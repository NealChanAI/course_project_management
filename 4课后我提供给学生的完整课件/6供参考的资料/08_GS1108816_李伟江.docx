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Default Extension="wmf" ContentType="image/x-wmf"/>
  <Override PartName="/word/header14.xml" ContentType="application/vnd.openxmlformats-officedocument.wordprocessingml.head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Default Extension="png" ContentType="image/png"/>
  <Default Extension="bin" ContentType="application/vnd.openxmlformats-officedocument.oleObject"/>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Default Extension="jpeg" ContentType="image/jpeg"/>
  <Default Extension="emf" ContentType="image/x-emf"/>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9D1" w:rsidRPr="0012514B" w:rsidRDefault="00CB29D1" w:rsidP="008F2ECD">
      <w:pPr>
        <w:tabs>
          <w:tab w:val="left" w:pos="3240"/>
        </w:tabs>
        <w:spacing w:before="50" w:after="50" w:line="360" w:lineRule="auto"/>
        <w:rPr>
          <w:rFonts w:eastAsia="黑体"/>
          <w:b/>
          <w:color w:val="000000"/>
        </w:rPr>
      </w:pPr>
      <w:bookmarkStart w:id="0" w:name="OLE_LINK1"/>
      <w:bookmarkStart w:id="1" w:name="OLE_LINK2"/>
      <w:bookmarkStart w:id="2" w:name="_Toc385377342"/>
      <w:r w:rsidRPr="0012514B">
        <w:rPr>
          <w:rFonts w:eastAsia="黑体"/>
          <w:b/>
          <w:color w:val="000000"/>
        </w:rPr>
        <w:t>中图分类号：</w:t>
      </w:r>
      <w:r w:rsidR="009D4E04">
        <w:rPr>
          <w:rFonts w:eastAsia="黑体" w:hint="eastAsia"/>
          <w:b/>
          <w:color w:val="000000"/>
        </w:rPr>
        <w:t>C939</w:t>
      </w:r>
    </w:p>
    <w:p w:rsidR="00CB29D1" w:rsidRPr="0012514B" w:rsidRDefault="00CB29D1" w:rsidP="008F2ECD">
      <w:pPr>
        <w:tabs>
          <w:tab w:val="left" w:pos="3240"/>
        </w:tabs>
        <w:spacing w:before="50" w:after="50" w:line="360" w:lineRule="auto"/>
        <w:rPr>
          <w:rFonts w:eastAsia="黑体"/>
          <w:b/>
          <w:color w:val="000000"/>
        </w:rPr>
      </w:pPr>
      <w:r w:rsidRPr="0012514B">
        <w:rPr>
          <w:rFonts w:eastAsia="黑体"/>
          <w:b/>
          <w:color w:val="000000"/>
          <w:spacing w:val="24"/>
          <w:szCs w:val="21"/>
        </w:rPr>
        <w:t>论文编号</w:t>
      </w:r>
      <w:r w:rsidRPr="0012514B">
        <w:rPr>
          <w:rFonts w:eastAsia="黑体"/>
          <w:b/>
          <w:color w:val="000000"/>
        </w:rPr>
        <w:t>：</w:t>
      </w:r>
      <w:r w:rsidR="00031B0D" w:rsidRPr="0012514B">
        <w:rPr>
          <w:b/>
          <w:color w:val="000000"/>
        </w:rPr>
        <w:t>10006GS1108816</w:t>
      </w:r>
    </w:p>
    <w:p w:rsidR="00CB29D1" w:rsidRPr="0012514B" w:rsidRDefault="00CB29D1" w:rsidP="00DA0F44">
      <w:pPr>
        <w:tabs>
          <w:tab w:val="left" w:pos="3240"/>
        </w:tabs>
        <w:spacing w:before="50" w:after="50" w:line="360" w:lineRule="auto"/>
        <w:ind w:firstLine="480"/>
        <w:rPr>
          <w:color w:val="000000"/>
        </w:rPr>
      </w:pPr>
    </w:p>
    <w:p w:rsidR="00CB29D1" w:rsidRPr="0012514B" w:rsidRDefault="00CB29D1" w:rsidP="00DA0F44">
      <w:pPr>
        <w:tabs>
          <w:tab w:val="left" w:pos="3240"/>
        </w:tabs>
        <w:spacing w:before="50" w:after="50" w:line="360" w:lineRule="auto"/>
        <w:ind w:firstLine="480"/>
        <w:rPr>
          <w:rFonts w:eastAsia="黑体"/>
          <w:color w:val="000000"/>
        </w:rPr>
      </w:pPr>
    </w:p>
    <w:p w:rsidR="00CB29D1" w:rsidRPr="0012514B" w:rsidRDefault="008F2ECD" w:rsidP="009D4E04">
      <w:pPr>
        <w:tabs>
          <w:tab w:val="left" w:pos="3240"/>
        </w:tabs>
        <w:spacing w:before="50" w:after="50" w:line="360" w:lineRule="auto"/>
        <w:rPr>
          <w:rFonts w:eastAsia="黑体"/>
          <w:color w:val="000000"/>
        </w:rPr>
      </w:pPr>
      <w:r w:rsidRPr="0012514B">
        <w:rPr>
          <w:rFonts w:eastAsia="黑体"/>
          <w:noProof/>
          <w:color w:val="000000"/>
        </w:rPr>
        <w:drawing>
          <wp:anchor distT="0" distB="0" distL="114300" distR="114300" simplePos="0" relativeHeight="251668480" behindDoc="0" locked="0" layoutInCell="1" allowOverlap="1">
            <wp:simplePos x="0" y="0"/>
            <wp:positionH relativeFrom="column">
              <wp:posOffset>1384300</wp:posOffset>
            </wp:positionH>
            <wp:positionV relativeFrom="paragraph">
              <wp:posOffset>289560</wp:posOffset>
            </wp:positionV>
            <wp:extent cx="2923540" cy="392430"/>
            <wp:effectExtent l="19050" t="0" r="0" b="0"/>
            <wp:wrapTopAndBottom/>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8"/>
                    <a:srcRect/>
                    <a:stretch>
                      <a:fillRect/>
                    </a:stretch>
                  </pic:blipFill>
                  <pic:spPr bwMode="auto">
                    <a:xfrm>
                      <a:off x="0" y="0"/>
                      <a:ext cx="2923540" cy="392430"/>
                    </a:xfrm>
                    <a:prstGeom prst="rect">
                      <a:avLst/>
                    </a:prstGeom>
                    <a:noFill/>
                    <a:ln w="9525">
                      <a:noFill/>
                      <a:miter lim="800000"/>
                      <a:headEnd/>
                      <a:tailEnd/>
                    </a:ln>
                  </pic:spPr>
                </pic:pic>
              </a:graphicData>
            </a:graphic>
          </wp:anchor>
        </w:drawing>
      </w:r>
    </w:p>
    <w:p w:rsidR="00CB29D1" w:rsidRPr="0012514B" w:rsidRDefault="00CB29D1" w:rsidP="009D4E04">
      <w:pPr>
        <w:tabs>
          <w:tab w:val="left" w:pos="3240"/>
        </w:tabs>
        <w:spacing w:before="50" w:after="50" w:line="360" w:lineRule="auto"/>
        <w:jc w:val="center"/>
        <w:rPr>
          <w:rFonts w:eastAsia="华文行楷"/>
          <w:color w:val="000000"/>
          <w:sz w:val="84"/>
          <w:szCs w:val="56"/>
        </w:rPr>
      </w:pPr>
      <w:r w:rsidRPr="0012514B">
        <w:rPr>
          <w:rFonts w:eastAsia="华文行楷"/>
          <w:color w:val="000000"/>
          <w:sz w:val="84"/>
          <w:szCs w:val="56"/>
        </w:rPr>
        <w:t>专业硕士学位论文</w:t>
      </w:r>
    </w:p>
    <w:p w:rsidR="00CB29D1" w:rsidRPr="0012514B" w:rsidRDefault="00CB29D1" w:rsidP="00DA0F44">
      <w:pPr>
        <w:tabs>
          <w:tab w:val="left" w:pos="3240"/>
        </w:tabs>
        <w:spacing w:before="50" w:after="50" w:line="360" w:lineRule="auto"/>
        <w:ind w:firstLine="480"/>
        <w:rPr>
          <w:color w:val="000000"/>
        </w:rPr>
      </w:pPr>
    </w:p>
    <w:p w:rsidR="00CB29D1" w:rsidRPr="0012514B" w:rsidRDefault="00CB29D1" w:rsidP="00DA0F44">
      <w:pPr>
        <w:tabs>
          <w:tab w:val="left" w:pos="3240"/>
        </w:tabs>
        <w:spacing w:before="50" w:after="50" w:line="360" w:lineRule="auto"/>
        <w:ind w:firstLine="480"/>
        <w:rPr>
          <w:color w:val="000000"/>
        </w:rPr>
      </w:pPr>
    </w:p>
    <w:p w:rsidR="00CB29D1" w:rsidRPr="0012514B" w:rsidRDefault="00CB29D1" w:rsidP="00DA0F44">
      <w:pPr>
        <w:tabs>
          <w:tab w:val="left" w:pos="3240"/>
        </w:tabs>
        <w:spacing w:before="50" w:after="50" w:line="360" w:lineRule="auto"/>
        <w:ind w:firstLine="480"/>
        <w:rPr>
          <w:color w:val="000000"/>
        </w:rPr>
      </w:pPr>
    </w:p>
    <w:p w:rsidR="00CB29D1" w:rsidRPr="0012514B" w:rsidRDefault="00CB29D1" w:rsidP="008F2ECD">
      <w:pPr>
        <w:rPr>
          <w:b/>
          <w:color w:val="000000"/>
          <w:sz w:val="64"/>
          <w:szCs w:val="64"/>
        </w:rPr>
      </w:pPr>
      <w:r w:rsidRPr="0012514B">
        <w:rPr>
          <w:b/>
          <w:color w:val="000000"/>
          <w:sz w:val="64"/>
          <w:szCs w:val="64"/>
        </w:rPr>
        <w:t>R</w:t>
      </w:r>
      <w:r w:rsidRPr="0012514B">
        <w:rPr>
          <w:b/>
          <w:color w:val="000000"/>
          <w:sz w:val="64"/>
          <w:szCs w:val="64"/>
        </w:rPr>
        <w:t>监控系统项目进度管理研究</w:t>
      </w:r>
    </w:p>
    <w:p w:rsidR="00CB29D1" w:rsidRPr="0012514B" w:rsidRDefault="00CB29D1" w:rsidP="00DA0F44">
      <w:pPr>
        <w:tabs>
          <w:tab w:val="left" w:pos="3240"/>
        </w:tabs>
        <w:spacing w:before="50" w:after="50" w:line="360" w:lineRule="auto"/>
        <w:ind w:firstLine="720"/>
        <w:rPr>
          <w:rFonts w:eastAsia="黑体"/>
          <w:color w:val="000000"/>
          <w:spacing w:val="40"/>
          <w:sz w:val="28"/>
        </w:rPr>
      </w:pPr>
    </w:p>
    <w:p w:rsidR="00CB29D1" w:rsidRPr="0012514B" w:rsidRDefault="00CB29D1" w:rsidP="00DA0F44">
      <w:pPr>
        <w:tabs>
          <w:tab w:val="left" w:pos="3240"/>
        </w:tabs>
        <w:spacing w:before="50" w:after="50" w:line="360" w:lineRule="auto"/>
        <w:ind w:firstLine="720"/>
        <w:rPr>
          <w:rFonts w:eastAsia="黑体"/>
          <w:color w:val="000000"/>
          <w:spacing w:val="40"/>
          <w:sz w:val="28"/>
        </w:rPr>
      </w:pPr>
    </w:p>
    <w:p w:rsidR="00B954A2" w:rsidRPr="0012514B" w:rsidRDefault="00B954A2" w:rsidP="00DA0F44">
      <w:pPr>
        <w:tabs>
          <w:tab w:val="left" w:pos="3240"/>
        </w:tabs>
        <w:spacing w:before="50" w:after="50" w:line="360" w:lineRule="auto"/>
        <w:ind w:firstLine="720"/>
        <w:rPr>
          <w:rFonts w:eastAsia="黑体"/>
          <w:color w:val="000000"/>
          <w:spacing w:val="40"/>
          <w:sz w:val="28"/>
        </w:rPr>
      </w:pPr>
    </w:p>
    <w:p w:rsidR="00B954A2" w:rsidRPr="0012514B" w:rsidRDefault="00B954A2" w:rsidP="00DA0F44">
      <w:pPr>
        <w:tabs>
          <w:tab w:val="left" w:pos="3240"/>
        </w:tabs>
        <w:spacing w:before="50" w:after="50" w:line="360" w:lineRule="auto"/>
        <w:ind w:firstLine="720"/>
        <w:rPr>
          <w:rFonts w:eastAsia="黑体"/>
          <w:color w:val="000000"/>
          <w:spacing w:val="40"/>
          <w:sz w:val="28"/>
        </w:rPr>
      </w:pPr>
    </w:p>
    <w:p w:rsidR="004D0066" w:rsidRPr="0012514B" w:rsidRDefault="004D0066" w:rsidP="00DA0F44">
      <w:pPr>
        <w:tabs>
          <w:tab w:val="left" w:pos="3240"/>
        </w:tabs>
        <w:spacing w:before="50" w:after="50" w:line="360" w:lineRule="auto"/>
        <w:ind w:firstLine="720"/>
        <w:rPr>
          <w:rFonts w:eastAsia="黑体"/>
          <w:color w:val="000000"/>
          <w:spacing w:val="40"/>
          <w:sz w:val="28"/>
        </w:rPr>
      </w:pPr>
    </w:p>
    <w:p w:rsidR="004D0066" w:rsidRPr="0012514B" w:rsidRDefault="004D0066" w:rsidP="00DA0F44">
      <w:pPr>
        <w:tabs>
          <w:tab w:val="left" w:pos="3240"/>
        </w:tabs>
        <w:spacing w:before="50" w:after="50" w:line="360" w:lineRule="auto"/>
        <w:ind w:firstLine="720"/>
        <w:rPr>
          <w:rFonts w:eastAsia="黑体"/>
          <w:color w:val="000000"/>
          <w:spacing w:val="40"/>
          <w:sz w:val="28"/>
        </w:rPr>
      </w:pPr>
    </w:p>
    <w:p w:rsidR="004D0066" w:rsidRPr="0012514B" w:rsidRDefault="004D0066" w:rsidP="00DA0F44">
      <w:pPr>
        <w:tabs>
          <w:tab w:val="left" w:pos="3240"/>
        </w:tabs>
        <w:spacing w:before="50" w:after="50" w:line="360" w:lineRule="auto"/>
        <w:ind w:firstLine="720"/>
        <w:rPr>
          <w:rFonts w:eastAsia="黑体"/>
          <w:color w:val="000000"/>
          <w:spacing w:val="40"/>
          <w:sz w:val="28"/>
        </w:rPr>
      </w:pPr>
    </w:p>
    <w:p w:rsidR="00CB29D1" w:rsidRPr="0012514B" w:rsidRDefault="00CB29D1" w:rsidP="008F2ECD">
      <w:pPr>
        <w:spacing w:before="50" w:after="50" w:line="360" w:lineRule="auto"/>
        <w:ind w:firstLineChars="700" w:firstLine="2520"/>
        <w:rPr>
          <w:rFonts w:eastAsia="黑体"/>
          <w:color w:val="000000"/>
          <w:spacing w:val="40"/>
          <w:sz w:val="28"/>
        </w:rPr>
      </w:pPr>
      <w:r w:rsidRPr="0012514B">
        <w:rPr>
          <w:rFonts w:eastAsia="黑体"/>
          <w:color w:val="000000"/>
          <w:spacing w:val="40"/>
          <w:sz w:val="28"/>
        </w:rPr>
        <w:t>作者姓名</w:t>
      </w:r>
      <w:r w:rsidRPr="0012514B">
        <w:rPr>
          <w:rFonts w:eastAsia="黑体"/>
          <w:color w:val="000000"/>
          <w:spacing w:val="40"/>
          <w:sz w:val="28"/>
        </w:rPr>
        <w:tab/>
      </w:r>
      <w:r w:rsidRPr="0012514B">
        <w:rPr>
          <w:rFonts w:eastAsia="黑体"/>
          <w:color w:val="000000"/>
          <w:spacing w:val="40"/>
          <w:sz w:val="28"/>
        </w:rPr>
        <w:tab/>
      </w:r>
      <w:r w:rsidRPr="0012514B">
        <w:rPr>
          <w:rFonts w:eastAsia="黑体"/>
          <w:color w:val="000000"/>
          <w:spacing w:val="40"/>
          <w:sz w:val="28"/>
          <w:szCs w:val="28"/>
        </w:rPr>
        <w:t>李伟江</w:t>
      </w:r>
    </w:p>
    <w:p w:rsidR="00CB29D1" w:rsidRPr="0012514B" w:rsidRDefault="00583AC4" w:rsidP="008F2ECD">
      <w:pPr>
        <w:spacing w:before="50" w:after="50" w:line="360" w:lineRule="auto"/>
        <w:ind w:firstLineChars="1200" w:firstLine="2520"/>
        <w:rPr>
          <w:rFonts w:eastAsia="黑体"/>
          <w:color w:val="000000"/>
          <w:spacing w:val="40"/>
          <w:sz w:val="28"/>
        </w:rPr>
      </w:pPr>
      <w:r w:rsidRPr="00583AC4">
        <w:rPr>
          <w:color w:val="000000"/>
        </w:rPr>
        <w:pict>
          <v:line id="_x0000_s1535" style="position:absolute;left:0;text-align:left;z-index:251662336" from="65.95pt,5.65pt" to="101.95pt,5.65pt" o:allowincell="f" stroked="f"/>
        </w:pict>
      </w:r>
      <w:r w:rsidRPr="00583AC4">
        <w:rPr>
          <w:color w:val="000000"/>
        </w:rPr>
        <w:pict>
          <v:line id="_x0000_s1536" style="position:absolute;left:0;text-align:left;z-index:251663360" from="66pt,90.55pt" to="102pt,90.55pt" o:allowincell="f" stroked="f"/>
        </w:pict>
      </w:r>
      <w:r w:rsidR="00CB29D1" w:rsidRPr="0012514B">
        <w:rPr>
          <w:rFonts w:eastAsia="黑体"/>
          <w:color w:val="000000"/>
          <w:spacing w:val="40"/>
          <w:sz w:val="28"/>
        </w:rPr>
        <w:t>学科专业</w:t>
      </w:r>
      <w:r w:rsidR="00CB29D1" w:rsidRPr="0012514B">
        <w:rPr>
          <w:rFonts w:eastAsia="黑体"/>
          <w:color w:val="000000"/>
          <w:spacing w:val="40"/>
          <w:sz w:val="28"/>
        </w:rPr>
        <w:tab/>
      </w:r>
      <w:r w:rsidR="00CB29D1" w:rsidRPr="0012514B">
        <w:rPr>
          <w:rFonts w:eastAsia="黑体"/>
          <w:color w:val="000000"/>
          <w:spacing w:val="40"/>
          <w:sz w:val="28"/>
        </w:rPr>
        <w:tab/>
      </w:r>
      <w:r w:rsidR="00CB29D1" w:rsidRPr="0012514B">
        <w:rPr>
          <w:rFonts w:eastAsia="黑体"/>
          <w:color w:val="000000"/>
          <w:spacing w:val="40"/>
          <w:sz w:val="28"/>
          <w:szCs w:val="28"/>
        </w:rPr>
        <w:t>项目管理</w:t>
      </w:r>
    </w:p>
    <w:p w:rsidR="00CB29D1" w:rsidRPr="0012514B" w:rsidRDefault="00CB29D1" w:rsidP="008F2ECD">
      <w:pPr>
        <w:spacing w:before="50" w:after="50" w:line="360" w:lineRule="auto"/>
        <w:ind w:firstLineChars="700" w:firstLine="2520"/>
        <w:rPr>
          <w:rFonts w:eastAsia="黑体"/>
          <w:color w:val="000000"/>
          <w:spacing w:val="40"/>
          <w:sz w:val="28"/>
          <w:szCs w:val="28"/>
        </w:rPr>
      </w:pPr>
      <w:r w:rsidRPr="0012514B">
        <w:rPr>
          <w:rFonts w:eastAsia="黑体"/>
          <w:color w:val="000000"/>
          <w:spacing w:val="40"/>
          <w:sz w:val="28"/>
        </w:rPr>
        <w:t>指导教师</w:t>
      </w:r>
      <w:r w:rsidRPr="0012514B">
        <w:rPr>
          <w:rFonts w:eastAsia="黑体"/>
          <w:color w:val="000000"/>
          <w:spacing w:val="40"/>
          <w:sz w:val="28"/>
        </w:rPr>
        <w:tab/>
      </w:r>
      <w:r w:rsidRPr="0012514B">
        <w:rPr>
          <w:rFonts w:eastAsia="黑体"/>
          <w:color w:val="000000"/>
          <w:spacing w:val="40"/>
          <w:sz w:val="28"/>
        </w:rPr>
        <w:tab/>
      </w:r>
      <w:r w:rsidRPr="0012514B">
        <w:rPr>
          <w:rFonts w:eastAsia="黑体"/>
          <w:color w:val="000000"/>
          <w:spacing w:val="40"/>
          <w:sz w:val="28"/>
          <w:szCs w:val="28"/>
        </w:rPr>
        <w:t>邓修权副教授</w:t>
      </w:r>
    </w:p>
    <w:p w:rsidR="00CB29D1" w:rsidRPr="0012514B" w:rsidRDefault="00CB29D1" w:rsidP="00DA0F44">
      <w:pPr>
        <w:spacing w:before="50" w:after="50" w:line="360" w:lineRule="auto"/>
        <w:ind w:leftChars="400" w:left="840" w:firstLineChars="233" w:firstLine="839"/>
        <w:rPr>
          <w:rFonts w:eastAsia="黑体"/>
          <w:color w:val="000000"/>
          <w:spacing w:val="40"/>
          <w:sz w:val="28"/>
          <w:szCs w:val="28"/>
        </w:rPr>
      </w:pPr>
      <w:r w:rsidRPr="0012514B">
        <w:rPr>
          <w:rFonts w:eastAsia="黑体"/>
          <w:color w:val="000000"/>
          <w:spacing w:val="40"/>
          <w:sz w:val="28"/>
          <w:szCs w:val="28"/>
        </w:rPr>
        <w:tab/>
      </w:r>
      <w:r w:rsidRPr="0012514B">
        <w:rPr>
          <w:rFonts w:eastAsia="黑体"/>
          <w:color w:val="000000"/>
          <w:spacing w:val="40"/>
          <w:sz w:val="28"/>
          <w:szCs w:val="28"/>
        </w:rPr>
        <w:tab/>
      </w:r>
      <w:r w:rsidR="002F1652" w:rsidRPr="0012514B">
        <w:rPr>
          <w:rFonts w:eastAsia="黑体"/>
          <w:color w:val="000000"/>
          <w:spacing w:val="40"/>
          <w:sz w:val="28"/>
          <w:szCs w:val="28"/>
        </w:rPr>
        <w:tab/>
      </w:r>
      <w:r w:rsidR="002F1652" w:rsidRPr="0012514B">
        <w:rPr>
          <w:rFonts w:eastAsia="黑体"/>
          <w:color w:val="000000"/>
          <w:spacing w:val="40"/>
          <w:sz w:val="28"/>
          <w:szCs w:val="28"/>
        </w:rPr>
        <w:tab/>
      </w:r>
      <w:r w:rsidR="002F1652" w:rsidRPr="0012514B">
        <w:rPr>
          <w:rFonts w:eastAsia="黑体"/>
          <w:color w:val="000000"/>
          <w:spacing w:val="40"/>
          <w:sz w:val="28"/>
          <w:szCs w:val="28"/>
        </w:rPr>
        <w:tab/>
      </w:r>
      <w:r w:rsidR="002F1652" w:rsidRPr="0012514B">
        <w:rPr>
          <w:rFonts w:eastAsia="黑体"/>
          <w:color w:val="000000"/>
          <w:spacing w:val="40"/>
          <w:sz w:val="28"/>
          <w:szCs w:val="28"/>
        </w:rPr>
        <w:tab/>
      </w:r>
      <w:r w:rsidR="00AA370B" w:rsidRPr="0012514B">
        <w:rPr>
          <w:rFonts w:eastAsia="黑体"/>
          <w:color w:val="000000"/>
          <w:spacing w:val="40"/>
          <w:sz w:val="28"/>
          <w:szCs w:val="28"/>
        </w:rPr>
        <w:t xml:space="preserve">    </w:t>
      </w:r>
      <w:r w:rsidRPr="0012514B">
        <w:rPr>
          <w:rFonts w:eastAsia="黑体"/>
          <w:color w:val="000000"/>
          <w:spacing w:val="40"/>
          <w:sz w:val="28"/>
          <w:szCs w:val="28"/>
        </w:rPr>
        <w:t>赵泉研究员</w:t>
      </w:r>
    </w:p>
    <w:p w:rsidR="004A4F87" w:rsidRPr="0012514B" w:rsidRDefault="00CB29D1" w:rsidP="008F2ECD">
      <w:pPr>
        <w:spacing w:before="50" w:after="50" w:line="360" w:lineRule="auto"/>
        <w:ind w:firstLineChars="700" w:firstLine="2520"/>
        <w:rPr>
          <w:rFonts w:eastAsia="黑体"/>
          <w:color w:val="000000"/>
          <w:spacing w:val="40"/>
          <w:sz w:val="28"/>
        </w:rPr>
      </w:pPr>
      <w:r w:rsidRPr="0012514B">
        <w:rPr>
          <w:rFonts w:eastAsia="黑体"/>
          <w:color w:val="000000"/>
          <w:spacing w:val="40"/>
          <w:sz w:val="28"/>
        </w:rPr>
        <w:t>培养院系</w:t>
      </w:r>
      <w:r w:rsidRPr="0012514B">
        <w:rPr>
          <w:rFonts w:eastAsia="黑体"/>
          <w:color w:val="000000"/>
          <w:spacing w:val="40"/>
          <w:sz w:val="28"/>
        </w:rPr>
        <w:tab/>
      </w:r>
      <w:r w:rsidRPr="0012514B">
        <w:rPr>
          <w:rFonts w:eastAsia="黑体"/>
          <w:color w:val="000000"/>
          <w:spacing w:val="40"/>
          <w:sz w:val="28"/>
        </w:rPr>
        <w:tab/>
      </w:r>
      <w:r w:rsidRPr="0012514B">
        <w:rPr>
          <w:rFonts w:eastAsia="黑体"/>
          <w:color w:val="000000"/>
          <w:spacing w:val="40"/>
          <w:sz w:val="28"/>
        </w:rPr>
        <w:t>经济管理学院</w:t>
      </w:r>
    </w:p>
    <w:p w:rsidR="004A4F87" w:rsidRPr="0012514B" w:rsidRDefault="004A4F87" w:rsidP="00DA0F44">
      <w:pPr>
        <w:ind w:leftChars="-153" w:left="-321" w:firstLineChars="340" w:firstLine="714"/>
      </w:pPr>
    </w:p>
    <w:p w:rsidR="006B1BD5" w:rsidRPr="0012514B" w:rsidRDefault="006B1BD5" w:rsidP="00DA0F44">
      <w:pPr>
        <w:ind w:leftChars="-153" w:left="-321" w:firstLineChars="340" w:firstLine="714"/>
      </w:pPr>
    </w:p>
    <w:p w:rsidR="00B954A2" w:rsidRPr="0012514B" w:rsidRDefault="00B954A2" w:rsidP="00DA0F44">
      <w:pPr>
        <w:ind w:leftChars="-153" w:left="-321" w:firstLineChars="340" w:firstLine="714"/>
      </w:pPr>
    </w:p>
    <w:p w:rsidR="006B1BD5" w:rsidRPr="0012514B" w:rsidRDefault="006B1BD5" w:rsidP="00DA0F44">
      <w:pPr>
        <w:ind w:leftChars="-153" w:left="-321" w:firstLineChars="340" w:firstLine="714"/>
      </w:pPr>
    </w:p>
    <w:p w:rsidR="004A4F87" w:rsidRPr="0012514B" w:rsidRDefault="004A4F87" w:rsidP="00DA0F44">
      <w:pPr>
        <w:ind w:leftChars="-153" w:left="-321" w:firstLineChars="340" w:firstLine="714"/>
      </w:pPr>
    </w:p>
    <w:p w:rsidR="006B7D01" w:rsidRPr="0012514B" w:rsidRDefault="006B7D01" w:rsidP="00DA0F44">
      <w:pPr>
        <w:ind w:leftChars="-153" w:left="-321" w:firstLineChars="340" w:firstLine="714"/>
      </w:pPr>
    </w:p>
    <w:p w:rsidR="006B7D01" w:rsidRPr="0012514B" w:rsidRDefault="006B7D01" w:rsidP="00DA0F44">
      <w:pPr>
        <w:ind w:leftChars="-153" w:left="-321" w:firstLineChars="340" w:firstLine="714"/>
      </w:pPr>
    </w:p>
    <w:p w:rsidR="006B7D01" w:rsidRPr="0012514B" w:rsidRDefault="006B7D01" w:rsidP="00DA0F44">
      <w:pPr>
        <w:ind w:leftChars="-153" w:left="-321" w:firstLineChars="340" w:firstLine="714"/>
      </w:pPr>
    </w:p>
    <w:p w:rsidR="006B7D01" w:rsidRPr="0012514B" w:rsidRDefault="006B7D01" w:rsidP="00DA0F44">
      <w:pPr>
        <w:ind w:leftChars="-153" w:left="-321" w:firstLineChars="340" w:firstLine="714"/>
      </w:pPr>
    </w:p>
    <w:p w:rsidR="006B7D01" w:rsidRPr="0012514B" w:rsidRDefault="006B7D01" w:rsidP="00DA0F44">
      <w:pPr>
        <w:ind w:leftChars="-153" w:left="-321" w:firstLineChars="340" w:firstLine="714"/>
      </w:pPr>
    </w:p>
    <w:p w:rsidR="0067098E" w:rsidRPr="0012514B" w:rsidRDefault="002F1652" w:rsidP="002F01FB">
      <w:pPr>
        <w:pStyle w:val="p0"/>
        <w:jc w:val="center"/>
        <w:rPr>
          <w:b/>
          <w:sz w:val="36"/>
          <w:szCs w:val="36"/>
        </w:rPr>
      </w:pPr>
      <w:r w:rsidRPr="0012514B">
        <w:rPr>
          <w:b/>
          <w:sz w:val="36"/>
          <w:szCs w:val="36"/>
        </w:rPr>
        <w:t xml:space="preserve">Study on Scheduling Management of </w:t>
      </w:r>
    </w:p>
    <w:p w:rsidR="00031B0D" w:rsidRPr="0012514B" w:rsidRDefault="002F1652" w:rsidP="002F01FB">
      <w:pPr>
        <w:pStyle w:val="p0"/>
        <w:jc w:val="center"/>
        <w:rPr>
          <w:b/>
          <w:sz w:val="36"/>
          <w:szCs w:val="36"/>
        </w:rPr>
      </w:pPr>
      <w:r w:rsidRPr="0012514B">
        <w:rPr>
          <w:b/>
          <w:sz w:val="36"/>
          <w:szCs w:val="36"/>
        </w:rPr>
        <w:t>R Monitoring System project</w:t>
      </w:r>
    </w:p>
    <w:p w:rsidR="00031B0D" w:rsidRPr="0012514B" w:rsidRDefault="00031B0D" w:rsidP="00031B0D">
      <w:pPr>
        <w:pStyle w:val="p0"/>
        <w:spacing w:before="50" w:after="50" w:line="360" w:lineRule="auto"/>
      </w:pPr>
    </w:p>
    <w:p w:rsidR="009F7D2E" w:rsidRPr="0012514B" w:rsidRDefault="009F7D2E" w:rsidP="00031B0D">
      <w:pPr>
        <w:pStyle w:val="p0"/>
        <w:spacing w:before="50" w:after="50" w:line="360" w:lineRule="auto"/>
      </w:pPr>
    </w:p>
    <w:p w:rsidR="00031B0D" w:rsidRPr="0012514B" w:rsidRDefault="00031B0D" w:rsidP="002F01FB">
      <w:pPr>
        <w:pStyle w:val="p0"/>
        <w:jc w:val="center"/>
        <w:rPr>
          <w:sz w:val="28"/>
          <w:szCs w:val="28"/>
        </w:rPr>
      </w:pPr>
      <w:r w:rsidRPr="0012514B">
        <w:rPr>
          <w:sz w:val="28"/>
          <w:szCs w:val="28"/>
        </w:rPr>
        <w:t>A Dissertation Submitted for the Degree of Master</w:t>
      </w:r>
    </w:p>
    <w:p w:rsidR="00031B0D" w:rsidRPr="0012514B" w:rsidRDefault="00031B0D" w:rsidP="00031B0D">
      <w:pPr>
        <w:pStyle w:val="p0"/>
        <w:spacing w:before="50" w:after="50" w:line="360" w:lineRule="auto"/>
        <w:ind w:firstLine="480"/>
      </w:pPr>
    </w:p>
    <w:p w:rsidR="00031B0D" w:rsidRPr="0012514B" w:rsidRDefault="00031B0D" w:rsidP="00031B0D">
      <w:pPr>
        <w:pStyle w:val="p0"/>
        <w:spacing w:before="50" w:after="50" w:line="360" w:lineRule="auto"/>
        <w:ind w:firstLine="480"/>
      </w:pPr>
    </w:p>
    <w:p w:rsidR="00031B0D" w:rsidRPr="0012514B" w:rsidRDefault="00031B0D" w:rsidP="00031B0D">
      <w:pPr>
        <w:pStyle w:val="p0"/>
        <w:spacing w:before="50" w:after="50" w:line="360" w:lineRule="auto"/>
        <w:ind w:firstLine="480"/>
      </w:pPr>
    </w:p>
    <w:p w:rsidR="00031B0D" w:rsidRPr="0012514B" w:rsidRDefault="00031B0D" w:rsidP="00031B0D">
      <w:pPr>
        <w:pStyle w:val="p0"/>
        <w:spacing w:before="50" w:after="50" w:line="360" w:lineRule="auto"/>
        <w:ind w:firstLine="480"/>
      </w:pPr>
    </w:p>
    <w:p w:rsidR="00031B0D" w:rsidRPr="0012514B" w:rsidRDefault="00031B0D" w:rsidP="00DA0F44">
      <w:pPr>
        <w:pStyle w:val="p0"/>
        <w:ind w:leftChars="607" w:left="1275" w:firstLine="602"/>
        <w:jc w:val="left"/>
        <w:rPr>
          <w:b/>
          <w:bCs/>
          <w:sz w:val="30"/>
          <w:szCs w:val="30"/>
        </w:rPr>
      </w:pPr>
      <w:r w:rsidRPr="0012514B">
        <w:rPr>
          <w:b/>
          <w:bCs/>
          <w:sz w:val="30"/>
          <w:szCs w:val="30"/>
        </w:rPr>
        <w:t>Candidate</w:t>
      </w:r>
      <w:r w:rsidRPr="0012514B">
        <w:rPr>
          <w:b/>
          <w:bCs/>
          <w:sz w:val="30"/>
          <w:szCs w:val="30"/>
        </w:rPr>
        <w:t>：</w:t>
      </w:r>
      <w:r w:rsidRPr="0012514B">
        <w:rPr>
          <w:b/>
          <w:bCs/>
          <w:sz w:val="30"/>
          <w:szCs w:val="30"/>
        </w:rPr>
        <w:t xml:space="preserve">  Li Weijiang</w:t>
      </w:r>
    </w:p>
    <w:p w:rsidR="00073B09" w:rsidRPr="0012514B" w:rsidRDefault="00073B09" w:rsidP="00DA0F44">
      <w:pPr>
        <w:pStyle w:val="p0"/>
        <w:ind w:leftChars="607" w:left="1275" w:firstLine="602"/>
        <w:jc w:val="left"/>
        <w:rPr>
          <w:b/>
          <w:bCs/>
          <w:sz w:val="30"/>
          <w:szCs w:val="30"/>
        </w:rPr>
      </w:pPr>
    </w:p>
    <w:p w:rsidR="00031B0D" w:rsidRPr="0012514B" w:rsidRDefault="00031B0D" w:rsidP="00DA0F44">
      <w:pPr>
        <w:pStyle w:val="p0"/>
        <w:ind w:leftChars="607" w:left="1275" w:firstLine="602"/>
        <w:jc w:val="left"/>
        <w:rPr>
          <w:b/>
          <w:color w:val="000000"/>
          <w:sz w:val="30"/>
          <w:szCs w:val="30"/>
        </w:rPr>
      </w:pPr>
      <w:r w:rsidRPr="0012514B">
        <w:rPr>
          <w:b/>
          <w:bCs/>
          <w:sz w:val="30"/>
          <w:szCs w:val="30"/>
        </w:rPr>
        <w:t>Supervisor</w:t>
      </w:r>
      <w:r w:rsidRPr="0012514B">
        <w:rPr>
          <w:b/>
          <w:bCs/>
          <w:sz w:val="30"/>
          <w:szCs w:val="30"/>
        </w:rPr>
        <w:t>：</w:t>
      </w:r>
      <w:r w:rsidR="002F01FB">
        <w:rPr>
          <w:rFonts w:hint="eastAsia"/>
          <w:b/>
          <w:bCs/>
          <w:sz w:val="30"/>
          <w:szCs w:val="30"/>
        </w:rPr>
        <w:tab/>
      </w:r>
      <w:r w:rsidRPr="0012514B">
        <w:rPr>
          <w:b/>
          <w:color w:val="000000"/>
          <w:sz w:val="30"/>
          <w:szCs w:val="30"/>
        </w:rPr>
        <w:t>Associate Prof.</w:t>
      </w:r>
      <w:r w:rsidR="0062737B" w:rsidRPr="0012514B">
        <w:rPr>
          <w:b/>
          <w:color w:val="000000"/>
          <w:sz w:val="30"/>
          <w:szCs w:val="30"/>
        </w:rPr>
        <w:tab/>
      </w:r>
      <w:r w:rsidRPr="0012514B">
        <w:rPr>
          <w:b/>
          <w:color w:val="000000"/>
          <w:sz w:val="30"/>
          <w:szCs w:val="30"/>
        </w:rPr>
        <w:t>Deng Xiuquan</w:t>
      </w:r>
    </w:p>
    <w:p w:rsidR="00031B0D" w:rsidRPr="0012514B" w:rsidRDefault="0062737B" w:rsidP="002F01FB">
      <w:pPr>
        <w:pStyle w:val="p0"/>
        <w:ind w:leftChars="1205" w:left="2530" w:firstLineChars="433" w:firstLine="1304"/>
        <w:jc w:val="left"/>
        <w:rPr>
          <w:b/>
          <w:bCs/>
          <w:sz w:val="30"/>
          <w:szCs w:val="30"/>
        </w:rPr>
      </w:pPr>
      <w:r w:rsidRPr="0012514B">
        <w:rPr>
          <w:b/>
          <w:color w:val="000000"/>
          <w:sz w:val="30"/>
          <w:szCs w:val="30"/>
        </w:rPr>
        <w:t>Researcher</w:t>
      </w:r>
      <w:r w:rsidRPr="0012514B">
        <w:rPr>
          <w:b/>
          <w:color w:val="000000"/>
          <w:sz w:val="30"/>
          <w:szCs w:val="30"/>
        </w:rPr>
        <w:tab/>
      </w:r>
      <w:r w:rsidRPr="0012514B">
        <w:rPr>
          <w:b/>
          <w:color w:val="000000"/>
          <w:sz w:val="30"/>
          <w:szCs w:val="30"/>
        </w:rPr>
        <w:tab/>
      </w:r>
      <w:r w:rsidR="00031B0D" w:rsidRPr="0012514B">
        <w:rPr>
          <w:b/>
          <w:color w:val="000000"/>
          <w:sz w:val="30"/>
          <w:szCs w:val="30"/>
        </w:rPr>
        <w:t>Zhao Quan</w:t>
      </w:r>
    </w:p>
    <w:p w:rsidR="00031B0D" w:rsidRPr="0012514B" w:rsidRDefault="00031B0D" w:rsidP="00DA0F44">
      <w:pPr>
        <w:pStyle w:val="p0"/>
        <w:spacing w:before="50" w:after="50"/>
        <w:ind w:left="1680" w:firstLine="602"/>
        <w:rPr>
          <w:b/>
          <w:bCs/>
          <w:sz w:val="30"/>
          <w:szCs w:val="30"/>
        </w:rPr>
      </w:pPr>
    </w:p>
    <w:p w:rsidR="00031B0D" w:rsidRPr="0012514B" w:rsidRDefault="00031B0D" w:rsidP="00031B0D">
      <w:pPr>
        <w:pStyle w:val="p0"/>
        <w:spacing w:before="50" w:after="50" w:line="360" w:lineRule="auto"/>
      </w:pPr>
    </w:p>
    <w:p w:rsidR="00031B0D" w:rsidRPr="0012514B" w:rsidRDefault="00031B0D" w:rsidP="00031B0D">
      <w:pPr>
        <w:pStyle w:val="p0"/>
        <w:spacing w:before="50" w:after="50" w:line="360" w:lineRule="auto"/>
      </w:pPr>
    </w:p>
    <w:p w:rsidR="00031B0D" w:rsidRPr="0012514B" w:rsidRDefault="00031B0D" w:rsidP="00DA0F44">
      <w:pPr>
        <w:pStyle w:val="p0"/>
        <w:spacing w:before="50" w:after="50" w:line="360" w:lineRule="auto"/>
        <w:ind w:firstLine="480"/>
      </w:pPr>
    </w:p>
    <w:p w:rsidR="00031B0D" w:rsidRPr="0012514B" w:rsidRDefault="00031B0D" w:rsidP="00DA0F44">
      <w:pPr>
        <w:pStyle w:val="p0"/>
        <w:spacing w:before="50" w:after="50" w:line="360" w:lineRule="auto"/>
        <w:ind w:firstLine="480"/>
      </w:pPr>
    </w:p>
    <w:p w:rsidR="00031B0D" w:rsidRPr="0012514B" w:rsidRDefault="00031B0D" w:rsidP="00DA0F44">
      <w:pPr>
        <w:pStyle w:val="p0"/>
        <w:spacing w:before="50" w:after="50" w:line="360" w:lineRule="auto"/>
        <w:ind w:firstLine="480"/>
      </w:pPr>
    </w:p>
    <w:p w:rsidR="00031B0D" w:rsidRPr="0012514B" w:rsidRDefault="00031B0D" w:rsidP="00DA0F44">
      <w:pPr>
        <w:pStyle w:val="p0"/>
        <w:spacing w:before="50" w:after="50" w:line="360" w:lineRule="auto"/>
        <w:ind w:firstLine="480"/>
      </w:pPr>
    </w:p>
    <w:p w:rsidR="002F1652" w:rsidRPr="0012514B" w:rsidRDefault="002F1652" w:rsidP="00DA0F44">
      <w:pPr>
        <w:pStyle w:val="p0"/>
        <w:spacing w:before="50" w:after="50" w:line="360" w:lineRule="auto"/>
        <w:ind w:firstLine="480"/>
      </w:pPr>
    </w:p>
    <w:p w:rsidR="002F1652" w:rsidRPr="0012514B" w:rsidRDefault="002F1652" w:rsidP="00DA0F44">
      <w:pPr>
        <w:pStyle w:val="p0"/>
        <w:spacing w:before="50" w:after="50" w:line="360" w:lineRule="auto"/>
        <w:ind w:firstLine="480"/>
      </w:pPr>
    </w:p>
    <w:p w:rsidR="00031B0D" w:rsidRPr="0012514B" w:rsidRDefault="00031B0D" w:rsidP="00DA0F44">
      <w:pPr>
        <w:pStyle w:val="p0"/>
        <w:spacing w:before="50" w:after="50" w:line="360" w:lineRule="auto"/>
        <w:ind w:firstLine="480"/>
      </w:pPr>
    </w:p>
    <w:p w:rsidR="00FB52B2" w:rsidRPr="0012514B" w:rsidRDefault="00031B0D" w:rsidP="00DA0F44">
      <w:pPr>
        <w:pStyle w:val="p0"/>
        <w:spacing w:line="360" w:lineRule="auto"/>
        <w:ind w:firstLine="640"/>
        <w:jc w:val="center"/>
        <w:rPr>
          <w:sz w:val="32"/>
          <w:szCs w:val="32"/>
        </w:rPr>
      </w:pPr>
      <w:r w:rsidRPr="0012514B">
        <w:rPr>
          <w:sz w:val="32"/>
          <w:szCs w:val="32"/>
        </w:rPr>
        <w:t>School of Economics&amp;Management</w:t>
      </w:r>
    </w:p>
    <w:p w:rsidR="00031B0D" w:rsidRPr="0012514B" w:rsidRDefault="00031B0D" w:rsidP="00DA0F44">
      <w:pPr>
        <w:pStyle w:val="p0"/>
        <w:spacing w:line="360" w:lineRule="auto"/>
        <w:ind w:firstLine="640"/>
        <w:jc w:val="center"/>
        <w:rPr>
          <w:sz w:val="32"/>
          <w:szCs w:val="32"/>
        </w:rPr>
      </w:pPr>
      <w:r w:rsidRPr="0012514B">
        <w:rPr>
          <w:sz w:val="32"/>
          <w:szCs w:val="32"/>
        </w:rPr>
        <w:t>Beihang University, Beijing, China</w:t>
      </w:r>
    </w:p>
    <w:p w:rsidR="00031B0D" w:rsidRPr="0012514B" w:rsidRDefault="00031B0D" w:rsidP="00031B0D">
      <w:pPr>
        <w:pStyle w:val="p0"/>
      </w:pPr>
    </w:p>
    <w:p w:rsidR="009F74F2" w:rsidRPr="0012514B" w:rsidRDefault="009F74F2" w:rsidP="00031B0D">
      <w:pPr>
        <w:pStyle w:val="p0"/>
      </w:pPr>
    </w:p>
    <w:p w:rsidR="009F74F2" w:rsidRPr="0012514B" w:rsidRDefault="009F74F2" w:rsidP="00031B0D">
      <w:pPr>
        <w:pStyle w:val="p0"/>
      </w:pPr>
    </w:p>
    <w:p w:rsidR="009F74F2" w:rsidRPr="0012514B" w:rsidRDefault="009F74F2" w:rsidP="00031B0D">
      <w:pPr>
        <w:pStyle w:val="p0"/>
      </w:pPr>
    </w:p>
    <w:p w:rsidR="00031B0D" w:rsidRPr="009D4E04" w:rsidRDefault="00031B0D" w:rsidP="009D4E04">
      <w:pPr>
        <w:tabs>
          <w:tab w:val="left" w:pos="3240"/>
        </w:tabs>
        <w:spacing w:before="50" w:after="50" w:line="360" w:lineRule="auto"/>
        <w:rPr>
          <w:rFonts w:eastAsia="黑体"/>
          <w:b/>
          <w:color w:val="000000"/>
        </w:rPr>
      </w:pPr>
      <w:r w:rsidRPr="009D4E04">
        <w:rPr>
          <w:rFonts w:eastAsia="黑体"/>
          <w:b/>
          <w:color w:val="000000"/>
        </w:rPr>
        <w:lastRenderedPageBreak/>
        <w:t>中图分类号：</w:t>
      </w:r>
      <w:r w:rsidR="009D4E04" w:rsidRPr="009D4E04">
        <w:rPr>
          <w:rFonts w:eastAsia="黑体" w:hint="eastAsia"/>
          <w:b/>
          <w:color w:val="000000"/>
        </w:rPr>
        <w:t>C939</w:t>
      </w:r>
    </w:p>
    <w:p w:rsidR="00031B0D" w:rsidRPr="009D4E04" w:rsidRDefault="00031B0D" w:rsidP="009D4E04">
      <w:pPr>
        <w:tabs>
          <w:tab w:val="left" w:pos="3240"/>
        </w:tabs>
        <w:spacing w:before="50" w:after="50" w:line="360" w:lineRule="auto"/>
        <w:rPr>
          <w:rFonts w:eastAsia="黑体"/>
          <w:b/>
          <w:color w:val="000000"/>
        </w:rPr>
      </w:pPr>
      <w:r w:rsidRPr="009D4E04">
        <w:rPr>
          <w:rFonts w:eastAsia="黑体"/>
          <w:b/>
          <w:color w:val="000000"/>
        </w:rPr>
        <w:t>论文编号：</w:t>
      </w:r>
      <w:r w:rsidR="00FB52B2" w:rsidRPr="009D4E04">
        <w:rPr>
          <w:rFonts w:eastAsia="黑体"/>
          <w:b/>
          <w:color w:val="000000"/>
        </w:rPr>
        <w:t>10006GS1108816</w:t>
      </w:r>
    </w:p>
    <w:p w:rsidR="009F74F2" w:rsidRPr="0012514B" w:rsidRDefault="009F74F2" w:rsidP="009F74F2">
      <w:pPr>
        <w:pStyle w:val="p0"/>
        <w:spacing w:before="50" w:after="50" w:line="360" w:lineRule="auto"/>
        <w:jc w:val="center"/>
        <w:rPr>
          <w:sz w:val="36"/>
          <w:szCs w:val="36"/>
        </w:rPr>
      </w:pPr>
    </w:p>
    <w:p w:rsidR="009F74F2" w:rsidRPr="0012514B" w:rsidRDefault="009F74F2" w:rsidP="009F74F2">
      <w:pPr>
        <w:pStyle w:val="p0"/>
        <w:spacing w:before="50" w:after="50" w:line="360" w:lineRule="auto"/>
        <w:jc w:val="center"/>
        <w:rPr>
          <w:sz w:val="36"/>
          <w:szCs w:val="36"/>
        </w:rPr>
      </w:pPr>
    </w:p>
    <w:p w:rsidR="00031B0D" w:rsidRPr="0012514B" w:rsidRDefault="00031B0D" w:rsidP="009F74F2">
      <w:pPr>
        <w:pStyle w:val="p0"/>
        <w:spacing w:before="50" w:after="50" w:line="360" w:lineRule="auto"/>
        <w:jc w:val="center"/>
        <w:rPr>
          <w:rFonts w:eastAsia="黑体"/>
          <w:sz w:val="36"/>
          <w:szCs w:val="36"/>
        </w:rPr>
      </w:pPr>
      <w:r w:rsidRPr="0012514B">
        <w:rPr>
          <w:rFonts w:eastAsia="黑体"/>
          <w:sz w:val="36"/>
          <w:szCs w:val="36"/>
        </w:rPr>
        <w:t>硕</w:t>
      </w:r>
      <w:r w:rsidR="002F01FB">
        <w:rPr>
          <w:rFonts w:eastAsia="黑体" w:hint="eastAsia"/>
          <w:sz w:val="36"/>
          <w:szCs w:val="36"/>
        </w:rPr>
        <w:t xml:space="preserve"> </w:t>
      </w:r>
      <w:r w:rsidRPr="0012514B">
        <w:rPr>
          <w:rFonts w:eastAsia="黑体"/>
          <w:sz w:val="36"/>
          <w:szCs w:val="36"/>
        </w:rPr>
        <w:t>士</w:t>
      </w:r>
      <w:r w:rsidR="002F01FB">
        <w:rPr>
          <w:rFonts w:eastAsia="黑体" w:hint="eastAsia"/>
          <w:sz w:val="36"/>
          <w:szCs w:val="36"/>
        </w:rPr>
        <w:t xml:space="preserve"> </w:t>
      </w:r>
      <w:r w:rsidRPr="0012514B">
        <w:rPr>
          <w:rFonts w:eastAsia="黑体"/>
          <w:sz w:val="36"/>
          <w:szCs w:val="36"/>
        </w:rPr>
        <w:t>学</w:t>
      </w:r>
      <w:r w:rsidR="002F01FB">
        <w:rPr>
          <w:rFonts w:eastAsia="黑体" w:hint="eastAsia"/>
          <w:sz w:val="36"/>
          <w:szCs w:val="36"/>
        </w:rPr>
        <w:t xml:space="preserve"> </w:t>
      </w:r>
      <w:r w:rsidRPr="0012514B">
        <w:rPr>
          <w:rFonts w:eastAsia="黑体"/>
          <w:sz w:val="36"/>
          <w:szCs w:val="36"/>
        </w:rPr>
        <w:t>位</w:t>
      </w:r>
      <w:r w:rsidR="002F01FB">
        <w:rPr>
          <w:rFonts w:eastAsia="黑体" w:hint="eastAsia"/>
          <w:sz w:val="36"/>
          <w:szCs w:val="36"/>
        </w:rPr>
        <w:t xml:space="preserve"> </w:t>
      </w:r>
      <w:r w:rsidRPr="0012514B">
        <w:rPr>
          <w:rFonts w:eastAsia="黑体"/>
          <w:sz w:val="36"/>
          <w:szCs w:val="36"/>
        </w:rPr>
        <w:t>论</w:t>
      </w:r>
      <w:r w:rsidR="002F01FB">
        <w:rPr>
          <w:rFonts w:eastAsia="黑体" w:hint="eastAsia"/>
          <w:sz w:val="36"/>
          <w:szCs w:val="36"/>
        </w:rPr>
        <w:t xml:space="preserve"> </w:t>
      </w:r>
      <w:r w:rsidRPr="0012514B">
        <w:rPr>
          <w:rFonts w:eastAsia="黑体"/>
          <w:sz w:val="36"/>
          <w:szCs w:val="36"/>
        </w:rPr>
        <w:t>文</w:t>
      </w:r>
    </w:p>
    <w:p w:rsidR="009F74F2" w:rsidRPr="0012514B" w:rsidRDefault="009F74F2" w:rsidP="009F74F2">
      <w:pPr>
        <w:pStyle w:val="p0"/>
        <w:spacing w:before="50" w:after="50" w:line="360" w:lineRule="auto"/>
        <w:jc w:val="center"/>
        <w:rPr>
          <w:rFonts w:eastAsia="黑体"/>
          <w:sz w:val="36"/>
          <w:szCs w:val="36"/>
        </w:rPr>
      </w:pPr>
    </w:p>
    <w:p w:rsidR="00B21B82" w:rsidRPr="0012514B" w:rsidRDefault="00B21B82" w:rsidP="00B21B82">
      <w:pPr>
        <w:pStyle w:val="p0"/>
        <w:rPr>
          <w:rFonts w:eastAsia="黑体"/>
          <w:sz w:val="36"/>
          <w:szCs w:val="36"/>
        </w:rPr>
      </w:pPr>
    </w:p>
    <w:p w:rsidR="00031B0D" w:rsidRPr="0012514B" w:rsidRDefault="00031B0D" w:rsidP="00B21B82">
      <w:pPr>
        <w:pStyle w:val="p0"/>
        <w:jc w:val="center"/>
        <w:rPr>
          <w:sz w:val="48"/>
          <w:szCs w:val="48"/>
        </w:rPr>
      </w:pPr>
      <w:r w:rsidRPr="0012514B">
        <w:rPr>
          <w:rFonts w:eastAsia="黑体"/>
          <w:sz w:val="48"/>
          <w:szCs w:val="48"/>
        </w:rPr>
        <w:t>R</w:t>
      </w:r>
      <w:r w:rsidRPr="0012514B">
        <w:rPr>
          <w:rFonts w:eastAsia="黑体"/>
          <w:sz w:val="48"/>
          <w:szCs w:val="48"/>
        </w:rPr>
        <w:t>监控系统项目进度管理研究</w:t>
      </w:r>
    </w:p>
    <w:p w:rsidR="00031B0D" w:rsidRPr="0012514B" w:rsidRDefault="00031B0D" w:rsidP="00031B0D">
      <w:pPr>
        <w:pStyle w:val="p0"/>
        <w:spacing w:before="50" w:after="50" w:line="360" w:lineRule="auto"/>
      </w:pPr>
    </w:p>
    <w:p w:rsidR="00031B0D" w:rsidRPr="0012514B" w:rsidRDefault="00031B0D" w:rsidP="00031B0D">
      <w:pPr>
        <w:pStyle w:val="p0"/>
        <w:spacing w:before="50" w:after="50" w:line="360" w:lineRule="auto"/>
        <w:ind w:firstLine="480"/>
        <w:jc w:val="center"/>
      </w:pPr>
    </w:p>
    <w:p w:rsidR="00031B0D" w:rsidRPr="0012514B" w:rsidRDefault="00031B0D" w:rsidP="00031B0D">
      <w:pPr>
        <w:pStyle w:val="p0"/>
        <w:spacing w:before="50" w:after="50" w:line="360" w:lineRule="auto"/>
        <w:ind w:firstLine="480"/>
        <w:jc w:val="center"/>
      </w:pPr>
    </w:p>
    <w:p w:rsidR="00031B0D" w:rsidRPr="0012514B" w:rsidRDefault="00031B0D" w:rsidP="00031B0D">
      <w:pPr>
        <w:pStyle w:val="p0"/>
        <w:spacing w:before="50" w:after="50" w:line="480" w:lineRule="auto"/>
      </w:pPr>
    </w:p>
    <w:p w:rsidR="00031B0D" w:rsidRPr="0012514B" w:rsidRDefault="00031B0D" w:rsidP="00031B0D">
      <w:pPr>
        <w:pStyle w:val="p0"/>
        <w:spacing w:before="50" w:after="50" w:line="480" w:lineRule="auto"/>
      </w:pPr>
    </w:p>
    <w:p w:rsidR="00031B0D" w:rsidRPr="0012514B" w:rsidRDefault="00031B0D" w:rsidP="00031B0D">
      <w:pPr>
        <w:pStyle w:val="p0"/>
        <w:spacing w:before="50" w:after="50" w:line="480" w:lineRule="auto"/>
      </w:pPr>
    </w:p>
    <w:p w:rsidR="0001480A" w:rsidRPr="0012514B" w:rsidRDefault="0001480A" w:rsidP="002F01FB">
      <w:pPr>
        <w:pStyle w:val="p0"/>
        <w:spacing w:line="480" w:lineRule="auto"/>
        <w:rPr>
          <w:sz w:val="24"/>
          <w:szCs w:val="24"/>
        </w:rPr>
      </w:pPr>
      <w:r w:rsidRPr="0012514B">
        <w:rPr>
          <w:sz w:val="24"/>
          <w:szCs w:val="24"/>
        </w:rPr>
        <w:t>作者姓名</w:t>
      </w:r>
      <w:r w:rsidRPr="0012514B">
        <w:rPr>
          <w:sz w:val="24"/>
          <w:szCs w:val="24"/>
        </w:rPr>
        <w:tab/>
      </w:r>
      <w:r w:rsidRPr="0012514B">
        <w:rPr>
          <w:sz w:val="24"/>
          <w:szCs w:val="24"/>
        </w:rPr>
        <w:tab/>
      </w:r>
      <w:r w:rsidRPr="0012514B">
        <w:rPr>
          <w:sz w:val="24"/>
          <w:szCs w:val="24"/>
        </w:rPr>
        <w:t>李伟江</w:t>
      </w:r>
      <w:r w:rsidRPr="0012514B">
        <w:rPr>
          <w:sz w:val="24"/>
          <w:szCs w:val="24"/>
        </w:rPr>
        <w:tab/>
      </w:r>
      <w:r w:rsidRPr="0012514B">
        <w:rPr>
          <w:sz w:val="24"/>
          <w:szCs w:val="24"/>
        </w:rPr>
        <w:tab/>
      </w:r>
      <w:r w:rsidRPr="0012514B">
        <w:rPr>
          <w:sz w:val="24"/>
          <w:szCs w:val="24"/>
        </w:rPr>
        <w:tab/>
        <w:t xml:space="preserve">     </w:t>
      </w:r>
      <w:r w:rsidRPr="0012514B">
        <w:rPr>
          <w:sz w:val="24"/>
          <w:szCs w:val="24"/>
        </w:rPr>
        <w:t>申请学位级别</w:t>
      </w:r>
      <w:r w:rsidRPr="0012514B">
        <w:rPr>
          <w:sz w:val="24"/>
          <w:szCs w:val="24"/>
        </w:rPr>
        <w:tab/>
      </w:r>
      <w:r w:rsidRPr="0012514B">
        <w:rPr>
          <w:sz w:val="24"/>
          <w:szCs w:val="24"/>
        </w:rPr>
        <w:tab/>
      </w:r>
      <w:r w:rsidRPr="0012514B">
        <w:rPr>
          <w:sz w:val="24"/>
          <w:szCs w:val="24"/>
        </w:rPr>
        <w:t>工程硕士</w:t>
      </w:r>
    </w:p>
    <w:p w:rsidR="0001480A" w:rsidRPr="0012514B" w:rsidRDefault="0001480A" w:rsidP="002F01FB">
      <w:pPr>
        <w:pStyle w:val="p0"/>
        <w:spacing w:line="480" w:lineRule="auto"/>
        <w:rPr>
          <w:sz w:val="24"/>
          <w:szCs w:val="24"/>
        </w:rPr>
      </w:pPr>
      <w:r w:rsidRPr="0012514B">
        <w:rPr>
          <w:sz w:val="24"/>
          <w:szCs w:val="24"/>
        </w:rPr>
        <w:t>指导教师姓名</w:t>
      </w:r>
      <w:r w:rsidRPr="0012514B">
        <w:rPr>
          <w:sz w:val="24"/>
          <w:szCs w:val="24"/>
        </w:rPr>
        <w:tab/>
      </w:r>
      <w:r w:rsidRPr="0012514B">
        <w:rPr>
          <w:sz w:val="24"/>
          <w:szCs w:val="24"/>
        </w:rPr>
        <w:t>邓修权</w:t>
      </w:r>
      <w:r w:rsidRPr="0012514B">
        <w:rPr>
          <w:sz w:val="24"/>
          <w:szCs w:val="24"/>
        </w:rPr>
        <w:tab/>
      </w:r>
      <w:r w:rsidRPr="0012514B">
        <w:rPr>
          <w:sz w:val="24"/>
          <w:szCs w:val="24"/>
        </w:rPr>
        <w:tab/>
      </w:r>
      <w:r w:rsidRPr="0012514B">
        <w:rPr>
          <w:sz w:val="24"/>
          <w:szCs w:val="24"/>
        </w:rPr>
        <w:tab/>
        <w:t xml:space="preserve">     </w:t>
      </w:r>
      <w:r w:rsidRPr="0012514B">
        <w:rPr>
          <w:sz w:val="24"/>
          <w:szCs w:val="24"/>
        </w:rPr>
        <w:t>职</w:t>
      </w:r>
      <w:r w:rsidRPr="0012514B">
        <w:rPr>
          <w:sz w:val="24"/>
          <w:szCs w:val="24"/>
        </w:rPr>
        <w:t xml:space="preserve">    </w:t>
      </w:r>
      <w:r w:rsidRPr="0012514B">
        <w:rPr>
          <w:sz w:val="24"/>
          <w:szCs w:val="24"/>
        </w:rPr>
        <w:t>称</w:t>
      </w:r>
      <w:r w:rsidRPr="0012514B">
        <w:rPr>
          <w:sz w:val="24"/>
          <w:szCs w:val="24"/>
        </w:rPr>
        <w:tab/>
      </w:r>
      <w:r w:rsidRPr="0012514B">
        <w:rPr>
          <w:sz w:val="24"/>
          <w:szCs w:val="24"/>
        </w:rPr>
        <w:tab/>
      </w:r>
      <w:r w:rsidRPr="0012514B">
        <w:rPr>
          <w:sz w:val="24"/>
          <w:szCs w:val="24"/>
        </w:rPr>
        <w:tab/>
      </w:r>
      <w:r w:rsidRPr="0012514B">
        <w:rPr>
          <w:sz w:val="24"/>
          <w:szCs w:val="24"/>
        </w:rPr>
        <w:t>副教授</w:t>
      </w:r>
    </w:p>
    <w:p w:rsidR="0001480A" w:rsidRPr="0012514B" w:rsidRDefault="0001480A" w:rsidP="002F01FB">
      <w:pPr>
        <w:pStyle w:val="p0"/>
        <w:spacing w:line="480" w:lineRule="auto"/>
        <w:rPr>
          <w:sz w:val="24"/>
          <w:szCs w:val="24"/>
        </w:rPr>
      </w:pPr>
      <w:r w:rsidRPr="0012514B">
        <w:rPr>
          <w:sz w:val="24"/>
          <w:szCs w:val="24"/>
        </w:rPr>
        <w:t>学科专业</w:t>
      </w:r>
      <w:r w:rsidRPr="0012514B">
        <w:rPr>
          <w:sz w:val="24"/>
          <w:szCs w:val="24"/>
        </w:rPr>
        <w:tab/>
      </w:r>
      <w:r w:rsidRPr="0012514B">
        <w:rPr>
          <w:sz w:val="24"/>
          <w:szCs w:val="24"/>
        </w:rPr>
        <w:tab/>
      </w:r>
      <w:r w:rsidRPr="0012514B">
        <w:rPr>
          <w:sz w:val="24"/>
          <w:szCs w:val="24"/>
        </w:rPr>
        <w:t>项目管理</w:t>
      </w:r>
      <w:r w:rsidRPr="0012514B">
        <w:rPr>
          <w:sz w:val="24"/>
          <w:szCs w:val="24"/>
        </w:rPr>
        <w:tab/>
      </w:r>
      <w:r w:rsidRPr="0012514B">
        <w:rPr>
          <w:sz w:val="24"/>
          <w:szCs w:val="24"/>
        </w:rPr>
        <w:tab/>
        <w:t xml:space="preserve">     </w:t>
      </w:r>
      <w:r w:rsidRPr="0012514B">
        <w:rPr>
          <w:sz w:val="24"/>
          <w:szCs w:val="24"/>
        </w:rPr>
        <w:t>研究方向</w:t>
      </w:r>
      <w:r w:rsidRPr="0012514B">
        <w:rPr>
          <w:sz w:val="24"/>
          <w:szCs w:val="24"/>
        </w:rPr>
        <w:tab/>
      </w:r>
      <w:r w:rsidRPr="0012514B">
        <w:rPr>
          <w:sz w:val="24"/>
          <w:szCs w:val="24"/>
        </w:rPr>
        <w:tab/>
      </w:r>
      <w:r w:rsidRPr="0012514B">
        <w:rPr>
          <w:sz w:val="24"/>
          <w:szCs w:val="24"/>
        </w:rPr>
        <w:tab/>
      </w:r>
      <w:r w:rsidRPr="0012514B">
        <w:rPr>
          <w:sz w:val="24"/>
          <w:szCs w:val="24"/>
        </w:rPr>
        <w:t>项目管理应用</w:t>
      </w:r>
    </w:p>
    <w:p w:rsidR="0001480A" w:rsidRPr="0012514B" w:rsidRDefault="0001480A" w:rsidP="002F01FB">
      <w:pPr>
        <w:pStyle w:val="p0"/>
        <w:spacing w:line="480" w:lineRule="auto"/>
        <w:rPr>
          <w:sz w:val="24"/>
          <w:szCs w:val="24"/>
        </w:rPr>
      </w:pPr>
      <w:r w:rsidRPr="0012514B">
        <w:rPr>
          <w:sz w:val="24"/>
          <w:szCs w:val="24"/>
        </w:rPr>
        <w:t>学习时间自</w:t>
      </w:r>
      <w:r w:rsidRPr="0012514B">
        <w:rPr>
          <w:sz w:val="24"/>
          <w:szCs w:val="24"/>
        </w:rPr>
        <w:t xml:space="preserve">    2012</w:t>
      </w:r>
      <w:r w:rsidRPr="0012514B">
        <w:rPr>
          <w:sz w:val="24"/>
          <w:szCs w:val="24"/>
        </w:rPr>
        <w:t>年</w:t>
      </w:r>
      <w:r w:rsidRPr="0012514B">
        <w:rPr>
          <w:sz w:val="24"/>
          <w:szCs w:val="24"/>
        </w:rPr>
        <w:t>4</w:t>
      </w:r>
      <w:r w:rsidRPr="0012514B">
        <w:rPr>
          <w:sz w:val="24"/>
          <w:szCs w:val="24"/>
        </w:rPr>
        <w:t>月</w:t>
      </w:r>
      <w:r w:rsidRPr="0012514B">
        <w:rPr>
          <w:sz w:val="24"/>
          <w:szCs w:val="24"/>
        </w:rPr>
        <w:t>10</w:t>
      </w:r>
      <w:r w:rsidRPr="0012514B">
        <w:rPr>
          <w:sz w:val="24"/>
          <w:szCs w:val="24"/>
        </w:rPr>
        <w:t>日</w:t>
      </w:r>
      <w:r w:rsidRPr="0012514B">
        <w:rPr>
          <w:sz w:val="24"/>
          <w:szCs w:val="24"/>
        </w:rPr>
        <w:t xml:space="preserve">        </w:t>
      </w:r>
      <w:r w:rsidRPr="0012514B">
        <w:rPr>
          <w:sz w:val="24"/>
          <w:szCs w:val="24"/>
        </w:rPr>
        <w:t>起至</w:t>
      </w:r>
      <w:r w:rsidRPr="0012514B">
        <w:rPr>
          <w:sz w:val="24"/>
          <w:szCs w:val="24"/>
        </w:rPr>
        <w:t xml:space="preserve">        2013</w:t>
      </w:r>
      <w:r w:rsidRPr="0012514B">
        <w:rPr>
          <w:sz w:val="24"/>
          <w:szCs w:val="24"/>
        </w:rPr>
        <w:t>年</w:t>
      </w:r>
      <w:r w:rsidRPr="0012514B">
        <w:rPr>
          <w:sz w:val="24"/>
          <w:szCs w:val="24"/>
        </w:rPr>
        <w:t>10</w:t>
      </w:r>
      <w:r w:rsidRPr="0012514B">
        <w:rPr>
          <w:sz w:val="24"/>
          <w:szCs w:val="24"/>
        </w:rPr>
        <w:t>月</w:t>
      </w:r>
      <w:r w:rsidR="000C1C47">
        <w:rPr>
          <w:rFonts w:hint="eastAsia"/>
          <w:sz w:val="24"/>
          <w:szCs w:val="24"/>
        </w:rPr>
        <w:t>1</w:t>
      </w:r>
      <w:r w:rsidR="002F01FB">
        <w:rPr>
          <w:rFonts w:hint="eastAsia"/>
          <w:sz w:val="24"/>
          <w:szCs w:val="24"/>
        </w:rPr>
        <w:t xml:space="preserve"> </w:t>
      </w:r>
      <w:r w:rsidRPr="0012514B">
        <w:rPr>
          <w:sz w:val="24"/>
          <w:szCs w:val="24"/>
        </w:rPr>
        <w:t>日</w:t>
      </w:r>
      <w:r w:rsidR="002F01FB">
        <w:rPr>
          <w:rFonts w:hint="eastAsia"/>
          <w:sz w:val="24"/>
          <w:szCs w:val="24"/>
        </w:rPr>
        <w:t>止</w:t>
      </w:r>
    </w:p>
    <w:p w:rsidR="0001480A" w:rsidRPr="0012514B" w:rsidRDefault="0001480A" w:rsidP="002F01FB">
      <w:pPr>
        <w:pStyle w:val="p0"/>
        <w:spacing w:line="480" w:lineRule="auto"/>
        <w:rPr>
          <w:sz w:val="24"/>
          <w:szCs w:val="24"/>
        </w:rPr>
      </w:pPr>
      <w:r w:rsidRPr="0012514B">
        <w:rPr>
          <w:sz w:val="24"/>
          <w:szCs w:val="24"/>
        </w:rPr>
        <w:t>论文提交日期</w:t>
      </w:r>
      <w:r w:rsidRPr="0012514B">
        <w:rPr>
          <w:sz w:val="24"/>
          <w:szCs w:val="24"/>
        </w:rPr>
        <w:t xml:space="preserve">  2014</w:t>
      </w:r>
      <w:r w:rsidRPr="0012514B">
        <w:rPr>
          <w:sz w:val="24"/>
          <w:szCs w:val="24"/>
        </w:rPr>
        <w:t>年</w:t>
      </w:r>
      <w:r w:rsidRPr="0012514B">
        <w:rPr>
          <w:sz w:val="24"/>
          <w:szCs w:val="24"/>
        </w:rPr>
        <w:t>11</w:t>
      </w:r>
      <w:r w:rsidRPr="0012514B">
        <w:rPr>
          <w:sz w:val="24"/>
          <w:szCs w:val="24"/>
        </w:rPr>
        <w:t>月</w:t>
      </w:r>
      <w:r w:rsidRPr="0012514B">
        <w:rPr>
          <w:sz w:val="24"/>
          <w:szCs w:val="24"/>
        </w:rPr>
        <w:t>18</w:t>
      </w:r>
      <w:r w:rsidRPr="0012514B">
        <w:rPr>
          <w:sz w:val="24"/>
          <w:szCs w:val="24"/>
        </w:rPr>
        <w:t>日</w:t>
      </w:r>
      <w:r w:rsidRPr="0012514B">
        <w:rPr>
          <w:sz w:val="24"/>
          <w:szCs w:val="24"/>
        </w:rPr>
        <w:t xml:space="preserve">  </w:t>
      </w:r>
      <w:r w:rsidRPr="0012514B">
        <w:rPr>
          <w:sz w:val="24"/>
          <w:szCs w:val="24"/>
        </w:rPr>
        <w:t>论文答辩日期</w:t>
      </w:r>
      <w:r w:rsidRPr="0012514B">
        <w:rPr>
          <w:sz w:val="24"/>
          <w:szCs w:val="24"/>
        </w:rPr>
        <w:t xml:space="preserve">     2014</w:t>
      </w:r>
      <w:r w:rsidRPr="0012514B">
        <w:rPr>
          <w:sz w:val="24"/>
          <w:szCs w:val="24"/>
        </w:rPr>
        <w:t>年</w:t>
      </w:r>
      <w:r w:rsidRPr="0012514B">
        <w:rPr>
          <w:sz w:val="24"/>
          <w:szCs w:val="24"/>
        </w:rPr>
        <w:t>12</w:t>
      </w:r>
      <w:r w:rsidRPr="0012514B">
        <w:rPr>
          <w:sz w:val="24"/>
          <w:szCs w:val="24"/>
        </w:rPr>
        <w:t>月</w:t>
      </w:r>
      <w:r w:rsidR="000C1C47">
        <w:rPr>
          <w:rFonts w:hint="eastAsia"/>
          <w:sz w:val="24"/>
          <w:szCs w:val="24"/>
        </w:rPr>
        <w:t>19</w:t>
      </w:r>
      <w:r w:rsidRPr="0012514B">
        <w:rPr>
          <w:sz w:val="24"/>
          <w:szCs w:val="24"/>
        </w:rPr>
        <w:t>日</w:t>
      </w:r>
    </w:p>
    <w:p w:rsidR="0001480A" w:rsidRPr="0012514B" w:rsidRDefault="0001480A" w:rsidP="002F01FB">
      <w:pPr>
        <w:pStyle w:val="p0"/>
        <w:tabs>
          <w:tab w:val="left" w:pos="6045"/>
        </w:tabs>
        <w:spacing w:line="480" w:lineRule="auto"/>
      </w:pPr>
      <w:r w:rsidRPr="0012514B">
        <w:rPr>
          <w:sz w:val="24"/>
          <w:szCs w:val="24"/>
        </w:rPr>
        <w:t>学位授予单位</w:t>
      </w:r>
      <w:r w:rsidRPr="0012514B">
        <w:rPr>
          <w:sz w:val="24"/>
          <w:szCs w:val="24"/>
        </w:rPr>
        <w:t xml:space="preserve">                     </w:t>
      </w:r>
      <w:r w:rsidRPr="0012514B">
        <w:rPr>
          <w:sz w:val="24"/>
          <w:szCs w:val="24"/>
        </w:rPr>
        <w:t>学位授予日期</w:t>
      </w:r>
      <w:r w:rsidRPr="0012514B">
        <w:rPr>
          <w:sz w:val="24"/>
          <w:szCs w:val="24"/>
        </w:rPr>
        <w:t xml:space="preserve">         </w:t>
      </w:r>
      <w:r w:rsidRPr="0012514B">
        <w:rPr>
          <w:sz w:val="24"/>
          <w:szCs w:val="24"/>
        </w:rPr>
        <w:t>年</w:t>
      </w:r>
      <w:r w:rsidRPr="0012514B">
        <w:rPr>
          <w:sz w:val="24"/>
          <w:szCs w:val="24"/>
        </w:rPr>
        <w:t xml:space="preserve">   </w:t>
      </w:r>
      <w:r w:rsidRPr="0012514B">
        <w:rPr>
          <w:sz w:val="24"/>
          <w:szCs w:val="24"/>
        </w:rPr>
        <w:t>月</w:t>
      </w:r>
      <w:r w:rsidRPr="0012514B">
        <w:rPr>
          <w:sz w:val="24"/>
          <w:szCs w:val="24"/>
        </w:rPr>
        <w:t xml:space="preserve">   </w:t>
      </w:r>
      <w:r w:rsidRPr="0012514B">
        <w:rPr>
          <w:sz w:val="24"/>
          <w:szCs w:val="24"/>
        </w:rPr>
        <w:t>日</w:t>
      </w:r>
    </w:p>
    <w:p w:rsidR="00031B0D" w:rsidRPr="0012514B" w:rsidRDefault="00031B0D" w:rsidP="00031B0D">
      <w:pPr>
        <w:pStyle w:val="p0"/>
      </w:pPr>
    </w:p>
    <w:p w:rsidR="00031B0D" w:rsidRPr="0012514B" w:rsidRDefault="00031B0D" w:rsidP="00031B0D">
      <w:pPr>
        <w:pStyle w:val="p0"/>
      </w:pPr>
    </w:p>
    <w:p w:rsidR="00031B0D" w:rsidRPr="0012514B" w:rsidRDefault="00031B0D" w:rsidP="00DA0F44">
      <w:pPr>
        <w:ind w:firstLine="480"/>
      </w:pPr>
    </w:p>
    <w:p w:rsidR="009F74F2" w:rsidRPr="0012514B" w:rsidRDefault="009F74F2" w:rsidP="00DA0F44">
      <w:pPr>
        <w:ind w:firstLine="480"/>
      </w:pPr>
    </w:p>
    <w:p w:rsidR="009F74F2" w:rsidRPr="0012514B" w:rsidRDefault="009F74F2" w:rsidP="00DA0F44">
      <w:pPr>
        <w:ind w:firstLine="480"/>
      </w:pPr>
    </w:p>
    <w:p w:rsidR="009F74F2" w:rsidRPr="0012514B" w:rsidRDefault="009F74F2" w:rsidP="00DA0F44">
      <w:pPr>
        <w:ind w:firstLine="480"/>
      </w:pPr>
    </w:p>
    <w:p w:rsidR="009F74F2" w:rsidRPr="0012514B" w:rsidRDefault="009F74F2" w:rsidP="00DA0F44">
      <w:pPr>
        <w:ind w:firstLine="480"/>
      </w:pPr>
    </w:p>
    <w:p w:rsidR="009F74F2" w:rsidRPr="0012514B" w:rsidRDefault="009F74F2" w:rsidP="00DA0F44">
      <w:pPr>
        <w:ind w:firstLine="480"/>
      </w:pPr>
    </w:p>
    <w:p w:rsidR="00031B0D" w:rsidRPr="0012514B" w:rsidRDefault="00031B0D" w:rsidP="00DA0F44">
      <w:pPr>
        <w:ind w:firstLine="480"/>
      </w:pPr>
    </w:p>
    <w:p w:rsidR="00031B0D" w:rsidRPr="0012514B" w:rsidRDefault="00031B0D" w:rsidP="00DA0F44">
      <w:pPr>
        <w:pStyle w:val="p0"/>
        <w:spacing w:before="50" w:after="50"/>
        <w:ind w:firstLine="640"/>
        <w:jc w:val="center"/>
        <w:rPr>
          <w:rFonts w:eastAsia="黑体"/>
          <w:sz w:val="32"/>
          <w:szCs w:val="32"/>
        </w:rPr>
      </w:pPr>
      <w:r w:rsidRPr="0012514B">
        <w:rPr>
          <w:rFonts w:eastAsia="黑体"/>
          <w:sz w:val="32"/>
          <w:szCs w:val="32"/>
        </w:rPr>
        <w:lastRenderedPageBreak/>
        <w:t>关于学位论文的独创性声明</w:t>
      </w:r>
    </w:p>
    <w:p w:rsidR="00031B0D" w:rsidRPr="0012514B" w:rsidRDefault="00031B0D" w:rsidP="00003CE8">
      <w:pPr>
        <w:pStyle w:val="p0"/>
        <w:spacing w:before="50" w:after="50" w:line="360" w:lineRule="auto"/>
        <w:jc w:val="center"/>
        <w:rPr>
          <w:sz w:val="24"/>
          <w:szCs w:val="24"/>
        </w:rPr>
      </w:pPr>
    </w:p>
    <w:p w:rsidR="00031B0D" w:rsidRPr="0012514B" w:rsidRDefault="00031B0D" w:rsidP="00031B0D">
      <w:pPr>
        <w:pStyle w:val="p0"/>
        <w:spacing w:before="50" w:after="50" w:line="360" w:lineRule="auto"/>
        <w:ind w:firstLine="480"/>
        <w:rPr>
          <w:sz w:val="24"/>
          <w:szCs w:val="24"/>
        </w:rPr>
      </w:pPr>
      <w:r w:rsidRPr="0012514B">
        <w:rPr>
          <w:sz w:val="24"/>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rsidR="00031B0D" w:rsidRPr="0012514B" w:rsidRDefault="00031B0D" w:rsidP="00031B0D">
      <w:pPr>
        <w:pStyle w:val="p0"/>
        <w:spacing w:before="50" w:after="50" w:line="360" w:lineRule="auto"/>
        <w:ind w:firstLine="480"/>
        <w:rPr>
          <w:sz w:val="24"/>
          <w:szCs w:val="24"/>
        </w:rPr>
      </w:pPr>
      <w:r w:rsidRPr="0012514B">
        <w:rPr>
          <w:sz w:val="24"/>
          <w:szCs w:val="24"/>
        </w:rPr>
        <w:t>若有不实之处，本人愿意承担相关法律责任。</w:t>
      </w:r>
    </w:p>
    <w:p w:rsidR="00031B0D" w:rsidRPr="0012514B" w:rsidRDefault="00031B0D" w:rsidP="00031B0D">
      <w:pPr>
        <w:pStyle w:val="p0"/>
        <w:spacing w:before="50" w:after="50" w:line="360" w:lineRule="auto"/>
        <w:ind w:firstLine="480"/>
        <w:rPr>
          <w:sz w:val="24"/>
          <w:szCs w:val="24"/>
        </w:rPr>
      </w:pPr>
    </w:p>
    <w:p w:rsidR="00031B0D" w:rsidRPr="0012514B" w:rsidRDefault="00031B0D" w:rsidP="00031B0D">
      <w:pPr>
        <w:pStyle w:val="p0"/>
        <w:spacing w:before="50" w:after="50" w:line="360" w:lineRule="auto"/>
        <w:ind w:firstLine="480"/>
        <w:rPr>
          <w:sz w:val="24"/>
          <w:szCs w:val="24"/>
        </w:rPr>
      </w:pPr>
      <w:r w:rsidRPr="0012514B">
        <w:rPr>
          <w:sz w:val="24"/>
          <w:szCs w:val="24"/>
        </w:rPr>
        <w:t>学位论文作者签名：</w:t>
      </w:r>
      <w:r w:rsidR="00003CE8" w:rsidRPr="0012514B">
        <w:rPr>
          <w:sz w:val="24"/>
          <w:szCs w:val="24"/>
        </w:rPr>
        <w:t xml:space="preserve">_______________       </w:t>
      </w:r>
      <w:r w:rsidRPr="0012514B">
        <w:rPr>
          <w:sz w:val="24"/>
          <w:szCs w:val="24"/>
        </w:rPr>
        <w:t>日期：</w:t>
      </w:r>
      <w:r w:rsidR="000C1C47">
        <w:rPr>
          <w:rFonts w:hint="eastAsia"/>
          <w:sz w:val="24"/>
          <w:szCs w:val="24"/>
        </w:rPr>
        <w:t xml:space="preserve">       </w:t>
      </w:r>
      <w:r w:rsidRPr="0012514B">
        <w:rPr>
          <w:sz w:val="24"/>
          <w:szCs w:val="24"/>
        </w:rPr>
        <w:t>年</w:t>
      </w:r>
      <w:r w:rsidR="000C1C47">
        <w:rPr>
          <w:rFonts w:hint="eastAsia"/>
          <w:sz w:val="24"/>
          <w:szCs w:val="24"/>
        </w:rPr>
        <w:t xml:space="preserve">    </w:t>
      </w:r>
      <w:r w:rsidRPr="0012514B">
        <w:rPr>
          <w:sz w:val="24"/>
          <w:szCs w:val="24"/>
        </w:rPr>
        <w:t>月</w:t>
      </w:r>
      <w:r w:rsidR="000C1C47">
        <w:rPr>
          <w:rFonts w:hint="eastAsia"/>
          <w:sz w:val="24"/>
          <w:szCs w:val="24"/>
        </w:rPr>
        <w:t xml:space="preserve">    </w:t>
      </w:r>
      <w:r w:rsidRPr="0012514B">
        <w:rPr>
          <w:sz w:val="24"/>
          <w:szCs w:val="24"/>
        </w:rPr>
        <w:t>日</w:t>
      </w:r>
    </w:p>
    <w:p w:rsidR="00031B0D" w:rsidRPr="0012514B" w:rsidRDefault="00031B0D" w:rsidP="00031B0D">
      <w:pPr>
        <w:pStyle w:val="p16"/>
        <w:spacing w:before="50" w:after="50" w:line="360" w:lineRule="auto"/>
        <w:rPr>
          <w:rFonts w:ascii="Times New Roman" w:hAnsi="Times New Roman" w:cs="Times New Roman"/>
        </w:rPr>
      </w:pPr>
    </w:p>
    <w:p w:rsidR="00031B0D" w:rsidRPr="0012514B" w:rsidRDefault="00031B0D" w:rsidP="00031B0D">
      <w:pPr>
        <w:pStyle w:val="p16"/>
        <w:spacing w:before="50" w:after="50" w:line="360" w:lineRule="auto"/>
        <w:rPr>
          <w:rFonts w:ascii="Times New Roman" w:hAnsi="Times New Roman" w:cs="Times New Roman"/>
        </w:rPr>
      </w:pPr>
    </w:p>
    <w:p w:rsidR="00031B0D" w:rsidRPr="0012514B" w:rsidRDefault="00031B0D" w:rsidP="00031B0D">
      <w:pPr>
        <w:pStyle w:val="p16"/>
        <w:spacing w:before="50" w:after="50" w:line="360" w:lineRule="auto"/>
        <w:rPr>
          <w:rFonts w:ascii="Times New Roman" w:hAnsi="Times New Roman" w:cs="Times New Roman"/>
        </w:rPr>
      </w:pPr>
    </w:p>
    <w:p w:rsidR="0049510D" w:rsidRPr="0012514B" w:rsidRDefault="0049510D" w:rsidP="00031B0D">
      <w:pPr>
        <w:pStyle w:val="p16"/>
        <w:spacing w:before="50" w:after="50" w:line="360" w:lineRule="auto"/>
        <w:rPr>
          <w:rFonts w:ascii="Times New Roman" w:hAnsi="Times New Roman" w:cs="Times New Roman"/>
        </w:rPr>
      </w:pPr>
    </w:p>
    <w:p w:rsidR="00031B0D" w:rsidRPr="0012514B" w:rsidRDefault="00031B0D" w:rsidP="00DA0F44">
      <w:pPr>
        <w:pStyle w:val="p0"/>
        <w:spacing w:before="50" w:after="50"/>
        <w:ind w:firstLine="640"/>
        <w:jc w:val="center"/>
        <w:rPr>
          <w:rFonts w:eastAsia="黑体"/>
          <w:sz w:val="32"/>
          <w:szCs w:val="32"/>
        </w:rPr>
      </w:pPr>
      <w:r w:rsidRPr="0012514B">
        <w:rPr>
          <w:rFonts w:eastAsia="黑体"/>
          <w:sz w:val="32"/>
          <w:szCs w:val="32"/>
        </w:rPr>
        <w:t>学位论文使用授权书</w:t>
      </w:r>
    </w:p>
    <w:p w:rsidR="00073B09" w:rsidRPr="0012514B" w:rsidRDefault="00073B09" w:rsidP="00073B09">
      <w:pPr>
        <w:pStyle w:val="p0"/>
        <w:spacing w:before="50" w:after="50" w:line="360" w:lineRule="auto"/>
        <w:jc w:val="center"/>
        <w:rPr>
          <w:sz w:val="24"/>
          <w:szCs w:val="24"/>
        </w:rPr>
      </w:pPr>
    </w:p>
    <w:p w:rsidR="00031B0D" w:rsidRPr="0012514B" w:rsidRDefault="00031B0D" w:rsidP="00031B0D">
      <w:pPr>
        <w:pStyle w:val="p15"/>
        <w:spacing w:before="50" w:after="50" w:line="360" w:lineRule="auto"/>
        <w:ind w:firstLine="480"/>
      </w:pPr>
      <w:r w:rsidRPr="0012514B">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31B0D" w:rsidRPr="0012514B" w:rsidRDefault="00031B0D" w:rsidP="00031B0D">
      <w:pPr>
        <w:pStyle w:val="p15"/>
        <w:spacing w:before="50" w:after="50" w:line="360" w:lineRule="auto"/>
        <w:ind w:firstLine="480"/>
      </w:pPr>
      <w:r w:rsidRPr="0012514B">
        <w:t>保密学位论文在解密后的使用授权同上。</w:t>
      </w:r>
    </w:p>
    <w:p w:rsidR="00031B0D" w:rsidRPr="0012514B" w:rsidRDefault="00031B0D" w:rsidP="00031B0D">
      <w:pPr>
        <w:pStyle w:val="p0"/>
        <w:spacing w:before="50" w:after="50" w:line="360" w:lineRule="auto"/>
        <w:ind w:firstLine="480"/>
      </w:pPr>
    </w:p>
    <w:p w:rsidR="00031B0D" w:rsidRPr="0012514B" w:rsidRDefault="00031B0D" w:rsidP="00031B0D">
      <w:pPr>
        <w:pStyle w:val="p0"/>
        <w:spacing w:before="50" w:after="50" w:line="360" w:lineRule="auto"/>
        <w:ind w:firstLine="480"/>
      </w:pPr>
      <w:r w:rsidRPr="0012514B">
        <w:t>学位论文作者签名：</w:t>
      </w:r>
      <w:r w:rsidR="00073B09" w:rsidRPr="0012514B">
        <w:t>_______________</w:t>
      </w:r>
      <w:r w:rsidR="002F1652" w:rsidRPr="0012514B">
        <w:tab/>
      </w:r>
      <w:r w:rsidR="002F1652" w:rsidRPr="0012514B">
        <w:tab/>
      </w:r>
      <w:r w:rsidR="002F1652" w:rsidRPr="0012514B">
        <w:tab/>
      </w:r>
      <w:r w:rsidR="002F1652" w:rsidRPr="0012514B">
        <w:tab/>
      </w:r>
      <w:r w:rsidR="002F1652" w:rsidRPr="0012514B">
        <w:tab/>
      </w:r>
      <w:r w:rsidR="002F1652" w:rsidRPr="0012514B">
        <w:tab/>
      </w:r>
      <w:r w:rsidRPr="0012514B">
        <w:t>日期：</w:t>
      </w:r>
      <w:r w:rsidR="000C1C47">
        <w:rPr>
          <w:rFonts w:hint="eastAsia"/>
        </w:rPr>
        <w:t xml:space="preserve">      </w:t>
      </w:r>
      <w:r w:rsidRPr="0012514B">
        <w:t>年</w:t>
      </w:r>
      <w:r w:rsidR="000C1C47">
        <w:rPr>
          <w:rFonts w:hint="eastAsia"/>
        </w:rPr>
        <w:t xml:space="preserve">    </w:t>
      </w:r>
      <w:r w:rsidRPr="0012514B">
        <w:t>月</w:t>
      </w:r>
      <w:r w:rsidR="000C1C47">
        <w:rPr>
          <w:rFonts w:hint="eastAsia"/>
        </w:rPr>
        <w:t xml:space="preserve">    </w:t>
      </w:r>
      <w:r w:rsidRPr="0012514B">
        <w:t>日</w:t>
      </w:r>
    </w:p>
    <w:p w:rsidR="00031B0D" w:rsidRPr="0012514B" w:rsidRDefault="00031B0D" w:rsidP="00031B0D">
      <w:pPr>
        <w:pStyle w:val="p0"/>
        <w:spacing w:before="50" w:after="50" w:line="360" w:lineRule="auto"/>
        <w:ind w:firstLine="480"/>
      </w:pPr>
      <w:r w:rsidRPr="0012514B">
        <w:t>指导教师签名：</w:t>
      </w:r>
      <w:r w:rsidR="00073B09" w:rsidRPr="0012514B">
        <w:t>___________________</w:t>
      </w:r>
      <w:r w:rsidR="002F1652" w:rsidRPr="0012514B">
        <w:tab/>
      </w:r>
      <w:r w:rsidR="002F1652" w:rsidRPr="0012514B">
        <w:tab/>
      </w:r>
      <w:r w:rsidR="002F1652" w:rsidRPr="0012514B">
        <w:tab/>
      </w:r>
      <w:r w:rsidR="002F1652" w:rsidRPr="0012514B">
        <w:tab/>
      </w:r>
      <w:r w:rsidR="002F1652" w:rsidRPr="0012514B">
        <w:tab/>
      </w:r>
      <w:r w:rsidR="00FA71C0" w:rsidRPr="0012514B">
        <w:t xml:space="preserve">    </w:t>
      </w:r>
      <w:r w:rsidRPr="0012514B">
        <w:t>日期：</w:t>
      </w:r>
      <w:r w:rsidR="000C1C47">
        <w:rPr>
          <w:rFonts w:hint="eastAsia"/>
        </w:rPr>
        <w:t xml:space="preserve">      </w:t>
      </w:r>
      <w:r w:rsidRPr="0012514B">
        <w:t>年</w:t>
      </w:r>
      <w:r w:rsidR="000C1C47">
        <w:rPr>
          <w:rFonts w:hint="eastAsia"/>
        </w:rPr>
        <w:t xml:space="preserve">    </w:t>
      </w:r>
      <w:r w:rsidRPr="0012514B">
        <w:t>月</w:t>
      </w:r>
      <w:r w:rsidR="000C1C47">
        <w:rPr>
          <w:rFonts w:hint="eastAsia"/>
        </w:rPr>
        <w:t xml:space="preserve">    </w:t>
      </w:r>
      <w:r w:rsidRPr="0012514B">
        <w:t>日</w:t>
      </w:r>
    </w:p>
    <w:p w:rsidR="00D50344" w:rsidRPr="0012514B" w:rsidRDefault="00D50344" w:rsidP="00DA0F44">
      <w:pPr>
        <w:ind w:firstLine="480"/>
      </w:pPr>
    </w:p>
    <w:p w:rsidR="003234FC" w:rsidRPr="0012514B" w:rsidRDefault="003234FC" w:rsidP="00DA0F44">
      <w:pPr>
        <w:ind w:firstLine="480"/>
      </w:pPr>
    </w:p>
    <w:p w:rsidR="003234FC" w:rsidRPr="0012514B" w:rsidRDefault="003234FC" w:rsidP="00DA0F44">
      <w:pPr>
        <w:ind w:firstLine="480"/>
      </w:pPr>
    </w:p>
    <w:p w:rsidR="003234FC" w:rsidRPr="0012514B" w:rsidRDefault="003234FC" w:rsidP="00DA0F44">
      <w:pPr>
        <w:ind w:firstLine="480"/>
      </w:pPr>
    </w:p>
    <w:p w:rsidR="003234FC" w:rsidRPr="0012514B" w:rsidRDefault="003234FC" w:rsidP="00DA0F44">
      <w:pPr>
        <w:ind w:firstLine="480"/>
      </w:pPr>
    </w:p>
    <w:p w:rsidR="003234FC" w:rsidRPr="0012514B" w:rsidRDefault="003234FC" w:rsidP="00DA0F44">
      <w:pPr>
        <w:ind w:firstLine="480"/>
      </w:pPr>
    </w:p>
    <w:p w:rsidR="003234FC" w:rsidRPr="0012514B" w:rsidRDefault="003234FC" w:rsidP="00DA0F44">
      <w:pPr>
        <w:ind w:firstLine="480"/>
      </w:pPr>
    </w:p>
    <w:p w:rsidR="00B26FB8" w:rsidRDefault="004A4F87" w:rsidP="007A64EB">
      <w:pPr>
        <w:jc w:val="center"/>
        <w:rPr>
          <w:rFonts w:eastAsia="黑体"/>
          <w:b/>
          <w:sz w:val="32"/>
          <w:szCs w:val="32"/>
        </w:rPr>
      </w:pPr>
      <w:r w:rsidRPr="009D4E04">
        <w:rPr>
          <w:rFonts w:eastAsia="黑体"/>
          <w:b/>
          <w:sz w:val="32"/>
          <w:szCs w:val="32"/>
        </w:rPr>
        <w:lastRenderedPageBreak/>
        <w:t>摘</w:t>
      </w:r>
      <w:r w:rsidR="009D4E04" w:rsidRPr="009D4E04">
        <w:rPr>
          <w:rFonts w:eastAsia="黑体" w:hint="eastAsia"/>
          <w:b/>
          <w:sz w:val="32"/>
          <w:szCs w:val="32"/>
        </w:rPr>
        <w:t xml:space="preserve">    </w:t>
      </w:r>
      <w:r w:rsidRPr="009D4E04">
        <w:rPr>
          <w:rFonts w:eastAsia="黑体"/>
          <w:b/>
          <w:sz w:val="32"/>
          <w:szCs w:val="32"/>
        </w:rPr>
        <w:t>要</w:t>
      </w:r>
    </w:p>
    <w:p w:rsidR="007A64EB" w:rsidRPr="0012514B" w:rsidRDefault="007A64EB" w:rsidP="007A64EB">
      <w:pPr>
        <w:jc w:val="center"/>
      </w:pPr>
    </w:p>
    <w:p w:rsidR="00676052" w:rsidRPr="0012514B" w:rsidRDefault="00676052" w:rsidP="004B3448">
      <w:pPr>
        <w:pStyle w:val="Eric"/>
        <w:ind w:firstLine="480"/>
      </w:pPr>
      <w:r w:rsidRPr="0012514B">
        <w:t>自从海</w:t>
      </w:r>
      <w:r w:rsidRPr="0012514B">
        <w:rPr>
          <w:rStyle w:val="4Char"/>
        </w:rPr>
        <w:t>湾战争爆发以来，世界各国都开始高度重视国防装备工业，由此带来了国防装备工业的新一轮快速发展，航空工业的项目管理系统也快速发展，</w:t>
      </w:r>
      <w:r w:rsidRPr="0012514B">
        <w:t>最终形成一整套项目管理体系。</w:t>
      </w:r>
      <w:r w:rsidRPr="0012514B">
        <w:t>L</w:t>
      </w:r>
      <w:r w:rsidRPr="0012514B">
        <w:t>研究所隶属于中国航空工业集团公司，</w:t>
      </w:r>
      <w:r w:rsidR="00EC2C02" w:rsidRPr="0012514B">
        <w:t>有</w:t>
      </w:r>
      <w:r w:rsidR="007C6599" w:rsidRPr="0012514B">
        <w:t>一套比较成熟的</w:t>
      </w:r>
      <w:r w:rsidRPr="0012514B">
        <w:t>项目管理模式。但是随着型号任务的增加，研制周期越来越短、成本控制越来越精细、资源冲突越来越尖锐，原有的管理模式和方法渐渐不能满足新形势的需要，迫切需要提高项目管理水平。</w:t>
      </w:r>
      <w:r w:rsidR="00EC2C02" w:rsidRPr="0012514B">
        <w:t>目前，</w:t>
      </w:r>
      <w:r w:rsidRPr="0012514B">
        <w:t>L</w:t>
      </w:r>
      <w:r w:rsidRPr="0012514B">
        <w:t>研究所所承担了</w:t>
      </w:r>
      <w:r w:rsidR="00EC2C02" w:rsidRPr="0012514B">
        <w:t>某</w:t>
      </w:r>
      <w:r w:rsidRPr="0012514B">
        <w:t>飞机</w:t>
      </w:r>
      <w:r w:rsidRPr="0012514B">
        <w:t>R</w:t>
      </w:r>
      <w:r w:rsidRPr="0012514B">
        <w:t>监控系统研发项目的研制任务</w:t>
      </w:r>
      <w:r w:rsidR="00EC2C02" w:rsidRPr="0012514B">
        <w:t>，</w:t>
      </w:r>
      <w:r w:rsidRPr="0012514B">
        <w:t>R</w:t>
      </w:r>
      <w:r w:rsidRPr="0012514B">
        <w:t>监控系统项目研制任务较以往的研制任务周期更紧、涉及的范围更广，这就需要在项目中提高进度控制水平，既是形势所需，又切实可行。</w:t>
      </w:r>
    </w:p>
    <w:p w:rsidR="00EC2C02" w:rsidRPr="0012514B" w:rsidRDefault="004A4F87" w:rsidP="004B3448">
      <w:pPr>
        <w:pStyle w:val="Eric"/>
        <w:ind w:firstLine="480"/>
      </w:pPr>
      <w:r w:rsidRPr="0012514B">
        <w:t>本文以进度管理理论作为研究课题的理论指导，结合</w:t>
      </w:r>
      <w:r w:rsidR="00F31007" w:rsidRPr="0012514B">
        <w:t>L</w:t>
      </w:r>
      <w:r w:rsidR="00F31007" w:rsidRPr="0012514B">
        <w:t>研究所</w:t>
      </w:r>
      <w:r w:rsidRPr="0012514B">
        <w:t>的项目进度管理现状和</w:t>
      </w:r>
      <w:r w:rsidR="00596BAD" w:rsidRPr="0012514B">
        <w:t>R</w:t>
      </w:r>
      <w:r w:rsidR="00596BAD" w:rsidRPr="0012514B">
        <w:t>监控系统</w:t>
      </w:r>
      <w:r w:rsidRPr="0012514B">
        <w:t>项目本身的特点，探讨在实施</w:t>
      </w:r>
      <w:r w:rsidR="00BB7EB2" w:rsidRPr="0012514B">
        <w:t>R</w:t>
      </w:r>
      <w:r w:rsidR="00BB7EB2" w:rsidRPr="0012514B">
        <w:t>监控系统</w:t>
      </w:r>
      <w:r w:rsidRPr="0012514B">
        <w:t>项目中使用进度管理的主要方法和措施，对工程项目进度进行优化、监测和调整，使其能够在规定的合同时间内顺利完工，达到最大的经济效益和社会效益。</w:t>
      </w:r>
    </w:p>
    <w:p w:rsidR="004A4F87" w:rsidRPr="0012514B" w:rsidRDefault="004A4F87" w:rsidP="004B3448">
      <w:pPr>
        <w:pStyle w:val="Eric"/>
        <w:ind w:firstLine="480"/>
      </w:pPr>
      <w:r w:rsidRPr="0012514B">
        <w:t>从实际效果来看，本文理论结合实际，根据实际工程提出进度管理建议，研究结果不仅为</w:t>
      </w:r>
      <w:r w:rsidR="00386C49" w:rsidRPr="0012514B">
        <w:t>R</w:t>
      </w:r>
      <w:r w:rsidR="00386C49" w:rsidRPr="0012514B">
        <w:t>监控系统</w:t>
      </w:r>
      <w:r w:rsidRPr="0012514B">
        <w:t>项目提供直接的指导，同时对类似军工装备研发项目的进度管理也具有参考意义。</w:t>
      </w:r>
    </w:p>
    <w:p w:rsidR="004A4F87" w:rsidRPr="0012514B" w:rsidRDefault="004A4F87" w:rsidP="00D50344">
      <w:pPr>
        <w:spacing w:line="360" w:lineRule="auto"/>
        <w:rPr>
          <w:color w:val="000000"/>
          <w:sz w:val="24"/>
        </w:rPr>
      </w:pPr>
    </w:p>
    <w:p w:rsidR="004A4F87" w:rsidRPr="0012514B" w:rsidRDefault="004A4F87" w:rsidP="00D50344">
      <w:pPr>
        <w:spacing w:line="360" w:lineRule="auto"/>
        <w:ind w:firstLineChars="200" w:firstLine="482"/>
        <w:rPr>
          <w:color w:val="000000"/>
          <w:kern w:val="0"/>
          <w:sz w:val="24"/>
        </w:rPr>
      </w:pPr>
      <w:r w:rsidRPr="009D4E04">
        <w:rPr>
          <w:rFonts w:ascii="黑体" w:eastAsia="黑体" w:hint="eastAsia"/>
          <w:b/>
          <w:color w:val="000000"/>
          <w:sz w:val="24"/>
        </w:rPr>
        <w:t>关键词：</w:t>
      </w:r>
      <w:r w:rsidRPr="0012514B">
        <w:rPr>
          <w:color w:val="000000"/>
          <w:sz w:val="24"/>
        </w:rPr>
        <w:t>研发项目；</w:t>
      </w:r>
      <w:r w:rsidRPr="0012514B">
        <w:rPr>
          <w:color w:val="000000"/>
          <w:kern w:val="0"/>
          <w:sz w:val="24"/>
        </w:rPr>
        <w:t>进度计划；进度控制</w:t>
      </w:r>
    </w:p>
    <w:bookmarkEnd w:id="0"/>
    <w:bookmarkEnd w:id="1"/>
    <w:p w:rsidR="004A4F87" w:rsidRPr="0012514B" w:rsidRDefault="004A4F87" w:rsidP="009D2A11">
      <w:pPr>
        <w:spacing w:beforeLines="200" w:afterLines="100" w:line="288" w:lineRule="auto"/>
        <w:ind w:firstLine="640"/>
        <w:outlineLvl w:val="0"/>
        <w:rPr>
          <w:color w:val="000000"/>
          <w:sz w:val="32"/>
          <w:szCs w:val="32"/>
        </w:rPr>
        <w:sectPr w:rsidR="004A4F87" w:rsidRPr="0012514B" w:rsidSect="009137CB">
          <w:headerReference w:type="even" r:id="rId9"/>
          <w:headerReference w:type="default" r:id="rId10"/>
          <w:footerReference w:type="even" r:id="rId11"/>
          <w:footerReference w:type="default" r:id="rId12"/>
          <w:pgSz w:w="11907" w:h="16840" w:code="9"/>
          <w:pgMar w:top="1701" w:right="1134" w:bottom="1418" w:left="1701" w:header="851" w:footer="851" w:gutter="0"/>
          <w:pgNumType w:fmt="upperRoman" w:start="1"/>
          <w:cols w:space="425"/>
          <w:docGrid w:linePitch="384" w:charSpace="7430"/>
        </w:sectPr>
      </w:pPr>
    </w:p>
    <w:p w:rsidR="000E0574" w:rsidRDefault="004A4F87" w:rsidP="009D4E04">
      <w:pPr>
        <w:jc w:val="center"/>
        <w:rPr>
          <w:b/>
          <w:noProof/>
          <w:color w:val="000000"/>
          <w:sz w:val="32"/>
          <w:szCs w:val="32"/>
        </w:rPr>
      </w:pPr>
      <w:bookmarkStart w:id="3" w:name="_Toc334382159"/>
      <w:bookmarkStart w:id="4" w:name="_Toc335597680"/>
      <w:bookmarkStart w:id="5" w:name="_Toc336369851"/>
      <w:bookmarkStart w:id="6" w:name="_Toc385377341"/>
      <w:r w:rsidRPr="0012514B">
        <w:rPr>
          <w:b/>
          <w:noProof/>
          <w:color w:val="000000"/>
          <w:sz w:val="32"/>
          <w:szCs w:val="32"/>
        </w:rPr>
        <w:lastRenderedPageBreak/>
        <w:t>ABSTRACT</w:t>
      </w:r>
      <w:bookmarkEnd w:id="3"/>
      <w:bookmarkEnd w:id="4"/>
      <w:bookmarkEnd w:id="5"/>
      <w:bookmarkEnd w:id="6"/>
    </w:p>
    <w:p w:rsidR="009D4E04" w:rsidRPr="009D4E04" w:rsidRDefault="009D4E04" w:rsidP="009D4E04">
      <w:pPr>
        <w:jc w:val="center"/>
        <w:rPr>
          <w:b/>
          <w:noProof/>
          <w:color w:val="000000"/>
          <w:sz w:val="32"/>
          <w:szCs w:val="32"/>
        </w:rPr>
      </w:pPr>
    </w:p>
    <w:p w:rsidR="00731DE3" w:rsidRPr="0012514B" w:rsidRDefault="00731DE3" w:rsidP="009D4E04">
      <w:pPr>
        <w:spacing w:line="360" w:lineRule="auto"/>
        <w:ind w:firstLineChars="100" w:firstLine="240"/>
        <w:rPr>
          <w:sz w:val="24"/>
        </w:rPr>
      </w:pPr>
      <w:r w:rsidRPr="0012514B">
        <w:rPr>
          <w:sz w:val="24"/>
        </w:rPr>
        <w:t>Since the gulf war, many countries begin to pay more attention on the defense equipment industry which leads a new round of rapid development, so is the project management system. Finally a complete set of project management system have been forming. L research institute of China aviation industry group co., LTD., has a set of more mature project management model. But with the increase of the types of tasks, the shorter development cycles, the more detailed cost control and the sharp resource conflict, the original management mode and method of gradually cannot meet the needs of new situation, an urgent need to improve the level of project management. At present, the institute took on a plane with R monitoring system of R&amp;D project development task which needs tighter task cycle. There is no doubt that the level of schedule control in the project is need to improve.</w:t>
      </w:r>
    </w:p>
    <w:p w:rsidR="00731DE3" w:rsidRPr="0012514B" w:rsidRDefault="004A4F87" w:rsidP="009D4E04">
      <w:pPr>
        <w:spacing w:line="360" w:lineRule="auto"/>
        <w:ind w:firstLineChars="100" w:firstLine="240"/>
        <w:rPr>
          <w:sz w:val="24"/>
        </w:rPr>
      </w:pPr>
      <w:r w:rsidRPr="0012514B">
        <w:rPr>
          <w:sz w:val="24"/>
        </w:rPr>
        <w:t xml:space="preserve">In this paper, the progress of management theory as the guiding research , combining the characteristics of project management status and progress of the Institute of Luoyang L </w:t>
      </w:r>
      <w:r w:rsidR="00BB7EB2" w:rsidRPr="0012514B">
        <w:rPr>
          <w:sz w:val="24"/>
        </w:rPr>
        <w:t>R Monitoring System</w:t>
      </w:r>
      <w:r w:rsidRPr="0012514B">
        <w:rPr>
          <w:sz w:val="24"/>
        </w:rPr>
        <w:t xml:space="preserve"> project itself , and to explore the use of the main methods and measures of progress in the implementation of the management system project </w:t>
      </w:r>
      <w:r w:rsidR="00BB7EB2" w:rsidRPr="0012514B">
        <w:rPr>
          <w:sz w:val="24"/>
        </w:rPr>
        <w:t>R Monitoring System</w:t>
      </w:r>
      <w:r w:rsidRPr="0012514B">
        <w:rPr>
          <w:sz w:val="24"/>
        </w:rPr>
        <w:t xml:space="preserve"> , optimization of the project schedule , monitor and adjust so that it can be completed successfully within the time stipulated in the contract , to achieve maximum</w:t>
      </w:r>
      <w:r w:rsidR="009D4E04">
        <w:rPr>
          <w:sz w:val="24"/>
        </w:rPr>
        <w:t xml:space="preserve"> economic and social benefits .</w:t>
      </w:r>
    </w:p>
    <w:p w:rsidR="004A4F87" w:rsidRPr="0012514B" w:rsidRDefault="004A4F87" w:rsidP="009D4E04">
      <w:pPr>
        <w:spacing w:line="360" w:lineRule="auto"/>
        <w:ind w:firstLineChars="100" w:firstLine="240"/>
        <w:rPr>
          <w:sz w:val="24"/>
        </w:rPr>
      </w:pPr>
      <w:r w:rsidRPr="0012514B">
        <w:rPr>
          <w:sz w:val="24"/>
        </w:rPr>
        <w:t xml:space="preserve">From a practical point of view, this theory is combined with practical, made progress management recommendations based on the actual project , the findings not only provide direct guidance to </w:t>
      </w:r>
      <w:r w:rsidR="00BB7EB2" w:rsidRPr="0012514B">
        <w:rPr>
          <w:sz w:val="24"/>
        </w:rPr>
        <w:t>R Monitoring System</w:t>
      </w:r>
      <w:r w:rsidRPr="0012514B">
        <w:rPr>
          <w:sz w:val="24"/>
        </w:rPr>
        <w:t xml:space="preserve"> project , while similar to the progress of military equipment R &amp; D project management also has a reference value.</w:t>
      </w:r>
    </w:p>
    <w:p w:rsidR="0012514B" w:rsidRPr="0012514B" w:rsidRDefault="0012514B" w:rsidP="00050C73">
      <w:pPr>
        <w:spacing w:line="360" w:lineRule="auto"/>
        <w:rPr>
          <w:b/>
          <w:sz w:val="24"/>
        </w:rPr>
      </w:pPr>
    </w:p>
    <w:p w:rsidR="004A4F87" w:rsidRPr="0012514B" w:rsidRDefault="004A4F87" w:rsidP="009D4E04">
      <w:pPr>
        <w:spacing w:line="360" w:lineRule="auto"/>
        <w:ind w:firstLineChars="98" w:firstLine="236"/>
        <w:rPr>
          <w:sz w:val="24"/>
        </w:rPr>
      </w:pPr>
      <w:r w:rsidRPr="0012514B">
        <w:rPr>
          <w:b/>
          <w:sz w:val="24"/>
        </w:rPr>
        <w:t>K</w:t>
      </w:r>
      <w:r w:rsidR="009D4E04">
        <w:rPr>
          <w:rFonts w:hint="eastAsia"/>
          <w:b/>
          <w:sz w:val="24"/>
        </w:rPr>
        <w:t>ey</w:t>
      </w:r>
      <w:r w:rsidRPr="0012514B">
        <w:rPr>
          <w:b/>
          <w:sz w:val="24"/>
        </w:rPr>
        <w:t xml:space="preserve"> </w:t>
      </w:r>
      <w:r w:rsidR="009D4E04">
        <w:rPr>
          <w:rFonts w:hint="eastAsia"/>
          <w:b/>
          <w:sz w:val="24"/>
        </w:rPr>
        <w:t>words</w:t>
      </w:r>
      <w:r w:rsidRPr="0012514B">
        <w:rPr>
          <w:b/>
          <w:sz w:val="24"/>
        </w:rPr>
        <w:t xml:space="preserve">: </w:t>
      </w:r>
      <w:r w:rsidRPr="0012514B">
        <w:rPr>
          <w:sz w:val="24"/>
        </w:rPr>
        <w:t>R&amp;D Project</w:t>
      </w:r>
      <w:r w:rsidR="009D4E04">
        <w:rPr>
          <w:rFonts w:hint="eastAsia"/>
          <w:sz w:val="24"/>
        </w:rPr>
        <w:t>,</w:t>
      </w:r>
      <w:r w:rsidRPr="0012514B">
        <w:rPr>
          <w:sz w:val="24"/>
        </w:rPr>
        <w:t>Project Schedule</w:t>
      </w:r>
      <w:r w:rsidR="009D4E04">
        <w:rPr>
          <w:rFonts w:hint="eastAsia"/>
          <w:sz w:val="24"/>
        </w:rPr>
        <w:t>,</w:t>
      </w:r>
      <w:r w:rsidRPr="0012514B">
        <w:rPr>
          <w:sz w:val="24"/>
        </w:rPr>
        <w:t>Schedule Control</w:t>
      </w:r>
    </w:p>
    <w:p w:rsidR="004A4F87" w:rsidRPr="0012514B" w:rsidRDefault="004A4F87" w:rsidP="001006D8">
      <w:pPr>
        <w:spacing w:line="295" w:lineRule="auto"/>
        <w:rPr>
          <w:noProof/>
          <w:color w:val="000000"/>
          <w:sz w:val="24"/>
        </w:rPr>
      </w:pPr>
    </w:p>
    <w:p w:rsidR="00F13364" w:rsidRPr="0012514B" w:rsidRDefault="00F13364" w:rsidP="001006D8">
      <w:pPr>
        <w:spacing w:line="295" w:lineRule="auto"/>
        <w:rPr>
          <w:noProof/>
          <w:color w:val="000000"/>
          <w:sz w:val="24"/>
        </w:rPr>
      </w:pPr>
    </w:p>
    <w:p w:rsidR="00F13364" w:rsidRPr="0012514B" w:rsidRDefault="00F13364" w:rsidP="001006D8">
      <w:pPr>
        <w:spacing w:line="295" w:lineRule="auto"/>
        <w:rPr>
          <w:noProof/>
          <w:color w:val="000000"/>
          <w:sz w:val="24"/>
        </w:rPr>
      </w:pPr>
    </w:p>
    <w:p w:rsidR="00F13364" w:rsidRPr="0012514B" w:rsidRDefault="00F13364" w:rsidP="001006D8">
      <w:pPr>
        <w:spacing w:line="295" w:lineRule="auto"/>
        <w:rPr>
          <w:noProof/>
          <w:color w:val="000000"/>
          <w:sz w:val="24"/>
        </w:rPr>
      </w:pPr>
    </w:p>
    <w:p w:rsidR="00F13364" w:rsidRPr="0012514B" w:rsidRDefault="00F13364" w:rsidP="001006D8">
      <w:pPr>
        <w:spacing w:line="295" w:lineRule="auto"/>
        <w:rPr>
          <w:noProof/>
          <w:color w:val="000000"/>
          <w:sz w:val="24"/>
        </w:rPr>
      </w:pPr>
    </w:p>
    <w:p w:rsidR="00F13364" w:rsidRPr="0012514B" w:rsidRDefault="00F13364" w:rsidP="001006D8">
      <w:pPr>
        <w:spacing w:line="295" w:lineRule="auto"/>
        <w:rPr>
          <w:noProof/>
          <w:color w:val="000000"/>
          <w:sz w:val="24"/>
        </w:rPr>
      </w:pPr>
    </w:p>
    <w:p w:rsidR="00C83E5F" w:rsidRPr="0012514B" w:rsidRDefault="00C83E5F" w:rsidP="001006D8">
      <w:pPr>
        <w:spacing w:line="295" w:lineRule="auto"/>
        <w:rPr>
          <w:noProof/>
          <w:color w:val="000000"/>
          <w:sz w:val="24"/>
        </w:rPr>
      </w:pPr>
    </w:p>
    <w:p w:rsidR="009F74F2" w:rsidRPr="0012514B" w:rsidRDefault="009F74F2" w:rsidP="009D2A11">
      <w:pPr>
        <w:tabs>
          <w:tab w:val="right" w:leader="dot" w:pos="8789"/>
        </w:tabs>
        <w:spacing w:beforeLines="50"/>
        <w:jc w:val="center"/>
      </w:pPr>
    </w:p>
    <w:p w:rsidR="0049043F" w:rsidRPr="0012514B" w:rsidRDefault="0049043F" w:rsidP="009D2A11">
      <w:pPr>
        <w:tabs>
          <w:tab w:val="right" w:leader="dot" w:pos="8789"/>
        </w:tabs>
        <w:spacing w:beforeLines="50"/>
        <w:jc w:val="center"/>
      </w:pPr>
    </w:p>
    <w:p w:rsidR="000E0574" w:rsidRPr="0012514B" w:rsidRDefault="000E0574" w:rsidP="009D2A11">
      <w:pPr>
        <w:tabs>
          <w:tab w:val="right" w:leader="dot" w:pos="8789"/>
        </w:tabs>
        <w:spacing w:beforeLines="50"/>
        <w:jc w:val="center"/>
      </w:pPr>
    </w:p>
    <w:p w:rsidR="0049043F" w:rsidRPr="009D4E04" w:rsidRDefault="004A4F87" w:rsidP="009D2A11">
      <w:pPr>
        <w:tabs>
          <w:tab w:val="right" w:leader="dot" w:pos="8789"/>
        </w:tabs>
        <w:spacing w:beforeLines="50"/>
        <w:jc w:val="center"/>
        <w:rPr>
          <w:rFonts w:ascii="黑体" w:eastAsia="黑体"/>
          <w:b/>
          <w:sz w:val="36"/>
          <w:szCs w:val="36"/>
        </w:rPr>
      </w:pPr>
      <w:r w:rsidRPr="009D4E04">
        <w:rPr>
          <w:rFonts w:ascii="黑体" w:eastAsia="黑体" w:hint="eastAsia"/>
          <w:b/>
          <w:sz w:val="36"/>
          <w:szCs w:val="36"/>
        </w:rPr>
        <w:lastRenderedPageBreak/>
        <w:t>目</w:t>
      </w:r>
      <w:r w:rsidR="009D4E04" w:rsidRPr="009D4E04">
        <w:rPr>
          <w:rFonts w:ascii="黑体" w:eastAsia="黑体" w:hint="eastAsia"/>
          <w:b/>
          <w:sz w:val="36"/>
          <w:szCs w:val="36"/>
        </w:rPr>
        <w:t xml:space="preserve">    </w:t>
      </w:r>
      <w:r w:rsidRPr="009D4E04">
        <w:rPr>
          <w:rFonts w:ascii="黑体" w:eastAsia="黑体" w:hint="eastAsia"/>
          <w:b/>
          <w:sz w:val="36"/>
          <w:szCs w:val="36"/>
        </w:rPr>
        <w:t>录</w:t>
      </w:r>
    </w:p>
    <w:p w:rsidR="0003509E" w:rsidRPr="00687F56" w:rsidRDefault="00583AC4" w:rsidP="00687F56">
      <w:pPr>
        <w:pStyle w:val="10"/>
        <w:rPr>
          <w:rStyle w:val="a5"/>
        </w:rPr>
      </w:pPr>
      <w:r w:rsidRPr="00583AC4">
        <w:rPr>
          <w:szCs w:val="32"/>
        </w:rPr>
        <w:fldChar w:fldCharType="begin"/>
      </w:r>
      <w:r w:rsidR="00BD301A" w:rsidRPr="0091664A">
        <w:rPr>
          <w:szCs w:val="32"/>
        </w:rPr>
        <w:instrText xml:space="preserve"> TOC \o "1-3" \h \z \u </w:instrText>
      </w:r>
      <w:r w:rsidRPr="00583AC4">
        <w:rPr>
          <w:szCs w:val="32"/>
        </w:rPr>
        <w:fldChar w:fldCharType="separate"/>
      </w:r>
      <w:hyperlink w:anchor="_Toc404042567" w:history="1">
        <w:r w:rsidR="0003509E" w:rsidRPr="00687F56">
          <w:rPr>
            <w:rStyle w:val="a5"/>
            <w:rFonts w:hint="eastAsia"/>
          </w:rPr>
          <w:t>第一章</w:t>
        </w:r>
        <w:r w:rsidR="0003509E" w:rsidRPr="00687F56">
          <w:rPr>
            <w:rStyle w:val="a5"/>
          </w:rPr>
          <w:t xml:space="preserve">  </w:t>
        </w:r>
        <w:r w:rsidR="0003509E" w:rsidRPr="00687F56">
          <w:rPr>
            <w:rStyle w:val="a5"/>
            <w:rFonts w:hint="eastAsia"/>
          </w:rPr>
          <w:t>绪论</w:t>
        </w:r>
        <w:r w:rsidR="0003509E" w:rsidRPr="00687F56">
          <w:rPr>
            <w:rStyle w:val="a5"/>
            <w:webHidden/>
          </w:rPr>
          <w:tab/>
        </w:r>
        <w:r w:rsidRPr="00687F56">
          <w:rPr>
            <w:rStyle w:val="a5"/>
            <w:webHidden/>
          </w:rPr>
          <w:fldChar w:fldCharType="begin"/>
        </w:r>
        <w:r w:rsidR="0003509E" w:rsidRPr="00687F56">
          <w:rPr>
            <w:rStyle w:val="a5"/>
            <w:webHidden/>
          </w:rPr>
          <w:instrText xml:space="preserve"> PAGEREF _Toc404042567 \h </w:instrText>
        </w:r>
        <w:r w:rsidRPr="00687F56">
          <w:rPr>
            <w:rStyle w:val="a5"/>
            <w:webHidden/>
          </w:rPr>
        </w:r>
        <w:r w:rsidRPr="00687F56">
          <w:rPr>
            <w:rStyle w:val="a5"/>
            <w:webHidden/>
          </w:rPr>
          <w:fldChar w:fldCharType="separate"/>
        </w:r>
        <w:r w:rsidR="0003509E" w:rsidRPr="00687F56">
          <w:rPr>
            <w:rStyle w:val="a5"/>
            <w:webHidden/>
          </w:rPr>
          <w:t>1</w:t>
        </w:r>
        <w:r w:rsidRPr="00687F56">
          <w:rPr>
            <w:rStyle w:val="a5"/>
            <w:webHidden/>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68" w:history="1">
        <w:r w:rsidR="0003509E" w:rsidRPr="00687F56">
          <w:rPr>
            <w:rStyle w:val="a5"/>
            <w:rFonts w:ascii="宋体" w:eastAsia="宋体" w:hAnsi="宋体"/>
          </w:rPr>
          <w:t xml:space="preserve">1.1 </w:t>
        </w:r>
        <w:r w:rsidR="0003509E" w:rsidRPr="00687F56">
          <w:rPr>
            <w:rStyle w:val="a5"/>
            <w:rFonts w:ascii="宋体" w:eastAsia="宋体" w:hAnsi="宋体" w:hint="eastAsia"/>
          </w:rPr>
          <w:t>选题背景</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_Toc404042568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1</w:t>
        </w:r>
        <w:r w:rsidRPr="00687F56">
          <w:rPr>
            <w:rFonts w:ascii="宋体" w:eastAsia="宋体" w:hAnsi="宋体"/>
            <w:webHidden/>
          </w:rPr>
          <w:fldChar w:fldCharType="end"/>
        </w:r>
      </w:hyperlink>
    </w:p>
    <w:p w:rsidR="0003509E" w:rsidRPr="00687F56" w:rsidRDefault="00583AC4" w:rsidP="00687F56">
      <w:pPr>
        <w:pStyle w:val="23"/>
        <w:spacing w:line="360" w:lineRule="auto"/>
        <w:rPr>
          <w:rFonts w:ascii="宋体" w:eastAsia="宋体" w:hAnsi="宋体" w:cstheme="minorBidi"/>
        </w:rPr>
      </w:pPr>
      <w:hyperlink w:anchor="_Toc404042569" w:history="1">
        <w:r w:rsidR="0003509E" w:rsidRPr="00687F56">
          <w:rPr>
            <w:rStyle w:val="a5"/>
            <w:rFonts w:ascii="宋体" w:eastAsia="宋体" w:hAnsi="宋体"/>
          </w:rPr>
          <w:t xml:space="preserve">1.2 </w:t>
        </w:r>
        <w:r w:rsidR="0003509E" w:rsidRPr="00687F56">
          <w:rPr>
            <w:rStyle w:val="a5"/>
            <w:rFonts w:ascii="宋体" w:eastAsia="宋体" w:hAnsi="宋体" w:hint="eastAsia"/>
          </w:rPr>
          <w:t>研究目的及意义</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_Toc404042569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1</w:t>
        </w:r>
        <w:r w:rsidRPr="00687F56">
          <w:rPr>
            <w:rFonts w:ascii="宋体" w:eastAsia="宋体" w:hAnsi="宋体"/>
            <w:webHidden/>
          </w:rPr>
          <w:fldChar w:fldCharType="end"/>
        </w:r>
      </w:hyperlink>
    </w:p>
    <w:p w:rsidR="0003509E" w:rsidRPr="00687F56" w:rsidRDefault="00583AC4" w:rsidP="00687F56">
      <w:pPr>
        <w:pStyle w:val="23"/>
        <w:spacing w:line="360" w:lineRule="auto"/>
        <w:rPr>
          <w:rFonts w:ascii="宋体" w:eastAsia="宋体" w:hAnsi="宋体" w:cstheme="minorBidi"/>
        </w:rPr>
      </w:pPr>
      <w:hyperlink w:anchor="_Toc404042570" w:history="1">
        <w:r w:rsidR="0003509E" w:rsidRPr="00687F56">
          <w:rPr>
            <w:rStyle w:val="a5"/>
            <w:rFonts w:ascii="宋体" w:eastAsia="宋体" w:hAnsi="宋体"/>
          </w:rPr>
          <w:t xml:space="preserve">1.3 </w:t>
        </w:r>
        <w:r w:rsidR="0003509E" w:rsidRPr="00687F56">
          <w:rPr>
            <w:rStyle w:val="a5"/>
            <w:rFonts w:ascii="宋体" w:eastAsia="宋体" w:hAnsi="宋体" w:hint="eastAsia"/>
          </w:rPr>
          <w:t>国内外研究现状</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_Toc404042570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2</w:t>
        </w:r>
        <w:r w:rsidRPr="00687F56">
          <w:rPr>
            <w:rFonts w:ascii="宋体" w:eastAsia="宋体" w:hAnsi="宋体"/>
            <w:webHidden/>
          </w:rPr>
          <w:fldChar w:fldCharType="end"/>
        </w:r>
      </w:hyperlink>
    </w:p>
    <w:p w:rsidR="0003509E" w:rsidRPr="00687F56" w:rsidRDefault="00583AC4" w:rsidP="00687F56">
      <w:pPr>
        <w:pStyle w:val="31"/>
        <w:rPr>
          <w:rFonts w:ascii="宋体" w:hAnsi="宋体" w:cstheme="minorBidi"/>
          <w:noProof/>
          <w:sz w:val="24"/>
        </w:rPr>
      </w:pPr>
      <w:hyperlink w:anchor="_Toc404042571" w:history="1">
        <w:r w:rsidR="0003509E" w:rsidRPr="00687F56">
          <w:rPr>
            <w:rStyle w:val="a5"/>
            <w:rFonts w:ascii="宋体" w:hAnsi="宋体"/>
            <w:noProof/>
            <w:sz w:val="24"/>
          </w:rPr>
          <w:t xml:space="preserve">1.3.1 </w:t>
        </w:r>
        <w:r w:rsidR="0003509E" w:rsidRPr="00687F56">
          <w:rPr>
            <w:rStyle w:val="a5"/>
            <w:rFonts w:ascii="宋体" w:hAnsi="宋体" w:hint="eastAsia"/>
            <w:noProof/>
            <w:sz w:val="24"/>
          </w:rPr>
          <w:t>国外研究现状</w:t>
        </w:r>
        <w:r w:rsidR="0003509E" w:rsidRPr="00687F56">
          <w:rPr>
            <w:rFonts w:ascii="宋体" w:hAnsi="宋体"/>
            <w:noProof/>
            <w:webHidden/>
            <w:sz w:val="24"/>
          </w:rPr>
          <w:tab/>
        </w:r>
        <w:r w:rsidRPr="00687F56">
          <w:rPr>
            <w:rFonts w:ascii="宋体" w:hAnsi="宋体"/>
            <w:noProof/>
            <w:webHidden/>
            <w:sz w:val="24"/>
          </w:rPr>
          <w:fldChar w:fldCharType="begin"/>
        </w:r>
        <w:r w:rsidR="0003509E" w:rsidRPr="00687F56">
          <w:rPr>
            <w:rFonts w:ascii="宋体" w:hAnsi="宋体"/>
            <w:noProof/>
            <w:webHidden/>
            <w:sz w:val="24"/>
          </w:rPr>
          <w:instrText xml:space="preserve"> PAGEREF _Toc404042571 \h </w:instrText>
        </w:r>
        <w:r w:rsidRPr="00687F56">
          <w:rPr>
            <w:rFonts w:ascii="宋体" w:hAnsi="宋体"/>
            <w:noProof/>
            <w:webHidden/>
            <w:sz w:val="24"/>
          </w:rPr>
        </w:r>
        <w:r w:rsidRPr="00687F56">
          <w:rPr>
            <w:rFonts w:ascii="宋体" w:hAnsi="宋体"/>
            <w:noProof/>
            <w:webHidden/>
            <w:sz w:val="24"/>
          </w:rPr>
          <w:fldChar w:fldCharType="separate"/>
        </w:r>
        <w:r w:rsidR="0003509E" w:rsidRPr="00687F56">
          <w:rPr>
            <w:rFonts w:ascii="宋体" w:hAnsi="宋体"/>
            <w:noProof/>
            <w:webHidden/>
            <w:sz w:val="24"/>
          </w:rPr>
          <w:t>2</w:t>
        </w:r>
        <w:r w:rsidRPr="00687F56">
          <w:rPr>
            <w:rFonts w:ascii="宋体" w:hAnsi="宋体"/>
            <w:noProof/>
            <w:webHidden/>
            <w:sz w:val="24"/>
          </w:rPr>
          <w:fldChar w:fldCharType="end"/>
        </w:r>
      </w:hyperlink>
    </w:p>
    <w:p w:rsidR="0003509E" w:rsidRPr="00687F56" w:rsidRDefault="00583AC4" w:rsidP="00687F56">
      <w:pPr>
        <w:pStyle w:val="31"/>
        <w:rPr>
          <w:rFonts w:ascii="宋体" w:hAnsi="宋体" w:cstheme="minorBidi"/>
          <w:noProof/>
          <w:sz w:val="24"/>
        </w:rPr>
      </w:pPr>
      <w:hyperlink w:anchor="_Toc404042572" w:history="1">
        <w:r w:rsidR="0003509E" w:rsidRPr="00687F56">
          <w:rPr>
            <w:rStyle w:val="a5"/>
            <w:rFonts w:ascii="宋体" w:hAnsi="宋体"/>
            <w:noProof/>
            <w:sz w:val="24"/>
          </w:rPr>
          <w:t xml:space="preserve">1.3.2 </w:t>
        </w:r>
        <w:r w:rsidR="0003509E" w:rsidRPr="00687F56">
          <w:rPr>
            <w:rStyle w:val="a5"/>
            <w:rFonts w:ascii="宋体" w:hAnsi="宋体" w:hint="eastAsia"/>
            <w:noProof/>
            <w:sz w:val="24"/>
          </w:rPr>
          <w:t>国内研究现状</w:t>
        </w:r>
        <w:r w:rsidR="0003509E" w:rsidRPr="00687F56">
          <w:rPr>
            <w:rFonts w:ascii="宋体" w:hAnsi="宋体"/>
            <w:noProof/>
            <w:webHidden/>
            <w:sz w:val="24"/>
          </w:rPr>
          <w:tab/>
        </w:r>
        <w:r w:rsidRPr="00687F56">
          <w:rPr>
            <w:rFonts w:ascii="宋体" w:hAnsi="宋体"/>
            <w:noProof/>
            <w:webHidden/>
            <w:sz w:val="24"/>
          </w:rPr>
          <w:fldChar w:fldCharType="begin"/>
        </w:r>
        <w:r w:rsidR="0003509E" w:rsidRPr="00687F56">
          <w:rPr>
            <w:rFonts w:ascii="宋体" w:hAnsi="宋体"/>
            <w:noProof/>
            <w:webHidden/>
            <w:sz w:val="24"/>
          </w:rPr>
          <w:instrText xml:space="preserve"> PAGEREF _Toc404042572 \h </w:instrText>
        </w:r>
        <w:r w:rsidRPr="00687F56">
          <w:rPr>
            <w:rFonts w:ascii="宋体" w:hAnsi="宋体"/>
            <w:noProof/>
            <w:webHidden/>
            <w:sz w:val="24"/>
          </w:rPr>
        </w:r>
        <w:r w:rsidRPr="00687F56">
          <w:rPr>
            <w:rFonts w:ascii="宋体" w:hAnsi="宋体"/>
            <w:noProof/>
            <w:webHidden/>
            <w:sz w:val="24"/>
          </w:rPr>
          <w:fldChar w:fldCharType="separate"/>
        </w:r>
        <w:r w:rsidR="0003509E" w:rsidRPr="00687F56">
          <w:rPr>
            <w:rFonts w:ascii="宋体" w:hAnsi="宋体"/>
            <w:noProof/>
            <w:webHidden/>
            <w:sz w:val="24"/>
          </w:rPr>
          <w:t>3</w:t>
        </w:r>
        <w:r w:rsidRPr="00687F56">
          <w:rPr>
            <w:rFonts w:ascii="宋体" w:hAns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73" w:history="1">
        <w:r w:rsidR="0003509E" w:rsidRPr="00687F56">
          <w:rPr>
            <w:rStyle w:val="a5"/>
            <w:rFonts w:ascii="宋体" w:eastAsia="宋体" w:hAnsi="宋体"/>
          </w:rPr>
          <w:t xml:space="preserve">1.4 </w:t>
        </w:r>
        <w:r w:rsidR="0003509E" w:rsidRPr="00687F56">
          <w:rPr>
            <w:rStyle w:val="a5"/>
            <w:rFonts w:ascii="宋体" w:eastAsia="宋体" w:hAnsi="宋体" w:hint="eastAsia"/>
          </w:rPr>
          <w:t>研究内容</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_Toc404042573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3</w:t>
        </w:r>
        <w:r w:rsidRPr="00687F56">
          <w:rPr>
            <w:rFonts w:ascii="宋体" w:eastAsia="宋体" w:hAnsi="宋体"/>
            <w:webHidden/>
          </w:rPr>
          <w:fldChar w:fldCharType="end"/>
        </w:r>
      </w:hyperlink>
    </w:p>
    <w:p w:rsidR="0003509E" w:rsidRPr="00687F56" w:rsidRDefault="00583AC4" w:rsidP="00687F56">
      <w:pPr>
        <w:pStyle w:val="10"/>
        <w:rPr>
          <w:rStyle w:val="a5"/>
        </w:rPr>
      </w:pPr>
      <w:hyperlink w:anchor="_Toc404042574" w:history="1">
        <w:r w:rsidR="0003509E" w:rsidRPr="00687F56">
          <w:rPr>
            <w:rStyle w:val="a5"/>
            <w:rFonts w:hint="eastAsia"/>
          </w:rPr>
          <w:t>第二章</w:t>
        </w:r>
        <w:r w:rsidR="0003509E" w:rsidRPr="00687F56">
          <w:rPr>
            <w:rStyle w:val="a5"/>
          </w:rPr>
          <w:t xml:space="preserve">  </w:t>
        </w:r>
        <w:r w:rsidR="0003509E" w:rsidRPr="00687F56">
          <w:rPr>
            <w:rStyle w:val="a5"/>
            <w:rFonts w:hint="eastAsia"/>
          </w:rPr>
          <w:t>相关理论基础</w:t>
        </w:r>
        <w:r w:rsidR="0003509E" w:rsidRPr="00687F56">
          <w:rPr>
            <w:rStyle w:val="a5"/>
            <w:webHidden/>
          </w:rPr>
          <w:tab/>
        </w:r>
        <w:r w:rsidRPr="00687F56">
          <w:rPr>
            <w:rStyle w:val="a5"/>
            <w:webHidden/>
          </w:rPr>
          <w:fldChar w:fldCharType="begin"/>
        </w:r>
        <w:r w:rsidR="0003509E" w:rsidRPr="00687F56">
          <w:rPr>
            <w:rStyle w:val="a5"/>
            <w:webHidden/>
          </w:rPr>
          <w:instrText xml:space="preserve"> PAGEREF _Toc404042574 \h </w:instrText>
        </w:r>
        <w:r w:rsidRPr="00687F56">
          <w:rPr>
            <w:rStyle w:val="a5"/>
            <w:webHidden/>
          </w:rPr>
        </w:r>
        <w:r w:rsidRPr="00687F56">
          <w:rPr>
            <w:rStyle w:val="a5"/>
            <w:webHidden/>
          </w:rPr>
          <w:fldChar w:fldCharType="separate"/>
        </w:r>
        <w:r w:rsidR="0003509E" w:rsidRPr="00687F56">
          <w:rPr>
            <w:rStyle w:val="a5"/>
            <w:webHidden/>
          </w:rPr>
          <w:t>5</w:t>
        </w:r>
        <w:r w:rsidRPr="00687F56">
          <w:rPr>
            <w:rStyle w:val="a5"/>
            <w:webHidden/>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75" w:history="1">
        <w:r w:rsidR="0003509E" w:rsidRPr="00687F56">
          <w:rPr>
            <w:rStyle w:val="a5"/>
            <w:rFonts w:ascii="宋体" w:eastAsia="宋体" w:hAnsi="宋体"/>
          </w:rPr>
          <w:t xml:space="preserve">2.1 </w:t>
        </w:r>
        <w:r w:rsidR="0003509E" w:rsidRPr="00687F56">
          <w:rPr>
            <w:rStyle w:val="a5"/>
            <w:rFonts w:ascii="宋体" w:eastAsia="宋体" w:hAnsi="宋体" w:hint="eastAsia"/>
          </w:rPr>
          <w:t>项目管理的相关理论</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_Toc404042575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5</w:t>
        </w:r>
        <w:r w:rsidRPr="00687F56">
          <w:rPr>
            <w:rFonts w:ascii="宋体" w:eastAsia="宋体" w:hAnsi="宋体"/>
            <w:webHidden/>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76" w:history="1">
        <w:r w:rsidR="0003509E" w:rsidRPr="00687F56">
          <w:rPr>
            <w:rStyle w:val="a5"/>
            <w:rFonts w:ascii="宋体" w:eastAsia="宋体" w:hAnsi="宋体"/>
          </w:rPr>
          <w:t xml:space="preserve">2.2 </w:t>
        </w:r>
        <w:r w:rsidR="0003509E" w:rsidRPr="00687F56">
          <w:rPr>
            <w:rStyle w:val="a5"/>
            <w:rFonts w:ascii="宋体" w:eastAsia="宋体" w:hAnsi="宋体" w:hint="eastAsia"/>
          </w:rPr>
          <w:t>项目进度管理相关理论</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_Toc404042576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5</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577" w:history="1">
        <w:r w:rsidR="0003509E" w:rsidRPr="00687F56">
          <w:rPr>
            <w:rStyle w:val="a5"/>
            <w:rFonts w:ascii="宋体" w:hAnsi="宋体"/>
            <w:noProof/>
            <w:sz w:val="24"/>
          </w:rPr>
          <w:t xml:space="preserve">2.2.1 </w:t>
        </w:r>
        <w:r w:rsidR="0003509E" w:rsidRPr="00687F56">
          <w:rPr>
            <w:rStyle w:val="a5"/>
            <w:rFonts w:ascii="宋体" w:hAnsi="宋体" w:hint="eastAsia"/>
            <w:noProof/>
            <w:sz w:val="24"/>
          </w:rPr>
          <w:t>项目进度管理的定义与特点</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_Toc404042577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78" w:history="1">
        <w:r w:rsidR="0003509E" w:rsidRPr="00687F56">
          <w:rPr>
            <w:rStyle w:val="a5"/>
            <w:rFonts w:ascii="宋体" w:hAnsi="宋体"/>
            <w:noProof/>
            <w:sz w:val="24"/>
          </w:rPr>
          <w:t xml:space="preserve">2.2.2 </w:t>
        </w:r>
        <w:r w:rsidR="0003509E" w:rsidRPr="00687F56">
          <w:rPr>
            <w:rStyle w:val="a5"/>
            <w:rFonts w:ascii="宋体" w:hAnsi="宋体" w:hint="eastAsia"/>
            <w:noProof/>
            <w:sz w:val="24"/>
          </w:rPr>
          <w:t>项目进度计划编制</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_Toc404042578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6</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79" w:history="1">
        <w:r w:rsidR="0003509E" w:rsidRPr="00687F56">
          <w:rPr>
            <w:rStyle w:val="a5"/>
            <w:rFonts w:ascii="宋体" w:hAnsi="宋体"/>
            <w:noProof/>
            <w:sz w:val="24"/>
          </w:rPr>
          <w:t xml:space="preserve">2.2.3 </w:t>
        </w:r>
        <w:r w:rsidR="0003509E" w:rsidRPr="00687F56">
          <w:rPr>
            <w:rStyle w:val="a5"/>
            <w:rFonts w:ascii="宋体" w:hAnsi="宋体" w:hint="eastAsia"/>
            <w:noProof/>
            <w:sz w:val="24"/>
          </w:rPr>
          <w:t>项目进度计划控制</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_Toc404042579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9</w:t>
        </w:r>
        <w:r w:rsidRPr="00687F56">
          <w:rPr>
            <w:rFonts w:ascii="宋体"/>
            <w:noProof/>
            <w:webHidden/>
            <w:sz w:val="24"/>
          </w:rPr>
          <w:fldChar w:fldCharType="end"/>
        </w:r>
      </w:hyperlink>
    </w:p>
    <w:p w:rsidR="0003509E" w:rsidRPr="00687F56" w:rsidRDefault="00583AC4" w:rsidP="00687F56">
      <w:pPr>
        <w:pStyle w:val="10"/>
        <w:rPr>
          <w:rStyle w:val="a5"/>
        </w:rPr>
      </w:pPr>
      <w:hyperlink w:anchor="_Toc404042580" w:history="1">
        <w:r w:rsidR="0003509E" w:rsidRPr="00687F56">
          <w:rPr>
            <w:rStyle w:val="a5"/>
            <w:rFonts w:hint="eastAsia"/>
          </w:rPr>
          <w:t>第三章</w:t>
        </w:r>
        <w:r w:rsidR="0003509E" w:rsidRPr="00687F56">
          <w:rPr>
            <w:rStyle w:val="a5"/>
          </w:rPr>
          <w:t xml:space="preserve">  R</w:t>
        </w:r>
        <w:r w:rsidR="0003509E" w:rsidRPr="00687F56">
          <w:rPr>
            <w:rStyle w:val="a5"/>
            <w:rFonts w:hint="eastAsia"/>
          </w:rPr>
          <w:t>监控系统项目进度现状分析</w:t>
        </w:r>
        <w:r w:rsidR="0003509E" w:rsidRPr="00687F56">
          <w:rPr>
            <w:rStyle w:val="a5"/>
            <w:webHidden/>
          </w:rPr>
          <w:tab/>
        </w:r>
        <w:r w:rsidRPr="00687F56">
          <w:rPr>
            <w:rStyle w:val="a5"/>
            <w:webHidden/>
          </w:rPr>
          <w:fldChar w:fldCharType="begin"/>
        </w:r>
        <w:r w:rsidR="0003509E" w:rsidRPr="00687F56">
          <w:rPr>
            <w:rStyle w:val="a5"/>
            <w:webHidden/>
          </w:rPr>
          <w:instrText xml:space="preserve"> PAGEREF _Toc404042580 \h </w:instrText>
        </w:r>
        <w:r w:rsidRPr="00687F56">
          <w:rPr>
            <w:rStyle w:val="a5"/>
            <w:webHidden/>
          </w:rPr>
        </w:r>
        <w:r w:rsidRPr="00687F56">
          <w:rPr>
            <w:rStyle w:val="a5"/>
            <w:webHidden/>
          </w:rPr>
          <w:fldChar w:fldCharType="separate"/>
        </w:r>
        <w:r w:rsidR="0003509E" w:rsidRPr="00687F56">
          <w:rPr>
            <w:rStyle w:val="a5"/>
            <w:webHidden/>
          </w:rPr>
          <w:t>13</w:t>
        </w:r>
        <w:r w:rsidRPr="00687F56">
          <w:rPr>
            <w:rStyle w:val="a5"/>
            <w:webHidden/>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81" w:history="1">
        <w:r w:rsidR="0003509E" w:rsidRPr="00687F56">
          <w:rPr>
            <w:rStyle w:val="a5"/>
            <w:rFonts w:ascii="宋体" w:eastAsia="宋体" w:hAnsi="宋体"/>
          </w:rPr>
          <w:t xml:space="preserve">3.1 </w:t>
        </w:r>
        <w:r w:rsidR="0003509E" w:rsidRPr="00687F56">
          <w:rPr>
            <w:rStyle w:val="a5"/>
            <w:rFonts w:ascii="宋体" w:eastAsia="宋体" w:hAnsi="宋体" w:hint="eastAsia"/>
          </w:rPr>
          <w:t>项目介绍</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_Toc404042581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13</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582" w:history="1">
        <w:r w:rsidR="0003509E" w:rsidRPr="00687F56">
          <w:rPr>
            <w:rStyle w:val="a5"/>
            <w:rFonts w:ascii="宋体" w:hAnsi="宋体"/>
            <w:noProof/>
            <w:sz w:val="24"/>
          </w:rPr>
          <w:t xml:space="preserve">3.1.1 </w:t>
        </w:r>
        <w:r w:rsidR="0003509E" w:rsidRPr="00687F56">
          <w:rPr>
            <w:rStyle w:val="a5"/>
            <w:rFonts w:ascii="宋体" w:hAnsi="宋体" w:hint="eastAsia"/>
            <w:noProof/>
            <w:sz w:val="24"/>
          </w:rPr>
          <w:t>项目背景</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_Toc404042582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13</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83" w:history="1">
        <w:r w:rsidR="0003509E" w:rsidRPr="00687F56">
          <w:rPr>
            <w:rStyle w:val="a5"/>
            <w:rFonts w:ascii="宋体" w:hAnsi="宋体"/>
            <w:noProof/>
            <w:sz w:val="24"/>
          </w:rPr>
          <w:t xml:space="preserve">3.1.2 </w:t>
        </w:r>
        <w:r w:rsidR="0003509E" w:rsidRPr="00687F56">
          <w:rPr>
            <w:rStyle w:val="a5"/>
            <w:rFonts w:ascii="宋体" w:hAnsi="宋体" w:hint="eastAsia"/>
            <w:noProof/>
            <w:sz w:val="24"/>
          </w:rPr>
          <w:t>项目工作流程</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_Toc404042583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13</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84" w:history="1">
        <w:r w:rsidR="0003509E" w:rsidRPr="00687F56">
          <w:rPr>
            <w:rStyle w:val="a5"/>
            <w:rFonts w:ascii="宋体" w:eastAsia="宋体" w:hAnsi="宋体"/>
          </w:rPr>
          <w:t xml:space="preserve">3.2 </w:t>
        </w:r>
        <w:r w:rsidR="0003509E" w:rsidRPr="00687F56">
          <w:rPr>
            <w:rStyle w:val="a5"/>
            <w:rFonts w:ascii="宋体" w:eastAsia="宋体" w:hAnsi="宋体" w:hint="eastAsia"/>
          </w:rPr>
          <w:t>项目进度计划制定</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_Toc404042584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19</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585" w:history="1">
        <w:r w:rsidR="0003509E" w:rsidRPr="00687F56">
          <w:rPr>
            <w:rStyle w:val="a5"/>
            <w:rFonts w:ascii="宋体" w:hAnsi="宋体"/>
            <w:noProof/>
            <w:sz w:val="24"/>
          </w:rPr>
          <w:t xml:space="preserve">3.2.1 </w:t>
        </w:r>
        <w:r w:rsidR="0003509E" w:rsidRPr="00687F56">
          <w:rPr>
            <w:rStyle w:val="a5"/>
            <w:rFonts w:ascii="宋体" w:hAnsi="宋体" w:hint="eastAsia"/>
            <w:noProof/>
            <w:sz w:val="24"/>
          </w:rPr>
          <w:t>项目工作分解结构</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_Toc404042585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19</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86" w:history="1">
        <w:r w:rsidR="0003509E" w:rsidRPr="00687F56">
          <w:rPr>
            <w:rStyle w:val="a5"/>
            <w:rFonts w:ascii="宋体" w:hAnsi="宋体"/>
            <w:noProof/>
            <w:sz w:val="24"/>
          </w:rPr>
          <w:t xml:space="preserve">3.2.2 </w:t>
        </w:r>
        <w:r w:rsidR="0003509E" w:rsidRPr="00687F56">
          <w:rPr>
            <w:rStyle w:val="a5"/>
            <w:rFonts w:ascii="宋体" w:hAnsi="宋体" w:hint="eastAsia"/>
            <w:noProof/>
            <w:sz w:val="24"/>
          </w:rPr>
          <w:t>项目活动排序</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_Toc404042586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24</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87" w:history="1">
        <w:r w:rsidR="0003509E" w:rsidRPr="00687F56">
          <w:rPr>
            <w:rStyle w:val="a5"/>
            <w:rFonts w:ascii="宋体" w:hAnsi="宋体"/>
            <w:noProof/>
            <w:sz w:val="24"/>
          </w:rPr>
          <w:t xml:space="preserve">3.2.3 </w:t>
        </w:r>
        <w:r w:rsidR="0003509E" w:rsidRPr="00687F56">
          <w:rPr>
            <w:rStyle w:val="a5"/>
            <w:rFonts w:ascii="宋体" w:hAnsi="宋体" w:hint="eastAsia"/>
            <w:noProof/>
            <w:sz w:val="24"/>
          </w:rPr>
          <w:t>项目时间估计</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_Toc404042587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25</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88" w:history="1">
        <w:r w:rsidR="0003509E" w:rsidRPr="00687F56">
          <w:rPr>
            <w:rStyle w:val="a5"/>
            <w:rFonts w:ascii="宋体" w:hAnsi="宋体"/>
            <w:noProof/>
            <w:sz w:val="24"/>
          </w:rPr>
          <w:t xml:space="preserve">3.2.4 </w:t>
        </w:r>
        <w:r w:rsidR="0003509E" w:rsidRPr="00687F56">
          <w:rPr>
            <w:rStyle w:val="a5"/>
            <w:rFonts w:ascii="宋体" w:hAnsi="宋体" w:hint="eastAsia"/>
            <w:noProof/>
            <w:sz w:val="24"/>
          </w:rPr>
          <w:t>项目网络计划图</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_Toc404042588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26</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89" w:history="1">
        <w:r w:rsidR="0003509E" w:rsidRPr="00687F56">
          <w:rPr>
            <w:rStyle w:val="a5"/>
            <w:rFonts w:ascii="宋体" w:hAnsi="宋体"/>
            <w:noProof/>
            <w:sz w:val="24"/>
          </w:rPr>
          <w:t xml:space="preserve">3.2.4 </w:t>
        </w:r>
        <w:r w:rsidR="0003509E" w:rsidRPr="00687F56">
          <w:rPr>
            <w:rStyle w:val="a5"/>
            <w:rFonts w:ascii="宋体" w:hAnsi="宋体" w:hint="eastAsia"/>
            <w:noProof/>
            <w:sz w:val="24"/>
          </w:rPr>
          <w:t>项目关键路径</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_Toc404042589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29</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90" w:history="1">
        <w:r w:rsidR="0003509E" w:rsidRPr="00687F56">
          <w:rPr>
            <w:rStyle w:val="a5"/>
            <w:rFonts w:ascii="宋体" w:eastAsia="宋体" w:hAnsi="宋体"/>
          </w:rPr>
          <w:t xml:space="preserve">3.3 </w:t>
        </w:r>
        <w:r w:rsidR="0003509E" w:rsidRPr="00687F56">
          <w:rPr>
            <w:rStyle w:val="a5"/>
            <w:rFonts w:ascii="宋体" w:eastAsia="宋体" w:hAnsi="宋体" w:hint="eastAsia"/>
          </w:rPr>
          <w:t>项目进度计划存在问题</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_Toc404042590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32</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591" w:history="1">
        <w:r w:rsidR="0003509E" w:rsidRPr="00687F56">
          <w:rPr>
            <w:rStyle w:val="a5"/>
            <w:rFonts w:ascii="宋体" w:hAnsi="宋体"/>
            <w:noProof/>
            <w:sz w:val="24"/>
          </w:rPr>
          <w:t xml:space="preserve">3.3.1 </w:t>
        </w:r>
        <w:r w:rsidR="0003509E" w:rsidRPr="00687F56">
          <w:rPr>
            <w:rStyle w:val="a5"/>
            <w:rFonts w:ascii="宋体" w:hAnsi="宋体" w:hint="eastAsia"/>
            <w:noProof/>
            <w:sz w:val="24"/>
          </w:rPr>
          <w:t>项目的总工期超过规定工期</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_Toc404042591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33</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92" w:history="1">
        <w:r w:rsidR="0003509E" w:rsidRPr="00687F56">
          <w:rPr>
            <w:rStyle w:val="a5"/>
            <w:rFonts w:ascii="宋体" w:hAnsi="宋体"/>
            <w:noProof/>
            <w:sz w:val="24"/>
          </w:rPr>
          <w:t xml:space="preserve">3.3.2 </w:t>
        </w:r>
        <w:r w:rsidR="0003509E" w:rsidRPr="00687F56">
          <w:rPr>
            <w:rStyle w:val="a5"/>
            <w:rFonts w:ascii="宋体" w:hAnsi="宋体" w:hint="eastAsia"/>
            <w:noProof/>
            <w:sz w:val="24"/>
          </w:rPr>
          <w:t>项目工期估计准确度不高</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_Toc404042592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33</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93" w:history="1">
        <w:r w:rsidR="0003509E" w:rsidRPr="00687F56">
          <w:rPr>
            <w:rStyle w:val="a5"/>
            <w:rFonts w:ascii="宋体" w:hAnsi="宋体"/>
            <w:noProof/>
            <w:sz w:val="24"/>
          </w:rPr>
          <w:t xml:space="preserve">3.3.3 </w:t>
        </w:r>
        <w:r w:rsidR="0003509E" w:rsidRPr="00687F56">
          <w:rPr>
            <w:rStyle w:val="a5"/>
            <w:rFonts w:ascii="宋体" w:hAnsi="宋体" w:hint="eastAsia"/>
            <w:noProof/>
            <w:sz w:val="24"/>
          </w:rPr>
          <w:t>工作安排基本合理但不够科学</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_Toc404042593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34</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94" w:history="1">
        <w:r w:rsidR="0003509E" w:rsidRPr="00687F56">
          <w:rPr>
            <w:rStyle w:val="a5"/>
            <w:rFonts w:ascii="宋体" w:eastAsia="宋体" w:hAnsi="宋体"/>
          </w:rPr>
          <w:t xml:space="preserve">3.4 </w:t>
        </w:r>
        <w:r w:rsidR="0003509E" w:rsidRPr="00687F56">
          <w:rPr>
            <w:rStyle w:val="a5"/>
            <w:rFonts w:ascii="宋体" w:eastAsia="宋体" w:hAnsi="宋体" w:hint="eastAsia"/>
          </w:rPr>
          <w:t>本章小结</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_Toc404042594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34</w:t>
        </w:r>
        <w:r w:rsidRPr="00687F56">
          <w:rPr>
            <w:rFonts w:ascii="宋体" w:eastAsia="宋体" w:hAnsi="宋体"/>
            <w:webHidden/>
          </w:rPr>
          <w:fldChar w:fldCharType="end"/>
        </w:r>
      </w:hyperlink>
    </w:p>
    <w:p w:rsidR="0003509E" w:rsidRPr="00687F56" w:rsidRDefault="00583AC4" w:rsidP="00687F56">
      <w:pPr>
        <w:pStyle w:val="10"/>
        <w:rPr>
          <w:rStyle w:val="a5"/>
        </w:rPr>
      </w:pPr>
      <w:hyperlink w:anchor="_Toc404042595" w:history="1">
        <w:r w:rsidR="0003509E" w:rsidRPr="00687F56">
          <w:rPr>
            <w:rStyle w:val="a5"/>
            <w:rFonts w:hint="eastAsia"/>
          </w:rPr>
          <w:t>第四章</w:t>
        </w:r>
        <w:r w:rsidR="0003509E" w:rsidRPr="00687F56">
          <w:rPr>
            <w:rStyle w:val="a5"/>
          </w:rPr>
          <w:t xml:space="preserve">  R</w:t>
        </w:r>
        <w:r w:rsidR="0003509E" w:rsidRPr="00687F56">
          <w:rPr>
            <w:rStyle w:val="a5"/>
            <w:rFonts w:hint="eastAsia"/>
          </w:rPr>
          <w:t>监控系统研发项目进度计划仿真及优化</w:t>
        </w:r>
        <w:r w:rsidR="0003509E" w:rsidRPr="00687F56">
          <w:rPr>
            <w:rStyle w:val="a5"/>
            <w:webHidden/>
          </w:rPr>
          <w:tab/>
        </w:r>
        <w:r w:rsidRPr="00687F56">
          <w:rPr>
            <w:rStyle w:val="a5"/>
            <w:webHidden/>
          </w:rPr>
          <w:fldChar w:fldCharType="begin"/>
        </w:r>
        <w:r w:rsidR="0003509E" w:rsidRPr="00687F56">
          <w:rPr>
            <w:rStyle w:val="a5"/>
            <w:webHidden/>
          </w:rPr>
          <w:instrText xml:space="preserve"> PAGEREF _Toc404042595 \h </w:instrText>
        </w:r>
        <w:r w:rsidRPr="00687F56">
          <w:rPr>
            <w:rStyle w:val="a5"/>
            <w:webHidden/>
          </w:rPr>
        </w:r>
        <w:r w:rsidRPr="00687F56">
          <w:rPr>
            <w:rStyle w:val="a5"/>
            <w:webHidden/>
          </w:rPr>
          <w:fldChar w:fldCharType="separate"/>
        </w:r>
        <w:r w:rsidR="0003509E" w:rsidRPr="00687F56">
          <w:rPr>
            <w:rStyle w:val="a5"/>
            <w:webHidden/>
          </w:rPr>
          <w:t>35</w:t>
        </w:r>
        <w:r w:rsidRPr="00687F56">
          <w:rPr>
            <w:rStyle w:val="a5"/>
            <w:webHidden/>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596" w:history="1">
        <w:r w:rsidR="0003509E" w:rsidRPr="00687F56">
          <w:rPr>
            <w:rStyle w:val="a5"/>
            <w:rFonts w:ascii="宋体" w:eastAsia="宋体" w:hAnsi="宋体"/>
          </w:rPr>
          <w:t xml:space="preserve">4.1 </w:t>
        </w:r>
        <w:r w:rsidR="0003509E" w:rsidRPr="00687F56">
          <w:rPr>
            <w:rStyle w:val="a5"/>
            <w:rFonts w:ascii="宋体" w:eastAsia="宋体" w:hAnsi="宋体" w:hint="eastAsia"/>
          </w:rPr>
          <w:t>项目进度计划改进</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_Toc404042596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35</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597" w:history="1">
        <w:r w:rsidR="0003509E" w:rsidRPr="00687F56">
          <w:rPr>
            <w:rStyle w:val="a5"/>
            <w:rFonts w:ascii="宋体" w:hAnsi="宋体"/>
            <w:noProof/>
            <w:sz w:val="24"/>
          </w:rPr>
          <w:t xml:space="preserve">4.1.1 </w:t>
        </w:r>
        <w:r w:rsidR="0003509E" w:rsidRPr="00687F56">
          <w:rPr>
            <w:rStyle w:val="a5"/>
            <w:rFonts w:ascii="宋体" w:hAnsi="宋体" w:hint="eastAsia"/>
            <w:noProof/>
            <w:sz w:val="24"/>
          </w:rPr>
          <w:t>工期计算方法改进</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_Toc404042597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35</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98" w:history="1">
        <w:r w:rsidR="0003509E" w:rsidRPr="00687F56">
          <w:rPr>
            <w:rStyle w:val="a5"/>
            <w:rFonts w:ascii="宋体" w:hAnsi="宋体"/>
            <w:noProof/>
            <w:sz w:val="24"/>
          </w:rPr>
          <w:t xml:space="preserve">4.1.2 </w:t>
        </w:r>
        <w:r w:rsidR="0003509E" w:rsidRPr="00687F56">
          <w:rPr>
            <w:rStyle w:val="a5"/>
            <w:rFonts w:ascii="宋体" w:hAnsi="宋体" w:hint="eastAsia"/>
            <w:noProof/>
            <w:sz w:val="24"/>
          </w:rPr>
          <w:t>工期改进后网络计划图</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_Toc404042598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36</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599" w:history="1">
        <w:r w:rsidR="0003509E" w:rsidRPr="00687F56">
          <w:rPr>
            <w:rStyle w:val="a5"/>
            <w:rFonts w:ascii="宋体" w:hAnsi="宋体"/>
            <w:noProof/>
            <w:sz w:val="24"/>
          </w:rPr>
          <w:t xml:space="preserve">4.1.3 </w:t>
        </w:r>
        <w:r w:rsidR="0003509E" w:rsidRPr="00687F56">
          <w:rPr>
            <w:rStyle w:val="a5"/>
            <w:rFonts w:ascii="宋体" w:hAnsi="宋体" w:hint="eastAsia"/>
            <w:noProof/>
            <w:sz w:val="24"/>
          </w:rPr>
          <w:t>工期改进后关键路径</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_Toc404042599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39</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szCs w:val="22"/>
        </w:rPr>
      </w:pPr>
      <w:hyperlink w:anchor="_Toc404042600" w:history="1">
        <w:r w:rsidR="0003509E" w:rsidRPr="00687F56">
          <w:rPr>
            <w:rStyle w:val="a5"/>
            <w:rFonts w:ascii="宋体" w:eastAsia="宋体" w:hAnsi="宋体"/>
          </w:rPr>
          <w:t xml:space="preserve">4.2 </w:t>
        </w:r>
        <w:r w:rsidR="0003509E" w:rsidRPr="00687F56">
          <w:rPr>
            <w:rStyle w:val="a5"/>
            <w:rFonts w:ascii="宋体" w:eastAsia="宋体" w:hAnsi="宋体" w:hint="eastAsia"/>
          </w:rPr>
          <w:t>项目工期优化</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_Toc404042600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42</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szCs w:val="22"/>
        </w:rPr>
      </w:pPr>
      <w:hyperlink w:anchor="_Toc404042601" w:history="1">
        <w:r w:rsidR="0003509E" w:rsidRPr="00687F56">
          <w:rPr>
            <w:rStyle w:val="a5"/>
            <w:rFonts w:ascii="宋体" w:hAnsi="宋体"/>
            <w:noProof/>
            <w:sz w:val="24"/>
          </w:rPr>
          <w:t xml:space="preserve">4.2.1 </w:t>
        </w:r>
        <w:r w:rsidR="0003509E" w:rsidRPr="00687F56">
          <w:rPr>
            <w:rStyle w:val="a5"/>
            <w:rFonts w:ascii="宋体" w:hAnsi="宋体" w:hint="eastAsia"/>
            <w:noProof/>
            <w:sz w:val="24"/>
          </w:rPr>
          <w:t>工期优化前仿真分析</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_Toc404042601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42</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602" w:history="1">
        <w:r w:rsidR="0003509E" w:rsidRPr="00687F56">
          <w:rPr>
            <w:rStyle w:val="a5"/>
            <w:rFonts w:ascii="宋体" w:hAnsi="宋体"/>
            <w:noProof/>
            <w:sz w:val="24"/>
          </w:rPr>
          <w:t xml:space="preserve">4.2.2 </w:t>
        </w:r>
        <w:r w:rsidR="0003509E" w:rsidRPr="00687F56">
          <w:rPr>
            <w:rStyle w:val="a5"/>
            <w:rFonts w:ascii="宋体" w:hAnsi="宋体" w:hint="eastAsia"/>
            <w:noProof/>
            <w:sz w:val="24"/>
          </w:rPr>
          <w:t>时间费用法工期优化</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_Toc404042602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44</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szCs w:val="22"/>
        </w:rPr>
      </w:pPr>
      <w:hyperlink w:anchor="_Toc404042603" w:history="1">
        <w:r w:rsidR="0003509E" w:rsidRPr="00687F56">
          <w:rPr>
            <w:rStyle w:val="a5"/>
            <w:rFonts w:ascii="宋体" w:hAnsi="宋体"/>
            <w:noProof/>
            <w:sz w:val="24"/>
          </w:rPr>
          <w:t xml:space="preserve">4.2.3 </w:t>
        </w:r>
        <w:r w:rsidR="0003509E" w:rsidRPr="00687F56">
          <w:rPr>
            <w:rStyle w:val="a5"/>
            <w:rFonts w:ascii="宋体" w:hAnsi="宋体" w:hint="eastAsia"/>
            <w:noProof/>
            <w:sz w:val="24"/>
          </w:rPr>
          <w:t>工期优化后仿真分析</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_Toc404042603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49</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Theme="minorHAnsi" w:cstheme="minorBidi"/>
          <w:szCs w:val="22"/>
        </w:rPr>
      </w:pPr>
      <w:hyperlink w:anchor="_Toc404042604" w:history="1">
        <w:r w:rsidR="0003509E" w:rsidRPr="00687F56">
          <w:rPr>
            <w:rStyle w:val="a5"/>
            <w:rFonts w:ascii="宋体" w:eastAsia="宋体" w:hAnsi="Times New Roman"/>
          </w:rPr>
          <w:t xml:space="preserve">4.3 </w:t>
        </w:r>
        <w:r w:rsidR="0003509E" w:rsidRPr="00687F56">
          <w:rPr>
            <w:rStyle w:val="a5"/>
            <w:rFonts w:ascii="宋体" w:eastAsia="宋体" w:hAnsi="Times New Roman" w:hint="eastAsia"/>
          </w:rPr>
          <w:t>本章小结</w:t>
        </w:r>
        <w:r w:rsidR="0003509E" w:rsidRPr="00687F56">
          <w:rPr>
            <w:rFonts w:ascii="宋体" w:eastAsia="宋体"/>
            <w:webHidden/>
          </w:rPr>
          <w:tab/>
        </w:r>
        <w:r w:rsidRPr="00687F56">
          <w:rPr>
            <w:rFonts w:ascii="宋体" w:eastAsia="宋体"/>
            <w:webHidden/>
          </w:rPr>
          <w:fldChar w:fldCharType="begin"/>
        </w:r>
        <w:r w:rsidR="0003509E" w:rsidRPr="00687F56">
          <w:rPr>
            <w:rFonts w:ascii="宋体" w:eastAsia="宋体"/>
            <w:webHidden/>
          </w:rPr>
          <w:instrText xml:space="preserve"> PAGEREF _Toc404042604 \h </w:instrText>
        </w:r>
        <w:r w:rsidRPr="00687F56">
          <w:rPr>
            <w:rFonts w:ascii="宋体" w:eastAsia="宋体"/>
            <w:webHidden/>
          </w:rPr>
        </w:r>
        <w:r w:rsidRPr="00687F56">
          <w:rPr>
            <w:rFonts w:ascii="宋体" w:eastAsia="宋体"/>
            <w:webHidden/>
          </w:rPr>
          <w:fldChar w:fldCharType="separate"/>
        </w:r>
        <w:r w:rsidR="0003509E" w:rsidRPr="00687F56">
          <w:rPr>
            <w:rFonts w:ascii="宋体" w:eastAsia="宋体"/>
            <w:webHidden/>
          </w:rPr>
          <w:t>52</w:t>
        </w:r>
        <w:r w:rsidRPr="00687F56">
          <w:rPr>
            <w:rFonts w:ascii="宋体" w:eastAsia="宋体"/>
            <w:webHidden/>
          </w:rPr>
          <w:fldChar w:fldCharType="end"/>
        </w:r>
      </w:hyperlink>
    </w:p>
    <w:p w:rsidR="0003509E" w:rsidRPr="00687F56" w:rsidRDefault="00583AC4" w:rsidP="00687F56">
      <w:pPr>
        <w:pStyle w:val="10"/>
        <w:rPr>
          <w:rStyle w:val="a5"/>
        </w:rPr>
      </w:pPr>
      <w:hyperlink w:anchor="_Toc404042605" w:history="1">
        <w:r w:rsidR="0003509E" w:rsidRPr="00687F56">
          <w:rPr>
            <w:rStyle w:val="a5"/>
            <w:rFonts w:hint="eastAsia"/>
          </w:rPr>
          <w:t>第五章</w:t>
        </w:r>
        <w:r w:rsidR="0003509E" w:rsidRPr="00687F56">
          <w:rPr>
            <w:rStyle w:val="a5"/>
          </w:rPr>
          <w:t xml:space="preserve">  R</w:t>
        </w:r>
        <w:r w:rsidR="0003509E" w:rsidRPr="00687F56">
          <w:rPr>
            <w:rStyle w:val="a5"/>
            <w:rFonts w:hint="eastAsia"/>
          </w:rPr>
          <w:t>监控系统项目保障及进度计划控制</w:t>
        </w:r>
        <w:r w:rsidR="0003509E" w:rsidRPr="00687F56">
          <w:rPr>
            <w:rStyle w:val="a5"/>
            <w:webHidden/>
          </w:rPr>
          <w:tab/>
        </w:r>
        <w:r w:rsidRPr="00687F56">
          <w:rPr>
            <w:rStyle w:val="a5"/>
            <w:webHidden/>
          </w:rPr>
          <w:fldChar w:fldCharType="begin"/>
        </w:r>
        <w:r w:rsidR="0003509E" w:rsidRPr="00687F56">
          <w:rPr>
            <w:rStyle w:val="a5"/>
            <w:webHidden/>
          </w:rPr>
          <w:instrText xml:space="preserve"> PAGEREF _Toc404042605 \h </w:instrText>
        </w:r>
        <w:r w:rsidRPr="00687F56">
          <w:rPr>
            <w:rStyle w:val="a5"/>
            <w:webHidden/>
          </w:rPr>
        </w:r>
        <w:r w:rsidRPr="00687F56">
          <w:rPr>
            <w:rStyle w:val="a5"/>
            <w:webHidden/>
          </w:rPr>
          <w:fldChar w:fldCharType="separate"/>
        </w:r>
        <w:r w:rsidR="0003509E" w:rsidRPr="00687F56">
          <w:rPr>
            <w:rStyle w:val="a5"/>
            <w:webHidden/>
          </w:rPr>
          <w:t>53</w:t>
        </w:r>
        <w:r w:rsidRPr="00687F56">
          <w:rPr>
            <w:rStyle w:val="a5"/>
            <w:webHidden/>
          </w:rPr>
          <w:fldChar w:fldCharType="end"/>
        </w:r>
      </w:hyperlink>
    </w:p>
    <w:p w:rsidR="0003509E" w:rsidRPr="00687F56" w:rsidRDefault="00583AC4" w:rsidP="00687F56">
      <w:pPr>
        <w:pStyle w:val="23"/>
        <w:spacing w:line="360" w:lineRule="auto"/>
        <w:rPr>
          <w:rFonts w:ascii="宋体" w:eastAsia="宋体" w:hAnsi="宋体" w:cstheme="minorBidi"/>
        </w:rPr>
      </w:pPr>
      <w:hyperlink w:anchor="_Toc404042606" w:history="1">
        <w:r w:rsidR="0003509E" w:rsidRPr="00687F56">
          <w:rPr>
            <w:rStyle w:val="a5"/>
            <w:rFonts w:ascii="宋体" w:eastAsia="宋体" w:hAnsi="宋体"/>
          </w:rPr>
          <w:t xml:space="preserve">5.1 </w:t>
        </w:r>
        <w:r w:rsidR="0003509E" w:rsidRPr="00687F56">
          <w:rPr>
            <w:rStyle w:val="a5"/>
            <w:rFonts w:ascii="宋体" w:eastAsia="宋体" w:hAnsi="宋体" w:hint="eastAsia"/>
          </w:rPr>
          <w:t>项目运行保障</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_Toc404042606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53</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rPr>
      </w:pPr>
      <w:hyperlink w:anchor="_Toc404042607" w:history="1">
        <w:r w:rsidR="0003509E" w:rsidRPr="00687F56">
          <w:rPr>
            <w:rStyle w:val="a5"/>
            <w:rFonts w:ascii="宋体" w:hAnsi="宋体"/>
            <w:noProof/>
            <w:sz w:val="24"/>
          </w:rPr>
          <w:t xml:space="preserve">5.1.1 </w:t>
        </w:r>
        <w:r w:rsidR="0003509E" w:rsidRPr="00687F56">
          <w:rPr>
            <w:rStyle w:val="a5"/>
            <w:rFonts w:ascii="宋体" w:hAnsi="宋体" w:hint="eastAsia"/>
            <w:noProof/>
            <w:sz w:val="24"/>
          </w:rPr>
          <w:t>强化组织管理</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_Toc404042607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53</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rPr>
      </w:pPr>
      <w:hyperlink w:anchor="_Toc404042608" w:history="1">
        <w:r w:rsidR="0003509E" w:rsidRPr="00687F56">
          <w:rPr>
            <w:rStyle w:val="a5"/>
            <w:rFonts w:ascii="宋体" w:hAnsi="宋体"/>
            <w:noProof/>
            <w:sz w:val="24"/>
          </w:rPr>
          <w:t xml:space="preserve">5.1.2 </w:t>
        </w:r>
        <w:r w:rsidR="0003509E" w:rsidRPr="00687F56">
          <w:rPr>
            <w:rStyle w:val="a5"/>
            <w:rFonts w:ascii="宋体" w:hAnsi="宋体" w:hint="eastAsia"/>
            <w:noProof/>
            <w:sz w:val="24"/>
          </w:rPr>
          <w:t>加强多项目的计划、协调与管控</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_Toc404042608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54</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rPr>
      </w:pPr>
      <w:hyperlink w:anchor="_Toc404042609" w:history="1">
        <w:r w:rsidR="0003509E" w:rsidRPr="00687F56">
          <w:rPr>
            <w:rStyle w:val="a5"/>
            <w:rFonts w:ascii="宋体" w:hAnsi="宋体"/>
            <w:noProof/>
            <w:sz w:val="24"/>
          </w:rPr>
          <w:t xml:space="preserve">5.1.3 </w:t>
        </w:r>
        <w:r w:rsidR="0003509E" w:rsidRPr="00687F56">
          <w:rPr>
            <w:rStyle w:val="a5"/>
            <w:rFonts w:ascii="宋体" w:hAnsi="宋体" w:hint="eastAsia"/>
            <w:noProof/>
            <w:sz w:val="24"/>
          </w:rPr>
          <w:t>加强项目沟通及评审</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_Toc404042609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56</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rPr>
      </w:pPr>
      <w:hyperlink w:anchor="_Toc404042610" w:history="1">
        <w:r w:rsidR="0003509E" w:rsidRPr="00687F56">
          <w:rPr>
            <w:rStyle w:val="a5"/>
            <w:rFonts w:ascii="宋体" w:hAnsi="宋体"/>
            <w:noProof/>
            <w:sz w:val="24"/>
          </w:rPr>
          <w:t xml:space="preserve">5.1.4 </w:t>
        </w:r>
        <w:r w:rsidR="0003509E" w:rsidRPr="00687F56">
          <w:rPr>
            <w:rStyle w:val="a5"/>
            <w:rFonts w:ascii="宋体" w:hAnsi="宋体" w:hint="eastAsia"/>
            <w:noProof/>
            <w:sz w:val="24"/>
          </w:rPr>
          <w:t>加强绩效考核</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_Toc404042610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58</w:t>
        </w:r>
        <w:r w:rsidRPr="00687F56">
          <w:rPr>
            <w:rFonts w:ascii="宋体"/>
            <w:noProof/>
            <w:webHidden/>
            <w:sz w:val="24"/>
          </w:rPr>
          <w:fldChar w:fldCharType="end"/>
        </w:r>
      </w:hyperlink>
    </w:p>
    <w:p w:rsidR="0003509E" w:rsidRPr="00687F56" w:rsidRDefault="00583AC4" w:rsidP="00687F56">
      <w:pPr>
        <w:pStyle w:val="23"/>
        <w:spacing w:line="360" w:lineRule="auto"/>
        <w:rPr>
          <w:rFonts w:ascii="宋体" w:eastAsia="宋体" w:hAnsi="宋体" w:cstheme="minorBidi"/>
        </w:rPr>
      </w:pPr>
      <w:hyperlink w:anchor="_Toc404042611" w:history="1">
        <w:r w:rsidR="0003509E" w:rsidRPr="00687F56">
          <w:rPr>
            <w:rStyle w:val="a5"/>
            <w:rFonts w:ascii="宋体" w:eastAsia="宋体" w:hAnsi="宋体"/>
          </w:rPr>
          <w:t xml:space="preserve">5.2 </w:t>
        </w:r>
        <w:r w:rsidR="0003509E" w:rsidRPr="00687F56">
          <w:rPr>
            <w:rStyle w:val="a5"/>
            <w:rFonts w:ascii="宋体" w:eastAsia="宋体" w:hAnsi="宋体" w:hint="eastAsia"/>
          </w:rPr>
          <w:t>项目进度计划控制</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_Toc404042611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58</w:t>
        </w:r>
        <w:r w:rsidRPr="00687F56">
          <w:rPr>
            <w:rFonts w:ascii="宋体" w:eastAsia="宋体" w:hAnsi="宋体"/>
            <w:webHidden/>
          </w:rPr>
          <w:fldChar w:fldCharType="end"/>
        </w:r>
      </w:hyperlink>
    </w:p>
    <w:p w:rsidR="0003509E" w:rsidRPr="00687F56" w:rsidRDefault="00583AC4" w:rsidP="00687F56">
      <w:pPr>
        <w:pStyle w:val="31"/>
        <w:rPr>
          <w:rFonts w:ascii="宋体" w:cstheme="minorBidi"/>
          <w:noProof/>
          <w:sz w:val="24"/>
        </w:rPr>
      </w:pPr>
      <w:hyperlink w:anchor="_Toc404042612" w:history="1">
        <w:r w:rsidR="0003509E" w:rsidRPr="00687F56">
          <w:rPr>
            <w:rStyle w:val="a5"/>
            <w:rFonts w:ascii="宋体" w:hAnsi="宋体"/>
            <w:noProof/>
            <w:sz w:val="24"/>
          </w:rPr>
          <w:t xml:space="preserve">5.2.1 </w:t>
        </w:r>
        <w:r w:rsidR="0003509E" w:rsidRPr="00687F56">
          <w:rPr>
            <w:rStyle w:val="a5"/>
            <w:rFonts w:ascii="宋体" w:hAnsi="宋体" w:hint="eastAsia"/>
            <w:noProof/>
            <w:sz w:val="24"/>
          </w:rPr>
          <w:t>挣值测试点选择</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_Toc404042612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58</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rPr>
      </w:pPr>
      <w:hyperlink w:anchor="_Toc404042613" w:history="1">
        <w:r w:rsidR="0003509E" w:rsidRPr="00687F56">
          <w:rPr>
            <w:rStyle w:val="a5"/>
            <w:rFonts w:ascii="宋体" w:hAnsi="宋体"/>
            <w:noProof/>
            <w:sz w:val="24"/>
          </w:rPr>
          <w:t xml:space="preserve">5.2.2 </w:t>
        </w:r>
        <w:r w:rsidR="0003509E" w:rsidRPr="00687F56">
          <w:rPr>
            <w:rStyle w:val="a5"/>
            <w:rFonts w:ascii="宋体" w:hAnsi="宋体" w:hint="eastAsia"/>
            <w:noProof/>
            <w:sz w:val="24"/>
          </w:rPr>
          <w:t>挣值参数计算</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_Toc404042613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59</w:t>
        </w:r>
        <w:r w:rsidRPr="00687F56">
          <w:rPr>
            <w:rFonts w:ascii="宋体"/>
            <w:noProof/>
            <w:webHidden/>
            <w:sz w:val="24"/>
          </w:rPr>
          <w:fldChar w:fldCharType="end"/>
        </w:r>
      </w:hyperlink>
    </w:p>
    <w:p w:rsidR="0003509E" w:rsidRPr="00687F56" w:rsidRDefault="00583AC4" w:rsidP="00687F56">
      <w:pPr>
        <w:pStyle w:val="31"/>
        <w:rPr>
          <w:rFonts w:ascii="宋体" w:cstheme="minorBidi"/>
          <w:noProof/>
          <w:sz w:val="24"/>
        </w:rPr>
      </w:pPr>
      <w:hyperlink w:anchor="_Toc404042614" w:history="1">
        <w:r w:rsidR="0003509E" w:rsidRPr="00687F56">
          <w:rPr>
            <w:rStyle w:val="a5"/>
            <w:rFonts w:ascii="宋体" w:hAnsi="宋体"/>
            <w:noProof/>
            <w:sz w:val="24"/>
          </w:rPr>
          <w:t xml:space="preserve">5.2.3 </w:t>
        </w:r>
        <w:r w:rsidR="0003509E" w:rsidRPr="00687F56">
          <w:rPr>
            <w:rStyle w:val="a5"/>
            <w:rFonts w:ascii="宋体" w:hAnsi="宋体" w:hint="eastAsia"/>
            <w:noProof/>
            <w:sz w:val="24"/>
          </w:rPr>
          <w:t>项目挣值分析</w:t>
        </w:r>
        <w:r w:rsidR="0003509E" w:rsidRPr="00687F56">
          <w:rPr>
            <w:rFonts w:ascii="宋体"/>
            <w:noProof/>
            <w:webHidden/>
            <w:sz w:val="24"/>
          </w:rPr>
          <w:tab/>
        </w:r>
        <w:r w:rsidRPr="00687F56">
          <w:rPr>
            <w:rFonts w:ascii="宋体"/>
            <w:noProof/>
            <w:webHidden/>
            <w:sz w:val="24"/>
          </w:rPr>
          <w:fldChar w:fldCharType="begin"/>
        </w:r>
        <w:r w:rsidR="0003509E" w:rsidRPr="00687F56">
          <w:rPr>
            <w:rFonts w:ascii="宋体"/>
            <w:noProof/>
            <w:webHidden/>
            <w:sz w:val="24"/>
          </w:rPr>
          <w:instrText xml:space="preserve"> PAGEREF _Toc404042614 \h </w:instrText>
        </w:r>
        <w:r w:rsidRPr="00687F56">
          <w:rPr>
            <w:rFonts w:ascii="宋体"/>
            <w:noProof/>
            <w:webHidden/>
            <w:sz w:val="24"/>
          </w:rPr>
        </w:r>
        <w:r w:rsidRPr="00687F56">
          <w:rPr>
            <w:rFonts w:ascii="宋体"/>
            <w:noProof/>
            <w:webHidden/>
            <w:sz w:val="24"/>
          </w:rPr>
          <w:fldChar w:fldCharType="separate"/>
        </w:r>
        <w:r w:rsidR="0003509E" w:rsidRPr="00687F56">
          <w:rPr>
            <w:rFonts w:ascii="宋体"/>
            <w:noProof/>
            <w:webHidden/>
            <w:sz w:val="24"/>
          </w:rPr>
          <w:t>60</w:t>
        </w:r>
        <w:r w:rsidRPr="00687F56">
          <w:rPr>
            <w:rFonts w:ascii="宋体"/>
            <w:noProof/>
            <w:webHidden/>
            <w:sz w:val="24"/>
          </w:rPr>
          <w:fldChar w:fldCharType="end"/>
        </w:r>
      </w:hyperlink>
    </w:p>
    <w:p w:rsidR="0003509E" w:rsidRPr="0003509E" w:rsidRDefault="00583AC4" w:rsidP="00687F56">
      <w:pPr>
        <w:pStyle w:val="23"/>
        <w:spacing w:line="360" w:lineRule="auto"/>
        <w:rPr>
          <w:rFonts w:ascii="宋体" w:eastAsia="宋体" w:hAnsi="宋体" w:cstheme="minorBidi"/>
        </w:rPr>
      </w:pPr>
      <w:hyperlink w:anchor="_Toc404042615" w:history="1">
        <w:r w:rsidR="0003509E" w:rsidRPr="00687F56">
          <w:rPr>
            <w:rStyle w:val="a5"/>
            <w:rFonts w:ascii="宋体" w:eastAsia="宋体" w:hAnsi="宋体"/>
          </w:rPr>
          <w:t xml:space="preserve">5.3 </w:t>
        </w:r>
        <w:r w:rsidR="0003509E" w:rsidRPr="00687F56">
          <w:rPr>
            <w:rStyle w:val="a5"/>
            <w:rFonts w:ascii="宋体" w:eastAsia="宋体" w:hAnsi="宋体" w:hint="eastAsia"/>
          </w:rPr>
          <w:t>本章小结</w:t>
        </w:r>
        <w:r w:rsidR="0003509E" w:rsidRPr="00687F56">
          <w:rPr>
            <w:rFonts w:ascii="宋体" w:eastAsia="宋体" w:hAnsi="宋体"/>
            <w:webHidden/>
          </w:rPr>
          <w:tab/>
        </w:r>
        <w:r w:rsidRPr="00687F56">
          <w:rPr>
            <w:rFonts w:ascii="宋体" w:eastAsia="宋体" w:hAnsi="宋体"/>
            <w:webHidden/>
          </w:rPr>
          <w:fldChar w:fldCharType="begin"/>
        </w:r>
        <w:r w:rsidR="0003509E" w:rsidRPr="00687F56">
          <w:rPr>
            <w:rFonts w:ascii="宋体" w:eastAsia="宋体" w:hAnsi="宋体"/>
            <w:webHidden/>
          </w:rPr>
          <w:instrText xml:space="preserve"> PAGEREF _Toc404042615 \h </w:instrText>
        </w:r>
        <w:r w:rsidRPr="00687F56">
          <w:rPr>
            <w:rFonts w:ascii="宋体" w:eastAsia="宋体" w:hAnsi="宋体"/>
            <w:webHidden/>
          </w:rPr>
        </w:r>
        <w:r w:rsidRPr="00687F56">
          <w:rPr>
            <w:rFonts w:ascii="宋体" w:eastAsia="宋体" w:hAnsi="宋体"/>
            <w:webHidden/>
          </w:rPr>
          <w:fldChar w:fldCharType="separate"/>
        </w:r>
        <w:r w:rsidR="0003509E" w:rsidRPr="00687F56">
          <w:rPr>
            <w:rFonts w:ascii="宋体" w:eastAsia="宋体" w:hAnsi="宋体"/>
            <w:webHidden/>
          </w:rPr>
          <w:t>62</w:t>
        </w:r>
        <w:r w:rsidRPr="00687F56">
          <w:rPr>
            <w:rFonts w:ascii="宋体" w:eastAsia="宋体" w:hAnsi="宋体"/>
            <w:webHidden/>
          </w:rPr>
          <w:fldChar w:fldCharType="end"/>
        </w:r>
      </w:hyperlink>
    </w:p>
    <w:p w:rsidR="0003509E" w:rsidRDefault="00583AC4" w:rsidP="00687F56">
      <w:pPr>
        <w:pStyle w:val="10"/>
        <w:rPr>
          <w:rFonts w:asciiTheme="minorHAnsi" w:eastAsiaTheme="minorEastAsia" w:hAnsiTheme="minorHAnsi" w:cstheme="minorBidi"/>
          <w:sz w:val="21"/>
          <w:szCs w:val="22"/>
        </w:rPr>
      </w:pPr>
      <w:hyperlink w:anchor="_Toc404042616" w:history="1">
        <w:r w:rsidR="0003509E" w:rsidRPr="005040E9">
          <w:rPr>
            <w:rStyle w:val="a5"/>
            <w:rFonts w:hint="eastAsia"/>
          </w:rPr>
          <w:t>结</w:t>
        </w:r>
        <w:r w:rsidR="0003509E" w:rsidRPr="005040E9">
          <w:rPr>
            <w:rStyle w:val="a5"/>
          </w:rPr>
          <w:t xml:space="preserve">  </w:t>
        </w:r>
        <w:r w:rsidR="0003509E" w:rsidRPr="005040E9">
          <w:rPr>
            <w:rStyle w:val="a5"/>
            <w:rFonts w:hint="eastAsia"/>
          </w:rPr>
          <w:t>论</w:t>
        </w:r>
        <w:r w:rsidR="0003509E">
          <w:rPr>
            <w:webHidden/>
          </w:rPr>
          <w:tab/>
        </w:r>
        <w:r>
          <w:rPr>
            <w:webHidden/>
          </w:rPr>
          <w:fldChar w:fldCharType="begin"/>
        </w:r>
        <w:r w:rsidR="0003509E">
          <w:rPr>
            <w:webHidden/>
          </w:rPr>
          <w:instrText xml:space="preserve"> PAGEREF _Toc404042616 \h </w:instrText>
        </w:r>
        <w:r>
          <w:rPr>
            <w:webHidden/>
          </w:rPr>
        </w:r>
        <w:r>
          <w:rPr>
            <w:webHidden/>
          </w:rPr>
          <w:fldChar w:fldCharType="separate"/>
        </w:r>
        <w:r w:rsidR="0003509E">
          <w:rPr>
            <w:webHidden/>
          </w:rPr>
          <w:t>63</w:t>
        </w:r>
        <w:r>
          <w:rPr>
            <w:webHidden/>
          </w:rPr>
          <w:fldChar w:fldCharType="end"/>
        </w:r>
      </w:hyperlink>
    </w:p>
    <w:p w:rsidR="0003509E" w:rsidRDefault="00583AC4" w:rsidP="00687F56">
      <w:pPr>
        <w:pStyle w:val="10"/>
        <w:rPr>
          <w:rFonts w:asciiTheme="minorHAnsi" w:eastAsiaTheme="minorEastAsia" w:hAnsiTheme="minorHAnsi" w:cstheme="minorBidi"/>
          <w:sz w:val="21"/>
          <w:szCs w:val="22"/>
        </w:rPr>
      </w:pPr>
      <w:hyperlink w:anchor="_Toc404042617" w:history="1">
        <w:r w:rsidR="0003509E" w:rsidRPr="005040E9">
          <w:rPr>
            <w:rStyle w:val="a5"/>
            <w:rFonts w:hint="eastAsia"/>
          </w:rPr>
          <w:t>参考文献</w:t>
        </w:r>
        <w:r w:rsidR="0003509E">
          <w:rPr>
            <w:webHidden/>
          </w:rPr>
          <w:tab/>
        </w:r>
        <w:r>
          <w:rPr>
            <w:webHidden/>
          </w:rPr>
          <w:fldChar w:fldCharType="begin"/>
        </w:r>
        <w:r w:rsidR="0003509E">
          <w:rPr>
            <w:webHidden/>
          </w:rPr>
          <w:instrText xml:space="preserve"> PAGEREF _Toc404042617 \h </w:instrText>
        </w:r>
        <w:r>
          <w:rPr>
            <w:webHidden/>
          </w:rPr>
        </w:r>
        <w:r>
          <w:rPr>
            <w:webHidden/>
          </w:rPr>
          <w:fldChar w:fldCharType="separate"/>
        </w:r>
        <w:r w:rsidR="0003509E">
          <w:rPr>
            <w:webHidden/>
          </w:rPr>
          <w:t>65</w:t>
        </w:r>
        <w:r>
          <w:rPr>
            <w:webHidden/>
          </w:rPr>
          <w:fldChar w:fldCharType="end"/>
        </w:r>
      </w:hyperlink>
    </w:p>
    <w:p w:rsidR="0003509E" w:rsidRDefault="00583AC4" w:rsidP="00687F56">
      <w:pPr>
        <w:pStyle w:val="10"/>
        <w:rPr>
          <w:rFonts w:asciiTheme="minorHAnsi" w:eastAsiaTheme="minorEastAsia" w:hAnsiTheme="minorHAnsi" w:cstheme="minorBidi"/>
          <w:sz w:val="21"/>
          <w:szCs w:val="22"/>
        </w:rPr>
      </w:pPr>
      <w:hyperlink w:anchor="_Toc404042618" w:history="1">
        <w:r w:rsidR="0003509E" w:rsidRPr="005040E9">
          <w:rPr>
            <w:rStyle w:val="a5"/>
            <w:rFonts w:hint="eastAsia"/>
          </w:rPr>
          <w:t>攻读硕士学位期间取得的学术成果</w:t>
        </w:r>
        <w:r w:rsidR="0003509E">
          <w:rPr>
            <w:webHidden/>
          </w:rPr>
          <w:tab/>
        </w:r>
        <w:r>
          <w:rPr>
            <w:webHidden/>
          </w:rPr>
          <w:fldChar w:fldCharType="begin"/>
        </w:r>
        <w:r w:rsidR="0003509E">
          <w:rPr>
            <w:webHidden/>
          </w:rPr>
          <w:instrText xml:space="preserve"> PAGEREF _Toc404042618 \h </w:instrText>
        </w:r>
        <w:r>
          <w:rPr>
            <w:webHidden/>
          </w:rPr>
        </w:r>
        <w:r>
          <w:rPr>
            <w:webHidden/>
          </w:rPr>
          <w:fldChar w:fldCharType="separate"/>
        </w:r>
        <w:r w:rsidR="0003509E">
          <w:rPr>
            <w:webHidden/>
          </w:rPr>
          <w:t>67</w:t>
        </w:r>
        <w:r>
          <w:rPr>
            <w:webHidden/>
          </w:rPr>
          <w:fldChar w:fldCharType="end"/>
        </w:r>
      </w:hyperlink>
    </w:p>
    <w:p w:rsidR="0003509E" w:rsidRDefault="00583AC4" w:rsidP="00687F56">
      <w:pPr>
        <w:pStyle w:val="10"/>
        <w:rPr>
          <w:rFonts w:asciiTheme="minorHAnsi" w:eastAsiaTheme="minorEastAsia" w:hAnsiTheme="minorHAnsi" w:cstheme="minorBidi"/>
          <w:sz w:val="21"/>
          <w:szCs w:val="22"/>
        </w:rPr>
      </w:pPr>
      <w:hyperlink w:anchor="_Toc404042619" w:history="1">
        <w:r w:rsidR="0003509E" w:rsidRPr="005040E9">
          <w:rPr>
            <w:rStyle w:val="a5"/>
            <w:rFonts w:hint="eastAsia"/>
          </w:rPr>
          <w:t>致</w:t>
        </w:r>
        <w:r w:rsidR="0003509E" w:rsidRPr="005040E9">
          <w:rPr>
            <w:rStyle w:val="a5"/>
          </w:rPr>
          <w:t xml:space="preserve">  </w:t>
        </w:r>
        <w:r w:rsidR="0003509E" w:rsidRPr="005040E9">
          <w:rPr>
            <w:rStyle w:val="a5"/>
            <w:rFonts w:hint="eastAsia"/>
          </w:rPr>
          <w:t>谢</w:t>
        </w:r>
        <w:r w:rsidR="0003509E">
          <w:rPr>
            <w:webHidden/>
          </w:rPr>
          <w:tab/>
        </w:r>
        <w:r>
          <w:rPr>
            <w:webHidden/>
          </w:rPr>
          <w:fldChar w:fldCharType="begin"/>
        </w:r>
        <w:r w:rsidR="0003509E">
          <w:rPr>
            <w:webHidden/>
          </w:rPr>
          <w:instrText xml:space="preserve"> PAGEREF _Toc404042619 \h </w:instrText>
        </w:r>
        <w:r>
          <w:rPr>
            <w:webHidden/>
          </w:rPr>
        </w:r>
        <w:r>
          <w:rPr>
            <w:webHidden/>
          </w:rPr>
          <w:fldChar w:fldCharType="separate"/>
        </w:r>
        <w:r w:rsidR="0003509E">
          <w:rPr>
            <w:webHidden/>
          </w:rPr>
          <w:t>68</w:t>
        </w:r>
        <w:r>
          <w:rPr>
            <w:webHidden/>
          </w:rPr>
          <w:fldChar w:fldCharType="end"/>
        </w:r>
      </w:hyperlink>
    </w:p>
    <w:p w:rsidR="004A4F87" w:rsidRPr="0012514B" w:rsidRDefault="00583AC4" w:rsidP="009D2A11">
      <w:pPr>
        <w:tabs>
          <w:tab w:val="right" w:leader="dot" w:pos="8789"/>
        </w:tabs>
        <w:spacing w:beforeLines="200" w:afterLines="100" w:line="420" w:lineRule="exact"/>
        <w:ind w:firstLine="480"/>
        <w:jc w:val="right"/>
        <w:rPr>
          <w:sz w:val="24"/>
        </w:rPr>
      </w:pPr>
      <w:r w:rsidRPr="0091664A">
        <w:rPr>
          <w:rFonts w:eastAsia="黑体"/>
          <w:noProof/>
          <w:sz w:val="24"/>
          <w:szCs w:val="32"/>
        </w:rPr>
        <w:fldChar w:fldCharType="end"/>
      </w:r>
    </w:p>
    <w:p w:rsidR="004A4F87" w:rsidRPr="0012514B" w:rsidRDefault="004A4F87" w:rsidP="009D2A11">
      <w:pPr>
        <w:spacing w:beforeLines="200" w:afterLines="100" w:line="288" w:lineRule="auto"/>
        <w:ind w:firstLine="640"/>
        <w:jc w:val="right"/>
        <w:outlineLvl w:val="0"/>
        <w:rPr>
          <w:color w:val="000000"/>
          <w:sz w:val="32"/>
          <w:szCs w:val="32"/>
        </w:rPr>
        <w:sectPr w:rsidR="004A4F87" w:rsidRPr="0012514B" w:rsidSect="007A64EB">
          <w:footerReference w:type="even" r:id="rId13"/>
          <w:footerReference w:type="default" r:id="rId14"/>
          <w:pgSz w:w="11907" w:h="16840" w:code="9"/>
          <w:pgMar w:top="1418" w:right="1134" w:bottom="1418" w:left="1701" w:header="851" w:footer="851" w:gutter="0"/>
          <w:pgNumType w:fmt="upperRoman" w:start="5"/>
          <w:cols w:space="425"/>
          <w:docGrid w:linePitch="384" w:charSpace="7430"/>
        </w:sectPr>
      </w:pPr>
    </w:p>
    <w:p w:rsidR="00D00470" w:rsidRPr="0012514B" w:rsidRDefault="00A355DC" w:rsidP="009376F6">
      <w:pPr>
        <w:pStyle w:val="1"/>
        <w:spacing w:before="120" w:after="120"/>
        <w:rPr>
          <w:rFonts w:ascii="Times New Roman" w:hAnsi="Times New Roman"/>
        </w:rPr>
      </w:pPr>
      <w:bookmarkStart w:id="7" w:name="_Toc404042567"/>
      <w:r w:rsidRPr="0012514B">
        <w:rPr>
          <w:rFonts w:ascii="Times New Roman" w:hAnsi="Times New Roman"/>
        </w:rPr>
        <w:lastRenderedPageBreak/>
        <w:t>第一章</w:t>
      </w:r>
      <w:r w:rsidR="007A64EB">
        <w:rPr>
          <w:rFonts w:ascii="Times New Roman" w:hAnsi="Times New Roman" w:hint="eastAsia"/>
        </w:rPr>
        <w:t xml:space="preserve">  </w:t>
      </w:r>
      <w:r w:rsidR="00D00470" w:rsidRPr="0012514B">
        <w:rPr>
          <w:rFonts w:ascii="Times New Roman" w:hAnsi="Times New Roman"/>
        </w:rPr>
        <w:t>绪论</w:t>
      </w:r>
      <w:bookmarkEnd w:id="2"/>
      <w:bookmarkEnd w:id="7"/>
    </w:p>
    <w:p w:rsidR="00DA0F44" w:rsidRPr="0012514B" w:rsidRDefault="00DA0F44" w:rsidP="00DA0F44">
      <w:bookmarkStart w:id="8" w:name="_Toc385377343"/>
    </w:p>
    <w:p w:rsidR="00D00470" w:rsidRPr="0012514B" w:rsidRDefault="00D00470" w:rsidP="009376F6">
      <w:pPr>
        <w:pStyle w:val="2"/>
        <w:spacing w:before="120" w:after="120"/>
        <w:rPr>
          <w:rFonts w:ascii="Times New Roman" w:hAnsi="Times New Roman"/>
        </w:rPr>
      </w:pPr>
      <w:bookmarkStart w:id="9" w:name="_Toc404042568"/>
      <w:r w:rsidRPr="0012514B">
        <w:rPr>
          <w:rFonts w:ascii="Times New Roman" w:hAnsi="Times New Roman"/>
        </w:rPr>
        <w:t>1.1</w:t>
      </w:r>
      <w:r w:rsidR="004B3448">
        <w:rPr>
          <w:rFonts w:ascii="Times New Roman" w:hAnsi="Times New Roman" w:hint="eastAsia"/>
        </w:rPr>
        <w:t xml:space="preserve"> </w:t>
      </w:r>
      <w:r w:rsidRPr="0012514B">
        <w:rPr>
          <w:rFonts w:ascii="Times New Roman" w:hAnsi="Times New Roman"/>
        </w:rPr>
        <w:t>选题背景</w:t>
      </w:r>
      <w:bookmarkEnd w:id="8"/>
      <w:bookmarkEnd w:id="9"/>
    </w:p>
    <w:p w:rsidR="00682B5D" w:rsidRPr="0012514B" w:rsidRDefault="00682B5D" w:rsidP="007A64EB">
      <w:pPr>
        <w:pStyle w:val="Eric"/>
        <w:ind w:firstLine="480"/>
      </w:pPr>
      <w:r w:rsidRPr="0012514B">
        <w:t>自从海</w:t>
      </w:r>
      <w:r w:rsidRPr="0012514B">
        <w:rPr>
          <w:rStyle w:val="4Char"/>
        </w:rPr>
        <w:t>湾战争爆发以来，世界各国都开始高度重视国防装备工业，由此带来了国防装备工业的新一轮快速发展，航空工业的项目管理系统也快速发展，在航空工业研发项目中从项目进度、项目成本和项目质量</w:t>
      </w:r>
      <w:r w:rsidRPr="0012514B">
        <w:t>等</w:t>
      </w:r>
      <w:r w:rsidR="000677F0">
        <w:rPr>
          <w:rFonts w:hint="eastAsia"/>
        </w:rPr>
        <w:t>领域都构建起了较为成熟的项目管理</w:t>
      </w:r>
      <w:r w:rsidR="00952706">
        <w:rPr>
          <w:rFonts w:hint="eastAsia"/>
        </w:rPr>
        <w:t>体系</w:t>
      </w:r>
      <w:r w:rsidR="000677F0">
        <w:rPr>
          <w:rFonts w:hint="eastAsia"/>
        </w:rPr>
        <w:t>。</w:t>
      </w:r>
      <w:r w:rsidRPr="0012514B">
        <w:t>包括行政总指挥系统、总会计师系统、总质量师系统等。其中行政总指挥对航空工业研发项目负总责，而总会计师和总质量师等工作人员则在总指挥的指导下分工合作，各司其职，这样可以实现对航空工业研发项目的有效管理，实现项目进度、项目成本和项目费用三者目标的统一。</w:t>
      </w:r>
    </w:p>
    <w:p w:rsidR="00D00470" w:rsidRPr="0012514B" w:rsidRDefault="00F31007" w:rsidP="007A64EB">
      <w:pPr>
        <w:pStyle w:val="Eric"/>
        <w:ind w:firstLine="480"/>
      </w:pPr>
      <w:r w:rsidRPr="0012514B">
        <w:t>L</w:t>
      </w:r>
      <w:r w:rsidRPr="0012514B">
        <w:t>研究所</w:t>
      </w:r>
      <w:r w:rsidR="00D00470" w:rsidRPr="0012514B">
        <w:t>隶属于中国航空工业集团公司，是一家集光、机、电、算等专业于一体的综合性高科技研究所。四十多年来，</w:t>
      </w:r>
      <w:r w:rsidRPr="0012514B">
        <w:t>L</w:t>
      </w:r>
      <w:r w:rsidRPr="0012514B">
        <w:t>研究所</w:t>
      </w:r>
      <w:r w:rsidR="00D00470" w:rsidRPr="0012514B">
        <w:t>在型号研制中逐渐摸索并</w:t>
      </w:r>
      <w:r w:rsidR="00952706">
        <w:rPr>
          <w:rFonts w:hint="eastAsia"/>
        </w:rPr>
        <w:t>形成了一套较为完善的项</w:t>
      </w:r>
      <w:r w:rsidR="00952706" w:rsidRPr="00927D06">
        <w:rPr>
          <w:rFonts w:hint="eastAsia"/>
          <w:color w:val="000000" w:themeColor="text1"/>
        </w:rPr>
        <w:t>目管理模式。</w:t>
      </w:r>
      <w:r w:rsidR="00D00470" w:rsidRPr="00927D06">
        <w:rPr>
          <w:color w:val="000000" w:themeColor="text1"/>
        </w:rPr>
        <w:t>但是随着</w:t>
      </w:r>
      <w:r w:rsidR="00952706" w:rsidRPr="00927D06">
        <w:rPr>
          <w:rFonts w:hint="eastAsia"/>
          <w:color w:val="000000" w:themeColor="text1"/>
        </w:rPr>
        <w:t>研究</w:t>
      </w:r>
      <w:r w:rsidR="00D00470" w:rsidRPr="00927D06">
        <w:rPr>
          <w:color w:val="000000" w:themeColor="text1"/>
        </w:rPr>
        <w:t>任务的</w:t>
      </w:r>
      <w:r w:rsidR="00927D06" w:rsidRPr="00927D06">
        <w:rPr>
          <w:rFonts w:hint="eastAsia"/>
          <w:color w:val="000000" w:themeColor="text1"/>
        </w:rPr>
        <w:t>多样化</w:t>
      </w:r>
      <w:r w:rsidR="00D00470" w:rsidRPr="00927D06">
        <w:rPr>
          <w:color w:val="000000" w:themeColor="text1"/>
        </w:rPr>
        <w:t>，研制周期</w:t>
      </w:r>
      <w:r w:rsidR="00927D06" w:rsidRPr="00927D06">
        <w:rPr>
          <w:rFonts w:hint="eastAsia"/>
          <w:color w:val="000000" w:themeColor="text1"/>
        </w:rPr>
        <w:t>缩短化</w:t>
      </w:r>
      <w:r w:rsidR="00D00470" w:rsidRPr="00927D06">
        <w:rPr>
          <w:color w:val="000000" w:themeColor="text1"/>
        </w:rPr>
        <w:t>、成本控制</w:t>
      </w:r>
      <w:r w:rsidR="00927D06" w:rsidRPr="00927D06">
        <w:rPr>
          <w:rFonts w:hint="eastAsia"/>
          <w:color w:val="000000" w:themeColor="text1"/>
        </w:rPr>
        <w:t>的精细化</w:t>
      </w:r>
      <w:r w:rsidR="00D00470" w:rsidRPr="00927D06">
        <w:rPr>
          <w:color w:val="000000" w:themeColor="text1"/>
        </w:rPr>
        <w:t>，原有的管</w:t>
      </w:r>
      <w:r w:rsidR="00D00470" w:rsidRPr="0012514B">
        <w:t>理模式和方法渐渐不能满足新形势的需要，迫切需要提高项目管理水平。</w:t>
      </w:r>
    </w:p>
    <w:p w:rsidR="00D00470" w:rsidRPr="0012514B" w:rsidRDefault="00D00470" w:rsidP="007A64EB">
      <w:pPr>
        <w:pStyle w:val="Eric"/>
        <w:ind w:firstLine="480"/>
      </w:pPr>
      <w:r w:rsidRPr="0012514B">
        <w:t>F</w:t>
      </w:r>
      <w:r w:rsidRPr="0012514B">
        <w:t>型飞机由某国在上世纪六十年代提出，于八十年代完成研制。我国于</w:t>
      </w:r>
      <w:r w:rsidRPr="0012514B">
        <w:t>20</w:t>
      </w:r>
      <w:r w:rsidRPr="0012514B">
        <w:t>世纪</w:t>
      </w:r>
      <w:r w:rsidRPr="0012514B">
        <w:t>90</w:t>
      </w:r>
      <w:r w:rsidRPr="0012514B">
        <w:t>年代末期引进该飞机，在引进之初极大地提高了我国在某些领域内的防御能力，但是经过十余年的使用与摸索，也总结出了</w:t>
      </w:r>
      <w:r w:rsidRPr="0012514B">
        <w:t>F</w:t>
      </w:r>
      <w:r w:rsidRPr="0012514B">
        <w:t>飞机在使用过程中存在的许多不足之处，并提出了改进建议。在引进装备与国产装备体制融合、武器装备信息化大趋势下，装备论证单位根据使用部队的意见，结合现阶段军队装备建设趋势及情况</w:t>
      </w:r>
      <w:r w:rsidRPr="0012514B">
        <w:t>,</w:t>
      </w:r>
      <w:r w:rsidRPr="0012514B">
        <w:t>提出了改装方案。</w:t>
      </w:r>
    </w:p>
    <w:p w:rsidR="00D00470" w:rsidRPr="0012514B" w:rsidRDefault="00F31007" w:rsidP="007A64EB">
      <w:pPr>
        <w:pStyle w:val="Eric"/>
        <w:ind w:firstLine="480"/>
      </w:pPr>
      <w:r w:rsidRPr="0012514B">
        <w:t>L</w:t>
      </w:r>
      <w:r w:rsidRPr="0012514B">
        <w:t>研究所</w:t>
      </w:r>
      <w:r w:rsidR="00D00470" w:rsidRPr="0012514B">
        <w:t>所承担了</w:t>
      </w:r>
      <w:r w:rsidR="00BB7EB2" w:rsidRPr="0012514B">
        <w:t>该飞机</w:t>
      </w:r>
      <w:r w:rsidR="00BB7EB2" w:rsidRPr="0012514B">
        <w:t>R</w:t>
      </w:r>
      <w:r w:rsidR="00BB7EB2" w:rsidRPr="0012514B">
        <w:t>监控系统</w:t>
      </w:r>
      <w:r w:rsidR="00D00470" w:rsidRPr="0012514B">
        <w:t>研发项目的研制任务，</w:t>
      </w:r>
      <w:r w:rsidR="00BB7EB2" w:rsidRPr="0012514B">
        <w:t>R</w:t>
      </w:r>
      <w:r w:rsidR="00BB7EB2" w:rsidRPr="0012514B">
        <w:t>监控系统</w:t>
      </w:r>
      <w:r w:rsidR="00D00470" w:rsidRPr="0012514B">
        <w:t>项目立项批复投资</w:t>
      </w:r>
      <w:r w:rsidR="00D00470" w:rsidRPr="0012514B">
        <w:t>1500</w:t>
      </w:r>
      <w:r w:rsidR="00D00470" w:rsidRPr="0012514B">
        <w:t>万元，项目周期</w:t>
      </w:r>
      <w:r w:rsidR="00D00470" w:rsidRPr="0012514B">
        <w:t>12</w:t>
      </w:r>
      <w:r w:rsidR="00D00470" w:rsidRPr="0012514B">
        <w:t>个月。</w:t>
      </w:r>
      <w:r w:rsidR="00BB7EB2" w:rsidRPr="0012514B">
        <w:t>R</w:t>
      </w:r>
      <w:r w:rsidR="00BB7EB2" w:rsidRPr="0012514B">
        <w:t>监控系统</w:t>
      </w:r>
      <w:r w:rsidR="00D00470" w:rsidRPr="0012514B">
        <w:t>项目研制任务较以往的研制任务周期更紧、涉及的范围更广，这就需要在项目中提高进度控制水平，既是形势所需，又切实可行。</w:t>
      </w:r>
    </w:p>
    <w:p w:rsidR="00D00470" w:rsidRPr="0012514B" w:rsidRDefault="00972319" w:rsidP="009376F6">
      <w:pPr>
        <w:pStyle w:val="2"/>
        <w:spacing w:before="120" w:after="120"/>
        <w:rPr>
          <w:rFonts w:ascii="Times New Roman" w:hAnsi="Times New Roman"/>
        </w:rPr>
      </w:pPr>
      <w:bookmarkStart w:id="10" w:name="_Toc385377344"/>
      <w:bookmarkStart w:id="11" w:name="_Toc404042569"/>
      <w:r w:rsidRPr="0012514B">
        <w:rPr>
          <w:rFonts w:ascii="Times New Roman" w:hAnsi="Times New Roman"/>
        </w:rPr>
        <w:t>1.</w:t>
      </w:r>
      <w:r w:rsidR="00787368" w:rsidRPr="0012514B">
        <w:rPr>
          <w:rFonts w:ascii="Times New Roman" w:hAnsi="Times New Roman"/>
        </w:rPr>
        <w:t>2</w:t>
      </w:r>
      <w:r w:rsidR="004B3448">
        <w:rPr>
          <w:rFonts w:ascii="Times New Roman" w:hAnsi="Times New Roman" w:hint="eastAsia"/>
        </w:rPr>
        <w:t xml:space="preserve"> </w:t>
      </w:r>
      <w:r w:rsidR="00D00470" w:rsidRPr="0012514B">
        <w:rPr>
          <w:rFonts w:ascii="Times New Roman" w:hAnsi="Times New Roman"/>
        </w:rPr>
        <w:t>研究目的及意义</w:t>
      </w:r>
      <w:bookmarkEnd w:id="10"/>
      <w:bookmarkEnd w:id="11"/>
    </w:p>
    <w:p w:rsidR="00D00470" w:rsidRPr="0012514B" w:rsidRDefault="00D00470" w:rsidP="007A64EB">
      <w:pPr>
        <w:pStyle w:val="Eric"/>
        <w:ind w:firstLine="480"/>
      </w:pPr>
      <w:r w:rsidRPr="0012514B">
        <w:t>项目进度管理是项目管理的目标之一。在项目的实施过程中，许多不确定因素都会对项目的进度目标形成干扰，并最终对完成项目既定的进度目标造成较大影响。为了确保项目按期完成，就必须对在项目初期进行系统的策划、统筹、优化，并在项目运行过程中进行有效的监督监管。</w:t>
      </w:r>
    </w:p>
    <w:p w:rsidR="00D00470" w:rsidRPr="0012514B" w:rsidRDefault="00D00470" w:rsidP="007A64EB">
      <w:pPr>
        <w:pStyle w:val="Eric"/>
        <w:ind w:firstLine="480"/>
      </w:pPr>
      <w:r w:rsidRPr="0012514B">
        <w:t>本文以进度管理理论作为所研究课题的理论指导，结合</w:t>
      </w:r>
      <w:r w:rsidR="00F31007" w:rsidRPr="0012514B">
        <w:t>L</w:t>
      </w:r>
      <w:r w:rsidR="00F31007" w:rsidRPr="0012514B">
        <w:t>研究所</w:t>
      </w:r>
      <w:r w:rsidRPr="0012514B">
        <w:t>的管理现状和</w:t>
      </w:r>
      <w:r w:rsidR="00BB7EB2" w:rsidRPr="0012514B">
        <w:t>R</w:t>
      </w:r>
      <w:r w:rsidR="00BB7EB2" w:rsidRPr="0012514B">
        <w:t>监控系</w:t>
      </w:r>
      <w:r w:rsidR="00BB7EB2" w:rsidRPr="00927D06">
        <w:rPr>
          <w:color w:val="000000" w:themeColor="text1"/>
        </w:rPr>
        <w:t>统</w:t>
      </w:r>
      <w:r w:rsidRPr="00927D06">
        <w:rPr>
          <w:color w:val="000000" w:themeColor="text1"/>
        </w:rPr>
        <w:t>项目本身的特点，探讨在实施</w:t>
      </w:r>
      <w:r w:rsidR="00BB7EB2" w:rsidRPr="00927D06">
        <w:rPr>
          <w:color w:val="000000" w:themeColor="text1"/>
        </w:rPr>
        <w:t>R</w:t>
      </w:r>
      <w:r w:rsidR="00BB7EB2" w:rsidRPr="00927D06">
        <w:rPr>
          <w:color w:val="000000" w:themeColor="text1"/>
        </w:rPr>
        <w:t>监控系统</w:t>
      </w:r>
      <w:r w:rsidRPr="00927D06">
        <w:rPr>
          <w:color w:val="000000" w:themeColor="text1"/>
        </w:rPr>
        <w:t>项目中使用进度控制管理的主要方法</w:t>
      </w:r>
      <w:r w:rsidRPr="00927D06">
        <w:rPr>
          <w:color w:val="000000" w:themeColor="text1"/>
        </w:rPr>
        <w:lastRenderedPageBreak/>
        <w:t>和措施，</w:t>
      </w:r>
      <w:r w:rsidR="00927D06" w:rsidRPr="00927D06">
        <w:rPr>
          <w:rFonts w:hint="eastAsia"/>
          <w:color w:val="000000" w:themeColor="text1"/>
        </w:rPr>
        <w:t>探索和优化项目</w:t>
      </w:r>
      <w:r w:rsidRPr="00927D06">
        <w:rPr>
          <w:color w:val="000000" w:themeColor="text1"/>
        </w:rPr>
        <w:t>进度</w:t>
      </w:r>
      <w:r w:rsidR="00927D06" w:rsidRPr="00927D06">
        <w:rPr>
          <w:rFonts w:hint="eastAsia"/>
          <w:color w:val="000000" w:themeColor="text1"/>
        </w:rPr>
        <w:t>管理中存在的障碍</w:t>
      </w:r>
      <w:r w:rsidRPr="00927D06">
        <w:rPr>
          <w:color w:val="000000" w:themeColor="text1"/>
        </w:rPr>
        <w:t>，</w:t>
      </w:r>
      <w:r w:rsidRPr="0012514B">
        <w:t>突破现有项目进度控制手段的制约因素，为改善</w:t>
      </w:r>
      <w:r w:rsidR="00F31007" w:rsidRPr="0012514B">
        <w:t>L</w:t>
      </w:r>
      <w:r w:rsidR="00F31007" w:rsidRPr="0012514B">
        <w:t>研究所</w:t>
      </w:r>
      <w:r w:rsidRPr="0012514B">
        <w:t>项目进度控制模式进行探讨、摸索，最终也为国防事业做出了贡献。</w:t>
      </w:r>
    </w:p>
    <w:p w:rsidR="00787368" w:rsidRPr="00927D06" w:rsidRDefault="00787368" w:rsidP="009376F6">
      <w:pPr>
        <w:pStyle w:val="2"/>
        <w:spacing w:before="120" w:after="120"/>
        <w:rPr>
          <w:rFonts w:ascii="Times New Roman" w:hAnsi="Times New Roman"/>
          <w:color w:val="000000" w:themeColor="text1"/>
        </w:rPr>
      </w:pPr>
      <w:bookmarkStart w:id="12" w:name="_Toc404042570"/>
      <w:r w:rsidRPr="00927D06">
        <w:rPr>
          <w:rFonts w:ascii="Times New Roman" w:hAnsi="Times New Roman"/>
          <w:color w:val="000000" w:themeColor="text1"/>
        </w:rPr>
        <w:t xml:space="preserve">1.3 </w:t>
      </w:r>
      <w:r w:rsidRPr="00927D06">
        <w:rPr>
          <w:rFonts w:ascii="Times New Roman" w:hAnsi="Times New Roman"/>
          <w:color w:val="000000" w:themeColor="text1"/>
        </w:rPr>
        <w:t>国内外研究现状</w:t>
      </w:r>
      <w:bookmarkEnd w:id="12"/>
    </w:p>
    <w:p w:rsidR="0091341F" w:rsidRPr="00927D06" w:rsidRDefault="0091341F" w:rsidP="009376F6">
      <w:pPr>
        <w:pStyle w:val="3"/>
        <w:spacing w:before="120" w:after="120"/>
        <w:rPr>
          <w:rFonts w:ascii="Times New Roman" w:hAnsi="Times New Roman"/>
          <w:color w:val="000000" w:themeColor="text1"/>
        </w:rPr>
      </w:pPr>
      <w:bookmarkStart w:id="13" w:name="_Toc404042571"/>
      <w:r w:rsidRPr="00927D06">
        <w:rPr>
          <w:rFonts w:ascii="Times New Roman" w:hAnsi="Times New Roman"/>
          <w:color w:val="000000" w:themeColor="text1"/>
        </w:rPr>
        <w:t xml:space="preserve">1.3.1 </w:t>
      </w:r>
      <w:r w:rsidRPr="00927D06">
        <w:rPr>
          <w:rFonts w:ascii="Times New Roman" w:hAnsi="Times New Roman"/>
          <w:color w:val="000000" w:themeColor="text1"/>
        </w:rPr>
        <w:t>国外研究现状</w:t>
      </w:r>
      <w:bookmarkEnd w:id="13"/>
    </w:p>
    <w:p w:rsidR="00CE5CCB" w:rsidRPr="007A64EB" w:rsidRDefault="0091341F" w:rsidP="007A64EB">
      <w:pPr>
        <w:pStyle w:val="Eric"/>
        <w:ind w:firstLine="480"/>
      </w:pPr>
      <w:r w:rsidRPr="007A64EB">
        <w:t>从上世纪四五十年代甘特图法出现以来，国际上对于研究项目进度管理理论的研究就一直在不断前行。研究的学者越来越多，研究的层次也越来越深，发现了诸多具有里程碑意义的项目进度管理理论</w:t>
      </w:r>
      <w:r w:rsidR="00927D06" w:rsidRPr="007A64EB">
        <w:rPr>
          <w:rFonts w:hint="eastAsia"/>
        </w:rPr>
        <w:t>，</w:t>
      </w:r>
      <w:r w:rsidR="00927D06" w:rsidRPr="007A64EB">
        <w:t>项目进度管理研究在国外已经形成了较为完善的理论体系</w:t>
      </w:r>
      <w:r w:rsidRPr="007A64EB">
        <w:t>。主要有以下几个点</w:t>
      </w:r>
      <w:r w:rsidR="00136DDF">
        <w:rPr>
          <w:rFonts w:hint="eastAsia"/>
        </w:rPr>
        <w:t>，如表</w:t>
      </w:r>
      <w:r w:rsidR="00136DDF">
        <w:rPr>
          <w:rFonts w:hint="eastAsia"/>
        </w:rPr>
        <w:t>1</w:t>
      </w:r>
      <w:r w:rsidR="00136DDF">
        <w:rPr>
          <w:rFonts w:hint="eastAsia"/>
        </w:rPr>
        <w:t>所述</w:t>
      </w:r>
      <w:r w:rsidRPr="007A64EB">
        <w:t>：</w:t>
      </w:r>
    </w:p>
    <w:p w:rsidR="0091341F" w:rsidRPr="0012514B" w:rsidRDefault="0091341F" w:rsidP="00136DDF">
      <w:pPr>
        <w:pStyle w:val="Eric2"/>
        <w:rPr>
          <w:sz w:val="18"/>
          <w:szCs w:val="18"/>
        </w:rPr>
      </w:pPr>
      <w:r w:rsidRPr="007C6926">
        <w:t>表</w:t>
      </w:r>
      <w:r w:rsidR="005C3175" w:rsidRPr="007C6926">
        <w:t xml:space="preserve">1  </w:t>
      </w:r>
      <w:r w:rsidRPr="007C6926">
        <w:t>项目进度管理理论</w:t>
      </w:r>
    </w:p>
    <w:p w:rsidR="0091341F" w:rsidRPr="00AC5554" w:rsidRDefault="007A7178" w:rsidP="007A7178">
      <w:pPr>
        <w:pStyle w:val="Eric2"/>
      </w:pPr>
      <w:r w:rsidRPr="007A7178">
        <w:rPr>
          <w:noProof/>
        </w:rPr>
        <w:drawing>
          <wp:inline distT="0" distB="0" distL="0" distR="0">
            <wp:extent cx="5067300" cy="4084226"/>
            <wp:effectExtent l="19050" t="0" r="0" b="0"/>
            <wp:docPr id="9" name="图片 8" descr="国外研究情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国外研究情况.jpg"/>
                    <pic:cNvPicPr/>
                  </pic:nvPicPr>
                  <pic:blipFill>
                    <a:blip r:embed="rId15"/>
                    <a:stretch>
                      <a:fillRect/>
                    </a:stretch>
                  </pic:blipFill>
                  <pic:spPr>
                    <a:xfrm>
                      <a:off x="0" y="0"/>
                      <a:ext cx="5066774" cy="4083802"/>
                    </a:xfrm>
                    <a:prstGeom prst="rect">
                      <a:avLst/>
                    </a:prstGeom>
                  </pic:spPr>
                </pic:pic>
              </a:graphicData>
            </a:graphic>
          </wp:inline>
        </w:drawing>
      </w:r>
    </w:p>
    <w:p w:rsidR="0091341F" w:rsidRPr="0012514B" w:rsidRDefault="0091341F" w:rsidP="007A7178">
      <w:pPr>
        <w:pStyle w:val="Eric"/>
        <w:ind w:firstLine="480"/>
      </w:pPr>
      <w:r w:rsidRPr="0012514B">
        <w:t>尽管国际上对于项目进度管理的研究已经较为深入了，但就目前较为通用的理论来说，仍然存在一定的问题，如利用</w:t>
      </w:r>
      <w:r w:rsidRPr="0012514B">
        <w:t>PERT</w:t>
      </w:r>
      <w:r w:rsidRPr="0012514B">
        <w:t>技术制订关键性的任务时，项目管理者在此过程中，更多地是考虑到时间的影响，这与该项技术形成的历史背景是分不开的。但真正运用到企业实际中，过分考虑时间影响而忽视现有资源的局限，最终将不利于项目进度管理水平的提高。因此，尽管国际上关于项目进度管理的理论已经较为成熟，但仍然需要企业的实践进行检验与完善。</w:t>
      </w:r>
    </w:p>
    <w:p w:rsidR="0091341F" w:rsidRPr="0012514B" w:rsidRDefault="0091341F" w:rsidP="009376F6">
      <w:pPr>
        <w:pStyle w:val="3"/>
        <w:spacing w:before="120" w:after="120"/>
        <w:rPr>
          <w:rFonts w:ascii="Times New Roman" w:hAnsi="Times New Roman"/>
        </w:rPr>
      </w:pPr>
      <w:bookmarkStart w:id="14" w:name="_Toc404042572"/>
      <w:r w:rsidRPr="0012514B">
        <w:rPr>
          <w:rFonts w:ascii="Times New Roman" w:hAnsi="Times New Roman"/>
        </w:rPr>
        <w:lastRenderedPageBreak/>
        <w:t xml:space="preserve">1.3.2 </w:t>
      </w:r>
      <w:r w:rsidRPr="0012514B">
        <w:rPr>
          <w:rFonts w:ascii="Times New Roman" w:hAnsi="Times New Roman"/>
        </w:rPr>
        <w:t>国内研究现状</w:t>
      </w:r>
      <w:bookmarkEnd w:id="14"/>
    </w:p>
    <w:p w:rsidR="00927D06" w:rsidRPr="0094721A" w:rsidRDefault="00927D06" w:rsidP="007A7178">
      <w:pPr>
        <w:pStyle w:val="Eric"/>
        <w:ind w:firstLine="480"/>
      </w:pPr>
      <w:r w:rsidRPr="0094721A">
        <w:t>我国国内项目进度管理理论的研究最早开始于上世纪八十年代，研究的主要机构为高等院校，在研究的过程中，项目进度管理理论也开始逐步同我国国内企业项目进度管理的实践相结合，两者之间相互印证，相互影响，都有了长足的进步，尤其是在关键链理论、作业活动时间估计等领域。尽管我国项目进度管理理论有了多年的研究和实践基础，但相对</w:t>
      </w:r>
      <w:r w:rsidR="00CE5CCB">
        <w:t>于以美国为代表的发到国家来说，仍然较为落后，尚需要进行更为深入</w:t>
      </w:r>
      <w:r w:rsidR="00CE5CCB">
        <w:rPr>
          <w:rFonts w:hint="eastAsia"/>
        </w:rPr>
        <w:t>的</w:t>
      </w:r>
      <w:r w:rsidRPr="0094721A">
        <w:t>探索。目前国内学者针对项目进度管理理论研究的主要成果有：</w:t>
      </w:r>
    </w:p>
    <w:p w:rsidR="005C3175" w:rsidRPr="0012514B" w:rsidRDefault="00303008" w:rsidP="007A7178">
      <w:pPr>
        <w:pStyle w:val="Eric"/>
        <w:ind w:firstLine="480"/>
        <w:rPr>
          <w:color w:val="000080"/>
        </w:rPr>
      </w:pPr>
      <w:r>
        <w:t>王雪青等</w:t>
      </w:r>
      <w:r w:rsidR="005C3175" w:rsidRPr="0012514B">
        <w:t>结合项目管理的关键链新技术对工程项目进度规划问题进行研究，提出了一些改进的思想和方法</w:t>
      </w:r>
      <w:r w:rsidRPr="00303008">
        <w:rPr>
          <w:rFonts w:hint="eastAsia"/>
          <w:vertAlign w:val="superscript"/>
        </w:rPr>
        <w:t>[1]</w:t>
      </w:r>
      <w:r w:rsidR="005C3175" w:rsidRPr="0012514B">
        <w:t>。</w:t>
      </w:r>
    </w:p>
    <w:p w:rsidR="00303008" w:rsidRPr="0094721A" w:rsidRDefault="00303008" w:rsidP="007A7178">
      <w:pPr>
        <w:pStyle w:val="Eric"/>
        <w:ind w:firstLine="480"/>
      </w:pPr>
      <w:r w:rsidRPr="0094721A">
        <w:t>朱宏亮先生从我国的企业项目进度管理的实际情况出发，结合国内外已经较为成熟的项目进度管理理论，从项目进度管理的概念、分解、计划编制、仿真优化等方面全面介绍了我国企业如何在项目进度管理实践中如何做到进退有度，创造了极大的经济效益和社会效益</w:t>
      </w:r>
      <w:r w:rsidRPr="00303008">
        <w:rPr>
          <w:rFonts w:hint="eastAsia"/>
          <w:vertAlign w:val="superscript"/>
        </w:rPr>
        <w:t>[2]</w:t>
      </w:r>
      <w:r w:rsidRPr="0094721A">
        <w:t>。</w:t>
      </w:r>
    </w:p>
    <w:p w:rsidR="00303008" w:rsidRPr="0094721A" w:rsidRDefault="00303008" w:rsidP="007A7178">
      <w:pPr>
        <w:pStyle w:val="Eric"/>
        <w:ind w:firstLine="480"/>
      </w:pPr>
      <w:r w:rsidRPr="0094721A">
        <w:t>李建平先生注重项目进度管理的基本理论，在充分理解概念、领会方法、掌握技术的基础上，以土木工程项目和计算机系统软件开发项目为例，从两个不同领域的实际项目着手，分析了项目进度管理理论实际操作中需要注意的方方面面，很好地融合理论成果与生产实践，为理论研究和实践操作数理了榜样</w:t>
      </w:r>
      <w:r w:rsidRPr="00303008">
        <w:rPr>
          <w:rFonts w:hint="eastAsia"/>
          <w:vertAlign w:val="superscript"/>
        </w:rPr>
        <w:t>[3]</w:t>
      </w:r>
      <w:r w:rsidRPr="0094721A">
        <w:t>。</w:t>
      </w:r>
    </w:p>
    <w:p w:rsidR="00303008" w:rsidRPr="0094721A" w:rsidRDefault="00303008" w:rsidP="007A7178">
      <w:pPr>
        <w:pStyle w:val="Eric"/>
        <w:ind w:firstLine="480"/>
      </w:pPr>
      <w:r w:rsidRPr="0094721A">
        <w:t>赖一飞先生在项目进度管理理论的研究上另辟蹊径。他运用现代管理科学的方法与原理，在系统总结国内外各大成功工程的项目进度管理的先进经验的基础上，为我国工程项目进度计划、运行控制、进度控制以及项目进度全面优化等方面的研究</w:t>
      </w:r>
      <w:r w:rsidR="00AC5554">
        <w:rPr>
          <w:rFonts w:hint="eastAsia"/>
        </w:rPr>
        <w:t>做出</w:t>
      </w:r>
      <w:r w:rsidRPr="0094721A">
        <w:t>了较大的贡献</w:t>
      </w:r>
      <w:r w:rsidRPr="00303008">
        <w:rPr>
          <w:rFonts w:hint="eastAsia"/>
          <w:vertAlign w:val="superscript"/>
        </w:rPr>
        <w:t>[4]</w:t>
      </w:r>
      <w:r w:rsidRPr="0094721A">
        <w:t>。</w:t>
      </w:r>
    </w:p>
    <w:p w:rsidR="0091341F" w:rsidRPr="0012514B" w:rsidRDefault="005C3175" w:rsidP="007A7178">
      <w:pPr>
        <w:pStyle w:val="Eric"/>
        <w:ind w:firstLine="480"/>
      </w:pPr>
      <w:r w:rsidRPr="0012514B">
        <w:t>上述学者从不同角度对关键链法的理论拓展及其在项目管理实践中的应用提供了丰富的理论基础。</w:t>
      </w:r>
      <w:r w:rsidR="0091341F" w:rsidRPr="0012514B">
        <w:t>国内还有很多学者都对项目进度管理理论进行了深入的研究和探索。提出了诸多具有创造性的理论，如</w:t>
      </w:r>
      <w:r w:rsidR="0091341F" w:rsidRPr="00C812B1">
        <w:rPr>
          <w:color w:val="000000" w:themeColor="text1"/>
        </w:rPr>
        <w:t>三级进度管理体系</w:t>
      </w:r>
      <w:r w:rsidRPr="0091664A">
        <w:rPr>
          <w:vertAlign w:val="superscript"/>
        </w:rPr>
        <w:t>[</w:t>
      </w:r>
      <w:r w:rsidR="0091664A" w:rsidRPr="0091664A">
        <w:rPr>
          <w:rFonts w:hint="eastAsia"/>
          <w:vertAlign w:val="superscript"/>
        </w:rPr>
        <w:t>5</w:t>
      </w:r>
      <w:r w:rsidRPr="0091664A">
        <w:rPr>
          <w:vertAlign w:val="superscript"/>
        </w:rPr>
        <w:t>]</w:t>
      </w:r>
      <w:r w:rsidR="0091341F" w:rsidRPr="0012514B">
        <w:t>，以</w:t>
      </w:r>
      <w:r w:rsidR="0091341F" w:rsidRPr="0012514B">
        <w:t>“</w:t>
      </w:r>
      <w:r w:rsidR="0091341F" w:rsidRPr="0012514B">
        <w:t>计划</w:t>
      </w:r>
      <w:r w:rsidR="0091341F" w:rsidRPr="0012514B">
        <w:t>--</w:t>
      </w:r>
      <w:r w:rsidR="0091341F" w:rsidRPr="0012514B">
        <w:t>动态跟踪</w:t>
      </w:r>
      <w:r w:rsidR="0091341F" w:rsidRPr="0012514B">
        <w:t>--</w:t>
      </w:r>
      <w:r w:rsidR="0091341F" w:rsidRPr="0012514B">
        <w:t>再计划</w:t>
      </w:r>
      <w:r w:rsidR="0091341F" w:rsidRPr="0012514B">
        <w:t>”</w:t>
      </w:r>
      <w:r w:rsidR="0091341F" w:rsidRPr="0012514B">
        <w:t>为基础的循环模型</w:t>
      </w:r>
      <w:r w:rsidRPr="0091664A">
        <w:rPr>
          <w:vertAlign w:val="superscript"/>
        </w:rPr>
        <w:t>[</w:t>
      </w:r>
      <w:r w:rsidR="0091664A" w:rsidRPr="0091664A">
        <w:rPr>
          <w:rFonts w:hint="eastAsia"/>
          <w:vertAlign w:val="superscript"/>
        </w:rPr>
        <w:t>6</w:t>
      </w:r>
      <w:r w:rsidRPr="0091664A">
        <w:rPr>
          <w:vertAlign w:val="superscript"/>
        </w:rPr>
        <w:t>]</w:t>
      </w:r>
      <w:r w:rsidR="0091341F" w:rsidRPr="007A7178">
        <w:t>等等。我国项目进度管理理论已经逐步发展起来，但到真正走向成熟还需要进行进一步的研究，尤其是对于高新技术企业来说，控制项目进度就意味着控制了创新的金钥匙，这也是本文的创新点所在</w:t>
      </w:r>
      <w:r w:rsidR="0091341F" w:rsidRPr="0012514B">
        <w:t>。</w:t>
      </w:r>
    </w:p>
    <w:p w:rsidR="00D00470" w:rsidRPr="0012514B" w:rsidRDefault="00D00470" w:rsidP="009376F6">
      <w:pPr>
        <w:pStyle w:val="2"/>
        <w:spacing w:before="120" w:after="120"/>
        <w:rPr>
          <w:rFonts w:ascii="Times New Roman" w:hAnsi="Times New Roman"/>
        </w:rPr>
      </w:pPr>
      <w:bookmarkStart w:id="15" w:name="_Toc385377345"/>
      <w:bookmarkStart w:id="16" w:name="_Toc404042573"/>
      <w:r w:rsidRPr="0012514B">
        <w:rPr>
          <w:rFonts w:ascii="Times New Roman" w:hAnsi="Times New Roman"/>
        </w:rPr>
        <w:t>1.</w:t>
      </w:r>
      <w:r w:rsidR="002F1652" w:rsidRPr="0012514B">
        <w:rPr>
          <w:rFonts w:ascii="Times New Roman" w:hAnsi="Times New Roman"/>
        </w:rPr>
        <w:t>4</w:t>
      </w:r>
      <w:r w:rsidR="0003509E">
        <w:rPr>
          <w:rFonts w:ascii="Times New Roman" w:hAnsi="Times New Roman" w:hint="eastAsia"/>
        </w:rPr>
        <w:t xml:space="preserve"> </w:t>
      </w:r>
      <w:r w:rsidRPr="0012514B">
        <w:rPr>
          <w:rFonts w:ascii="Times New Roman" w:hAnsi="Times New Roman"/>
        </w:rPr>
        <w:t>研究内容</w:t>
      </w:r>
      <w:bookmarkEnd w:id="15"/>
      <w:bookmarkEnd w:id="16"/>
    </w:p>
    <w:p w:rsidR="00D00470" w:rsidRPr="00236339" w:rsidRDefault="00B97814" w:rsidP="007A7178">
      <w:pPr>
        <w:pStyle w:val="Eric"/>
        <w:ind w:firstLine="480"/>
      </w:pPr>
      <w:r w:rsidRPr="0012514B">
        <w:t>本论文的研究内容</w:t>
      </w:r>
      <w:r w:rsidR="00D00470" w:rsidRPr="0012514B">
        <w:t>是，首先介绍了项目进度管理的理论方法，在此基础上以洛阳</w:t>
      </w:r>
      <w:r w:rsidR="00D00470" w:rsidRPr="0012514B">
        <w:t>L</w:t>
      </w:r>
      <w:r w:rsidR="00D00470" w:rsidRPr="0012514B">
        <w:t>所</w:t>
      </w:r>
      <w:r w:rsidR="00BB7EB2" w:rsidRPr="0012514B">
        <w:t>R</w:t>
      </w:r>
      <w:r w:rsidR="00BB7EB2" w:rsidRPr="0012514B">
        <w:t>监控系统</w:t>
      </w:r>
      <w:r w:rsidR="00D00470" w:rsidRPr="0012514B">
        <w:t>项目为研究对象，通过对项目进行工作</w:t>
      </w:r>
      <w:r w:rsidR="0067098E" w:rsidRPr="0012514B">
        <w:t>分解结构</w:t>
      </w:r>
      <w:r w:rsidR="00D00470" w:rsidRPr="0012514B">
        <w:t>，确定各个工序的逻辑关</w:t>
      </w:r>
      <w:r w:rsidR="00D00470" w:rsidRPr="0012514B">
        <w:lastRenderedPageBreak/>
        <w:t>系和工作时间，</w:t>
      </w:r>
      <w:r w:rsidR="00D00470" w:rsidRPr="00236339">
        <w:t>采用网络计划法制定项目进度计划，</w:t>
      </w:r>
      <w:r w:rsidR="00C812B1" w:rsidRPr="00236339">
        <w:rPr>
          <w:rFonts w:hint="eastAsia"/>
        </w:rPr>
        <w:t>在此基础上发现其中存在的</w:t>
      </w:r>
      <w:r w:rsidR="00D00470" w:rsidRPr="00236339">
        <w:t>问题。</w:t>
      </w:r>
      <w:r w:rsidR="00C812B1" w:rsidRPr="00236339">
        <w:rPr>
          <w:rFonts w:hint="eastAsia"/>
        </w:rPr>
        <w:t>之后</w:t>
      </w:r>
      <w:r w:rsidR="00D00470" w:rsidRPr="00236339">
        <w:t>对</w:t>
      </w:r>
      <w:r w:rsidR="00C812B1" w:rsidRPr="00236339">
        <w:rPr>
          <w:rFonts w:hint="eastAsia"/>
        </w:rPr>
        <w:t>计算工期的</w:t>
      </w:r>
      <w:r w:rsidR="00D00470" w:rsidRPr="00236339">
        <w:t>方法进行改进重新制定项目进度计划，并运用时间费用法对项目工期进行优化，通过蒙特卡洛仿真</w:t>
      </w:r>
      <w:r w:rsidR="00236339" w:rsidRPr="00236339">
        <w:rPr>
          <w:rFonts w:hint="eastAsia"/>
        </w:rPr>
        <w:t>方法得出项目在工期时间范围内完成的可行性。最后，将通过上述方法优化后的进度计划设置作为控制项目进度的出发点，并</w:t>
      </w:r>
      <w:r w:rsidR="00D00470" w:rsidRPr="00236339">
        <w:t>采用挣值分析法</w:t>
      </w:r>
      <w:r w:rsidR="00236339" w:rsidRPr="00236339">
        <w:rPr>
          <w:rFonts w:hint="eastAsia"/>
        </w:rPr>
        <w:t>的手段</w:t>
      </w:r>
      <w:r w:rsidR="00D00470" w:rsidRPr="00236339">
        <w:t>对项目</w:t>
      </w:r>
      <w:r w:rsidR="00236339" w:rsidRPr="00236339">
        <w:rPr>
          <w:rFonts w:hint="eastAsia"/>
        </w:rPr>
        <w:t>的实际</w:t>
      </w:r>
      <w:r w:rsidR="00D00470" w:rsidRPr="00236339">
        <w:t>进度进行</w:t>
      </w:r>
      <w:r w:rsidR="00236339" w:rsidRPr="00236339">
        <w:rPr>
          <w:rFonts w:hint="eastAsia"/>
        </w:rPr>
        <w:t>有效的管理和</w:t>
      </w:r>
      <w:r w:rsidR="00D00470" w:rsidRPr="00236339">
        <w:t>控制，确保项目按期优质完工。</w:t>
      </w:r>
    </w:p>
    <w:p w:rsidR="001B0145" w:rsidRPr="00236339" w:rsidRDefault="00236339" w:rsidP="007A7178">
      <w:pPr>
        <w:pStyle w:val="Eric"/>
        <w:ind w:firstLine="480"/>
      </w:pPr>
      <w:r w:rsidRPr="00236339">
        <w:rPr>
          <w:rFonts w:hint="eastAsia"/>
        </w:rPr>
        <w:t>整篇文章共分为以下六个部分：</w:t>
      </w:r>
    </w:p>
    <w:p w:rsidR="00D00470" w:rsidRPr="00236339" w:rsidRDefault="00D00470" w:rsidP="007A7178">
      <w:pPr>
        <w:pStyle w:val="Eric"/>
        <w:ind w:firstLine="480"/>
      </w:pPr>
      <w:r w:rsidRPr="00236339">
        <w:t>第一章：绪论部分，</w:t>
      </w:r>
      <w:r w:rsidR="00236339" w:rsidRPr="00236339">
        <w:rPr>
          <w:rFonts w:hint="eastAsia"/>
        </w:rPr>
        <w:t>详细地阐述了</w:t>
      </w:r>
      <w:r w:rsidRPr="00236339">
        <w:t>论文的选题背景，论文研究的目的和意义以及研究方法、研究的思路、内容和整个论文的框架。</w:t>
      </w:r>
    </w:p>
    <w:p w:rsidR="00D00470" w:rsidRPr="0012514B" w:rsidRDefault="00D00470" w:rsidP="007A7178">
      <w:pPr>
        <w:pStyle w:val="Eric"/>
        <w:ind w:firstLine="480"/>
      </w:pPr>
      <w:r w:rsidRPr="00236339">
        <w:t>第二章：为相关理论综述部分，对工程</w:t>
      </w:r>
      <w:r w:rsidRPr="0012514B">
        <w:t>项目进度计划及控制的相关理论进行了介绍。</w:t>
      </w:r>
    </w:p>
    <w:p w:rsidR="00D00470" w:rsidRPr="0012514B" w:rsidRDefault="00D00470" w:rsidP="007A7178">
      <w:pPr>
        <w:pStyle w:val="Eric"/>
        <w:ind w:firstLine="480"/>
      </w:pPr>
      <w:r w:rsidRPr="0012514B">
        <w:t>第三章：为项目进度现状分析部分，对</w:t>
      </w:r>
      <w:r w:rsidR="00BB7EB2" w:rsidRPr="0012514B">
        <w:t>R</w:t>
      </w:r>
      <w:r w:rsidR="00BB7EB2" w:rsidRPr="0012514B">
        <w:t>监控系统</w:t>
      </w:r>
      <w:r w:rsidRPr="0012514B">
        <w:t>项目进行</w:t>
      </w:r>
      <w:r w:rsidRPr="0012514B">
        <w:t>WBS</w:t>
      </w:r>
      <w:r w:rsidRPr="0012514B">
        <w:t>工作分解，确定工序的前后逻辑关系，估计各工序时间并采用网络计划法编制初始进度计划，并分析当前项目进度计划存在的问题。</w:t>
      </w:r>
    </w:p>
    <w:p w:rsidR="00D00470" w:rsidRPr="0012514B" w:rsidRDefault="00D00470" w:rsidP="007A7178">
      <w:pPr>
        <w:pStyle w:val="Eric"/>
        <w:ind w:firstLine="480"/>
      </w:pPr>
      <w:r w:rsidRPr="0012514B">
        <w:t>第四章：为项目进度计划改进与优化部分，对工期计算方法进行改进重新制定项目进度计划，并运用时间费用法对项目工期进行优化，通过蒙特卡洛仿真确定项目按时完成的可能性。</w:t>
      </w:r>
    </w:p>
    <w:p w:rsidR="00D00470" w:rsidRPr="0012514B" w:rsidRDefault="00D00470" w:rsidP="007A7178">
      <w:pPr>
        <w:pStyle w:val="Eric"/>
        <w:ind w:firstLine="480"/>
      </w:pPr>
      <w:r w:rsidRPr="0012514B">
        <w:t>第五章：为项目进度计划控制部分，根据以往项目管理中易出现的问题列出了针对性的举措，并用挣值分析法对该项目进度进行控制，最后观察了控制的效果。</w:t>
      </w:r>
    </w:p>
    <w:p w:rsidR="00D00470" w:rsidRPr="0012514B" w:rsidRDefault="00D00470" w:rsidP="007A7178">
      <w:pPr>
        <w:pStyle w:val="Eric"/>
        <w:ind w:firstLine="480"/>
      </w:pPr>
      <w:r w:rsidRPr="0012514B">
        <w:t>第六章：为结论和需要进一步研究的问题。</w:t>
      </w:r>
    </w:p>
    <w:p w:rsidR="00D00470" w:rsidRPr="0012514B" w:rsidRDefault="00D00470" w:rsidP="00DA0F44">
      <w:pPr>
        <w:spacing w:line="288" w:lineRule="auto"/>
        <w:ind w:firstLine="560"/>
        <w:rPr>
          <w:color w:val="000000"/>
          <w:sz w:val="28"/>
          <w:szCs w:val="28"/>
        </w:rPr>
      </w:pPr>
    </w:p>
    <w:p w:rsidR="00B56E81" w:rsidRPr="0012514B" w:rsidRDefault="00B56E81" w:rsidP="00DA0F44">
      <w:pPr>
        <w:ind w:firstLine="480"/>
        <w:sectPr w:rsidR="00B56E81" w:rsidRPr="0012514B" w:rsidSect="007C6926">
          <w:headerReference w:type="even" r:id="rId16"/>
          <w:headerReference w:type="default" r:id="rId17"/>
          <w:pgSz w:w="11907" w:h="16840" w:code="9"/>
          <w:pgMar w:top="1418" w:right="1134" w:bottom="1418" w:left="1701" w:header="851" w:footer="851" w:gutter="0"/>
          <w:pgNumType w:start="1"/>
          <w:cols w:space="425"/>
          <w:docGrid w:linePitch="384" w:charSpace="7430"/>
        </w:sectPr>
      </w:pPr>
    </w:p>
    <w:p w:rsidR="00B56E81" w:rsidRDefault="00A355DC" w:rsidP="009376F6">
      <w:pPr>
        <w:pStyle w:val="1"/>
        <w:spacing w:before="120" w:after="120"/>
        <w:rPr>
          <w:rFonts w:ascii="Times New Roman" w:hAnsi="Times New Roman"/>
        </w:rPr>
      </w:pPr>
      <w:bookmarkStart w:id="17" w:name="_Toc319760127"/>
      <w:bookmarkStart w:id="18" w:name="_Toc385377346"/>
      <w:bookmarkStart w:id="19" w:name="_Toc404042574"/>
      <w:r w:rsidRPr="0012514B">
        <w:rPr>
          <w:rFonts w:ascii="Times New Roman" w:hAnsi="Times New Roman"/>
        </w:rPr>
        <w:lastRenderedPageBreak/>
        <w:t>第二章</w:t>
      </w:r>
      <w:r w:rsidR="002F01FB">
        <w:rPr>
          <w:rFonts w:ascii="Times New Roman" w:hAnsi="Times New Roman" w:hint="eastAsia"/>
        </w:rPr>
        <w:t xml:space="preserve">  </w:t>
      </w:r>
      <w:r w:rsidR="00B56E81" w:rsidRPr="0012514B">
        <w:rPr>
          <w:rFonts w:ascii="Times New Roman" w:hAnsi="Times New Roman"/>
        </w:rPr>
        <w:t>相关理论</w:t>
      </w:r>
      <w:bookmarkEnd w:id="17"/>
      <w:bookmarkEnd w:id="18"/>
      <w:r w:rsidR="009209B8" w:rsidRPr="0012514B">
        <w:rPr>
          <w:rFonts w:ascii="Times New Roman" w:hAnsi="Times New Roman"/>
        </w:rPr>
        <w:t>基础</w:t>
      </w:r>
      <w:bookmarkEnd w:id="19"/>
    </w:p>
    <w:p w:rsidR="002F01FB" w:rsidRPr="002F01FB" w:rsidRDefault="002F01FB" w:rsidP="002F01FB"/>
    <w:p w:rsidR="00B56E81" w:rsidRPr="0012514B" w:rsidRDefault="00B56E81" w:rsidP="009376F6">
      <w:pPr>
        <w:pStyle w:val="2"/>
        <w:spacing w:before="120" w:after="120"/>
        <w:rPr>
          <w:rFonts w:ascii="Times New Roman" w:hAnsi="Times New Roman"/>
        </w:rPr>
      </w:pPr>
      <w:bookmarkStart w:id="20" w:name="_Toc319760128"/>
      <w:bookmarkStart w:id="21" w:name="_Toc385377347"/>
      <w:bookmarkStart w:id="22" w:name="_Toc404042575"/>
      <w:r w:rsidRPr="0012514B">
        <w:rPr>
          <w:rFonts w:ascii="Times New Roman" w:hAnsi="Times New Roman"/>
        </w:rPr>
        <w:t>2.1</w:t>
      </w:r>
      <w:r w:rsidR="0003509E">
        <w:rPr>
          <w:rFonts w:ascii="Times New Roman" w:hAnsi="Times New Roman" w:hint="eastAsia"/>
        </w:rPr>
        <w:t xml:space="preserve"> </w:t>
      </w:r>
      <w:r w:rsidRPr="0012514B">
        <w:rPr>
          <w:rFonts w:ascii="Times New Roman" w:hAnsi="Times New Roman"/>
        </w:rPr>
        <w:t>项目管理</w:t>
      </w:r>
      <w:r w:rsidR="009209B8" w:rsidRPr="0012514B">
        <w:rPr>
          <w:rFonts w:ascii="Times New Roman" w:hAnsi="Times New Roman"/>
        </w:rPr>
        <w:t>的</w:t>
      </w:r>
      <w:r w:rsidRPr="0012514B">
        <w:rPr>
          <w:rFonts w:ascii="Times New Roman" w:hAnsi="Times New Roman"/>
        </w:rPr>
        <w:t>相关理论</w:t>
      </w:r>
      <w:bookmarkEnd w:id="20"/>
      <w:bookmarkEnd w:id="21"/>
      <w:bookmarkEnd w:id="22"/>
    </w:p>
    <w:p w:rsidR="00B56E81" w:rsidRPr="0012514B" w:rsidRDefault="005D25FE" w:rsidP="002F01FB">
      <w:pPr>
        <w:pStyle w:val="Eric"/>
        <w:ind w:firstLine="480"/>
      </w:pPr>
      <w:r w:rsidRPr="0077443E">
        <w:rPr>
          <w:rStyle w:val="4Char"/>
          <w:color w:val="000000" w:themeColor="text1"/>
        </w:rPr>
        <w:t>项目管理是指项目管理者</w:t>
      </w:r>
      <w:r w:rsidR="00433403">
        <w:rPr>
          <w:rStyle w:val="4Char"/>
          <w:rFonts w:hint="eastAsia"/>
          <w:color w:val="000000" w:themeColor="text1"/>
        </w:rPr>
        <w:t>针对项目而进行的各种</w:t>
      </w:r>
      <w:r w:rsidR="009718B7" w:rsidRPr="0077443E">
        <w:rPr>
          <w:rStyle w:val="4Char"/>
          <w:rFonts w:hint="eastAsia"/>
          <w:color w:val="000000" w:themeColor="text1"/>
        </w:rPr>
        <w:t>管理活动。</w:t>
      </w:r>
      <w:r w:rsidR="00B56E81" w:rsidRPr="0077443E">
        <w:rPr>
          <w:rStyle w:val="4Char"/>
          <w:color w:val="000000" w:themeColor="text1"/>
        </w:rPr>
        <w:t>包括</w:t>
      </w:r>
      <w:r w:rsidR="00DB3B0B" w:rsidRPr="0077443E">
        <w:rPr>
          <w:rStyle w:val="4Char"/>
          <w:rFonts w:hint="eastAsia"/>
          <w:color w:val="000000" w:themeColor="text1"/>
        </w:rPr>
        <w:t>制定</w:t>
      </w:r>
      <w:r w:rsidR="00B56E81" w:rsidRPr="0077443E">
        <w:rPr>
          <w:rStyle w:val="4Char"/>
          <w:color w:val="000000" w:themeColor="text1"/>
        </w:rPr>
        <w:t>项目计划、</w:t>
      </w:r>
      <w:r w:rsidR="00DB3B0B" w:rsidRPr="0077443E">
        <w:rPr>
          <w:rStyle w:val="4Char"/>
          <w:rFonts w:hint="eastAsia"/>
          <w:color w:val="000000" w:themeColor="text1"/>
        </w:rPr>
        <w:t>组织</w:t>
      </w:r>
      <w:r w:rsidR="00B56E81" w:rsidRPr="0077443E">
        <w:rPr>
          <w:rStyle w:val="4Char"/>
          <w:color w:val="000000" w:themeColor="text1"/>
        </w:rPr>
        <w:t>项目</w:t>
      </w:r>
      <w:r w:rsidR="00DB3B0B" w:rsidRPr="0077443E">
        <w:rPr>
          <w:rStyle w:val="4Char"/>
          <w:rFonts w:hint="eastAsia"/>
          <w:color w:val="000000" w:themeColor="text1"/>
        </w:rPr>
        <w:t>开展</w:t>
      </w:r>
      <w:r w:rsidR="00B56E81" w:rsidRPr="0077443E">
        <w:rPr>
          <w:rStyle w:val="4Char"/>
          <w:color w:val="000000" w:themeColor="text1"/>
        </w:rPr>
        <w:t>、</w:t>
      </w:r>
      <w:r w:rsidR="00DB3B0B" w:rsidRPr="0077443E">
        <w:rPr>
          <w:rStyle w:val="4Char"/>
          <w:rFonts w:hint="eastAsia"/>
          <w:color w:val="000000" w:themeColor="text1"/>
        </w:rPr>
        <w:t>协调与控制</w:t>
      </w:r>
      <w:r w:rsidR="00B56E81" w:rsidRPr="0077443E">
        <w:rPr>
          <w:rStyle w:val="4Char"/>
          <w:color w:val="000000" w:themeColor="text1"/>
        </w:rPr>
        <w:t>项目</w:t>
      </w:r>
      <w:r w:rsidR="00DB3B0B" w:rsidRPr="0077443E">
        <w:rPr>
          <w:rStyle w:val="4Char"/>
          <w:rFonts w:hint="eastAsia"/>
          <w:color w:val="000000" w:themeColor="text1"/>
        </w:rPr>
        <w:t>执行，从而</w:t>
      </w:r>
      <w:r w:rsidR="0077443E">
        <w:rPr>
          <w:rStyle w:val="4Char"/>
          <w:rFonts w:hint="eastAsia"/>
          <w:color w:val="000000" w:themeColor="text1"/>
        </w:rPr>
        <w:t>到达</w:t>
      </w:r>
      <w:r w:rsidR="00B56E81" w:rsidRPr="0077443E">
        <w:rPr>
          <w:rStyle w:val="4Char"/>
          <w:color w:val="000000" w:themeColor="text1"/>
        </w:rPr>
        <w:t>实现项目目标，整个管理过程是一项综合协调与优化的过程</w:t>
      </w:r>
      <w:r w:rsidR="00B56E81" w:rsidRPr="0012514B">
        <w:rPr>
          <w:vertAlign w:val="superscript"/>
        </w:rPr>
        <w:t>[</w:t>
      </w:r>
      <w:r w:rsidR="0091664A">
        <w:rPr>
          <w:rFonts w:hint="eastAsia"/>
          <w:vertAlign w:val="superscript"/>
        </w:rPr>
        <w:t>7</w:t>
      </w:r>
      <w:r w:rsidR="00B56E81" w:rsidRPr="0012514B">
        <w:rPr>
          <w:vertAlign w:val="superscript"/>
        </w:rPr>
        <w:t>]</w:t>
      </w:r>
      <w:r w:rsidR="00B56E81" w:rsidRPr="0012514B">
        <w:t>。</w:t>
      </w:r>
    </w:p>
    <w:p w:rsidR="00B56E81" w:rsidRPr="002F01FB" w:rsidRDefault="00B56E81" w:rsidP="002F01FB">
      <w:pPr>
        <w:pStyle w:val="Eric"/>
        <w:ind w:firstLine="480"/>
      </w:pPr>
      <w:r w:rsidRPr="002F01FB">
        <w:t>项目的目标可以用描述性语言来定义，完成的项目目标必须回答四个方面的问题，项目要完成的内容是什么？既</w:t>
      </w:r>
      <w:r w:rsidRPr="002F01FB">
        <w:t>“</w:t>
      </w:r>
      <w:r w:rsidRPr="002F01FB">
        <w:t>范围</w:t>
      </w:r>
      <w:r w:rsidRPr="002F01FB">
        <w:t>”</w:t>
      </w:r>
      <w:r w:rsidRPr="002F01FB">
        <w:t>；完成的产品需要达到什么样的指标？即</w:t>
      </w:r>
      <w:r w:rsidRPr="002F01FB">
        <w:t>“</w:t>
      </w:r>
      <w:r w:rsidRPr="002F01FB">
        <w:t>质量</w:t>
      </w:r>
      <w:r w:rsidRPr="002F01FB">
        <w:t>”</w:t>
      </w:r>
      <w:r w:rsidRPr="002F01FB">
        <w:t>；项目需要多长时间完成？即</w:t>
      </w:r>
      <w:r w:rsidRPr="002F01FB">
        <w:t>“</w:t>
      </w:r>
      <w:r w:rsidRPr="002F01FB">
        <w:t>时间</w:t>
      </w:r>
      <w:r w:rsidRPr="002F01FB">
        <w:t>”</w:t>
      </w:r>
      <w:r w:rsidRPr="002F01FB">
        <w:t>；项目需要多大代价？即</w:t>
      </w:r>
      <w:r w:rsidRPr="002F01FB">
        <w:t>“</w:t>
      </w:r>
      <w:r w:rsidRPr="002F01FB">
        <w:t>成本</w:t>
      </w:r>
      <w:r w:rsidRPr="002F01FB">
        <w:t>”</w:t>
      </w:r>
      <w:r w:rsidRPr="002F01FB">
        <w:t>。项目目标一般采用这四个要素进行界定。而在建筑行业中，由于交付的产品是保持完整的项目范围的产品，因此往往把时间、成本、质量看作是工程项目的三大目标。一般情况下，项目质量、项目成本与项目进度三者之间是相互制约的，当项目进度不变时，项目质量越高，则项目成本越高；当项目成本不变时，项目质量越高，则项目进度越慢；当项目质量不变时，项目进度越慢，则项目成本越高。对工程项目进行管理，就要在项目质量、项目成本与项目进度三者之间寻求一种平衡，全力追求项目质量高、进度快、成本低的目标。</w:t>
      </w:r>
    </w:p>
    <w:p w:rsidR="00B56E81" w:rsidRPr="0012514B" w:rsidRDefault="00B56E81" w:rsidP="009376F6">
      <w:pPr>
        <w:pStyle w:val="2"/>
        <w:spacing w:before="120" w:after="120"/>
        <w:rPr>
          <w:rFonts w:ascii="Times New Roman" w:hAnsi="Times New Roman"/>
        </w:rPr>
      </w:pPr>
      <w:bookmarkStart w:id="23" w:name="_Toc319760131"/>
      <w:bookmarkStart w:id="24" w:name="_Toc385377350"/>
      <w:bookmarkStart w:id="25" w:name="_Toc404042576"/>
      <w:r w:rsidRPr="0012514B">
        <w:rPr>
          <w:rFonts w:ascii="Times New Roman" w:hAnsi="Times New Roman"/>
        </w:rPr>
        <w:t>2.2</w:t>
      </w:r>
      <w:r w:rsidR="0003509E">
        <w:rPr>
          <w:rFonts w:ascii="Times New Roman" w:hAnsi="Times New Roman" w:hint="eastAsia"/>
        </w:rPr>
        <w:t xml:space="preserve"> </w:t>
      </w:r>
      <w:r w:rsidRPr="0012514B">
        <w:rPr>
          <w:rFonts w:ascii="Times New Roman" w:hAnsi="Times New Roman"/>
        </w:rPr>
        <w:t>项目进度管理相关理论</w:t>
      </w:r>
      <w:bookmarkEnd w:id="23"/>
      <w:bookmarkEnd w:id="24"/>
      <w:bookmarkEnd w:id="25"/>
    </w:p>
    <w:p w:rsidR="00B56E81" w:rsidRPr="0012514B" w:rsidRDefault="00B56E81" w:rsidP="009376F6">
      <w:pPr>
        <w:pStyle w:val="3"/>
        <w:spacing w:before="120" w:after="120"/>
        <w:rPr>
          <w:rFonts w:ascii="Times New Roman" w:hAnsi="Times New Roman"/>
        </w:rPr>
      </w:pPr>
      <w:bookmarkStart w:id="26" w:name="_Toc319760132"/>
      <w:bookmarkStart w:id="27" w:name="_Toc385377351"/>
      <w:bookmarkStart w:id="28" w:name="_Toc404042577"/>
      <w:r w:rsidRPr="0012514B">
        <w:rPr>
          <w:rFonts w:ascii="Times New Roman" w:hAnsi="Times New Roman"/>
        </w:rPr>
        <w:t>2.2.1</w:t>
      </w:r>
      <w:r w:rsidR="0003509E">
        <w:rPr>
          <w:rFonts w:ascii="Times New Roman" w:hAnsi="Times New Roman" w:hint="eastAsia"/>
        </w:rPr>
        <w:t xml:space="preserve"> </w:t>
      </w:r>
      <w:r w:rsidRPr="0012514B">
        <w:rPr>
          <w:rFonts w:ascii="Times New Roman" w:hAnsi="Times New Roman"/>
        </w:rPr>
        <w:t>项目进度管理</w:t>
      </w:r>
      <w:bookmarkEnd w:id="26"/>
      <w:bookmarkEnd w:id="27"/>
      <w:r w:rsidR="005D25FE" w:rsidRPr="0012514B">
        <w:rPr>
          <w:rFonts w:ascii="Times New Roman" w:hAnsi="Times New Roman"/>
        </w:rPr>
        <w:t>的定义与特点</w:t>
      </w:r>
      <w:bookmarkEnd w:id="28"/>
    </w:p>
    <w:p w:rsidR="00B56E81" w:rsidRPr="0012514B" w:rsidRDefault="00B56E81" w:rsidP="002F01FB">
      <w:pPr>
        <w:pStyle w:val="Eric"/>
        <w:ind w:firstLine="480"/>
      </w:pPr>
      <w:r w:rsidRPr="0012514B">
        <w:rPr>
          <w:rStyle w:val="4Char"/>
        </w:rPr>
        <w:t>项目进度管理是对项目实施的总工期进行管理，</w:t>
      </w:r>
      <w:r w:rsidR="00DA0A52">
        <w:rPr>
          <w:rStyle w:val="4Char"/>
          <w:rFonts w:hint="eastAsia"/>
        </w:rPr>
        <w:t>为了</w:t>
      </w:r>
      <w:r w:rsidR="00DA0A52" w:rsidRPr="0012514B">
        <w:rPr>
          <w:rStyle w:val="4Char"/>
        </w:rPr>
        <w:t>满足项目的约束工期目标，即在规定工期范围内完成项目</w:t>
      </w:r>
      <w:r w:rsidR="00DA0A52">
        <w:rPr>
          <w:rStyle w:val="4Char"/>
          <w:rFonts w:hint="eastAsia"/>
        </w:rPr>
        <w:t>，就需要</w:t>
      </w:r>
      <w:r w:rsidR="00DA0A52" w:rsidRPr="0012514B">
        <w:rPr>
          <w:rStyle w:val="4Char"/>
        </w:rPr>
        <w:t>在项目实施过程中</w:t>
      </w:r>
      <w:r w:rsidR="00DA0A52">
        <w:rPr>
          <w:rStyle w:val="4Char"/>
          <w:rFonts w:hint="eastAsia"/>
        </w:rPr>
        <w:t>，针对</w:t>
      </w:r>
      <w:r w:rsidR="00DA0A52" w:rsidRPr="0012514B">
        <w:rPr>
          <w:rStyle w:val="4Char"/>
        </w:rPr>
        <w:t>项目</w:t>
      </w:r>
      <w:r w:rsidR="00DA0A52">
        <w:rPr>
          <w:rStyle w:val="4Char"/>
          <w:rFonts w:hint="eastAsia"/>
        </w:rPr>
        <w:t>所有</w:t>
      </w:r>
      <w:r w:rsidR="00DA0A52" w:rsidRPr="0012514B">
        <w:rPr>
          <w:rStyle w:val="4Char"/>
        </w:rPr>
        <w:t>阶段的</w:t>
      </w:r>
      <w:r w:rsidR="00DA0A52">
        <w:rPr>
          <w:rStyle w:val="4Char"/>
          <w:rFonts w:hint="eastAsia"/>
        </w:rPr>
        <w:t>各项</w:t>
      </w:r>
      <w:r w:rsidR="00DA0A52">
        <w:rPr>
          <w:rStyle w:val="4Char"/>
        </w:rPr>
        <w:t>工作</w:t>
      </w:r>
      <w:r w:rsidR="00DA0A52" w:rsidRPr="0012514B">
        <w:rPr>
          <w:rStyle w:val="4Char"/>
        </w:rPr>
        <w:t>的开始时间与结束时间进行管理</w:t>
      </w:r>
      <w:r w:rsidR="00DA0A52">
        <w:rPr>
          <w:rStyle w:val="4Char"/>
          <w:rFonts w:hint="eastAsia"/>
        </w:rPr>
        <w:t>。</w:t>
      </w:r>
      <w:r w:rsidRPr="0012514B">
        <w:rPr>
          <w:rStyle w:val="4Char"/>
        </w:rPr>
        <w:t>在工程建设领域，我国的项目建设单位已经普遍走向成熟，开始采纳成熟的项目管理方法。在施工过程中，为了满足施工项目合同要求，施工单位普遍认识到施工全过程中要抓好工程进度、工程质量、工程成本控制、安全施工以及文明施工五方面内容，这</w:t>
      </w:r>
      <w:r w:rsidRPr="0012514B">
        <w:rPr>
          <w:rStyle w:val="4Char"/>
        </w:rPr>
        <w:t>5</w:t>
      </w:r>
      <w:r w:rsidRPr="0012514B">
        <w:rPr>
          <w:rStyle w:val="4Char"/>
        </w:rPr>
        <w:t>个方面彼此之间相互联系和影响，形成统一的整体。总体而言，工程进度关系到整个项目的成败和施工企业的声誉，工程质量关系到施工企业的声誉和市场，工程成本控制关系到施工企业的生存，安全施工关系到施工企业员工的生命与健康，文明施工关系到施工企业的社会形象。在这</w:t>
      </w:r>
      <w:r w:rsidRPr="0012514B">
        <w:rPr>
          <w:rStyle w:val="4Char"/>
        </w:rPr>
        <w:t>5</w:t>
      </w:r>
      <w:r w:rsidRPr="0012514B">
        <w:rPr>
          <w:rStyle w:val="4Char"/>
        </w:rPr>
        <w:t>个方面中，工程进度是其他</w:t>
      </w:r>
      <w:r w:rsidRPr="0012514B">
        <w:rPr>
          <w:rStyle w:val="4Char"/>
        </w:rPr>
        <w:t>4</w:t>
      </w:r>
      <w:r w:rsidRPr="0012514B">
        <w:rPr>
          <w:rStyle w:val="4Char"/>
        </w:rPr>
        <w:t>个方面的基础，只有确保施工进度的顺利进行，才能保证项目的质量、成本控制、安全以及文明施工</w:t>
      </w:r>
      <w:r w:rsidRPr="0012514B">
        <w:rPr>
          <w:vertAlign w:val="superscript"/>
        </w:rPr>
        <w:t>[</w:t>
      </w:r>
      <w:r w:rsidR="0091664A">
        <w:rPr>
          <w:rFonts w:hint="eastAsia"/>
          <w:vertAlign w:val="superscript"/>
        </w:rPr>
        <w:t>10</w:t>
      </w:r>
      <w:r w:rsidRPr="0012514B">
        <w:rPr>
          <w:vertAlign w:val="superscript"/>
        </w:rPr>
        <w:t>]</w:t>
      </w:r>
      <w:r w:rsidRPr="0012514B">
        <w:t>。</w:t>
      </w:r>
    </w:p>
    <w:p w:rsidR="00B56E81" w:rsidRPr="0012514B" w:rsidRDefault="00B56E81" w:rsidP="002F01FB">
      <w:pPr>
        <w:pStyle w:val="Eric"/>
        <w:ind w:firstLine="480"/>
      </w:pPr>
      <w:r w:rsidRPr="00A97866">
        <w:rPr>
          <w:rStyle w:val="4Char"/>
          <w:color w:val="000000" w:themeColor="text1"/>
        </w:rPr>
        <w:lastRenderedPageBreak/>
        <w:t>项目进度管理</w:t>
      </w:r>
      <w:r w:rsidR="00A97866" w:rsidRPr="00A97866">
        <w:rPr>
          <w:rStyle w:val="4Char"/>
          <w:rFonts w:hint="eastAsia"/>
          <w:color w:val="000000" w:themeColor="text1"/>
        </w:rPr>
        <w:t>涵盖多种具体的项目活动</w:t>
      </w:r>
      <w:r w:rsidR="00DA0A52">
        <w:rPr>
          <w:rStyle w:val="4Char"/>
          <w:rFonts w:hint="eastAsia"/>
          <w:color w:val="000000" w:themeColor="text1"/>
        </w:rPr>
        <w:t>。项目管理者为了保证</w:t>
      </w:r>
      <w:r w:rsidR="00DA0A52" w:rsidRPr="00A97866">
        <w:rPr>
          <w:rStyle w:val="4Char"/>
          <w:rFonts w:hint="eastAsia"/>
          <w:color w:val="000000" w:themeColor="text1"/>
        </w:rPr>
        <w:t>项目活动能够高效地进行，最终实现项目在规定工期内完工的目标</w:t>
      </w:r>
      <w:r w:rsidR="00DA0A52">
        <w:rPr>
          <w:rStyle w:val="4Char"/>
          <w:rFonts w:hint="eastAsia"/>
          <w:color w:val="000000" w:themeColor="text1"/>
        </w:rPr>
        <w:t>，就需要进行</w:t>
      </w:r>
      <w:r w:rsidR="00A97866" w:rsidRPr="00A97866">
        <w:rPr>
          <w:rStyle w:val="4Char"/>
          <w:rFonts w:hint="eastAsia"/>
          <w:color w:val="000000" w:themeColor="text1"/>
        </w:rPr>
        <w:t>项目进度管理。</w:t>
      </w:r>
      <w:r w:rsidRPr="0012514B">
        <w:rPr>
          <w:rStyle w:val="4Char"/>
        </w:rPr>
        <w:t>这些进度管理的过程与活动既相互影响，又互相关联。每个过程与活动都需要有项目经理和团队付出的一定的努力，尽管这些活动和过程在理论上是分歧的，而且各阶段都界限分明，但在实际的项目实施和管理中，他们又是相互交叉和重叠的，对于一些小型项目，</w:t>
      </w:r>
      <w:r w:rsidRPr="0012514B">
        <w:t>一些管理过程与活动甚至可以进行归并</w:t>
      </w:r>
      <w:r w:rsidRPr="0012514B">
        <w:rPr>
          <w:vertAlign w:val="superscript"/>
        </w:rPr>
        <w:t>[</w:t>
      </w:r>
      <w:r w:rsidR="0091664A">
        <w:rPr>
          <w:rFonts w:hint="eastAsia"/>
          <w:vertAlign w:val="superscript"/>
        </w:rPr>
        <w:t>11</w:t>
      </w:r>
      <w:r w:rsidRPr="0012514B">
        <w:rPr>
          <w:vertAlign w:val="superscript"/>
        </w:rPr>
        <w:t>]</w:t>
      </w:r>
      <w:r w:rsidRPr="0012514B">
        <w:t>。</w:t>
      </w:r>
    </w:p>
    <w:p w:rsidR="00B56E81" w:rsidRPr="0012514B" w:rsidRDefault="00B56E81" w:rsidP="002F01FB">
      <w:pPr>
        <w:pStyle w:val="Eric"/>
        <w:ind w:firstLine="480"/>
      </w:pPr>
      <w:r w:rsidRPr="0012514B">
        <w:t>在市场经济条件下，时间就是效益，对于承包商而言，早日完工，可以减少管理费用，并且可以将施工机械设备和人员调配到其它的工程项目使用，发挥更大的经济效益。在确保项目进度要求的同时，我们还必须要满足项目质量、项目进度等要求。一般情况下，项目进度管理包括项目进度计划编制和项目进度计划控制两方面内容，这两方面内容相互依存，缺一不可。</w:t>
      </w:r>
    </w:p>
    <w:p w:rsidR="00B56E81" w:rsidRPr="00A97866" w:rsidRDefault="00B56E81" w:rsidP="009376F6">
      <w:pPr>
        <w:pStyle w:val="3"/>
        <w:spacing w:before="120" w:after="120"/>
        <w:rPr>
          <w:rFonts w:ascii="Times New Roman" w:hAnsi="Times New Roman"/>
          <w:color w:val="000000" w:themeColor="text1"/>
        </w:rPr>
      </w:pPr>
      <w:bookmarkStart w:id="29" w:name="_Toc319760133"/>
      <w:bookmarkStart w:id="30" w:name="_Toc385377352"/>
      <w:bookmarkStart w:id="31" w:name="_Toc404042578"/>
      <w:r w:rsidRPr="00A97866">
        <w:rPr>
          <w:rFonts w:ascii="Times New Roman" w:hAnsi="Times New Roman"/>
          <w:color w:val="000000" w:themeColor="text1"/>
        </w:rPr>
        <w:t>2.2.2</w:t>
      </w:r>
      <w:r w:rsidR="0003509E">
        <w:rPr>
          <w:rFonts w:ascii="Times New Roman" w:hAnsi="Times New Roman" w:hint="eastAsia"/>
          <w:color w:val="000000" w:themeColor="text1"/>
        </w:rPr>
        <w:t xml:space="preserve"> </w:t>
      </w:r>
      <w:r w:rsidRPr="00A97866">
        <w:rPr>
          <w:rFonts w:ascii="Times New Roman" w:hAnsi="Times New Roman"/>
          <w:color w:val="000000" w:themeColor="text1"/>
        </w:rPr>
        <w:t>项目进度计划</w:t>
      </w:r>
      <w:bookmarkEnd w:id="29"/>
      <w:bookmarkEnd w:id="30"/>
      <w:r w:rsidR="00B32687" w:rsidRPr="00A97866">
        <w:rPr>
          <w:rFonts w:ascii="Times New Roman" w:hAnsi="Times New Roman" w:hint="eastAsia"/>
          <w:color w:val="000000" w:themeColor="text1"/>
        </w:rPr>
        <w:t>编制</w:t>
      </w:r>
      <w:bookmarkEnd w:id="31"/>
    </w:p>
    <w:p w:rsidR="00B56E81" w:rsidRPr="0012514B" w:rsidRDefault="00B56E81" w:rsidP="002F01FB">
      <w:pPr>
        <w:pStyle w:val="Eric"/>
        <w:ind w:firstLine="480"/>
      </w:pPr>
      <w:r w:rsidRPr="00A97866">
        <w:t>项目进度计划</w:t>
      </w:r>
      <w:r w:rsidR="00A97866" w:rsidRPr="00A97866">
        <w:rPr>
          <w:rFonts w:hint="eastAsia"/>
        </w:rPr>
        <w:t>要求</w:t>
      </w:r>
      <w:r w:rsidRPr="00A97866">
        <w:t>对整个项目实施过程中的各项活动</w:t>
      </w:r>
      <w:r w:rsidR="000E2268" w:rsidRPr="00A97866">
        <w:t>做出</w:t>
      </w:r>
      <w:r w:rsidRPr="00A97866">
        <w:t>系统的安排，安排内容包</w:t>
      </w:r>
      <w:r w:rsidRPr="0012514B">
        <w:t>括确</w:t>
      </w:r>
      <w:r w:rsidRPr="00A97866">
        <w:t>定工序内容、明确工序开始及完成时间以及工序开展顺序，</w:t>
      </w:r>
      <w:r w:rsidR="00A97866" w:rsidRPr="00A97866">
        <w:rPr>
          <w:rFonts w:hint="eastAsia"/>
        </w:rPr>
        <w:t>明确各项工序的成本及预算，在保证工期的同时，最高效地完成</w:t>
      </w:r>
      <w:r w:rsidRPr="00A97866">
        <w:t>项目目</w:t>
      </w:r>
      <w:r w:rsidRPr="0012514B">
        <w:t>标</w:t>
      </w:r>
      <w:r w:rsidRPr="0012514B">
        <w:rPr>
          <w:vertAlign w:val="superscript"/>
        </w:rPr>
        <w:t>[</w:t>
      </w:r>
      <w:r w:rsidR="0091664A">
        <w:rPr>
          <w:rFonts w:hint="eastAsia"/>
          <w:vertAlign w:val="superscript"/>
        </w:rPr>
        <w:t>12</w:t>
      </w:r>
      <w:r w:rsidRPr="0012514B">
        <w:rPr>
          <w:vertAlign w:val="superscript"/>
        </w:rPr>
        <w:t>]</w:t>
      </w:r>
      <w:r w:rsidRPr="0012514B">
        <w:t>。</w:t>
      </w:r>
    </w:p>
    <w:p w:rsidR="00B56E81" w:rsidRPr="0012514B" w:rsidRDefault="00B56E81" w:rsidP="00366A10">
      <w:pPr>
        <w:pStyle w:val="Eric"/>
        <w:ind w:firstLine="480"/>
      </w:pPr>
      <w:r w:rsidRPr="0012514B">
        <w:t>1</w:t>
      </w:r>
      <w:r w:rsidRPr="0012514B">
        <w:t>）进度计划编制</w:t>
      </w:r>
    </w:p>
    <w:p w:rsidR="00B56E81" w:rsidRPr="0012514B" w:rsidRDefault="00B56E81" w:rsidP="00366A10">
      <w:pPr>
        <w:pStyle w:val="Eric"/>
        <w:ind w:firstLine="480"/>
      </w:pPr>
      <w:r w:rsidRPr="0012514B">
        <w:t>一般情况下，项目进度计划编制主要有以下两种方法：</w:t>
      </w:r>
    </w:p>
    <w:p w:rsidR="00B56E81" w:rsidRPr="0012514B" w:rsidRDefault="00B56E81" w:rsidP="00366A10">
      <w:pPr>
        <w:pStyle w:val="Eric"/>
        <w:ind w:firstLine="480"/>
      </w:pPr>
      <w:r w:rsidRPr="0012514B">
        <w:t>（</w:t>
      </w:r>
      <w:r w:rsidRPr="0012514B">
        <w:t>1</w:t>
      </w:r>
      <w:r w:rsidRPr="0012514B">
        <w:t>）甘特图法</w:t>
      </w:r>
    </w:p>
    <w:p w:rsidR="00B56E81" w:rsidRPr="0012514B" w:rsidRDefault="00B56E81" w:rsidP="00366A10">
      <w:pPr>
        <w:pStyle w:val="Eric"/>
        <w:ind w:firstLine="480"/>
      </w:pPr>
      <w:r w:rsidRPr="0012514B">
        <w:t>甘特图是展示项目进度计划的普遍形式之一，在</w:t>
      </w:r>
      <w:r w:rsidR="0008325B" w:rsidRPr="0012514B">
        <w:t>甘特</w:t>
      </w:r>
      <w:r w:rsidRPr="0012514B">
        <w:t>图中，项目被划分为一个或几个活动，一个活动代表两个时间点之间所需要的工作量，</w:t>
      </w:r>
      <w:r w:rsidR="0008325B" w:rsidRPr="0012514B">
        <w:t>甘特</w:t>
      </w:r>
      <w:r w:rsidRPr="0012514B">
        <w:t>图通过展示项目活动时间变化来表示项目进度</w:t>
      </w:r>
      <w:r w:rsidRPr="0012514B">
        <w:rPr>
          <w:vertAlign w:val="superscript"/>
        </w:rPr>
        <w:t>[1</w:t>
      </w:r>
      <w:r w:rsidR="0091664A">
        <w:rPr>
          <w:rFonts w:hint="eastAsia"/>
          <w:vertAlign w:val="superscript"/>
        </w:rPr>
        <w:t>3</w:t>
      </w:r>
      <w:r w:rsidRPr="0012514B">
        <w:rPr>
          <w:vertAlign w:val="superscript"/>
        </w:rPr>
        <w:t>]</w:t>
      </w:r>
      <w:r w:rsidRPr="0012514B">
        <w:t>。</w:t>
      </w:r>
    </w:p>
    <w:p w:rsidR="00B56E81" w:rsidRPr="0012514B" w:rsidRDefault="00B56E81" w:rsidP="00366A10">
      <w:pPr>
        <w:pStyle w:val="Eric"/>
        <w:ind w:firstLine="480"/>
      </w:pPr>
      <w:r w:rsidRPr="0012514B">
        <w:t>通常情况下，我们在直角坐标图上绘制甘特图，横轴表示项目时间，纵轴表示项目</w:t>
      </w:r>
      <w:r w:rsidRPr="008D393F">
        <w:t>包含的各项活动，在项目实施过程中，项目管理者用行动直方图表示各个项目活动</w:t>
      </w:r>
      <w:r w:rsidR="00A97866" w:rsidRPr="008D393F">
        <w:rPr>
          <w:rFonts w:hint="eastAsia"/>
        </w:rPr>
        <w:t>的</w:t>
      </w:r>
      <w:r w:rsidRPr="008D393F">
        <w:t>进度。甘特图可以根据项目实际情况不断更新变化，对于项目关键路径，则采用将行动直</w:t>
      </w:r>
      <w:r w:rsidRPr="0012514B">
        <w:t>方图涂黑的方式表示。具体甘特图如图</w:t>
      </w:r>
      <w:r w:rsidR="00136DDF">
        <w:rPr>
          <w:rFonts w:hint="eastAsia"/>
        </w:rPr>
        <w:t>1</w:t>
      </w:r>
      <w:r w:rsidRPr="0012514B">
        <w:t>所示。</w:t>
      </w:r>
    </w:p>
    <w:p w:rsidR="00366A10" w:rsidRDefault="00B56E81" w:rsidP="00366A10">
      <w:pPr>
        <w:pStyle w:val="Eric2"/>
      </w:pPr>
      <w:r w:rsidRPr="00366A10">
        <w:object w:dxaOrig="6310" w:dyaOrig="5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8.1pt;height:238.5pt" o:ole="">
            <v:imagedata r:id="rId18" o:title=""/>
          </v:shape>
          <o:OLEObject Type="Embed" ProgID="Visio.Drawing.11" ShapeID="_x0000_i1030" DrawAspect="Content" ObjectID="_1479328515" r:id="rId19"/>
        </w:object>
      </w:r>
    </w:p>
    <w:p w:rsidR="0049043F" w:rsidRPr="0012514B" w:rsidRDefault="00B56E81" w:rsidP="00366A10">
      <w:pPr>
        <w:pStyle w:val="Eric2"/>
      </w:pPr>
      <w:r w:rsidRPr="0012514B">
        <w:t>图</w:t>
      </w:r>
      <w:r w:rsidR="00136DDF">
        <w:rPr>
          <w:rFonts w:hint="eastAsia"/>
        </w:rPr>
        <w:t>1</w:t>
      </w:r>
      <w:r w:rsidR="005C3175" w:rsidRPr="0012514B">
        <w:t xml:space="preserve">  </w:t>
      </w:r>
      <w:r w:rsidRPr="0012514B">
        <w:t>甘特图示意图</w:t>
      </w:r>
    </w:p>
    <w:p w:rsidR="00B56E81" w:rsidRPr="0012514B" w:rsidRDefault="00B56E81" w:rsidP="00366A10">
      <w:pPr>
        <w:pStyle w:val="Eric"/>
        <w:ind w:firstLine="480"/>
      </w:pPr>
      <w:r w:rsidRPr="0012514B">
        <w:t>甘特图的优点在于能够将项目计划所需要的项</w:t>
      </w:r>
      <w:r w:rsidR="000E2268" w:rsidRPr="0012514B">
        <w:t>目活动完整地列出，使项目成员能够</w:t>
      </w:r>
      <w:r w:rsidRPr="0012514B">
        <w:t>清楚地知道完成项目需要完成哪些工作内容，然而传统的甘特图并不能显示</w:t>
      </w:r>
      <w:r w:rsidR="008D393F">
        <w:rPr>
          <w:rFonts w:hint="eastAsia"/>
        </w:rPr>
        <w:t>各个项目活动之间的关系，</w:t>
      </w:r>
      <w:r w:rsidRPr="0012514B">
        <w:t>因此我们一般在小型项目中使用甘特图来表示项目进度计划，而在大型项目中，由于进度计划安排复杂多变，甘特图由于其本身限制无法满足大型项目的要求。</w:t>
      </w:r>
    </w:p>
    <w:p w:rsidR="00B56E81" w:rsidRPr="0012514B" w:rsidRDefault="00B56E81" w:rsidP="00366A10">
      <w:pPr>
        <w:pStyle w:val="Eric"/>
        <w:ind w:firstLine="480"/>
      </w:pPr>
      <w:r w:rsidRPr="0012514B">
        <w:t>一般而言，项目甘特图包括两方面的信息内容，分别为项目进度计划和项目进度安排。我们在编制项目进度计划时，必须明确各个项目活动之间的逻辑关系，然而传统的甘特图并不能准确显示项目活动之间的关系，因此如果用甘特图编制项目进度计划，如果其中一项活动因为发生故障而不能完成，那么也无法知道会有哪些项目活动会受到影响。此外，项目进度管理需要项目管理团队的紧密配合与沟通协调，而甘特图的信息过于简单，不利于项目管理团队进行项目进度管理，因此，在实际应用中甘特图还存在较大的局限性，通常将其与网络图一起结合使用。</w:t>
      </w:r>
    </w:p>
    <w:p w:rsidR="00B56E81" w:rsidRPr="0012514B" w:rsidRDefault="00B56E81" w:rsidP="00366A10">
      <w:pPr>
        <w:pStyle w:val="Eric"/>
        <w:ind w:firstLine="480"/>
      </w:pPr>
      <w:r w:rsidRPr="0012514B">
        <w:t>（</w:t>
      </w:r>
      <w:r w:rsidRPr="0012514B">
        <w:t>2</w:t>
      </w:r>
      <w:r w:rsidRPr="0012514B">
        <w:t>）网络计划法</w:t>
      </w:r>
    </w:p>
    <w:p w:rsidR="0008325B" w:rsidRPr="0012514B" w:rsidRDefault="00B56E81" w:rsidP="00366A10">
      <w:pPr>
        <w:pStyle w:val="Eric"/>
        <w:ind w:firstLine="480"/>
      </w:pPr>
      <w:r w:rsidRPr="0012514B">
        <w:t>网络计划法是目前世界范围内广泛使用的项目进度管理方法，通常可以分为</w:t>
      </w:r>
      <w:r w:rsidR="0008325B" w:rsidRPr="0012514B">
        <w:t>关键路径法（</w:t>
      </w:r>
      <w:r w:rsidR="0008325B" w:rsidRPr="0012514B">
        <w:t>CPM</w:t>
      </w:r>
      <w:r w:rsidR="0008325B" w:rsidRPr="0012514B">
        <w:t>）和</w:t>
      </w:r>
      <w:r w:rsidRPr="0012514B">
        <w:t>计划评审技术法（</w:t>
      </w:r>
      <w:r w:rsidRPr="0012514B">
        <w:t>PERT</w:t>
      </w:r>
      <w:r w:rsidRPr="0012514B">
        <w:t>），通过网络计算确定项目关键路径，在此基础上不断对网络计划进行完善，最后实现项目工期、成本的平衡，确保达到预定的计划目标</w:t>
      </w:r>
      <w:r w:rsidRPr="0012514B">
        <w:rPr>
          <w:vertAlign w:val="superscript"/>
        </w:rPr>
        <w:t>[1</w:t>
      </w:r>
      <w:r w:rsidR="0091664A">
        <w:rPr>
          <w:rFonts w:hint="eastAsia"/>
          <w:vertAlign w:val="superscript"/>
        </w:rPr>
        <w:t>4</w:t>
      </w:r>
      <w:r w:rsidRPr="0012514B">
        <w:rPr>
          <w:vertAlign w:val="superscript"/>
        </w:rPr>
        <w:t>]</w:t>
      </w:r>
      <w:r w:rsidRPr="0012514B">
        <w:t>。</w:t>
      </w:r>
    </w:p>
    <w:p w:rsidR="00B56E81" w:rsidRPr="0012514B" w:rsidRDefault="00B56E81" w:rsidP="00366A10">
      <w:pPr>
        <w:pStyle w:val="Eric"/>
        <w:ind w:firstLine="480"/>
      </w:pPr>
      <w:r w:rsidRPr="0012514B">
        <w:t xml:space="preserve">a </w:t>
      </w:r>
      <w:r w:rsidRPr="0012514B">
        <w:t>关键线路法（</w:t>
      </w:r>
      <w:r w:rsidRPr="0012514B">
        <w:t>CPM</w:t>
      </w:r>
      <w:r w:rsidRPr="0012514B">
        <w:t>）</w:t>
      </w:r>
    </w:p>
    <w:p w:rsidR="00B56E81" w:rsidRPr="0012514B" w:rsidRDefault="00B56E81" w:rsidP="00366A10">
      <w:pPr>
        <w:pStyle w:val="Eric"/>
        <w:ind w:firstLine="480"/>
        <w:rPr>
          <w:color w:val="FF0000"/>
        </w:rPr>
      </w:pPr>
      <w:r w:rsidRPr="00366A10">
        <w:lastRenderedPageBreak/>
        <w:t>关键路径法诞生于</w:t>
      </w:r>
      <w:r w:rsidRPr="00366A10">
        <w:t>1957</w:t>
      </w:r>
      <w:r w:rsidRPr="00366A10">
        <w:t>年，最早是由美国兰德公司的</w:t>
      </w:r>
      <w:r w:rsidR="00F00A2C" w:rsidRPr="00366A10">
        <w:t>J.E.KeIIy</w:t>
      </w:r>
      <w:r w:rsidRPr="00366A10">
        <w:t>和杜邦公司的</w:t>
      </w:r>
      <w:r w:rsidRPr="00366A10">
        <w:t>M.R.WaIke</w:t>
      </w:r>
      <w:r w:rsidRPr="00366A10">
        <w:t>开发，该项目通过对项目网络计划进行分析与计划，对项目总工期进行计算。一般情况下，在编制完项目进度网络计划后，从项目开始节点到项目结束节点会存在多条路径，不同的路径活动工期之和不同，即项目工期不同。在这些路径中，有一条路径的项目活动时间之和最短，这条路径决定了项目的总工期，这条路径就是关键路径。关键路径上的任何活动时间延长都会导致项目总工期的延长，如果要对项目总工期进行压缩，首先要考虑的也是对关键路径上的工期进行压缩。关键路径上的每个活动只有最少的浮动时间或时差，所谓浮动时间或时差是指一项活动在不耽误后续活动或项目完成日期的条件下可以拖延的时间长度</w:t>
      </w:r>
      <w:r w:rsidRPr="0012514B">
        <w:rPr>
          <w:vertAlign w:val="superscript"/>
        </w:rPr>
        <w:t>[1</w:t>
      </w:r>
      <w:r w:rsidR="0091664A">
        <w:rPr>
          <w:rFonts w:hint="eastAsia"/>
          <w:vertAlign w:val="superscript"/>
        </w:rPr>
        <w:t>5</w:t>
      </w:r>
      <w:r w:rsidRPr="0012514B">
        <w:rPr>
          <w:vertAlign w:val="superscript"/>
        </w:rPr>
        <w:t>]</w:t>
      </w:r>
      <w:r w:rsidRPr="0012514B">
        <w:t>。</w:t>
      </w:r>
    </w:p>
    <w:p w:rsidR="00B56E81" w:rsidRPr="0012514B" w:rsidRDefault="00B56E81" w:rsidP="00366A10">
      <w:pPr>
        <w:pStyle w:val="Eric"/>
        <w:ind w:firstLine="480"/>
      </w:pPr>
      <w:r w:rsidRPr="0012514B">
        <w:t>关键线路法属于肯定性问题，对活动时间估算是需要一个确定的工作时间。在建筑施工企业中，施工企业都有类似工程的施工经验，可以根据经验估算活动时间，因此施工企业常用关键线路法。</w:t>
      </w:r>
      <w:r w:rsidRPr="0012514B">
        <w:t>CPM</w:t>
      </w:r>
      <w:r w:rsidRPr="0012514B">
        <w:t>的优点是可以处理复杂项目的诸多活动，可以表明各活动之间的关系，可以调整工期和费用。</w:t>
      </w:r>
    </w:p>
    <w:p w:rsidR="00B56E81" w:rsidRPr="0012514B" w:rsidRDefault="00B56E81" w:rsidP="00366A10">
      <w:pPr>
        <w:pStyle w:val="Eric"/>
        <w:ind w:firstLine="480"/>
      </w:pPr>
      <w:r w:rsidRPr="0012514B">
        <w:t xml:space="preserve">b </w:t>
      </w:r>
      <w:r w:rsidRPr="0012514B">
        <w:t>计划评审技术（</w:t>
      </w:r>
      <w:r w:rsidRPr="0012514B">
        <w:t>PERT</w:t>
      </w:r>
      <w:r w:rsidRPr="0012514B">
        <w:t>）</w:t>
      </w:r>
    </w:p>
    <w:p w:rsidR="00B56E81" w:rsidRPr="0012514B" w:rsidRDefault="00B56E81" w:rsidP="00366A10">
      <w:pPr>
        <w:pStyle w:val="Eric"/>
        <w:ind w:firstLine="480"/>
      </w:pPr>
      <w:r w:rsidRPr="0012514B">
        <w:t>计划评审技术（</w:t>
      </w:r>
      <w:r w:rsidRPr="0012514B">
        <w:t>PERT</w:t>
      </w:r>
      <w:r w:rsidRPr="0012514B">
        <w:t>）</w:t>
      </w:r>
      <w:r w:rsidR="0008325B" w:rsidRPr="0012514B">
        <w:t>在</w:t>
      </w:r>
      <w:r w:rsidRPr="0012514B">
        <w:t>基础资料收集</w:t>
      </w:r>
      <w:r w:rsidR="0008325B" w:rsidRPr="0012514B">
        <w:t>与处理上，较</w:t>
      </w:r>
      <w:r w:rsidRPr="0012514B">
        <w:t>关键线路复杂许多。运用计划评审技术时，针对具体项目某个环节，事先不能估计其需要完成的时间，只能大致推测一个时间范围，把各个工作环节的不确定性加入其中，从而使作出的项目进度计划更具有价值信息</w:t>
      </w:r>
      <w:r w:rsidRPr="0012514B">
        <w:rPr>
          <w:vertAlign w:val="superscript"/>
        </w:rPr>
        <w:t>[1</w:t>
      </w:r>
      <w:r w:rsidR="0091664A">
        <w:rPr>
          <w:rFonts w:hint="eastAsia"/>
          <w:vertAlign w:val="superscript"/>
        </w:rPr>
        <w:t>6</w:t>
      </w:r>
      <w:r w:rsidRPr="0012514B">
        <w:rPr>
          <w:vertAlign w:val="superscript"/>
        </w:rPr>
        <w:t>]</w:t>
      </w:r>
      <w:r w:rsidRPr="0012514B">
        <w:t>。</w:t>
      </w:r>
      <w:r w:rsidRPr="00366A10">
        <w:t>因此计划评审技术法往往更适用于一些难以控制的项目中。</w:t>
      </w:r>
    </w:p>
    <w:p w:rsidR="00B56E81" w:rsidRPr="0012514B" w:rsidRDefault="00B56E81" w:rsidP="00366A10">
      <w:pPr>
        <w:pStyle w:val="Eric"/>
        <w:ind w:firstLine="480"/>
      </w:pPr>
      <w:r w:rsidRPr="0012514B">
        <w:t>PERT</w:t>
      </w:r>
      <w:r w:rsidRPr="0012514B">
        <w:t>和</w:t>
      </w:r>
      <w:r w:rsidRPr="0012514B">
        <w:t>CPM</w:t>
      </w:r>
      <w:r w:rsidRPr="0012514B">
        <w:t>的根本不同点在于对活动时间的计算不同。</w:t>
      </w:r>
    </w:p>
    <w:p w:rsidR="00B56E81" w:rsidRPr="0012514B" w:rsidRDefault="00B56E81" w:rsidP="00366A10">
      <w:pPr>
        <w:pStyle w:val="Eric"/>
        <w:ind w:firstLine="480"/>
      </w:pPr>
      <w:r w:rsidRPr="0012514B">
        <w:t>2</w:t>
      </w:r>
      <w:r w:rsidRPr="0012514B">
        <w:t>）进度计划优化</w:t>
      </w:r>
    </w:p>
    <w:p w:rsidR="00B56E81" w:rsidRPr="0012514B" w:rsidRDefault="00B56E81" w:rsidP="00366A10">
      <w:pPr>
        <w:pStyle w:val="Eric"/>
        <w:ind w:firstLine="480"/>
      </w:pPr>
      <w:r w:rsidRPr="0012514B">
        <w:t>时间</w:t>
      </w:r>
      <w:r w:rsidRPr="0012514B">
        <w:t>-</w:t>
      </w:r>
      <w:r w:rsidRPr="0012514B">
        <w:t>费用优化是指在编制网络计划中，研究如何在最短的时间内以最少的费用完成工程项目，具体包括两种情况，一是在</w:t>
      </w:r>
      <w:r w:rsidR="00445424" w:rsidRPr="0012514B">
        <w:t>确定的工程工期内，最小化工程费用；二是在确定的工程费用中</w:t>
      </w:r>
      <w:r w:rsidRPr="0012514B">
        <w:t>，</w:t>
      </w:r>
      <w:r w:rsidR="00445424" w:rsidRPr="0012514B">
        <w:t>最小化</w:t>
      </w:r>
      <w:r w:rsidR="0007339F" w:rsidRPr="0012514B">
        <w:t>工程工期</w:t>
      </w:r>
      <w:r w:rsidRPr="0012514B">
        <w:t>。</w:t>
      </w:r>
    </w:p>
    <w:p w:rsidR="00B56E81" w:rsidRPr="0012514B" w:rsidRDefault="00B56E81" w:rsidP="00366A10">
      <w:pPr>
        <w:pStyle w:val="Eric"/>
        <w:ind w:firstLine="480"/>
      </w:pPr>
      <w:r w:rsidRPr="0012514B">
        <w:t>成本费用可分为两大类</w:t>
      </w:r>
      <w:r w:rsidRPr="0012514B">
        <w:rPr>
          <w:vertAlign w:val="superscript"/>
        </w:rPr>
        <w:t>[1</w:t>
      </w:r>
      <w:r w:rsidR="0091664A">
        <w:rPr>
          <w:rFonts w:hint="eastAsia"/>
          <w:vertAlign w:val="superscript"/>
        </w:rPr>
        <w:t>7</w:t>
      </w:r>
      <w:r w:rsidRPr="0012514B">
        <w:rPr>
          <w:vertAlign w:val="superscript"/>
        </w:rPr>
        <w:t>]</w:t>
      </w:r>
      <w:r w:rsidRPr="0012514B">
        <w:t>：</w:t>
      </w:r>
    </w:p>
    <w:p w:rsidR="00B56E81" w:rsidRPr="0012514B" w:rsidRDefault="00B56E81" w:rsidP="00366A10">
      <w:pPr>
        <w:pStyle w:val="Eric"/>
        <w:ind w:firstLine="480"/>
      </w:pPr>
      <w:r w:rsidRPr="0012514B">
        <w:t>（</w:t>
      </w:r>
      <w:r w:rsidRPr="0012514B">
        <w:t>1</w:t>
      </w:r>
      <w:r w:rsidRPr="0012514B">
        <w:t>）直接费用。直接费用是指在项目进展过程中与项目工序完成直接相关的费用，具体包括生产人员工资及附加费、材料和工具费用、设备和能源费用等。一般情况下，工序的作业时间与直接费用成反比，作业时间越短，直接费用越多，因此为缩短工序作业时间通常需要增加一部分直接费用。</w:t>
      </w:r>
    </w:p>
    <w:p w:rsidR="00B56E81" w:rsidRPr="0012514B" w:rsidRDefault="00B56E81" w:rsidP="00366A10">
      <w:pPr>
        <w:pStyle w:val="Eric"/>
        <w:ind w:firstLine="480"/>
      </w:pPr>
      <w:r w:rsidRPr="0012514B">
        <w:t>（</w:t>
      </w:r>
      <w:r w:rsidRPr="0012514B">
        <w:t>2</w:t>
      </w:r>
      <w:r w:rsidRPr="0012514B">
        <w:t>）间接费用。间接费用是指在项目进展过程中与项目工序完成间接相关的费用，具体包括项目管理人员的工资、项目管理部办公费等。一般情况下，间接费用与作业工</w:t>
      </w:r>
      <w:r w:rsidRPr="0012514B">
        <w:lastRenderedPageBreak/>
        <w:t>序作业时间成正比，间接费用按照作业时间长短进行分摊，工序作业时间越短，分摊的间接费用越少。</w:t>
      </w:r>
    </w:p>
    <w:p w:rsidR="00836E66" w:rsidRPr="0012514B" w:rsidRDefault="00B56E81" w:rsidP="00366A10">
      <w:pPr>
        <w:pStyle w:val="Eric"/>
        <w:ind w:firstLine="480"/>
      </w:pPr>
      <w:r w:rsidRPr="0012514B">
        <w:t>总成本由直接费用和间接费用组成，总成本最</w:t>
      </w:r>
      <w:r w:rsidR="00366A10">
        <w:rPr>
          <w:rFonts w:hint="eastAsia"/>
        </w:rPr>
        <w:t>低</w:t>
      </w:r>
      <w:r w:rsidRPr="0012514B">
        <w:t>的工期就是费用优化所寻找的目标，时间费用优化法是</w:t>
      </w:r>
      <w:r w:rsidRPr="0012514B">
        <w:t>CPM</w:t>
      </w:r>
      <w:r w:rsidRPr="0012514B">
        <w:t>的延伸，既包括时间也包括费用。</w:t>
      </w:r>
    </w:p>
    <w:p w:rsidR="00B56E81" w:rsidRPr="0012514B" w:rsidRDefault="00B56E81" w:rsidP="00366A10">
      <w:pPr>
        <w:pStyle w:val="Eric"/>
        <w:ind w:firstLine="480"/>
      </w:pPr>
      <w:r w:rsidRPr="0012514B">
        <w:rPr>
          <w:rStyle w:val="4Char"/>
        </w:rPr>
        <w:t>在运用时间费用优化法时，我们一般是基于以下几方面的假设</w:t>
      </w:r>
      <w:r w:rsidRPr="0012514B">
        <w:rPr>
          <w:vertAlign w:val="superscript"/>
        </w:rPr>
        <w:t>[1</w:t>
      </w:r>
      <w:r w:rsidR="0091664A">
        <w:rPr>
          <w:rFonts w:hint="eastAsia"/>
          <w:vertAlign w:val="superscript"/>
        </w:rPr>
        <w:t>8</w:t>
      </w:r>
      <w:r w:rsidRPr="0012514B">
        <w:rPr>
          <w:vertAlign w:val="superscript"/>
        </w:rPr>
        <w:t>]</w:t>
      </w:r>
      <w:r w:rsidRPr="0012514B">
        <w:t>：</w:t>
      </w:r>
    </w:p>
    <w:p w:rsidR="00B56E81" w:rsidRPr="008D393F" w:rsidRDefault="00B56E81" w:rsidP="00366A10">
      <w:pPr>
        <w:pStyle w:val="Eric"/>
        <w:ind w:firstLine="480"/>
      </w:pPr>
      <w:r w:rsidRPr="008D393F">
        <w:t>（</w:t>
      </w:r>
      <w:r w:rsidRPr="008D393F">
        <w:t>1</w:t>
      </w:r>
      <w:r w:rsidRPr="008D393F">
        <w:t>）每组项目活动存在两组工期估计，分别为</w:t>
      </w:r>
      <w:r w:rsidR="008D393F" w:rsidRPr="008D393F">
        <w:t>正常工期和应急工期</w:t>
      </w:r>
      <w:r w:rsidR="008D393F" w:rsidRPr="008D393F">
        <w:rPr>
          <w:rFonts w:hint="eastAsia"/>
        </w:rPr>
        <w:t>。相对于正常工期和应急工期，还存在</w:t>
      </w:r>
      <w:r w:rsidRPr="008D393F">
        <w:t>正常成本和应急成本。</w:t>
      </w:r>
      <w:r w:rsidR="008D393F" w:rsidRPr="008D393F">
        <w:rPr>
          <w:rFonts w:hint="eastAsia"/>
        </w:rPr>
        <w:t>其中，</w:t>
      </w:r>
      <w:r w:rsidRPr="008D393F">
        <w:t>应急工期和应急成本是指在最紧急情况下，项目活动完成的时间和成本。</w:t>
      </w:r>
    </w:p>
    <w:p w:rsidR="00B56E81" w:rsidRPr="0012514B" w:rsidRDefault="00B56E81" w:rsidP="00366A10">
      <w:pPr>
        <w:pStyle w:val="Eric"/>
        <w:ind w:firstLine="480"/>
      </w:pPr>
      <w:r w:rsidRPr="0012514B">
        <w:t>（</w:t>
      </w:r>
      <w:r w:rsidRPr="0012514B">
        <w:t>2</w:t>
      </w:r>
      <w:r w:rsidRPr="0012514B">
        <w:t>）如果项目工期超出了规定，一般可以考虑将项目工期从正常工期缩减为应急工期，这个过程会造成项目资源的大幅增加，例如增加项目预算，增加人力资源等，对应会导致项目成本的增加。</w:t>
      </w:r>
    </w:p>
    <w:p w:rsidR="00B56E81" w:rsidRPr="0012514B" w:rsidRDefault="00B56E81" w:rsidP="00366A10">
      <w:pPr>
        <w:pStyle w:val="Eric"/>
        <w:ind w:firstLine="480"/>
      </w:pPr>
      <w:r w:rsidRPr="0012514B">
        <w:t>（</w:t>
      </w:r>
      <w:r w:rsidRPr="0012514B">
        <w:t>3</w:t>
      </w:r>
      <w:r w:rsidRPr="0012514B">
        <w:t>）项目应急工期是项目能够压缩的最短时间下限，即我们即使投入再多的资源，也只能将项目工期压缩到这个程度，不能再进一步进行压缩。</w:t>
      </w:r>
    </w:p>
    <w:p w:rsidR="00B56E81" w:rsidRPr="0012514B" w:rsidRDefault="00B56E81" w:rsidP="00366A10">
      <w:pPr>
        <w:pStyle w:val="Eric"/>
        <w:ind w:firstLine="480"/>
      </w:pPr>
      <w:r w:rsidRPr="0012514B">
        <w:t>（</w:t>
      </w:r>
      <w:r w:rsidRPr="0012514B">
        <w:t>4</w:t>
      </w:r>
      <w:r w:rsidRPr="0012514B">
        <w:t>）项目正常工期与应急工期，正常成本与应急成本存在线性的关系，如果要将项目正常工期缩短至应急工期，各个项目活动的成本都要增加，项目活动单位时间加急成本可以用以下公式进行计算：</w:t>
      </w:r>
    </w:p>
    <w:p w:rsidR="00B56E81" w:rsidRPr="0012514B" w:rsidRDefault="00B56E81" w:rsidP="00366A10">
      <w:pPr>
        <w:pStyle w:val="Eric"/>
        <w:ind w:firstLine="480"/>
      </w:pPr>
      <w:r w:rsidRPr="0012514B">
        <w:t>单位时间加急成本</w:t>
      </w:r>
      <w:r w:rsidRPr="0012514B">
        <w:t>=</w:t>
      </w:r>
      <w:r w:rsidRPr="0012514B">
        <w:t>（应急成本</w:t>
      </w:r>
      <w:r w:rsidRPr="0012514B">
        <w:t>-</w:t>
      </w:r>
      <w:r w:rsidRPr="0012514B">
        <w:t>正常成本）</w:t>
      </w:r>
      <w:r w:rsidRPr="0012514B">
        <w:t>/</w:t>
      </w:r>
      <w:r w:rsidRPr="0012514B">
        <w:t>（正常时间</w:t>
      </w:r>
      <w:r w:rsidRPr="0012514B">
        <w:t>-</w:t>
      </w:r>
      <w:r w:rsidRPr="0012514B">
        <w:t>应急时间）</w:t>
      </w:r>
    </w:p>
    <w:p w:rsidR="00B56E81" w:rsidRPr="008D393F" w:rsidRDefault="00B56E81" w:rsidP="00366A10">
      <w:pPr>
        <w:pStyle w:val="Eric"/>
        <w:ind w:firstLine="480"/>
      </w:pPr>
      <w:r w:rsidRPr="0012514B">
        <w:t>在一般项目的施工中，合同工期是被限定了的，但常会因各种原因遇到压缩工期的问题。加速非关键路径上的活动不能缩短完工时间而只会增加成本。</w:t>
      </w:r>
      <w:r w:rsidR="00017FDD" w:rsidRPr="0012514B">
        <w:t>而</w:t>
      </w:r>
      <w:r w:rsidRPr="0012514B">
        <w:t>时间</w:t>
      </w:r>
      <w:r w:rsidRPr="0012514B">
        <w:t>-</w:t>
      </w:r>
      <w:r w:rsidRPr="0012514B">
        <w:t>费用优化</w:t>
      </w:r>
      <w:r w:rsidR="00017FDD" w:rsidRPr="008D393F">
        <w:t>法</w:t>
      </w:r>
      <w:r w:rsidR="008D393F" w:rsidRPr="008D393F">
        <w:rPr>
          <w:rFonts w:hint="eastAsia"/>
        </w:rPr>
        <w:t>的主要作用就是</w:t>
      </w:r>
      <w:r w:rsidRPr="008D393F">
        <w:t>压缩关键路径上那些有最低单位时间加急成本</w:t>
      </w:r>
      <w:r w:rsidR="00CA5498" w:rsidRPr="008D393F">
        <w:t>的活动</w:t>
      </w:r>
      <w:r w:rsidR="008D393F" w:rsidRPr="008D393F">
        <w:rPr>
          <w:rFonts w:hint="eastAsia"/>
        </w:rPr>
        <w:t>。</w:t>
      </w:r>
    </w:p>
    <w:p w:rsidR="00B56E81" w:rsidRPr="0012514B" w:rsidRDefault="00B56E81" w:rsidP="009376F6">
      <w:pPr>
        <w:pStyle w:val="3"/>
        <w:spacing w:before="120" w:after="120"/>
        <w:rPr>
          <w:rFonts w:ascii="Times New Roman" w:hAnsi="Times New Roman"/>
        </w:rPr>
      </w:pPr>
      <w:bookmarkStart w:id="32" w:name="_Toc319760134"/>
      <w:bookmarkStart w:id="33" w:name="_Toc385377353"/>
      <w:bookmarkStart w:id="34" w:name="_Toc404042579"/>
      <w:r w:rsidRPr="0012514B">
        <w:rPr>
          <w:rFonts w:ascii="Times New Roman" w:hAnsi="Times New Roman"/>
        </w:rPr>
        <w:t>2.2.3</w:t>
      </w:r>
      <w:r w:rsidR="0003509E">
        <w:rPr>
          <w:rFonts w:ascii="Times New Roman" w:hAnsi="Times New Roman" w:hint="eastAsia"/>
        </w:rPr>
        <w:t xml:space="preserve"> </w:t>
      </w:r>
      <w:r w:rsidRPr="0012514B">
        <w:rPr>
          <w:rFonts w:ascii="Times New Roman" w:hAnsi="Times New Roman"/>
        </w:rPr>
        <w:t>项目进度计划控制</w:t>
      </w:r>
      <w:bookmarkEnd w:id="32"/>
      <w:bookmarkEnd w:id="33"/>
      <w:bookmarkEnd w:id="34"/>
    </w:p>
    <w:p w:rsidR="00B56E81" w:rsidRPr="008D393F" w:rsidRDefault="00B56E81" w:rsidP="00366A10">
      <w:pPr>
        <w:pStyle w:val="Eric"/>
        <w:ind w:firstLine="480"/>
        <w:rPr>
          <w:color w:val="000000" w:themeColor="text1"/>
        </w:rPr>
      </w:pPr>
      <w:r w:rsidRPr="0012514B">
        <w:t>在项目实施过程中，由于不确定因素的存在，使得项目必然会偏离原先设计的计划轨道，为了确保项目成功目标的实现，必须对这种偏离采取针对性的措施来加以纠正。项目控制是一个动态过程，在不断获取项目跟踪所取得的信息基础上，对发现的问题及时采取措施解决。项目组织在资源允许的情况下，应适当缩短项目报告期，</w:t>
      </w:r>
      <w:r w:rsidR="00F00A2C" w:rsidRPr="0012514B">
        <w:t>以便发现问</w:t>
      </w:r>
      <w:r w:rsidR="00F00A2C" w:rsidRPr="008D393F">
        <w:rPr>
          <w:color w:val="000000" w:themeColor="text1"/>
        </w:rPr>
        <w:t>题。项目控制的基本方法是将跟踪到的项目</w:t>
      </w:r>
      <w:r w:rsidR="008D393F" w:rsidRPr="008D393F">
        <w:rPr>
          <w:rFonts w:hint="eastAsia"/>
          <w:color w:val="000000" w:themeColor="text1"/>
        </w:rPr>
        <w:t>实际</w:t>
      </w:r>
      <w:r w:rsidR="00F00A2C" w:rsidRPr="008D393F">
        <w:rPr>
          <w:color w:val="000000" w:themeColor="text1"/>
        </w:rPr>
        <w:t>执行</w:t>
      </w:r>
      <w:r w:rsidR="008D393F" w:rsidRPr="008D393F">
        <w:rPr>
          <w:rFonts w:hint="eastAsia"/>
          <w:color w:val="000000" w:themeColor="text1"/>
        </w:rPr>
        <w:t>情况</w:t>
      </w:r>
      <w:r w:rsidR="00F00A2C" w:rsidRPr="008D393F">
        <w:rPr>
          <w:color w:val="000000" w:themeColor="text1"/>
        </w:rPr>
        <w:t>同原</w:t>
      </w:r>
      <w:r w:rsidR="008D393F" w:rsidRPr="008D393F">
        <w:rPr>
          <w:color w:val="000000" w:themeColor="text1"/>
        </w:rPr>
        <w:t>计划相比较，</w:t>
      </w:r>
      <w:r w:rsidR="008D393F" w:rsidRPr="008D393F">
        <w:rPr>
          <w:rFonts w:hint="eastAsia"/>
          <w:color w:val="000000" w:themeColor="text1"/>
        </w:rPr>
        <w:t>通过比较来</w:t>
      </w:r>
      <w:r w:rsidRPr="008D393F">
        <w:rPr>
          <w:color w:val="000000" w:themeColor="text1"/>
        </w:rPr>
        <w:t>分析</w:t>
      </w:r>
      <w:r w:rsidR="008D393F" w:rsidRPr="008D393F">
        <w:rPr>
          <w:rFonts w:hint="eastAsia"/>
          <w:color w:val="000000" w:themeColor="text1"/>
        </w:rPr>
        <w:t>两者之间存在差异的原因，进而</w:t>
      </w:r>
      <w:r w:rsidRPr="008D393F">
        <w:rPr>
          <w:color w:val="000000" w:themeColor="text1"/>
        </w:rPr>
        <w:t>未来发展趋势进行分析，然后采取纠正措施。</w:t>
      </w:r>
    </w:p>
    <w:p w:rsidR="00B56E81" w:rsidRPr="003876D8" w:rsidRDefault="00B56E81" w:rsidP="00366A10">
      <w:pPr>
        <w:pStyle w:val="Eric"/>
        <w:ind w:firstLine="480"/>
      </w:pPr>
      <w:r w:rsidRPr="003876D8">
        <w:t>1</w:t>
      </w:r>
      <w:r w:rsidRPr="003876D8">
        <w:t>）甘特图比较法</w:t>
      </w:r>
    </w:p>
    <w:p w:rsidR="00B56E81" w:rsidRPr="0012514B" w:rsidRDefault="00B56E81" w:rsidP="00366A10">
      <w:pPr>
        <w:pStyle w:val="Eric"/>
        <w:ind w:firstLine="480"/>
      </w:pPr>
      <w:r w:rsidRPr="0012514B">
        <w:t>在项目实施</w:t>
      </w:r>
      <w:r w:rsidRPr="003876D8">
        <w:t>过程中，</w:t>
      </w:r>
      <w:r w:rsidR="00615FDC" w:rsidRPr="003876D8">
        <w:t>通过甘特图的方式对</w:t>
      </w:r>
      <w:r w:rsidR="003876D8" w:rsidRPr="003876D8">
        <w:t>项目</w:t>
      </w:r>
      <w:r w:rsidR="003876D8" w:rsidRPr="003876D8">
        <w:rPr>
          <w:rFonts w:hint="eastAsia"/>
        </w:rPr>
        <w:t>实</w:t>
      </w:r>
      <w:r w:rsidR="003876D8" w:rsidRPr="008D393F">
        <w:rPr>
          <w:rFonts w:hint="eastAsia"/>
        </w:rPr>
        <w:t>际</w:t>
      </w:r>
      <w:r w:rsidR="003876D8" w:rsidRPr="008D393F">
        <w:t>执行</w:t>
      </w:r>
      <w:r w:rsidR="003876D8" w:rsidRPr="008D393F">
        <w:rPr>
          <w:rFonts w:hint="eastAsia"/>
        </w:rPr>
        <w:t>情况</w:t>
      </w:r>
      <w:r w:rsidR="003876D8">
        <w:rPr>
          <w:rFonts w:hint="eastAsia"/>
        </w:rPr>
        <w:t>和</w:t>
      </w:r>
      <w:r w:rsidR="003876D8" w:rsidRPr="008D393F">
        <w:t>原</w:t>
      </w:r>
      <w:r w:rsidR="003876D8">
        <w:t>计划</w:t>
      </w:r>
      <w:r w:rsidR="003876D8">
        <w:rPr>
          <w:rFonts w:hint="eastAsia"/>
        </w:rPr>
        <w:t>进行</w:t>
      </w:r>
      <w:r w:rsidR="003876D8" w:rsidRPr="008D393F">
        <w:t>比较</w:t>
      </w:r>
      <w:r w:rsidR="003876D8" w:rsidRPr="003876D8">
        <w:rPr>
          <w:rFonts w:hint="eastAsia"/>
        </w:rPr>
        <w:t>。</w:t>
      </w:r>
      <w:r w:rsidRPr="003876D8">
        <w:t>将</w:t>
      </w:r>
      <w:r w:rsidRPr="0012514B">
        <w:t>进度信息表示成</w:t>
      </w:r>
      <w:r w:rsidR="004771B2" w:rsidRPr="0012514B">
        <w:t>甘特</w:t>
      </w:r>
      <w:r w:rsidRPr="0012514B">
        <w:t>图的形式，标注在原计划进度</w:t>
      </w:r>
      <w:r w:rsidR="004771B2" w:rsidRPr="0012514B">
        <w:t>甘特图</w:t>
      </w:r>
      <w:r w:rsidRPr="0012514B">
        <w:t>上</w:t>
      </w:r>
      <w:r w:rsidRPr="0012514B">
        <w:rPr>
          <w:vertAlign w:val="superscript"/>
        </w:rPr>
        <w:t>[1</w:t>
      </w:r>
      <w:r w:rsidR="0091664A">
        <w:rPr>
          <w:rFonts w:hint="eastAsia"/>
          <w:vertAlign w:val="superscript"/>
        </w:rPr>
        <w:t>9</w:t>
      </w:r>
      <w:r w:rsidRPr="0012514B">
        <w:rPr>
          <w:vertAlign w:val="superscript"/>
        </w:rPr>
        <w:t>]</w:t>
      </w:r>
      <w:r w:rsidRPr="0012514B">
        <w:t>。通过在</w:t>
      </w:r>
      <w:r w:rsidR="004771B2" w:rsidRPr="0012514B">
        <w:t>甘特图</w:t>
      </w:r>
      <w:r w:rsidRPr="0012514B">
        <w:t>上比较</w:t>
      </w:r>
      <w:r w:rsidR="004771B2" w:rsidRPr="0012514B">
        <w:t>实</w:t>
      </w:r>
      <w:r w:rsidR="004771B2" w:rsidRPr="0012514B">
        <w:lastRenderedPageBreak/>
        <w:t>际进度与</w:t>
      </w:r>
      <w:r w:rsidRPr="0012514B">
        <w:t>计划进度，可以</w:t>
      </w:r>
      <w:r w:rsidR="004771B2" w:rsidRPr="0012514B">
        <w:t>明显地发现</w:t>
      </w:r>
      <w:r w:rsidRPr="0012514B">
        <w:t>两者之间</w:t>
      </w:r>
      <w:r w:rsidR="004771B2" w:rsidRPr="0012514B">
        <w:t>存在</w:t>
      </w:r>
      <w:r w:rsidRPr="0012514B">
        <w:t>的进度偏差，便于</w:t>
      </w:r>
      <w:r w:rsidR="00DC6E22" w:rsidRPr="0012514B">
        <w:t>下一步应对进行应对</w:t>
      </w:r>
      <w:r w:rsidRPr="0012514B">
        <w:t>。</w:t>
      </w:r>
    </w:p>
    <w:p w:rsidR="00B56E81" w:rsidRPr="0012514B" w:rsidRDefault="00B56E81" w:rsidP="00366A10">
      <w:pPr>
        <w:pStyle w:val="Eric"/>
        <w:ind w:firstLine="480"/>
      </w:pPr>
      <w:r w:rsidRPr="0012514B">
        <w:t>总体而言，甘特图法简单、易于操作，在小型项目中有一定的成效。然而该方法也具有一定的局限性，对项目施工过程中各个项目活动的速度有较高要求，即希望单位时间内完成工作量基本相等。</w:t>
      </w:r>
    </w:p>
    <w:p w:rsidR="00B56E81" w:rsidRPr="0012514B" w:rsidRDefault="00B56E81" w:rsidP="00366A10">
      <w:pPr>
        <w:pStyle w:val="Eric"/>
        <w:ind w:firstLine="480"/>
      </w:pPr>
      <w:r w:rsidRPr="0012514B">
        <w:t>2</w:t>
      </w:r>
      <w:r w:rsidRPr="0012514B">
        <w:t>）</w:t>
      </w:r>
      <w:r w:rsidRPr="0012514B">
        <w:t>S</w:t>
      </w:r>
      <w:r w:rsidRPr="0012514B">
        <w:t>形曲线法</w:t>
      </w:r>
    </w:p>
    <w:p w:rsidR="00B56E81" w:rsidRPr="0012514B" w:rsidRDefault="00B56E81" w:rsidP="00366A10">
      <w:pPr>
        <w:pStyle w:val="Eric"/>
        <w:ind w:firstLine="480"/>
        <w:rPr>
          <w:vertAlign w:val="superscript"/>
        </w:rPr>
      </w:pPr>
      <w:r w:rsidRPr="0012514B">
        <w:t>S</w:t>
      </w:r>
      <w:r w:rsidRPr="0012514B">
        <w:t>形曲线是用来反映项目实际进度与计划进度之间偏差的曲线图，它以横坐标表示项目实施时间，纵坐标表示项目工作量的完成情况。在实际项目实施过程中，工作量的</w:t>
      </w:r>
      <w:r w:rsidRPr="00C529C9">
        <w:rPr>
          <w:color w:val="000000" w:themeColor="text1"/>
        </w:rPr>
        <w:t>完成情况可以用工程量、消耗工时或者消耗费用来表示。在项目初始阶段，绘制项目计划进度的</w:t>
      </w:r>
      <w:r w:rsidRPr="00C529C9">
        <w:rPr>
          <w:color w:val="000000" w:themeColor="text1"/>
        </w:rPr>
        <w:t>S</w:t>
      </w:r>
      <w:r w:rsidRPr="00C529C9">
        <w:rPr>
          <w:color w:val="000000" w:themeColor="text1"/>
        </w:rPr>
        <w:t>形曲线，</w:t>
      </w:r>
      <w:r w:rsidR="00C529C9" w:rsidRPr="00C529C9">
        <w:rPr>
          <w:rFonts w:hint="eastAsia"/>
          <w:color w:val="000000" w:themeColor="text1"/>
        </w:rPr>
        <w:t>在项目实施到一定阶段时，</w:t>
      </w:r>
      <w:r w:rsidRPr="00C529C9">
        <w:rPr>
          <w:color w:val="000000" w:themeColor="text1"/>
        </w:rPr>
        <w:t>根据项目实际进度情况</w:t>
      </w:r>
      <w:r w:rsidRPr="0012514B">
        <w:t>绘制项目</w:t>
      </w:r>
      <w:r w:rsidR="00366A10">
        <w:t>S</w:t>
      </w:r>
      <w:r w:rsidRPr="0012514B">
        <w:t>形曲线，然</w:t>
      </w:r>
      <w:r w:rsidRPr="00C529C9">
        <w:rPr>
          <w:color w:val="000000" w:themeColor="text1"/>
        </w:rPr>
        <w:t>后将</w:t>
      </w:r>
      <w:r w:rsidR="00C529C9" w:rsidRPr="00C529C9">
        <w:rPr>
          <w:rFonts w:hint="eastAsia"/>
          <w:color w:val="000000" w:themeColor="text1"/>
        </w:rPr>
        <w:t>比较两条</w:t>
      </w:r>
      <w:r w:rsidR="00C529C9" w:rsidRPr="00C529C9">
        <w:rPr>
          <w:rFonts w:hint="eastAsia"/>
          <w:color w:val="000000" w:themeColor="text1"/>
        </w:rPr>
        <w:t>S</w:t>
      </w:r>
      <w:r w:rsidR="00C529C9" w:rsidRPr="00C529C9">
        <w:rPr>
          <w:rFonts w:hint="eastAsia"/>
          <w:color w:val="000000" w:themeColor="text1"/>
        </w:rPr>
        <w:t>形曲线</w:t>
      </w:r>
      <w:r w:rsidRPr="00C529C9">
        <w:rPr>
          <w:color w:val="000000" w:themeColor="text1"/>
        </w:rPr>
        <w:t>，</w:t>
      </w:r>
      <w:r w:rsidR="00C529C9" w:rsidRPr="00C529C9">
        <w:rPr>
          <w:rFonts w:hint="eastAsia"/>
          <w:color w:val="000000" w:themeColor="text1"/>
        </w:rPr>
        <w:t>找出差异，分析原因，</w:t>
      </w:r>
      <w:r w:rsidRPr="00C529C9">
        <w:rPr>
          <w:color w:val="000000" w:themeColor="text1"/>
        </w:rPr>
        <w:t>对应制定</w:t>
      </w:r>
      <w:r w:rsidRPr="0012514B">
        <w:t>相应的进度控制对策</w:t>
      </w:r>
      <w:r w:rsidRPr="0012514B">
        <w:rPr>
          <w:vertAlign w:val="superscript"/>
        </w:rPr>
        <w:t>[</w:t>
      </w:r>
      <w:r w:rsidR="0091664A">
        <w:rPr>
          <w:rFonts w:hint="eastAsia"/>
          <w:vertAlign w:val="superscript"/>
        </w:rPr>
        <w:t>20</w:t>
      </w:r>
      <w:r w:rsidRPr="0012514B">
        <w:rPr>
          <w:vertAlign w:val="superscript"/>
        </w:rPr>
        <w:t>]</w:t>
      </w:r>
      <w:r w:rsidRPr="0012514B">
        <w:t>。</w:t>
      </w:r>
      <w:r w:rsidRPr="00366A10">
        <w:t>具体过程如图</w:t>
      </w:r>
      <w:r w:rsidR="00136DDF">
        <w:rPr>
          <w:rFonts w:hint="eastAsia"/>
        </w:rPr>
        <w:t>2</w:t>
      </w:r>
      <w:r w:rsidRPr="00366A10">
        <w:t>所示：</w:t>
      </w:r>
    </w:p>
    <w:p w:rsidR="00B56E81" w:rsidRPr="0012514B" w:rsidRDefault="00B56E81" w:rsidP="00366A10">
      <w:pPr>
        <w:pStyle w:val="Eric2"/>
      </w:pPr>
      <w:r w:rsidRPr="0012514B">
        <w:object w:dxaOrig="9599" w:dyaOrig="6254">
          <v:shape id="_x0000_i1031" type="#_x0000_t75" style="width:367.2pt;height:239.4pt" o:ole="">
            <v:imagedata r:id="rId20" o:title=""/>
          </v:shape>
          <o:OLEObject Type="Embed" ProgID="Visio.Drawing.11" ShapeID="_x0000_i1031" DrawAspect="Content" ObjectID="_1479328516" r:id="rId21"/>
        </w:object>
      </w:r>
    </w:p>
    <w:p w:rsidR="00B56E81" w:rsidRPr="00AC1196" w:rsidRDefault="00B56E81" w:rsidP="00366A10">
      <w:pPr>
        <w:pStyle w:val="Eric2"/>
      </w:pPr>
      <w:r w:rsidRPr="00AC1196">
        <w:t>图</w:t>
      </w:r>
      <w:r w:rsidR="00136DDF">
        <w:rPr>
          <w:rFonts w:hint="eastAsia"/>
        </w:rPr>
        <w:t>2</w:t>
      </w:r>
      <w:r w:rsidRPr="00AC1196">
        <w:t xml:space="preserve"> </w:t>
      </w:r>
      <w:r w:rsidR="005C3175" w:rsidRPr="00AC1196">
        <w:t xml:space="preserve"> </w:t>
      </w:r>
      <w:r w:rsidRPr="00AC1196">
        <w:t>S</w:t>
      </w:r>
      <w:r w:rsidRPr="00AC1196">
        <w:t>形曲线比较图</w:t>
      </w:r>
    </w:p>
    <w:p w:rsidR="007968F0" w:rsidRDefault="00DA0A52" w:rsidP="007968F0">
      <w:pPr>
        <w:pStyle w:val="Eric"/>
        <w:ind w:firstLine="480"/>
      </w:pPr>
      <w:r>
        <w:rPr>
          <w:rFonts w:hint="eastAsia"/>
        </w:rPr>
        <w:t>如果想要找出</w:t>
      </w:r>
      <w:r w:rsidRPr="0012514B">
        <w:t>实际进度落后于计划进度</w:t>
      </w:r>
      <w:r>
        <w:rPr>
          <w:rFonts w:hint="eastAsia"/>
        </w:rPr>
        <w:t>的地方，就需要在图中找出</w:t>
      </w:r>
      <w:r w:rsidRPr="0012514B">
        <w:t>实际进度点在计划进度点在右侧</w:t>
      </w:r>
      <w:r>
        <w:rPr>
          <w:rFonts w:hint="eastAsia"/>
        </w:rPr>
        <w:t>的地方。这时，</w:t>
      </w:r>
      <w:r w:rsidR="00B56E81" w:rsidRPr="0012514B">
        <w:t>项目进度已经存在</w:t>
      </w:r>
      <w:r w:rsidR="007968F0">
        <w:rPr>
          <w:rFonts w:hint="eastAsia"/>
        </w:rPr>
        <w:t>了</w:t>
      </w:r>
      <w:r w:rsidR="00B56E81" w:rsidRPr="0012514B">
        <w:t>拖延</w:t>
      </w:r>
      <w:r w:rsidR="007968F0">
        <w:rPr>
          <w:rFonts w:hint="eastAsia"/>
        </w:rPr>
        <w:t>。</w:t>
      </w:r>
      <w:r w:rsidR="007968F0" w:rsidRPr="00CB711D">
        <w:t>在横坐标上</w:t>
      </w:r>
      <w:r w:rsidR="007968F0">
        <w:rPr>
          <w:rFonts w:hint="eastAsia"/>
        </w:rPr>
        <w:t>，实际值与计划值之间</w:t>
      </w:r>
      <w:r w:rsidR="007968F0" w:rsidRPr="00CB711D">
        <w:t>的差异</w:t>
      </w:r>
      <w:r w:rsidR="007968F0">
        <w:rPr>
          <w:rFonts w:hint="eastAsia"/>
        </w:rPr>
        <w:t>就是</w:t>
      </w:r>
      <w:r w:rsidR="007968F0" w:rsidRPr="00CB711D">
        <w:t>已经</w:t>
      </w:r>
      <w:r w:rsidR="007968F0" w:rsidRPr="0012514B">
        <w:t>拖延的时间</w:t>
      </w:r>
      <w:r w:rsidR="007968F0">
        <w:rPr>
          <w:rFonts w:hint="eastAsia"/>
        </w:rPr>
        <w:t>；</w:t>
      </w:r>
      <w:r w:rsidR="007968F0" w:rsidRPr="00CB711D">
        <w:t>在纵坐标上</w:t>
      </w:r>
      <w:r w:rsidR="007968F0">
        <w:rPr>
          <w:rFonts w:hint="eastAsia"/>
        </w:rPr>
        <w:t>，实际值与计划值之间</w:t>
      </w:r>
      <w:r w:rsidR="007968F0" w:rsidRPr="00CB711D">
        <w:t>的差异</w:t>
      </w:r>
      <w:r w:rsidR="007968F0">
        <w:rPr>
          <w:rFonts w:hint="eastAsia"/>
        </w:rPr>
        <w:t>就是</w:t>
      </w:r>
      <w:r w:rsidR="007968F0" w:rsidRPr="00CB711D">
        <w:t>已经</w:t>
      </w:r>
      <w:r w:rsidR="007968F0" w:rsidRPr="0012514B">
        <w:t>拖延</w:t>
      </w:r>
      <w:r w:rsidR="007968F0" w:rsidRPr="00CB711D">
        <w:t>的工程量。</w:t>
      </w:r>
    </w:p>
    <w:p w:rsidR="00B56E81" w:rsidRPr="00CB711D" w:rsidRDefault="007968F0" w:rsidP="007968F0">
      <w:pPr>
        <w:pStyle w:val="Eric"/>
        <w:ind w:firstLine="480"/>
      </w:pPr>
      <w:r>
        <w:rPr>
          <w:rFonts w:hint="eastAsia"/>
        </w:rPr>
        <w:t>如果想要找出</w:t>
      </w:r>
      <w:r w:rsidRPr="00CB711D">
        <w:t>实际进度提前于计划进度</w:t>
      </w:r>
      <w:r>
        <w:rPr>
          <w:rFonts w:hint="eastAsia"/>
        </w:rPr>
        <w:t>的地方，就需要在图中找出</w:t>
      </w:r>
      <w:r w:rsidRPr="00CB711D">
        <w:t>实际进度点在计划进度点在左侧</w:t>
      </w:r>
      <w:r>
        <w:rPr>
          <w:rFonts w:hint="eastAsia"/>
        </w:rPr>
        <w:t>的地方。这时，</w:t>
      </w:r>
      <w:r w:rsidRPr="00CB711D">
        <w:t>项目进度已经存在</w:t>
      </w:r>
      <w:r>
        <w:rPr>
          <w:rFonts w:hint="eastAsia"/>
        </w:rPr>
        <w:t>了</w:t>
      </w:r>
      <w:r w:rsidRPr="00CB711D">
        <w:t>超前</w:t>
      </w:r>
      <w:r>
        <w:rPr>
          <w:rFonts w:hint="eastAsia"/>
        </w:rPr>
        <w:t>。</w:t>
      </w:r>
      <w:r w:rsidRPr="00CB711D">
        <w:t>在横坐标上</w:t>
      </w:r>
      <w:r>
        <w:rPr>
          <w:rFonts w:hint="eastAsia"/>
        </w:rPr>
        <w:t>，实际值与计划</w:t>
      </w:r>
      <w:r>
        <w:rPr>
          <w:rFonts w:hint="eastAsia"/>
        </w:rPr>
        <w:lastRenderedPageBreak/>
        <w:t>值之间</w:t>
      </w:r>
      <w:r w:rsidRPr="00CB711D">
        <w:t>的差异</w:t>
      </w:r>
      <w:r>
        <w:rPr>
          <w:rFonts w:hint="eastAsia"/>
        </w:rPr>
        <w:t>就是</w:t>
      </w:r>
      <w:r w:rsidRPr="00CB711D">
        <w:t>已经超前的时间</w:t>
      </w:r>
      <w:r>
        <w:rPr>
          <w:rFonts w:hint="eastAsia"/>
        </w:rPr>
        <w:t>；</w:t>
      </w:r>
      <w:r w:rsidRPr="00CB711D">
        <w:t>在纵坐标上</w:t>
      </w:r>
      <w:r>
        <w:rPr>
          <w:rFonts w:hint="eastAsia"/>
        </w:rPr>
        <w:t>，实际值与计划值之间</w:t>
      </w:r>
      <w:r w:rsidRPr="00CB711D">
        <w:t>的差异</w:t>
      </w:r>
      <w:r>
        <w:rPr>
          <w:rFonts w:hint="eastAsia"/>
        </w:rPr>
        <w:t>就是</w:t>
      </w:r>
      <w:r w:rsidRPr="00CB711D">
        <w:t>已经超前的工程量。</w:t>
      </w:r>
    </w:p>
    <w:p w:rsidR="00B56E81" w:rsidRPr="0012514B" w:rsidRDefault="00B56E81" w:rsidP="00366A10">
      <w:pPr>
        <w:pStyle w:val="Eric"/>
        <w:ind w:firstLine="480"/>
      </w:pPr>
      <w:r w:rsidRPr="0012514B">
        <w:t>3</w:t>
      </w:r>
      <w:r w:rsidRPr="0012514B">
        <w:t>）挣值法</w:t>
      </w:r>
    </w:p>
    <w:p w:rsidR="00B56E81" w:rsidRPr="0012514B" w:rsidRDefault="00B56E81" w:rsidP="00366A10">
      <w:pPr>
        <w:pStyle w:val="Eric"/>
        <w:ind w:firstLine="480"/>
      </w:pPr>
      <w:r w:rsidRPr="0012514B">
        <w:t>挣值法是项目进度和费用控制的有效方法，近年来被普遍应用于工程项目管理中，挣值法运用了</w:t>
      </w:r>
      <w:r w:rsidRPr="0012514B">
        <w:t>“</w:t>
      </w:r>
      <w:r w:rsidRPr="0012514B">
        <w:t>挣值</w:t>
      </w:r>
      <w:r w:rsidRPr="0012514B">
        <w:t>”</w:t>
      </w:r>
      <w:r w:rsidRPr="0012514B">
        <w:t>的概念，即已完成工作的预算费用，挣值法也是由</w:t>
      </w:r>
      <w:r w:rsidRPr="002E008B">
        <w:t>此得名，其最大的特点在于用预算和费用衡量项目进度</w:t>
      </w:r>
      <w:r w:rsidRPr="002E008B">
        <w:rPr>
          <w:vertAlign w:val="superscript"/>
        </w:rPr>
        <w:t>[</w:t>
      </w:r>
      <w:r w:rsidR="0091664A" w:rsidRPr="002E008B">
        <w:rPr>
          <w:rFonts w:hint="eastAsia"/>
          <w:vertAlign w:val="superscript"/>
        </w:rPr>
        <w:t>21</w:t>
      </w:r>
      <w:r w:rsidRPr="002E008B">
        <w:rPr>
          <w:vertAlign w:val="superscript"/>
        </w:rPr>
        <w:t>]</w:t>
      </w:r>
      <w:r w:rsidRPr="002E008B">
        <w:t>。该方法的基本原理是分别对项目已完成工作</w:t>
      </w:r>
      <w:r w:rsidR="002E008B" w:rsidRPr="002E008B">
        <w:rPr>
          <w:rFonts w:hint="eastAsia"/>
        </w:rPr>
        <w:t>和计划工作的预算以及</w:t>
      </w:r>
      <w:r w:rsidRPr="002E008B">
        <w:t>实际</w:t>
      </w:r>
      <w:r w:rsidR="002E008B" w:rsidRPr="002E008B">
        <w:rPr>
          <w:rFonts w:hint="eastAsia"/>
        </w:rPr>
        <w:t>完成工作的</w:t>
      </w:r>
      <w:r w:rsidRPr="002E008B">
        <w:t>费用进行核算，</w:t>
      </w:r>
      <w:r w:rsidR="002E008B" w:rsidRPr="002E008B">
        <w:rPr>
          <w:rFonts w:hint="eastAsia"/>
        </w:rPr>
        <w:t>核算出来的</w:t>
      </w:r>
      <w:r w:rsidRPr="002E008B">
        <w:t>这个参</w:t>
      </w:r>
      <w:r w:rsidRPr="0012514B">
        <w:t>数的计算确定项目进度计划的进度偏差与费用偏差，最终判断项目的实际进度情况。</w:t>
      </w:r>
    </w:p>
    <w:p w:rsidR="00B56E81" w:rsidRPr="0012514B" w:rsidRDefault="002E008B" w:rsidP="00366A10">
      <w:pPr>
        <w:pStyle w:val="Eric"/>
        <w:ind w:firstLine="480"/>
      </w:pPr>
      <w:r>
        <w:t>与以往进度控制方法相比，挣值法能够</w:t>
      </w:r>
      <w:r w:rsidR="00B56E81" w:rsidRPr="0012514B">
        <w:t>同时对项目进度与成本进行控制。项目管理者在项目实施过程中通过挣值分析法的运用，能够不断分析项目的进展情况，达到项目进度与成本的控制要求，保证项目按照合同计划顺利实施。</w:t>
      </w:r>
    </w:p>
    <w:p w:rsidR="00B56E81" w:rsidRPr="0012514B" w:rsidRDefault="00B56E81" w:rsidP="00366A10">
      <w:pPr>
        <w:pStyle w:val="Eric"/>
        <w:ind w:firstLine="480"/>
      </w:pPr>
      <w:r w:rsidRPr="0012514B">
        <w:t>本文采用挣值法进行项目进度控制。从原理上说，挣值管理技术是一种进度偏差分析方法，它通过实际完成进度与原计划相比较，确定项目进度是否符合计划要求，项目费用</w:t>
      </w:r>
      <w:r w:rsidR="00CB711D">
        <w:t>是否与项目进度相均衡，能够比较准确地反映项目实际状态。</w:t>
      </w:r>
      <w:r w:rsidR="00CB711D" w:rsidRPr="00CB711D">
        <w:rPr>
          <w:color w:val="000000" w:themeColor="text1"/>
        </w:rPr>
        <w:t>挣值管理</w:t>
      </w:r>
      <w:r w:rsidR="00CB711D" w:rsidRPr="00CB711D">
        <w:rPr>
          <w:rFonts w:hint="eastAsia"/>
          <w:color w:val="000000" w:themeColor="text1"/>
        </w:rPr>
        <w:t>有</w:t>
      </w:r>
      <w:r w:rsidRPr="00CB711D">
        <w:rPr>
          <w:color w:val="000000" w:themeColor="text1"/>
        </w:rPr>
        <w:t>三个基本参数是：计划工作的预算成本（</w:t>
      </w:r>
      <w:r w:rsidRPr="00CB711D">
        <w:rPr>
          <w:color w:val="000000" w:themeColor="text1"/>
        </w:rPr>
        <w:t>BCWS</w:t>
      </w:r>
      <w:r w:rsidRPr="00CB711D">
        <w:rPr>
          <w:color w:val="000000" w:themeColor="text1"/>
        </w:rPr>
        <w:t>）、完成工作的预算成本（</w:t>
      </w:r>
      <w:r w:rsidRPr="00CB711D">
        <w:rPr>
          <w:color w:val="000000" w:themeColor="text1"/>
        </w:rPr>
        <w:t>BCWP</w:t>
      </w:r>
      <w:r w:rsidRPr="00CB711D">
        <w:rPr>
          <w:color w:val="000000" w:themeColor="text1"/>
        </w:rPr>
        <w:t>）、完成工作的实际成本（</w:t>
      </w:r>
      <w:r w:rsidRPr="00CB711D">
        <w:rPr>
          <w:color w:val="000000" w:themeColor="text1"/>
        </w:rPr>
        <w:t>ACWP</w:t>
      </w:r>
      <w:r w:rsidRPr="00CB711D">
        <w:rPr>
          <w:color w:val="000000" w:themeColor="text1"/>
        </w:rPr>
        <w:t>），其中</w:t>
      </w:r>
      <w:r w:rsidRPr="00CB711D">
        <w:rPr>
          <w:color w:val="000000" w:themeColor="text1"/>
        </w:rPr>
        <w:t>BCWP</w:t>
      </w:r>
      <w:r w:rsidRPr="00CB711D">
        <w:rPr>
          <w:color w:val="000000" w:themeColor="text1"/>
        </w:rPr>
        <w:t>即所谓挣值。进度偏差</w:t>
      </w:r>
      <w:r w:rsidRPr="0012514B">
        <w:t>（</w:t>
      </w:r>
      <w:r w:rsidRPr="0012514B">
        <w:t>SV</w:t>
      </w:r>
      <w:r w:rsidRPr="0012514B">
        <w:t>）</w:t>
      </w:r>
      <w:r w:rsidRPr="0012514B">
        <w:t>=</w:t>
      </w:r>
      <w:r w:rsidRPr="0012514B">
        <w:t>完成工作的预算成本（</w:t>
      </w:r>
      <w:r w:rsidRPr="0012514B">
        <w:t>BCWP</w:t>
      </w:r>
      <w:r w:rsidRPr="0012514B">
        <w:t>）</w:t>
      </w:r>
      <w:r w:rsidRPr="0012514B">
        <w:t xml:space="preserve">- </w:t>
      </w:r>
      <w:r w:rsidRPr="0012514B">
        <w:t>计划工作的预算成本（</w:t>
      </w:r>
      <w:r w:rsidRPr="0012514B">
        <w:t>BCWS</w:t>
      </w:r>
      <w:r w:rsidRPr="0012514B">
        <w:t>）。当</w:t>
      </w:r>
      <w:r w:rsidRPr="0012514B">
        <w:t>SV&gt;0</w:t>
      </w:r>
      <w:r w:rsidRPr="0012514B">
        <w:t>时，表示工期提前，</w:t>
      </w:r>
      <w:r w:rsidRPr="0012514B">
        <w:t>SV&lt;0</w:t>
      </w:r>
      <w:r w:rsidRPr="0012514B">
        <w:t>时，表示工期延迟。费用偏差（</w:t>
      </w:r>
      <w:r w:rsidRPr="0012514B">
        <w:t>CV</w:t>
      </w:r>
      <w:r w:rsidRPr="0012514B">
        <w:t>）</w:t>
      </w:r>
      <w:r w:rsidRPr="0012514B">
        <w:t xml:space="preserve">= </w:t>
      </w:r>
      <w:r w:rsidRPr="0012514B">
        <w:t>完成工作的预算成本（</w:t>
      </w:r>
      <w:r w:rsidRPr="0012514B">
        <w:t>BCWP</w:t>
      </w:r>
      <w:r w:rsidRPr="0012514B">
        <w:t>）</w:t>
      </w:r>
      <w:r w:rsidRPr="0012514B">
        <w:t>-</w:t>
      </w:r>
      <w:r w:rsidRPr="0012514B">
        <w:t>完成工作的实际成本（</w:t>
      </w:r>
      <w:r w:rsidRPr="0012514B">
        <w:t>ACWP</w:t>
      </w:r>
      <w:r w:rsidRPr="0012514B">
        <w:t>）。当</w:t>
      </w:r>
      <w:r w:rsidRPr="0012514B">
        <w:t>CV&gt;0</w:t>
      </w:r>
      <w:r w:rsidRPr="0012514B">
        <w:t>时，表示项目处于节支，</w:t>
      </w:r>
      <w:r w:rsidRPr="0012514B">
        <w:t>CV&lt;0</w:t>
      </w:r>
      <w:r w:rsidRPr="0012514B">
        <w:t>时，表示项目处于超支</w:t>
      </w:r>
      <w:r w:rsidRPr="0012514B">
        <w:rPr>
          <w:vertAlign w:val="superscript"/>
        </w:rPr>
        <w:t>[20]</w:t>
      </w:r>
      <w:r w:rsidRPr="0012514B">
        <w:t>。</w:t>
      </w:r>
    </w:p>
    <w:p w:rsidR="00B56E81" w:rsidRPr="0012514B" w:rsidRDefault="00B56E81" w:rsidP="00366A10">
      <w:pPr>
        <w:pStyle w:val="Eric"/>
        <w:ind w:firstLine="480"/>
      </w:pPr>
      <w:r w:rsidRPr="0012514B">
        <w:t>挣值法的控制流程具体如图</w:t>
      </w:r>
      <w:r w:rsidR="00136DDF">
        <w:rPr>
          <w:rFonts w:hint="eastAsia"/>
        </w:rPr>
        <w:t>3</w:t>
      </w:r>
      <w:r w:rsidRPr="0012514B">
        <w:t>所示。</w:t>
      </w:r>
    </w:p>
    <w:p w:rsidR="00B56E81" w:rsidRPr="0012514B" w:rsidRDefault="00B56E81" w:rsidP="00366A10">
      <w:pPr>
        <w:pStyle w:val="Eric2"/>
      </w:pPr>
      <w:r w:rsidRPr="0012514B">
        <w:object w:dxaOrig="7258" w:dyaOrig="9145">
          <v:shape id="_x0000_i1032" type="#_x0000_t75" style="width:361.8pt;height:458.1pt" o:ole="">
            <v:imagedata r:id="rId22" o:title=""/>
          </v:shape>
          <o:OLEObject Type="Embed" ProgID="Visio.Drawing.11" ShapeID="_x0000_i1032" DrawAspect="Content" ObjectID="_1479328517" r:id="rId23"/>
        </w:object>
      </w:r>
    </w:p>
    <w:p w:rsidR="0049043F" w:rsidRPr="00CB711D" w:rsidRDefault="00B56E81" w:rsidP="00366A10">
      <w:pPr>
        <w:pStyle w:val="Eric2"/>
      </w:pPr>
      <w:r w:rsidRPr="00CB711D">
        <w:t>图</w:t>
      </w:r>
      <w:r w:rsidR="00136DDF">
        <w:rPr>
          <w:rFonts w:hint="eastAsia"/>
        </w:rPr>
        <w:t>3</w:t>
      </w:r>
      <w:r w:rsidR="005C3175" w:rsidRPr="00CB711D">
        <w:t xml:space="preserve">  </w:t>
      </w:r>
      <w:r w:rsidRPr="00CB711D">
        <w:t>挣值法的控制流程图</w:t>
      </w:r>
    </w:p>
    <w:p w:rsidR="00B56E81" w:rsidRPr="00CB711D" w:rsidRDefault="00B56E81" w:rsidP="00366A10">
      <w:pPr>
        <w:pStyle w:val="Eric"/>
        <w:ind w:firstLine="480"/>
      </w:pPr>
      <w:r w:rsidRPr="00CB711D">
        <w:t>一般情况下，我们在运用挣值法控制项目进度时，</w:t>
      </w:r>
      <w:r w:rsidR="007968F0">
        <w:rPr>
          <w:rFonts w:hint="eastAsia"/>
        </w:rPr>
        <w:t>首先，</w:t>
      </w:r>
      <w:r w:rsidRPr="00CB711D">
        <w:t>需要根据项目的实际进展情况，</w:t>
      </w:r>
      <w:r w:rsidR="007968F0">
        <w:rPr>
          <w:rFonts w:hint="eastAsia"/>
        </w:rPr>
        <w:t>详细</w:t>
      </w:r>
      <w:r w:rsidRPr="00CB711D">
        <w:t>记录项目</w:t>
      </w:r>
      <w:r w:rsidRPr="00CB711D">
        <w:t>BCWS</w:t>
      </w:r>
      <w:r w:rsidRPr="00CB711D">
        <w:t>、</w:t>
      </w:r>
      <w:r w:rsidRPr="00CB711D">
        <w:t>BCWP</w:t>
      </w:r>
      <w:r w:rsidRPr="00CB711D">
        <w:t>、</w:t>
      </w:r>
      <w:r w:rsidRPr="00CB711D">
        <w:t>ACWP</w:t>
      </w:r>
      <w:r w:rsidRPr="00CB711D">
        <w:t>等项目参数</w:t>
      </w:r>
      <w:r w:rsidR="007968F0">
        <w:rPr>
          <w:rFonts w:hint="eastAsia"/>
        </w:rPr>
        <w:t>；之后，</w:t>
      </w:r>
      <w:r w:rsidR="00CB711D" w:rsidRPr="00CB711D">
        <w:rPr>
          <w:rFonts w:hint="eastAsia"/>
        </w:rPr>
        <w:t>在某个时间点</w:t>
      </w:r>
      <w:r w:rsidR="007968F0">
        <w:rPr>
          <w:rFonts w:hint="eastAsia"/>
        </w:rPr>
        <w:t>，</w:t>
      </w:r>
      <w:r w:rsidRPr="00CB711D">
        <w:t>计算</w:t>
      </w:r>
      <w:r w:rsidR="007968F0">
        <w:rPr>
          <w:rFonts w:hint="eastAsia"/>
        </w:rPr>
        <w:t>出</w:t>
      </w:r>
      <w:r w:rsidRPr="00CB711D">
        <w:t>累计费用曲线</w:t>
      </w:r>
      <w:r w:rsidR="007968F0">
        <w:rPr>
          <w:rFonts w:hint="eastAsia"/>
        </w:rPr>
        <w:t>；然后，比较</w:t>
      </w:r>
      <w:r w:rsidR="00CB711D" w:rsidRPr="00CB711D">
        <w:t>实际参数</w:t>
      </w:r>
      <w:r w:rsidR="00CB711D" w:rsidRPr="00CB711D">
        <w:rPr>
          <w:rFonts w:hint="eastAsia"/>
        </w:rPr>
        <w:t>和</w:t>
      </w:r>
      <w:r w:rsidRPr="00CB711D">
        <w:t>计划参数</w:t>
      </w:r>
      <w:r w:rsidR="00CB711D" w:rsidRPr="00CB711D">
        <w:rPr>
          <w:rFonts w:hint="eastAsia"/>
        </w:rPr>
        <w:t>，</w:t>
      </w:r>
      <w:r w:rsidR="002923D7">
        <w:rPr>
          <w:rFonts w:hint="eastAsia"/>
        </w:rPr>
        <w:t>识别</w:t>
      </w:r>
      <w:r w:rsidRPr="00CB711D">
        <w:t>项目</w:t>
      </w:r>
      <w:r w:rsidR="00CB711D" w:rsidRPr="00CB711D">
        <w:rPr>
          <w:rFonts w:hint="eastAsia"/>
        </w:rPr>
        <w:t>的</w:t>
      </w:r>
      <w:r w:rsidRPr="00CB711D">
        <w:t>进度偏差</w:t>
      </w:r>
      <w:r w:rsidR="002923D7">
        <w:rPr>
          <w:rFonts w:hint="eastAsia"/>
        </w:rPr>
        <w:t>及</w:t>
      </w:r>
      <w:r w:rsidRPr="00CB711D">
        <w:t>费用偏差</w:t>
      </w:r>
      <w:r w:rsidR="002923D7">
        <w:rPr>
          <w:rFonts w:hint="eastAsia"/>
        </w:rPr>
        <w:t>；最后，实施调整</w:t>
      </w:r>
      <w:r w:rsidR="00A617FF">
        <w:rPr>
          <w:rFonts w:hint="eastAsia"/>
        </w:rPr>
        <w:t>。只有这样，</w:t>
      </w:r>
      <w:r w:rsidR="002923D7">
        <w:rPr>
          <w:rFonts w:hint="eastAsia"/>
        </w:rPr>
        <w:t>才能</w:t>
      </w:r>
      <w:r w:rsidR="00CB711D" w:rsidRPr="00CB711D">
        <w:rPr>
          <w:rFonts w:hint="eastAsia"/>
        </w:rPr>
        <w:t>够有效地实现对项目的监控。</w:t>
      </w:r>
    </w:p>
    <w:p w:rsidR="00B56E81" w:rsidRPr="0012514B" w:rsidRDefault="00B56E81" w:rsidP="00D26F3F">
      <w:pPr>
        <w:spacing w:line="360" w:lineRule="auto"/>
        <w:ind w:firstLine="482"/>
      </w:pPr>
    </w:p>
    <w:p w:rsidR="00B56E81" w:rsidRPr="0012514B" w:rsidRDefault="00B56E81" w:rsidP="00DA0F44">
      <w:pPr>
        <w:ind w:firstLine="480"/>
        <w:sectPr w:rsidR="00B56E81" w:rsidRPr="0012514B" w:rsidSect="007C6926">
          <w:headerReference w:type="even" r:id="rId24"/>
          <w:headerReference w:type="default" r:id="rId25"/>
          <w:pgSz w:w="11907" w:h="16840" w:code="9"/>
          <w:pgMar w:top="1418" w:right="1134" w:bottom="1418" w:left="1701" w:header="851" w:footer="851" w:gutter="0"/>
          <w:cols w:space="425"/>
          <w:docGrid w:linePitch="384" w:charSpace="7430"/>
        </w:sectPr>
      </w:pPr>
    </w:p>
    <w:p w:rsidR="00B56E81" w:rsidRPr="0012514B" w:rsidRDefault="00A355DC" w:rsidP="009376F6">
      <w:pPr>
        <w:pStyle w:val="1"/>
        <w:spacing w:before="120" w:after="120"/>
        <w:rPr>
          <w:rFonts w:ascii="Times New Roman" w:hAnsi="Times New Roman"/>
        </w:rPr>
      </w:pPr>
      <w:bookmarkStart w:id="35" w:name="_Toc385377354"/>
      <w:bookmarkStart w:id="36" w:name="_Toc404042580"/>
      <w:r w:rsidRPr="0012514B">
        <w:rPr>
          <w:rFonts w:ascii="Times New Roman" w:hAnsi="Times New Roman"/>
        </w:rPr>
        <w:lastRenderedPageBreak/>
        <w:t>第三章</w:t>
      </w:r>
      <w:r w:rsidR="00366A10">
        <w:rPr>
          <w:rFonts w:ascii="Times New Roman" w:hAnsi="Times New Roman" w:hint="eastAsia"/>
        </w:rPr>
        <w:t xml:space="preserve">  </w:t>
      </w:r>
      <w:r w:rsidR="000E2268" w:rsidRPr="0012514B">
        <w:rPr>
          <w:rFonts w:ascii="Times New Roman" w:hAnsi="Times New Roman"/>
        </w:rPr>
        <w:t>R</w:t>
      </w:r>
      <w:r w:rsidR="000E2268" w:rsidRPr="0012514B">
        <w:rPr>
          <w:rFonts w:ascii="Times New Roman" w:hAnsi="Times New Roman"/>
        </w:rPr>
        <w:t>监控系统</w:t>
      </w:r>
      <w:r w:rsidR="00B56E81" w:rsidRPr="0012514B">
        <w:rPr>
          <w:rFonts w:ascii="Times New Roman" w:hAnsi="Times New Roman"/>
        </w:rPr>
        <w:t>项目进度现状分析</w:t>
      </w:r>
      <w:bookmarkEnd w:id="35"/>
      <w:bookmarkEnd w:id="36"/>
    </w:p>
    <w:p w:rsidR="00B56E81" w:rsidRPr="0012514B" w:rsidRDefault="00B56E81" w:rsidP="009376F6">
      <w:pPr>
        <w:pStyle w:val="2"/>
        <w:spacing w:before="120" w:after="120"/>
        <w:rPr>
          <w:rFonts w:ascii="Times New Roman" w:hAnsi="Times New Roman"/>
        </w:rPr>
      </w:pPr>
      <w:bookmarkStart w:id="37" w:name="_Toc385377355"/>
      <w:bookmarkStart w:id="38" w:name="_Toc404042581"/>
      <w:r w:rsidRPr="0012514B">
        <w:rPr>
          <w:rFonts w:ascii="Times New Roman" w:hAnsi="Times New Roman"/>
        </w:rPr>
        <w:t>3.1</w:t>
      </w:r>
      <w:r w:rsidR="0003509E">
        <w:rPr>
          <w:rFonts w:ascii="Times New Roman" w:hAnsi="Times New Roman" w:hint="eastAsia"/>
        </w:rPr>
        <w:t xml:space="preserve"> </w:t>
      </w:r>
      <w:r w:rsidRPr="0012514B">
        <w:rPr>
          <w:rFonts w:ascii="Times New Roman" w:hAnsi="Times New Roman"/>
        </w:rPr>
        <w:t>项目介绍</w:t>
      </w:r>
      <w:bookmarkEnd w:id="37"/>
      <w:bookmarkEnd w:id="38"/>
    </w:p>
    <w:p w:rsidR="00B56E81" w:rsidRPr="0012514B" w:rsidRDefault="00B56E81" w:rsidP="009376F6">
      <w:pPr>
        <w:pStyle w:val="3"/>
        <w:spacing w:before="120" w:after="120"/>
        <w:rPr>
          <w:rFonts w:ascii="Times New Roman" w:hAnsi="Times New Roman"/>
        </w:rPr>
      </w:pPr>
      <w:bookmarkStart w:id="39" w:name="_Toc385377356"/>
      <w:bookmarkStart w:id="40" w:name="_Toc404042582"/>
      <w:r w:rsidRPr="0012514B">
        <w:rPr>
          <w:rFonts w:ascii="Times New Roman" w:hAnsi="Times New Roman"/>
        </w:rPr>
        <w:t>3.1.1</w:t>
      </w:r>
      <w:r w:rsidR="00366A10">
        <w:rPr>
          <w:rFonts w:ascii="Times New Roman" w:hAnsi="Times New Roman" w:hint="eastAsia"/>
        </w:rPr>
        <w:t xml:space="preserve"> </w:t>
      </w:r>
      <w:r w:rsidRPr="0012514B">
        <w:rPr>
          <w:rFonts w:ascii="Times New Roman" w:hAnsi="Times New Roman"/>
        </w:rPr>
        <w:t>项目背景</w:t>
      </w:r>
      <w:bookmarkEnd w:id="39"/>
      <w:bookmarkEnd w:id="40"/>
    </w:p>
    <w:p w:rsidR="00B56E81" w:rsidRPr="00CB711D" w:rsidRDefault="00B56E81" w:rsidP="00366A10">
      <w:pPr>
        <w:pStyle w:val="Eric"/>
        <w:ind w:firstLine="480"/>
        <w:rPr>
          <w:color w:val="000000" w:themeColor="text1"/>
        </w:rPr>
      </w:pPr>
      <w:r w:rsidRPr="0012514B">
        <w:t>F</w:t>
      </w:r>
      <w:r w:rsidRPr="0012514B">
        <w:t>飞机由某国在上世纪六十年代提出，于八十年代完成研制。我国于</w:t>
      </w:r>
      <w:r w:rsidRPr="0012514B">
        <w:t>20</w:t>
      </w:r>
      <w:r w:rsidRPr="0012514B">
        <w:t>世纪</w:t>
      </w:r>
      <w:r w:rsidRPr="0012514B">
        <w:t>90</w:t>
      </w:r>
      <w:r w:rsidRPr="0012514B">
        <w:t>年代末期引进该飞机，在引进之初极大地提高了我国在某些领域内的防御能力，但是经过十余年的使用与摸索，也总结出了</w:t>
      </w:r>
      <w:r w:rsidRPr="0012514B">
        <w:t>F</w:t>
      </w:r>
      <w:r w:rsidRPr="0012514B">
        <w:t>飞机在使用过程中存在的许多不足之处，并提出了改进建议。在引进装备与国产装备体制融合、武器装备信息化</w:t>
      </w:r>
      <w:r w:rsidR="00B4507D" w:rsidRPr="0012514B">
        <w:t>的</w:t>
      </w:r>
      <w:r w:rsidRPr="0012514B">
        <w:t>大趋势下，装备论证单位根据使用部队的意见，结合现阶段军队装备建设趋势及情况</w:t>
      </w:r>
      <w:r w:rsidR="000E2268" w:rsidRPr="0012514B">
        <w:t>，</w:t>
      </w:r>
      <w:r w:rsidRPr="0012514B">
        <w:t>提出了改装方案。</w:t>
      </w:r>
      <w:r w:rsidRPr="0012514B">
        <w:t>F</w:t>
      </w:r>
      <w:r w:rsidRPr="0012514B">
        <w:t>飞机</w:t>
      </w:r>
      <w:r w:rsidRPr="00CB711D">
        <w:rPr>
          <w:color w:val="000000" w:themeColor="text1"/>
        </w:rPr>
        <w:t>改装项目立项批复投资</w:t>
      </w:r>
      <w:r w:rsidRPr="00CB711D">
        <w:rPr>
          <w:color w:val="000000" w:themeColor="text1"/>
        </w:rPr>
        <w:t>1500</w:t>
      </w:r>
      <w:r w:rsidRPr="00CB711D">
        <w:rPr>
          <w:color w:val="000000" w:themeColor="text1"/>
        </w:rPr>
        <w:t>万元，项目周期</w:t>
      </w:r>
      <w:r w:rsidRPr="00CB711D">
        <w:rPr>
          <w:color w:val="000000" w:themeColor="text1"/>
        </w:rPr>
        <w:t>12</w:t>
      </w:r>
      <w:r w:rsidRPr="00CB711D">
        <w:rPr>
          <w:color w:val="000000" w:themeColor="text1"/>
        </w:rPr>
        <w:t>个月。</w:t>
      </w:r>
    </w:p>
    <w:p w:rsidR="00B56E81" w:rsidRPr="0012514B" w:rsidRDefault="00F31007" w:rsidP="00366A10">
      <w:pPr>
        <w:pStyle w:val="Eric"/>
        <w:ind w:firstLine="480"/>
      </w:pPr>
      <w:r w:rsidRPr="00CB711D">
        <w:rPr>
          <w:color w:val="000000" w:themeColor="text1"/>
        </w:rPr>
        <w:t>L</w:t>
      </w:r>
      <w:r w:rsidRPr="00CB711D">
        <w:rPr>
          <w:color w:val="000000" w:themeColor="text1"/>
        </w:rPr>
        <w:t>研究所</w:t>
      </w:r>
      <w:r w:rsidR="00B56E81" w:rsidRPr="00CB711D">
        <w:rPr>
          <w:color w:val="000000" w:themeColor="text1"/>
        </w:rPr>
        <w:t>隶属于中航工业集团公司，它是集产品研发、生产、维修、服务为一体的</w:t>
      </w:r>
      <w:r w:rsidR="00CB711D" w:rsidRPr="00CB711D">
        <w:rPr>
          <w:rFonts w:hint="eastAsia"/>
          <w:color w:val="000000" w:themeColor="text1"/>
        </w:rPr>
        <w:t>综合性</w:t>
      </w:r>
      <w:r w:rsidR="00B56E81" w:rsidRPr="00CB711D">
        <w:rPr>
          <w:color w:val="000000" w:themeColor="text1"/>
        </w:rPr>
        <w:t>技术研究所。本世纪初期</w:t>
      </w:r>
      <w:r w:rsidR="00B56E81" w:rsidRPr="0012514B">
        <w:t>该研究所同装备了</w:t>
      </w:r>
      <w:r w:rsidR="00B56E81" w:rsidRPr="0012514B">
        <w:t>F</w:t>
      </w:r>
      <w:r w:rsidR="00B56E81" w:rsidRPr="0012514B">
        <w:t>飞机的某部队建立起联系，并承担了</w:t>
      </w:r>
      <w:r w:rsidR="00B56E81" w:rsidRPr="0012514B">
        <w:t>F</w:t>
      </w:r>
      <w:r w:rsidR="00B56E81" w:rsidRPr="0012514B">
        <w:t>飞机的部分维修任务，积累了相当的工程经验，具备承担该改装项目的能力。</w:t>
      </w:r>
      <w:r w:rsidR="00B4507D" w:rsidRPr="0012514B">
        <w:t>L</w:t>
      </w:r>
      <w:r w:rsidR="00B56E81" w:rsidRPr="0012514B">
        <w:t>研究所通过了此次</w:t>
      </w:r>
      <w:r w:rsidR="00B56E81" w:rsidRPr="0012514B">
        <w:t>F</w:t>
      </w:r>
      <w:r w:rsidR="00B56E81" w:rsidRPr="0012514B">
        <w:t>飞机</w:t>
      </w:r>
      <w:r w:rsidR="00B4507D" w:rsidRPr="0012514B">
        <w:t>加</w:t>
      </w:r>
      <w:r w:rsidR="00B56E81" w:rsidRPr="0012514B">
        <w:t>改装项目在立项阶段的调研和审查，成为该项目的主要承包单位之一。</w:t>
      </w:r>
      <w:r w:rsidR="001D06ED" w:rsidRPr="0012514B">
        <w:t>下文</w:t>
      </w:r>
      <w:r w:rsidR="002C75BE" w:rsidRPr="0012514B">
        <w:t>将对该项目已</w:t>
      </w:r>
      <w:r w:rsidR="005D7E32" w:rsidRPr="0012514B">
        <w:t>制定</w:t>
      </w:r>
      <w:r w:rsidR="002C75BE" w:rsidRPr="0012514B">
        <w:t>并付诸实施</w:t>
      </w:r>
      <w:r w:rsidR="005D7E32" w:rsidRPr="0012514B">
        <w:t>的项目进度计划进行详细阐述。</w:t>
      </w:r>
    </w:p>
    <w:p w:rsidR="00B56E81" w:rsidRPr="0012514B" w:rsidRDefault="00B56E81" w:rsidP="009376F6">
      <w:pPr>
        <w:pStyle w:val="3"/>
        <w:spacing w:before="120" w:after="120"/>
        <w:rPr>
          <w:rFonts w:ascii="Times New Roman" w:hAnsi="Times New Roman"/>
        </w:rPr>
      </w:pPr>
      <w:bookmarkStart w:id="41" w:name="_Toc385377357"/>
      <w:bookmarkStart w:id="42" w:name="_Toc404042583"/>
      <w:r w:rsidRPr="0012514B">
        <w:rPr>
          <w:rFonts w:ascii="Times New Roman" w:hAnsi="Times New Roman"/>
        </w:rPr>
        <w:t>3.1.2</w:t>
      </w:r>
      <w:r w:rsidR="00366A10">
        <w:rPr>
          <w:rFonts w:ascii="Times New Roman" w:hAnsi="Times New Roman" w:hint="eastAsia"/>
        </w:rPr>
        <w:t xml:space="preserve"> </w:t>
      </w:r>
      <w:r w:rsidRPr="0012514B">
        <w:rPr>
          <w:rFonts w:ascii="Times New Roman" w:hAnsi="Times New Roman"/>
        </w:rPr>
        <w:t>项目工作流程</w:t>
      </w:r>
      <w:bookmarkEnd w:id="41"/>
      <w:bookmarkEnd w:id="42"/>
    </w:p>
    <w:p w:rsidR="00B56E81" w:rsidRPr="0012514B" w:rsidRDefault="00B56E81" w:rsidP="00366A10">
      <w:pPr>
        <w:pStyle w:val="Eric"/>
        <w:ind w:firstLine="480"/>
      </w:pPr>
      <w:r w:rsidRPr="0012514B">
        <w:t>实现信息化和体制融合，从技术上来说，需要对引进装备进行解构，采用逆向工程方法了解原装备内信息流向、信息内容、交换途径等技术细节进行分析，并在合适的位置将需要的信息从引进装备中提取出来，转换成符合我军体制的信息，通过数据链将信息共享给高一层武器系统内的其他平台，系统项目工作流程见图</w:t>
      </w:r>
      <w:r w:rsidR="00136DDF">
        <w:rPr>
          <w:rFonts w:hint="eastAsia"/>
        </w:rPr>
        <w:t>4</w:t>
      </w:r>
      <w:r w:rsidRPr="0012514B">
        <w:t>。</w:t>
      </w:r>
    </w:p>
    <w:p w:rsidR="00B56E81" w:rsidRPr="0012514B" w:rsidRDefault="00B56E81" w:rsidP="00F665D6">
      <w:pPr>
        <w:spacing w:line="288" w:lineRule="auto"/>
        <w:ind w:firstLine="480"/>
        <w:rPr>
          <w:color w:val="000000"/>
          <w:sz w:val="24"/>
        </w:rPr>
      </w:pPr>
    </w:p>
    <w:p w:rsidR="00B56E81" w:rsidRPr="0012514B" w:rsidRDefault="00B56E81" w:rsidP="00366A10">
      <w:pPr>
        <w:pStyle w:val="Eric2"/>
      </w:pPr>
      <w:r w:rsidRPr="0012514B">
        <w:object w:dxaOrig="2928" w:dyaOrig="5196">
          <v:shape id="_x0000_i1033" type="#_x0000_t75" style="width:145.8pt;height:259.2pt" o:ole="">
            <v:imagedata r:id="rId26" o:title=""/>
          </v:shape>
          <o:OLEObject Type="Embed" ProgID="Visio.Drawing.11" ShapeID="_x0000_i1033" DrawAspect="Content" ObjectID="_1479328518" r:id="rId27"/>
        </w:object>
      </w:r>
    </w:p>
    <w:p w:rsidR="00B56E81" w:rsidRPr="0012514B" w:rsidRDefault="00B56E81" w:rsidP="00366A10">
      <w:pPr>
        <w:pStyle w:val="Eric2"/>
        <w:rPr>
          <w:color w:val="000000"/>
          <w:sz w:val="24"/>
        </w:rPr>
      </w:pPr>
      <w:r w:rsidRPr="0012514B">
        <w:t>图</w:t>
      </w:r>
      <w:r w:rsidR="00136DDF">
        <w:rPr>
          <w:rFonts w:hint="eastAsia"/>
        </w:rPr>
        <w:t>4</w:t>
      </w:r>
      <w:r w:rsidR="005C3175" w:rsidRPr="0012514B">
        <w:t xml:space="preserve">  </w:t>
      </w:r>
      <w:r w:rsidRPr="0012514B">
        <w:t>项目工作系统流程图</w:t>
      </w:r>
    </w:p>
    <w:p w:rsidR="00B56E81" w:rsidRPr="0012514B" w:rsidRDefault="00B4507D" w:rsidP="00366A10">
      <w:pPr>
        <w:pStyle w:val="Eric"/>
        <w:ind w:firstLine="480"/>
      </w:pPr>
      <w:r w:rsidRPr="0012514B">
        <w:t>R</w:t>
      </w:r>
      <w:r w:rsidRPr="0012514B">
        <w:t>监控系统</w:t>
      </w:r>
      <w:r w:rsidR="00B56E81" w:rsidRPr="0012514B">
        <w:t>项目逆向工程阶段涉及</w:t>
      </w:r>
      <w:r w:rsidR="00B56E81" w:rsidRPr="0012514B">
        <w:t>F</w:t>
      </w:r>
      <w:r w:rsidR="00B56E81" w:rsidRPr="0012514B">
        <w:t>飞机</w:t>
      </w:r>
      <w:r w:rsidR="00B56E81" w:rsidRPr="0012514B">
        <w:t>W</w:t>
      </w:r>
      <w:r w:rsidR="00B56E81" w:rsidRPr="0012514B">
        <w:t>分系统、</w:t>
      </w:r>
      <w:r w:rsidR="00B56E81" w:rsidRPr="0012514B">
        <w:t>X</w:t>
      </w:r>
      <w:r w:rsidR="00B56E81" w:rsidRPr="0012514B">
        <w:t>分系统、</w:t>
      </w:r>
      <w:r w:rsidR="00B56E81" w:rsidRPr="0012514B">
        <w:t>Z</w:t>
      </w:r>
      <w:r w:rsidR="00B56E81" w:rsidRPr="0012514B">
        <w:t>分系统。工程设计阶段将研制一个</w:t>
      </w:r>
      <w:r w:rsidR="00B56E81" w:rsidRPr="0012514B">
        <w:t>IPD</w:t>
      </w:r>
      <w:r w:rsidR="00B56E81" w:rsidRPr="0012514B">
        <w:t>系统，由</w:t>
      </w:r>
      <w:r w:rsidR="00B56E81" w:rsidRPr="0012514B">
        <w:t>T1</w:t>
      </w:r>
      <w:r w:rsidR="00B56E81" w:rsidRPr="0012514B">
        <w:t>子系统、</w:t>
      </w:r>
      <w:r w:rsidR="00B56E81" w:rsidRPr="0012514B">
        <w:t>T2</w:t>
      </w:r>
      <w:r w:rsidR="00B56E81" w:rsidRPr="0012514B">
        <w:t>子系统、</w:t>
      </w:r>
      <w:r w:rsidR="00B56E81" w:rsidRPr="0012514B">
        <w:t>P</w:t>
      </w:r>
      <w:r w:rsidR="00B56E81" w:rsidRPr="0012514B">
        <w:t>子系统、</w:t>
      </w:r>
      <w:r w:rsidR="00B56E81" w:rsidRPr="0012514B">
        <w:t>R</w:t>
      </w:r>
      <w:r w:rsidR="00B56E81" w:rsidRPr="0012514B">
        <w:t>子系统、</w:t>
      </w:r>
      <w:r w:rsidR="00B56E81" w:rsidRPr="0012514B">
        <w:t>D</w:t>
      </w:r>
      <w:r w:rsidR="00B56E81" w:rsidRPr="0012514B">
        <w:t>子系统组成。为了全面展现项目情况，我们将图</w:t>
      </w:r>
      <w:r w:rsidR="00BE7408">
        <w:rPr>
          <w:rFonts w:hint="eastAsia"/>
        </w:rPr>
        <w:t>5</w:t>
      </w:r>
      <w:r w:rsidR="00B56E81" w:rsidRPr="0012514B">
        <w:t>所示的系统工作流程中的每一个工作环节进行再分解。</w:t>
      </w:r>
    </w:p>
    <w:p w:rsidR="00B56E81" w:rsidRPr="0012514B" w:rsidRDefault="00B56E81" w:rsidP="00366A10">
      <w:pPr>
        <w:pStyle w:val="Eric"/>
        <w:ind w:firstLine="480"/>
      </w:pPr>
      <w:r w:rsidRPr="0012514B">
        <w:t>1</w:t>
      </w:r>
      <w:r w:rsidRPr="0012514B">
        <w:t>）逆向工程阶段</w:t>
      </w:r>
    </w:p>
    <w:p w:rsidR="00B56E81" w:rsidRPr="0012514B" w:rsidRDefault="00B56E81" w:rsidP="00366A10">
      <w:pPr>
        <w:pStyle w:val="Eric"/>
        <w:ind w:firstLine="480"/>
      </w:pPr>
      <w:r w:rsidRPr="0012514B">
        <w:t>所谓逆向工程，指的是一种产品设计技术，目前广泛应用于商业军事领域硬件分析，该方法将一项目标产品进行逆向分析，从而分析得出产品的规格属性以及生产该产品的技术流程，最终可以生产出与目标产品功能相近的产品。逆向工程的显著特点在于可以在无法明确生产工艺信息的情况下，从目标成品逆向推导，得出目标产品的生产过程。</w:t>
      </w:r>
    </w:p>
    <w:p w:rsidR="00B56E81" w:rsidRPr="0012514B" w:rsidRDefault="00B4507D" w:rsidP="00366A10">
      <w:pPr>
        <w:pStyle w:val="Eric"/>
        <w:ind w:firstLine="480"/>
      </w:pPr>
      <w:r w:rsidRPr="0012514B">
        <w:t>R</w:t>
      </w:r>
      <w:r w:rsidRPr="0012514B">
        <w:t>监控系统</w:t>
      </w:r>
      <w:r w:rsidR="00B56E81" w:rsidRPr="0012514B">
        <w:t>项目在实行逆向工程时首先对资料进行分析，编写系统测试方案，将测试方案送交各位专家征求意见</w:t>
      </w:r>
      <w:r w:rsidRPr="0012514B">
        <w:t>。</w:t>
      </w:r>
      <w:r w:rsidR="00B56E81" w:rsidRPr="0012514B">
        <w:t>若测试方案不可行，则返回重新编写测试方案</w:t>
      </w:r>
      <w:r w:rsidRPr="0012514B">
        <w:t>；</w:t>
      </w:r>
      <w:r w:rsidR="00B56E81" w:rsidRPr="0012514B">
        <w:t>若测试方案可行，则</w:t>
      </w:r>
      <w:r w:rsidRPr="0012514B">
        <w:t>需要</w:t>
      </w:r>
      <w:r w:rsidR="00B56E81" w:rsidRPr="0012514B">
        <w:t>设计专用</w:t>
      </w:r>
      <w:r w:rsidRPr="0012514B">
        <w:t>的</w:t>
      </w:r>
      <w:r w:rsidR="00B56E81" w:rsidRPr="0012514B">
        <w:t>测试设备</w:t>
      </w:r>
      <w:r w:rsidRPr="0012514B">
        <w:t>。</w:t>
      </w:r>
      <w:r w:rsidR="00B56E81" w:rsidRPr="0012514B">
        <w:t>在实验室进行设备测试，</w:t>
      </w:r>
      <w:r w:rsidRPr="0012514B">
        <w:t>并</w:t>
      </w:r>
      <w:r w:rsidR="00B56E81" w:rsidRPr="0012514B">
        <w:t>对</w:t>
      </w:r>
      <w:r w:rsidRPr="0012514B">
        <w:t>测试数据</w:t>
      </w:r>
      <w:r w:rsidR="00B56E81" w:rsidRPr="0012514B">
        <w:t>进行</w:t>
      </w:r>
      <w:r w:rsidRPr="0012514B">
        <w:t>详细地</w:t>
      </w:r>
      <w:r w:rsidR="00B56E81" w:rsidRPr="0012514B">
        <w:t>分析</w:t>
      </w:r>
      <w:r w:rsidRPr="0012514B">
        <w:t>。</w:t>
      </w:r>
      <w:r w:rsidR="00B56E81" w:rsidRPr="0012514B">
        <w:t>若数据正确，则出具数据分析报告</w:t>
      </w:r>
      <w:r w:rsidRPr="0012514B">
        <w:t>；</w:t>
      </w:r>
      <w:r w:rsidR="00B56E81" w:rsidRPr="0012514B">
        <w:t>若数据错误，则返回实验室</w:t>
      </w:r>
      <w:r w:rsidRPr="0012514B">
        <w:t>重新</w:t>
      </w:r>
      <w:r w:rsidR="00B56E81" w:rsidRPr="0012514B">
        <w:t>进行测试，直到</w:t>
      </w:r>
      <w:r w:rsidRPr="0012514B">
        <w:t>测试</w:t>
      </w:r>
      <w:r w:rsidR="00B56E81" w:rsidRPr="0012514B">
        <w:t>数据正确为止。</w:t>
      </w:r>
    </w:p>
    <w:p w:rsidR="00B56E81" w:rsidRPr="0012514B" w:rsidRDefault="00B4507D" w:rsidP="00366A10">
      <w:pPr>
        <w:pStyle w:val="Eric"/>
        <w:ind w:firstLine="480"/>
      </w:pPr>
      <w:r w:rsidRPr="0012514B">
        <w:t>R</w:t>
      </w:r>
      <w:r w:rsidRPr="0012514B">
        <w:t>监控系统</w:t>
      </w:r>
      <w:r w:rsidR="00B56E81" w:rsidRPr="0012514B">
        <w:t>项目逆向工程阶段工作流程图如图</w:t>
      </w:r>
      <w:r w:rsidR="00136DDF">
        <w:rPr>
          <w:rFonts w:hint="eastAsia"/>
        </w:rPr>
        <w:t>5</w:t>
      </w:r>
      <w:r w:rsidR="00B56E81" w:rsidRPr="0012514B">
        <w:t>所示。</w:t>
      </w:r>
    </w:p>
    <w:p w:rsidR="00B56E81" w:rsidRPr="0012514B" w:rsidRDefault="00B56E81" w:rsidP="00DA0F44">
      <w:pPr>
        <w:spacing w:line="288" w:lineRule="auto"/>
        <w:ind w:firstLine="560"/>
        <w:jc w:val="center"/>
        <w:rPr>
          <w:sz w:val="28"/>
          <w:szCs w:val="28"/>
        </w:rPr>
      </w:pPr>
    </w:p>
    <w:p w:rsidR="00B56E81" w:rsidRPr="0012514B" w:rsidRDefault="00B56E81" w:rsidP="00DA0F44">
      <w:pPr>
        <w:spacing w:line="288" w:lineRule="auto"/>
        <w:ind w:firstLine="560"/>
        <w:jc w:val="center"/>
        <w:rPr>
          <w:sz w:val="28"/>
          <w:szCs w:val="28"/>
        </w:rPr>
      </w:pPr>
    </w:p>
    <w:p w:rsidR="00B56E81" w:rsidRPr="0012514B" w:rsidRDefault="00B56E81" w:rsidP="00366A10">
      <w:pPr>
        <w:pStyle w:val="Eric2"/>
      </w:pPr>
      <w:r w:rsidRPr="0012514B">
        <w:object w:dxaOrig="3996" w:dyaOrig="8031">
          <v:shape id="_x0000_i1034" type="#_x0000_t75" style="width:198pt;height:400.5pt" o:ole="">
            <v:imagedata r:id="rId28" o:title=""/>
          </v:shape>
          <o:OLEObject Type="Embed" ProgID="Visio.Drawing.11" ShapeID="_x0000_i1034" DrawAspect="Content" ObjectID="_1479328519" r:id="rId29"/>
        </w:object>
      </w:r>
    </w:p>
    <w:p w:rsidR="00B56E81" w:rsidRPr="0012514B" w:rsidRDefault="00B56E81" w:rsidP="00366A10">
      <w:pPr>
        <w:pStyle w:val="Eric2"/>
      </w:pPr>
      <w:r w:rsidRPr="0012514B">
        <w:t>图</w:t>
      </w:r>
      <w:r w:rsidR="00136DDF">
        <w:rPr>
          <w:rFonts w:hint="eastAsia"/>
        </w:rPr>
        <w:t>5</w:t>
      </w:r>
      <w:r w:rsidR="006E5136" w:rsidRPr="0012514B">
        <w:t xml:space="preserve">  </w:t>
      </w:r>
      <w:r w:rsidRPr="0012514B">
        <w:t>逆向工程阶段工作流程图</w:t>
      </w:r>
    </w:p>
    <w:p w:rsidR="00B56E81" w:rsidRPr="0012514B" w:rsidRDefault="00B56E81" w:rsidP="00366A10">
      <w:pPr>
        <w:pStyle w:val="Eric"/>
        <w:ind w:firstLine="480"/>
      </w:pPr>
      <w:r w:rsidRPr="0012514B">
        <w:t>2</w:t>
      </w:r>
      <w:r w:rsidRPr="0012514B">
        <w:t>）工程设计阶段</w:t>
      </w:r>
    </w:p>
    <w:p w:rsidR="00B56E81" w:rsidRPr="0012514B" w:rsidRDefault="00B56E81" w:rsidP="00366A10">
      <w:pPr>
        <w:pStyle w:val="Eric"/>
        <w:ind w:firstLine="480"/>
      </w:pPr>
      <w:r w:rsidRPr="0012514B">
        <w:t>项目完成逆向工程后，进入工程设计阶段。首先输入设计文件，对系统方案进行设计，包括各个分系统方案的设计，系统方案设计结束后对方案进行评审</w:t>
      </w:r>
      <w:r w:rsidR="00B4507D" w:rsidRPr="0012514B">
        <w:t>。</w:t>
      </w:r>
      <w:r w:rsidRPr="0012514B">
        <w:t>若方案未通过评审，则返回重新设计系统方案</w:t>
      </w:r>
      <w:r w:rsidR="00B4507D" w:rsidRPr="0012514B">
        <w:t>；</w:t>
      </w:r>
      <w:r w:rsidRPr="0012514B">
        <w:t>若方案通过评审，则进入下一步详细设计阶段</w:t>
      </w:r>
      <w:r w:rsidR="00B4507D" w:rsidRPr="0012514B">
        <w:t>。</w:t>
      </w:r>
      <w:r w:rsidRPr="0012514B">
        <w:t>在详细阶段要决定是否将工程设计进行外包，若选择是，则将工程设计进行外包</w:t>
      </w:r>
      <w:r w:rsidR="00B4507D" w:rsidRPr="0012514B">
        <w:t>；</w:t>
      </w:r>
      <w:r w:rsidRPr="0012514B">
        <w:t>若选择否，</w:t>
      </w:r>
      <w:r w:rsidRPr="001701EE">
        <w:rPr>
          <w:color w:val="000000" w:themeColor="text1"/>
        </w:rPr>
        <w:t>则要从硬件和软件两方面进行详细设计</w:t>
      </w:r>
      <w:r w:rsidR="00B4507D" w:rsidRPr="001701EE">
        <w:rPr>
          <w:color w:val="000000" w:themeColor="text1"/>
        </w:rPr>
        <w:t>。</w:t>
      </w:r>
      <w:r w:rsidR="00CB711D" w:rsidRPr="001701EE">
        <w:rPr>
          <w:rFonts w:hint="eastAsia"/>
          <w:color w:val="000000" w:themeColor="text1"/>
        </w:rPr>
        <w:t>在此过程中，</w:t>
      </w:r>
      <w:r w:rsidRPr="001701EE">
        <w:rPr>
          <w:color w:val="000000" w:themeColor="text1"/>
        </w:rPr>
        <w:t>软件设计内容主要为软件编制，</w:t>
      </w:r>
      <w:r w:rsidRPr="0012514B">
        <w:t>硬件设计内容主要为硬件图纸绘制，图纸绘制后进行图纸审签，若审签不合格则要重新进行硬件设计，若审签合格则硬件转入试制阶段。</w:t>
      </w:r>
    </w:p>
    <w:p w:rsidR="00B56E81" w:rsidRPr="0012514B" w:rsidRDefault="00B4507D" w:rsidP="00366A10">
      <w:pPr>
        <w:pStyle w:val="Eric"/>
        <w:ind w:firstLine="480"/>
      </w:pPr>
      <w:r w:rsidRPr="0012514B">
        <w:t>R</w:t>
      </w:r>
      <w:r w:rsidRPr="0012514B">
        <w:t>监控系统</w:t>
      </w:r>
      <w:r w:rsidR="00B56E81" w:rsidRPr="0012514B">
        <w:t>项目工程设计阶段工作流程如图</w:t>
      </w:r>
      <w:r w:rsidR="00136DDF">
        <w:rPr>
          <w:rFonts w:hint="eastAsia"/>
        </w:rPr>
        <w:t>6</w:t>
      </w:r>
      <w:r w:rsidR="00B56E81" w:rsidRPr="0012514B">
        <w:t>所示。</w:t>
      </w:r>
    </w:p>
    <w:p w:rsidR="00B56E81" w:rsidRPr="0012514B" w:rsidRDefault="00583AC4" w:rsidP="009D2A11">
      <w:pPr>
        <w:spacing w:beforeLines="50" w:line="288" w:lineRule="auto"/>
        <w:jc w:val="center"/>
      </w:pPr>
      <w:r>
        <w:pict>
          <v:group id="_x0000_s1374" editas="canvas" style="width:386.9pt;height:444.6pt;mso-position-horizontal-relative:char;mso-position-vertical-relative:line" coordorigin="1800,1827" coordsize="7738,8892">
            <o:lock v:ext="edit" aspectratio="t"/>
            <v:shape id="_x0000_s1375" type="#_x0000_t75" style="position:absolute;left:1800;top:1827;width:7738;height:8892" o:preferrelative="f">
              <v:fill o:detectmouseclick="t"/>
              <v:path o:extrusionok="t" o:connecttype="none"/>
              <o:lock v:ext="edit" text="t"/>
            </v:shape>
            <v:shapetype id="_x0000_t202" coordsize="21600,21600" o:spt="202" path="m,l,21600r21600,l21600,xe">
              <v:stroke joinstyle="miter"/>
              <v:path gradientshapeok="t" o:connecttype="rect"/>
            </v:shapetype>
            <v:shape id="_x0000_s1376" type="#_x0000_t202" style="position:absolute;left:5400;top:5103;width:1440;height:468" stroked="f">
              <v:textbox style="mso-next-textbox:#_x0000_s1376">
                <w:txbxContent>
                  <w:p w:rsidR="009D2A11" w:rsidRPr="007B6FCD" w:rsidRDefault="009D2A11" w:rsidP="00F665D6">
                    <w:pPr>
                      <w:rPr>
                        <w:szCs w:val="21"/>
                      </w:rPr>
                    </w:pPr>
                    <w:r w:rsidRPr="007B6FCD">
                      <w:rPr>
                        <w:rFonts w:hint="eastAsia"/>
                        <w:szCs w:val="21"/>
                      </w:rPr>
                      <w:t>通过评审</w:t>
                    </w:r>
                  </w:p>
                </w:txbxContent>
              </v:textbox>
            </v:shape>
            <v:shape id="_x0000_s1377" type="#_x0000_t202" style="position:absolute;left:4500;top:9471;width:720;height:468" stroked="f">
              <v:textbox style="mso-next-textbox:#_x0000_s1377">
                <w:txbxContent>
                  <w:p w:rsidR="009D2A11" w:rsidRPr="007B6FCD" w:rsidRDefault="009D2A11" w:rsidP="00F665D6">
                    <w:pPr>
                      <w:rPr>
                        <w:szCs w:val="21"/>
                      </w:rPr>
                    </w:pPr>
                    <w:r w:rsidRPr="007B6FCD">
                      <w:rPr>
                        <w:rFonts w:hint="eastAsia"/>
                        <w:szCs w:val="21"/>
                      </w:rPr>
                      <w:t>合格</w:t>
                    </w:r>
                  </w:p>
                </w:txbxContent>
              </v:textbox>
            </v:shape>
            <v:shape id="_x0000_s1378" type="#_x0000_t202" style="position:absolute;left:5310;top:8379;width:1157;height:468" stroked="f">
              <v:textbox style="mso-next-textbox:#_x0000_s1378">
                <w:txbxContent>
                  <w:p w:rsidR="009D2A11" w:rsidRPr="007B6FCD" w:rsidRDefault="009D2A11" w:rsidP="00F665D6">
                    <w:pPr>
                      <w:rPr>
                        <w:szCs w:val="21"/>
                      </w:rPr>
                    </w:pPr>
                    <w:r w:rsidRPr="007B6FCD">
                      <w:rPr>
                        <w:rFonts w:hint="eastAsia"/>
                        <w:szCs w:val="21"/>
                      </w:rPr>
                      <w:t>不合格</w:t>
                    </w:r>
                  </w:p>
                </w:txbxContent>
              </v:textbox>
            </v:shape>
            <v:shape id="_x0000_s1379" type="#_x0000_t202" style="position:absolute;left:5400;top:6975;width:540;height:468" stroked="f">
              <v:textbox style="mso-next-textbox:#_x0000_s1379">
                <w:txbxContent>
                  <w:p w:rsidR="009D2A11" w:rsidRPr="007B6FCD" w:rsidRDefault="009D2A11" w:rsidP="00F665D6">
                    <w:pPr>
                      <w:rPr>
                        <w:szCs w:val="21"/>
                      </w:rPr>
                    </w:pPr>
                    <w:r w:rsidRPr="007B6FCD">
                      <w:rPr>
                        <w:rFonts w:hint="eastAsia"/>
                        <w:szCs w:val="21"/>
                      </w:rPr>
                      <w:t>否</w:t>
                    </w:r>
                  </w:p>
                </w:txbxContent>
              </v:textbox>
            </v:shape>
            <v:shape id="_x0000_s1380" type="#_x0000_t202" style="position:absolute;left:2491;top:4011;width:1529;height:468" stroked="f">
              <v:textbox style="mso-next-textbox:#_x0000_s1380">
                <w:txbxContent>
                  <w:p w:rsidR="009D2A11" w:rsidRPr="007B6FCD" w:rsidRDefault="009D2A11" w:rsidP="00F665D6">
                    <w:pPr>
                      <w:rPr>
                        <w:szCs w:val="21"/>
                      </w:rPr>
                    </w:pPr>
                    <w:r w:rsidRPr="007B6FCD">
                      <w:rPr>
                        <w:rFonts w:hint="eastAsia"/>
                        <w:szCs w:val="21"/>
                      </w:rPr>
                      <w:t>未通过评审</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381" type="#_x0000_t115" style="position:absolute;left:4320;top:2139;width:1979;height:625">
              <v:textbox style="mso-next-textbox:#_x0000_s1381">
                <w:txbxContent>
                  <w:p w:rsidR="009D2A11" w:rsidRPr="007B6FCD" w:rsidRDefault="009D2A11" w:rsidP="00F665D6">
                    <w:pPr>
                      <w:rPr>
                        <w:szCs w:val="21"/>
                      </w:rPr>
                    </w:pPr>
                    <w:r w:rsidRPr="007B6FCD">
                      <w:rPr>
                        <w:rFonts w:hint="eastAsia"/>
                        <w:szCs w:val="21"/>
                      </w:rPr>
                      <w:t>设计输入文件</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382" type="#_x0000_t114" style="position:absolute;left:4500;top:3231;width:1621;height:624">
              <v:textbox style="mso-next-textbox:#_x0000_s1382">
                <w:txbxContent>
                  <w:p w:rsidR="009D2A11" w:rsidRPr="007B6FCD" w:rsidRDefault="009D2A11" w:rsidP="00F665D6">
                    <w:pPr>
                      <w:rPr>
                        <w:szCs w:val="21"/>
                      </w:rPr>
                    </w:pPr>
                    <w:r w:rsidRPr="007B6FCD">
                      <w:rPr>
                        <w:rFonts w:hint="eastAsia"/>
                        <w:szCs w:val="21"/>
                      </w:rPr>
                      <w:t>系统方案设计</w:t>
                    </w:r>
                  </w:p>
                </w:txbxContent>
              </v:textbox>
            </v:shape>
            <v:shape id="_x0000_s1383" type="#_x0000_t114" style="position:absolute;left:7380;top:4011;width:1980;height:624">
              <v:textbox style="mso-next-textbox:#_x0000_s1383">
                <w:txbxContent>
                  <w:p w:rsidR="009D2A11" w:rsidRPr="007B6FCD" w:rsidRDefault="009D2A11" w:rsidP="00F665D6">
                    <w:pPr>
                      <w:rPr>
                        <w:szCs w:val="21"/>
                      </w:rPr>
                    </w:pPr>
                    <w:r w:rsidRPr="007B6FCD">
                      <w:rPr>
                        <w:rFonts w:hint="eastAsia"/>
                        <w:szCs w:val="21"/>
                      </w:rPr>
                      <w:t>分系统</w:t>
                    </w:r>
                    <w:r w:rsidRPr="007B6FCD">
                      <w:rPr>
                        <w:rFonts w:hint="eastAsia"/>
                        <w:szCs w:val="21"/>
                      </w:rPr>
                      <w:t>3</w:t>
                    </w:r>
                    <w:r w:rsidRPr="007B6FCD">
                      <w:rPr>
                        <w:rFonts w:hint="eastAsia"/>
                        <w:szCs w:val="21"/>
                      </w:rPr>
                      <w:t>方案设计</w:t>
                    </w:r>
                  </w:p>
                </w:txbxContent>
              </v:textbox>
            </v:shape>
            <v:shape id="_x0000_s1384" type="#_x0000_t114" style="position:absolute;left:7380;top:3231;width:1980;height:623">
              <v:textbox style="mso-next-textbox:#_x0000_s1384">
                <w:txbxContent>
                  <w:p w:rsidR="009D2A11" w:rsidRPr="007B6FCD" w:rsidRDefault="009D2A11" w:rsidP="00F665D6">
                    <w:pPr>
                      <w:rPr>
                        <w:szCs w:val="21"/>
                      </w:rPr>
                    </w:pPr>
                    <w:r w:rsidRPr="007B6FCD">
                      <w:rPr>
                        <w:rFonts w:hint="eastAsia"/>
                        <w:szCs w:val="21"/>
                      </w:rPr>
                      <w:t>分系统</w:t>
                    </w:r>
                    <w:r w:rsidRPr="007B6FCD">
                      <w:rPr>
                        <w:rFonts w:hint="eastAsia"/>
                        <w:szCs w:val="21"/>
                      </w:rPr>
                      <w:t>2</w:t>
                    </w:r>
                    <w:r w:rsidRPr="007B6FCD">
                      <w:rPr>
                        <w:rFonts w:hint="eastAsia"/>
                        <w:szCs w:val="21"/>
                      </w:rPr>
                      <w:t>方案设计</w:t>
                    </w:r>
                  </w:p>
                </w:txbxContent>
              </v:textbox>
            </v:shape>
            <v:shape id="_x0000_s1385" type="#_x0000_t114" style="position:absolute;left:7380;top:2451;width:1980;height:625">
              <v:textbox style="mso-next-textbox:#_x0000_s1385">
                <w:txbxContent>
                  <w:p w:rsidR="009D2A11" w:rsidRPr="007B6FCD" w:rsidRDefault="009D2A11" w:rsidP="00F665D6">
                    <w:pPr>
                      <w:rPr>
                        <w:szCs w:val="21"/>
                      </w:rPr>
                    </w:pPr>
                    <w:r w:rsidRPr="007B6FCD">
                      <w:rPr>
                        <w:rFonts w:hint="eastAsia"/>
                        <w:szCs w:val="21"/>
                      </w:rPr>
                      <w:t>分系统</w:t>
                    </w:r>
                    <w:r w:rsidRPr="007B6FCD">
                      <w:rPr>
                        <w:rFonts w:hint="eastAsia"/>
                        <w:szCs w:val="21"/>
                      </w:rPr>
                      <w:t>1</w:t>
                    </w:r>
                    <w:r w:rsidRPr="007B6FCD">
                      <w:rPr>
                        <w:rFonts w:hint="eastAsia"/>
                        <w:szCs w:val="21"/>
                      </w:rPr>
                      <w:t>方案设计</w:t>
                    </w:r>
                  </w:p>
                </w:txbxContent>
              </v:textbox>
            </v:shape>
            <v:shapetype id="_x0000_t32" coordsize="21600,21600" o:spt="32" o:oned="t" path="m,l21600,21600e" filled="f">
              <v:path arrowok="t" fillok="f" o:connecttype="none"/>
              <o:lock v:ext="edit" shapetype="t"/>
            </v:shapetype>
            <v:shape id="_x0000_s1386" type="#_x0000_t32" style="position:absolute;left:5310;top:2715;width:1;height:516"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87" type="#_x0000_t34" style="position:absolute;left:6121;top:3543;width:1259;height:780" o:connectortype="elbow" adj="10791,-93434,-103436">
              <v:stroke endarrow="block"/>
            </v:shape>
            <v:shape id="_x0000_s1388" type="#_x0000_t32" style="position:absolute;left:6121;top:3543;width:1259;height:1" o:connectortype="elbow" adj="-103436,-1,-103436">
              <v:stroke endarrow="block"/>
            </v:shape>
            <v:shape id="_x0000_s1389" type="#_x0000_t34" style="position:absolute;left:6121;top:2764;width:1259;height:779;flip:y" o:connectortype="elbow" adj="10791,93554,-103436">
              <v:stroke endarrow="block"/>
            </v:shape>
            <v:shapetype id="_x0000_t110" coordsize="21600,21600" o:spt="110" path="m10800,l,10800,10800,21600,21600,10800xe">
              <v:stroke joinstyle="miter"/>
              <v:path gradientshapeok="t" o:connecttype="rect" textboxrect="5400,5400,16200,16200"/>
            </v:shapetype>
            <v:shape id="_x0000_s1390" type="#_x0000_t110" style="position:absolute;left:4140;top:4323;width:2340;height:780">
              <v:textbox style="mso-next-textbox:#_x0000_s1390">
                <w:txbxContent>
                  <w:p w:rsidR="009D2A11" w:rsidRPr="007B6FCD" w:rsidRDefault="009D2A11" w:rsidP="00F665D6">
                    <w:pPr>
                      <w:rPr>
                        <w:szCs w:val="21"/>
                      </w:rPr>
                    </w:pPr>
                    <w:r w:rsidRPr="007B6FCD">
                      <w:rPr>
                        <w:rFonts w:hint="eastAsia"/>
                        <w:szCs w:val="21"/>
                      </w:rPr>
                      <w:t>方案评审</w:t>
                    </w:r>
                  </w:p>
                </w:txbxContent>
              </v:textbox>
            </v:shape>
            <v:shape id="_x0000_s1391" type="#_x0000_t32" style="position:absolute;left:5310;top:3820;width:1;height:503;flip:x" o:connectortype="straight">
              <v:stroke endarrow="block"/>
            </v:shape>
            <v:shape id="_x0000_s1392" type="#_x0000_t34" style="position:absolute;left:4140;top:3543;width:360;height:1170;rotation:180;flip:x" o:connectortype="elbow" adj="-21600,-83889,242880">
              <v:stroke endarrow="block"/>
            </v:shape>
            <v:shape id="_x0000_s1393" type="#_x0000_t32" style="position:absolute;left:5310;top:5103;width:1;height:468" o:connectortype="straight">
              <v:stroke endarrow="block"/>
            </v:shape>
            <v:shapetype id="_x0000_t109" coordsize="21600,21600" o:spt="109" path="m,l,21600r21600,l21600,xe">
              <v:stroke joinstyle="miter"/>
              <v:path gradientshapeok="t" o:connecttype="rect"/>
            </v:shapetype>
            <v:shape id="_x0000_s1394" type="#_x0000_t109" style="position:absolute;left:4320;top:5571;width:1980;height:468">
              <v:textbox style="mso-next-textbox:#_x0000_s1394">
                <w:txbxContent>
                  <w:p w:rsidR="009D2A11" w:rsidRPr="007B6FCD" w:rsidRDefault="009D2A11" w:rsidP="00F665D6">
                    <w:pPr>
                      <w:jc w:val="center"/>
                      <w:rPr>
                        <w:szCs w:val="21"/>
                      </w:rPr>
                    </w:pPr>
                    <w:r w:rsidRPr="007B6FCD">
                      <w:rPr>
                        <w:rFonts w:hint="eastAsia"/>
                        <w:szCs w:val="21"/>
                      </w:rPr>
                      <w:t>详细设计</w:t>
                    </w:r>
                  </w:p>
                </w:txbxContent>
              </v:textbox>
            </v:shape>
            <v:shape id="_x0000_s1395" type="#_x0000_t109" style="position:absolute;left:3960;top:7755;width:1260;height:468">
              <v:textbox style="mso-next-textbox:#_x0000_s1395">
                <w:txbxContent>
                  <w:p w:rsidR="009D2A11" w:rsidRPr="007B6FCD" w:rsidRDefault="009D2A11" w:rsidP="00F665D6">
                    <w:pPr>
                      <w:rPr>
                        <w:szCs w:val="21"/>
                      </w:rPr>
                    </w:pPr>
                    <w:r w:rsidRPr="007B6FCD">
                      <w:rPr>
                        <w:rFonts w:hint="eastAsia"/>
                        <w:szCs w:val="21"/>
                      </w:rPr>
                      <w:t>硬件设计</w:t>
                    </w:r>
                  </w:p>
                </w:txbxContent>
              </v:textbox>
            </v:shape>
            <v:shape id="_x0000_s1396" type="#_x0000_t109" style="position:absolute;left:6840;top:7755;width:1440;height:468">
              <v:textbox style="mso-next-textbox:#_x0000_s1396">
                <w:txbxContent>
                  <w:p w:rsidR="009D2A11" w:rsidRPr="007B6FCD" w:rsidRDefault="009D2A11" w:rsidP="00F665D6">
                    <w:pPr>
                      <w:rPr>
                        <w:szCs w:val="21"/>
                      </w:rPr>
                    </w:pPr>
                    <w:r w:rsidRPr="007B6FCD">
                      <w:rPr>
                        <w:rFonts w:hint="eastAsia"/>
                        <w:szCs w:val="21"/>
                      </w:rPr>
                      <w:t>软件设计</w:t>
                    </w:r>
                  </w:p>
                </w:txbxContent>
              </v:textbox>
            </v:shape>
            <v:shape id="_x0000_s1397" type="#_x0000_t34" style="position:absolute;left:4638;top:7083;width:624;height:720;rotation:90" o:connectortype="elbow" adj=",-208860,-180623">
              <v:stroke endarrow="block"/>
            </v:shape>
            <v:shape id="_x0000_s1398" type="#_x0000_t34" style="position:absolute;left:6123;top:6318;width:624;height:2250;rotation:90;flip:x" o:connectortype="elbow" adj=",66835,-180623">
              <v:stroke endarrow="block"/>
            </v:shape>
            <v:shape id="_x0000_s1399" type="#_x0000_t110" style="position:absolute;left:4140;top:6351;width:2340;height:780">
              <v:textbox style="mso-next-textbox:#_x0000_s1399">
                <w:txbxContent>
                  <w:p w:rsidR="009D2A11" w:rsidRPr="007B6FCD" w:rsidRDefault="009D2A11" w:rsidP="00F665D6">
                    <w:pPr>
                      <w:rPr>
                        <w:szCs w:val="21"/>
                      </w:rPr>
                    </w:pPr>
                    <w:r w:rsidRPr="007B6FCD">
                      <w:rPr>
                        <w:rFonts w:hint="eastAsia"/>
                        <w:szCs w:val="21"/>
                      </w:rPr>
                      <w:t>是否外包</w:t>
                    </w:r>
                  </w:p>
                </w:txbxContent>
              </v:textbox>
            </v:shape>
            <v:shape id="_x0000_s1400" type="#_x0000_t109" style="position:absolute;left:2160;top:6507;width:1260;height:468">
              <v:textbox style="mso-next-textbox:#_x0000_s1400">
                <w:txbxContent>
                  <w:p w:rsidR="009D2A11" w:rsidRPr="007B6FCD" w:rsidRDefault="009D2A11" w:rsidP="00F665D6">
                    <w:pPr>
                      <w:jc w:val="center"/>
                      <w:rPr>
                        <w:szCs w:val="21"/>
                      </w:rPr>
                    </w:pPr>
                    <w:r w:rsidRPr="007B6FCD">
                      <w:rPr>
                        <w:rFonts w:hint="eastAsia"/>
                        <w:szCs w:val="21"/>
                      </w:rPr>
                      <w:t>外包</w:t>
                    </w:r>
                  </w:p>
                </w:txbxContent>
              </v:textbox>
            </v:shape>
            <v:shape id="_x0000_s1401" type="#_x0000_t32" style="position:absolute;left:5310;top:6039;width:1;height:312" o:connectortype="straight">
              <v:stroke endarrow="block"/>
            </v:shape>
            <v:shape id="_x0000_s1402" type="#_x0000_t32" style="position:absolute;left:3420;top:6741;width:720;height:1;flip:x" o:connectortype="straight">
              <v:stroke endarrow="block"/>
            </v:shape>
            <v:shape id="_x0000_s1403" type="#_x0000_t202" style="position:absolute;left:3600;top:6195;width:540;height:468" stroked="f">
              <v:textbox style="mso-next-textbox:#_x0000_s1403">
                <w:txbxContent>
                  <w:p w:rsidR="009D2A11" w:rsidRPr="007B6FCD" w:rsidRDefault="009D2A11" w:rsidP="00F665D6">
                    <w:pPr>
                      <w:rPr>
                        <w:szCs w:val="21"/>
                      </w:rPr>
                    </w:pPr>
                    <w:r w:rsidRPr="007B6FCD">
                      <w:rPr>
                        <w:rFonts w:hint="eastAsia"/>
                        <w:szCs w:val="21"/>
                      </w:rPr>
                      <w:t>是</w:t>
                    </w:r>
                  </w:p>
                </w:txbxContent>
              </v:textbox>
            </v:shape>
            <v:shape id="_x0000_s1404" type="#_x0000_t109" style="position:absolute;left:3780;top:10095;width:1620;height:468">
              <v:textbox style="mso-next-textbox:#_x0000_s1404">
                <w:txbxContent>
                  <w:p w:rsidR="009D2A11" w:rsidRPr="007B6FCD" w:rsidRDefault="009D2A11" w:rsidP="00F665D6">
                    <w:pPr>
                      <w:rPr>
                        <w:szCs w:val="21"/>
                      </w:rPr>
                    </w:pPr>
                    <w:r w:rsidRPr="007B6FCD">
                      <w:rPr>
                        <w:rFonts w:hint="eastAsia"/>
                        <w:szCs w:val="21"/>
                      </w:rPr>
                      <w:t>转入试制阶段</w:t>
                    </w:r>
                  </w:p>
                </w:txbxContent>
              </v:textbox>
            </v:shape>
            <v:shape id="_x0000_s1405" type="#_x0000_t109" style="position:absolute;left:6840;top:8691;width:1440;height:468">
              <v:textbox style="mso-next-textbox:#_x0000_s1405">
                <w:txbxContent>
                  <w:p w:rsidR="009D2A11" w:rsidRPr="007B6FCD" w:rsidRDefault="009D2A11" w:rsidP="00F665D6">
                    <w:pPr>
                      <w:rPr>
                        <w:szCs w:val="21"/>
                      </w:rPr>
                    </w:pPr>
                    <w:r w:rsidRPr="007B6FCD">
                      <w:rPr>
                        <w:rFonts w:hint="eastAsia"/>
                        <w:szCs w:val="21"/>
                      </w:rPr>
                      <w:t>软件编制</w:t>
                    </w:r>
                  </w:p>
                </w:txbxContent>
              </v:textbox>
            </v:shape>
            <v:shape id="_x0000_s1406" type="#_x0000_t32" style="position:absolute;left:4590;top:8223;width:1;height:624" o:connectortype="straight">
              <v:stroke endarrow="block"/>
            </v:shape>
            <v:shape id="_x0000_s1407" type="#_x0000_t32" style="position:absolute;left:7560;top:8223;width:1;height:468" o:connectortype="straight">
              <v:stroke endarrow="block"/>
            </v:shape>
            <v:shape id="_x0000_s1408" type="#_x0000_t110" style="position:absolute;left:3420;top:8847;width:2340;height:624">
              <v:textbox style="mso-next-textbox:#_x0000_s1408">
                <w:txbxContent>
                  <w:p w:rsidR="009D2A11" w:rsidRPr="007B6FCD" w:rsidRDefault="009D2A11" w:rsidP="00F665D6">
                    <w:pPr>
                      <w:rPr>
                        <w:szCs w:val="21"/>
                      </w:rPr>
                    </w:pPr>
                    <w:r w:rsidRPr="007B6FCD">
                      <w:rPr>
                        <w:rFonts w:hint="eastAsia"/>
                        <w:szCs w:val="21"/>
                      </w:rPr>
                      <w:t>图纸审签</w:t>
                    </w:r>
                  </w:p>
                </w:txbxContent>
              </v:textbox>
            </v:shape>
            <v:shape id="_x0000_s1409" type="#_x0000_t32" style="position:absolute;left:4590;top:9471;width:1;height:624" o:connectortype="straight">
              <v:stroke endarrow="block"/>
            </v:shape>
            <v:shape id="_x0000_s1410" type="#_x0000_t34" style="position:absolute;left:5220;top:7989;width:540;height:1170;flip:x y" o:connectortype="elbow" adj="-14400,165969,226720">
              <v:stroke endarrow="block"/>
            </v:shape>
            <w10:wrap type="none"/>
            <w10:anchorlock/>
          </v:group>
        </w:pict>
      </w:r>
    </w:p>
    <w:p w:rsidR="00B56E81" w:rsidRPr="00366A10" w:rsidRDefault="00B56E81" w:rsidP="009D2A11">
      <w:pPr>
        <w:spacing w:beforeLines="50" w:line="288" w:lineRule="auto"/>
        <w:jc w:val="center"/>
        <w:rPr>
          <w:rFonts w:asciiTheme="minorEastAsia" w:eastAsiaTheme="minorEastAsia" w:hAnsiTheme="minorEastAsia"/>
          <w:b/>
        </w:rPr>
      </w:pPr>
      <w:r w:rsidRPr="00366A10">
        <w:rPr>
          <w:rFonts w:asciiTheme="minorEastAsia" w:eastAsiaTheme="minorEastAsia" w:hAnsiTheme="minorEastAsia"/>
          <w:b/>
        </w:rPr>
        <w:t>图</w:t>
      </w:r>
      <w:r w:rsidR="00136DDF">
        <w:rPr>
          <w:rFonts w:asciiTheme="minorEastAsia" w:eastAsiaTheme="minorEastAsia" w:hAnsiTheme="minorEastAsia" w:hint="eastAsia"/>
          <w:b/>
        </w:rPr>
        <w:t>6</w:t>
      </w:r>
      <w:r w:rsidR="006E5136" w:rsidRPr="00366A10">
        <w:rPr>
          <w:rFonts w:asciiTheme="minorEastAsia" w:eastAsiaTheme="minorEastAsia" w:hAnsiTheme="minorEastAsia"/>
          <w:b/>
        </w:rPr>
        <w:t xml:space="preserve">  </w:t>
      </w:r>
      <w:r w:rsidRPr="00366A10">
        <w:rPr>
          <w:rFonts w:asciiTheme="minorEastAsia" w:eastAsiaTheme="minorEastAsia" w:hAnsiTheme="minorEastAsia"/>
          <w:b/>
        </w:rPr>
        <w:t>工程设计阶段工作流程图</w:t>
      </w:r>
    </w:p>
    <w:p w:rsidR="00B56E81" w:rsidRPr="0012514B" w:rsidRDefault="00B56E81" w:rsidP="00366A10">
      <w:pPr>
        <w:pStyle w:val="Eric"/>
        <w:ind w:firstLine="480"/>
      </w:pPr>
      <w:r w:rsidRPr="0012514B">
        <w:t>3</w:t>
      </w:r>
      <w:r w:rsidRPr="0012514B">
        <w:t>）样机试制阶段</w:t>
      </w:r>
    </w:p>
    <w:p w:rsidR="00B56E81" w:rsidRPr="0012514B" w:rsidRDefault="00B56E81" w:rsidP="00366A10">
      <w:pPr>
        <w:pStyle w:val="Eric"/>
        <w:ind w:firstLine="480"/>
      </w:pPr>
      <w:r w:rsidRPr="0012514B">
        <w:t>工程设计阶段结束后，项目进入样机试制阶段，每个分系统均要进行试制，具体试制过程如下：首先进行物料准备，然后从机械加工和电子加工两方面进行试制，机械加工为零部件装配，电子加工为单板调试，然后进行部件软硬件调试，最后进行分系统调试</w:t>
      </w:r>
      <w:r w:rsidR="00B4507D" w:rsidRPr="0012514B">
        <w:t>。</w:t>
      </w:r>
      <w:r w:rsidRPr="0012514B">
        <w:t>同理对其他分系统进行调试，最后在整个系统层面进行软硬件调试，若未通过系统调试，则返回分系统进行分系统调试</w:t>
      </w:r>
      <w:r w:rsidR="00B4507D" w:rsidRPr="0012514B">
        <w:t>；</w:t>
      </w:r>
      <w:r w:rsidRPr="0012514B">
        <w:t>若通过系统调试，则转入试验阶段。</w:t>
      </w:r>
    </w:p>
    <w:p w:rsidR="00B56E81" w:rsidRPr="0012514B" w:rsidRDefault="00B4507D" w:rsidP="00366A10">
      <w:pPr>
        <w:pStyle w:val="Eric"/>
        <w:ind w:firstLine="480"/>
      </w:pPr>
      <w:r w:rsidRPr="0012514B">
        <w:t>R</w:t>
      </w:r>
      <w:r w:rsidRPr="0012514B">
        <w:t>监控系统</w:t>
      </w:r>
      <w:r w:rsidR="00B56E81" w:rsidRPr="0012514B">
        <w:t>项目样机试制阶段工作流程如图</w:t>
      </w:r>
      <w:r w:rsidR="00136DDF">
        <w:rPr>
          <w:rFonts w:hint="eastAsia"/>
        </w:rPr>
        <w:t>7</w:t>
      </w:r>
      <w:r w:rsidR="00B56E81" w:rsidRPr="0012514B">
        <w:t>所示。</w:t>
      </w:r>
    </w:p>
    <w:p w:rsidR="00B56E81" w:rsidRPr="0012514B" w:rsidRDefault="00583AC4" w:rsidP="009D2A11">
      <w:pPr>
        <w:spacing w:beforeLines="50" w:line="288" w:lineRule="auto"/>
        <w:jc w:val="center"/>
      </w:pPr>
      <w:r>
        <w:pict>
          <v:group id="_x0000_s1340" editas="canvas" style="width:414pt;height:468pt;mso-position-horizontal-relative:char;mso-position-vertical-relative:line" coordorigin="1800,1362" coordsize="8280,9360">
            <o:lock v:ext="edit" aspectratio="t"/>
            <v:shape id="_x0000_s1341" type="#_x0000_t75" style="position:absolute;left:1800;top:1362;width:8280;height:9360" o:preferrelative="f">
              <v:fill o:detectmouseclick="t"/>
              <v:path o:extrusionok="t" o:connecttype="none"/>
              <o:lock v:ext="edit" text="t"/>
            </v:shape>
            <v:group id="_x0000_s1559" style="position:absolute;left:2520;top:1856;width:6660;height:8554" coordorigin="2520,1856" coordsize="6660,8554">
              <v:shape id="_x0000_s1343" type="#_x0000_t202" style="position:absolute;left:6480;top:9258;width:720;height:494" o:regroupid="1" stroked="f">
                <v:textbox style="mso-next-textbox:#_x0000_s1343">
                  <w:txbxContent>
                    <w:p w:rsidR="009D2A11" w:rsidRPr="007B6FCD" w:rsidRDefault="009D2A11" w:rsidP="00F665D6">
                      <w:pPr>
                        <w:rPr>
                          <w:szCs w:val="21"/>
                        </w:rPr>
                      </w:pPr>
                      <w:r w:rsidRPr="007B6FCD">
                        <w:rPr>
                          <w:rFonts w:hint="eastAsia"/>
                          <w:szCs w:val="21"/>
                        </w:rPr>
                        <w:t>通过</w:t>
                      </w:r>
                    </w:p>
                  </w:txbxContent>
                </v:textbox>
              </v:shape>
              <v:rect id="_x0000_s1344" style="position:absolute;left:2520;top:1856;width:3600;height:5099" o:regroupid="1">
                <v:stroke dashstyle="1 1" endcap="round"/>
              </v:rect>
              <v:shape id="_x0000_s1345" type="#_x0000_t109" style="position:absolute;left:2880;top:3172;width:1260;height:493" o:regroupid="1">
                <v:textbox style="mso-next-textbox:#_x0000_s1345">
                  <w:txbxContent>
                    <w:p w:rsidR="009D2A11" w:rsidRPr="007B6FCD" w:rsidRDefault="009D2A11" w:rsidP="00F665D6">
                      <w:pPr>
                        <w:rPr>
                          <w:szCs w:val="21"/>
                        </w:rPr>
                      </w:pPr>
                      <w:r w:rsidRPr="007B6FCD">
                        <w:rPr>
                          <w:rFonts w:hint="eastAsia"/>
                          <w:szCs w:val="21"/>
                        </w:rPr>
                        <w:t>机械加工</w:t>
                      </w:r>
                    </w:p>
                  </w:txbxContent>
                </v:textbox>
              </v:shape>
              <v:shape id="_x0000_s1346" type="#_x0000_t109" style="position:absolute;left:4680;top:3172;width:1260;height:493" o:regroupid="1">
                <v:textbox style="mso-next-textbox:#_x0000_s1346">
                  <w:txbxContent>
                    <w:p w:rsidR="009D2A11" w:rsidRPr="007B6FCD" w:rsidRDefault="009D2A11" w:rsidP="00F665D6">
                      <w:pPr>
                        <w:rPr>
                          <w:szCs w:val="21"/>
                        </w:rPr>
                      </w:pPr>
                      <w:r w:rsidRPr="007B6FCD">
                        <w:rPr>
                          <w:rFonts w:hint="eastAsia"/>
                          <w:szCs w:val="21"/>
                        </w:rPr>
                        <w:t>电子加工</w:t>
                      </w:r>
                    </w:p>
                  </w:txbxContent>
                </v:textbox>
              </v:shape>
              <v:shape id="_x0000_s1347" type="#_x0000_t109" style="position:absolute;left:3960;top:2020;width:1260;height:494" o:regroupid="1">
                <v:textbox style="mso-next-textbox:#_x0000_s1347">
                  <w:txbxContent>
                    <w:p w:rsidR="009D2A11" w:rsidRPr="007B6FCD" w:rsidRDefault="009D2A11" w:rsidP="00F665D6">
                      <w:pPr>
                        <w:rPr>
                          <w:szCs w:val="21"/>
                        </w:rPr>
                      </w:pPr>
                      <w:r w:rsidRPr="007B6FCD">
                        <w:rPr>
                          <w:rFonts w:hint="eastAsia"/>
                          <w:szCs w:val="21"/>
                        </w:rPr>
                        <w:t>物料准备</w:t>
                      </w:r>
                    </w:p>
                  </w:txbxContent>
                </v:textbox>
              </v:shape>
              <v:shape id="_x0000_s1348" type="#_x0000_t34" style="position:absolute;left:3721;top:2303;width:658;height:1080;rotation:90" o:connectortype="elbow" o:regroupid="1" adj=",-41940,-158885">
                <v:stroke endarrow="block"/>
              </v:shape>
              <v:shape id="_x0000_s1349" type="#_x0000_t34" style="position:absolute;left:4621;top:2483;width:658;height:720;rotation:90;flip:x" o:connectortype="elbow" o:regroupid="1" adj=",62910,-158885">
                <v:stroke endarrow="block"/>
              </v:shape>
              <v:rect id="_x0000_s1350" style="position:absolute;left:2700;top:4159;width:1620;height:493" o:regroupid="1">
                <v:textbox style="mso-next-textbox:#_x0000_s1350">
                  <w:txbxContent>
                    <w:p w:rsidR="009D2A11" w:rsidRPr="007B6FCD" w:rsidRDefault="009D2A11" w:rsidP="00F665D6">
                      <w:pPr>
                        <w:rPr>
                          <w:szCs w:val="21"/>
                        </w:rPr>
                      </w:pPr>
                      <w:r w:rsidRPr="007B6FCD">
                        <w:rPr>
                          <w:rFonts w:hint="eastAsia"/>
                          <w:szCs w:val="21"/>
                        </w:rPr>
                        <w:t>零部件装配</w:t>
                      </w:r>
                    </w:p>
                  </w:txbxContent>
                </v:textbox>
              </v:rect>
              <v:shape id="_x0000_s1351" type="#_x0000_t32" style="position:absolute;left:3510;top:3665;width:1;height:494" o:connectortype="straight" o:regroupid="1">
                <v:stroke endarrow="block"/>
              </v:shape>
              <v:shape id="_x0000_s1352" type="#_x0000_t109" style="position:absolute;left:4680;top:4159;width:1260;height:493" o:regroupid="1">
                <v:textbox style="mso-next-textbox:#_x0000_s1352">
                  <w:txbxContent>
                    <w:p w:rsidR="009D2A11" w:rsidRPr="007B6FCD" w:rsidRDefault="009D2A11" w:rsidP="00F665D6">
                      <w:pPr>
                        <w:rPr>
                          <w:szCs w:val="21"/>
                        </w:rPr>
                      </w:pPr>
                      <w:r w:rsidRPr="007B6FCD">
                        <w:rPr>
                          <w:rFonts w:hint="eastAsia"/>
                          <w:szCs w:val="21"/>
                        </w:rPr>
                        <w:t>单板调试</w:t>
                      </w:r>
                    </w:p>
                  </w:txbxContent>
                </v:textbox>
              </v:shape>
              <v:shape id="_x0000_s1353" type="#_x0000_t32" style="position:absolute;left:5310;top:3665;width:1;height:494" o:connectortype="straight" o:regroupid="1">
                <v:stroke endarrow="block"/>
              </v:shape>
              <v:shape id="_x0000_s1354" type="#_x0000_t109" style="position:absolute;left:3420;top:5310;width:1980;height:494" o:regroupid="1">
                <v:textbox style="mso-next-textbox:#_x0000_s1354">
                  <w:txbxContent>
                    <w:p w:rsidR="009D2A11" w:rsidRPr="007B6FCD" w:rsidRDefault="009D2A11" w:rsidP="00F665D6">
                      <w:pPr>
                        <w:rPr>
                          <w:szCs w:val="21"/>
                        </w:rPr>
                      </w:pPr>
                      <w:r w:rsidRPr="007B6FCD">
                        <w:rPr>
                          <w:rFonts w:hint="eastAsia"/>
                          <w:szCs w:val="21"/>
                        </w:rPr>
                        <w:t>部件软硬件调试</w:t>
                      </w:r>
                    </w:p>
                  </w:txbxContent>
                </v:textbox>
              </v:shape>
              <v:shape id="_x0000_s1355" type="#_x0000_t34" style="position:absolute;left:3631;top:4531;width:658;height:900;rotation:90;flip:x" o:connectortype="elbow" o:regroupid="1" adj=",99000,-121500">
                <v:stroke endarrow="block"/>
              </v:shape>
              <v:shape id="_x0000_s1356" type="#_x0000_t34" style="position:absolute;left:4531;top:4531;width:658;height:900;rotation:90" o:connectortype="elbow" o:regroupid="1" adj=",-99000,-183808">
                <v:stroke endarrow="block"/>
              </v:shape>
              <v:shape id="_x0000_s1357" type="#_x0000_t109" style="position:absolute;left:3600;top:6133;width:1620;height:493" o:regroupid="1">
                <v:textbox style="mso-next-textbox:#_x0000_s1357">
                  <w:txbxContent>
                    <w:p w:rsidR="009D2A11" w:rsidRPr="007B6FCD" w:rsidRDefault="009D2A11" w:rsidP="00F665D6">
                      <w:pPr>
                        <w:rPr>
                          <w:szCs w:val="21"/>
                        </w:rPr>
                      </w:pPr>
                      <w:r w:rsidRPr="007B6FCD">
                        <w:rPr>
                          <w:rFonts w:hint="eastAsia"/>
                          <w:szCs w:val="21"/>
                        </w:rPr>
                        <w:t>分系统调试</w:t>
                      </w:r>
                    </w:p>
                  </w:txbxContent>
                </v:textbox>
              </v:shape>
              <v:shape id="_x0000_s1358" type="#_x0000_t32" style="position:absolute;left:4410;top:5804;width:1;height:329" o:connectortype="straight" o:regroupid="1">
                <v:stroke endarrow="block"/>
              </v:shape>
              <v:shape id="_x0000_s1359" type="#_x0000_t109" style="position:absolute;left:6840;top:2020;width:2340;height:658" o:regroupid="1">
                <v:textbox style="mso-next-textbox:#_x0000_s1359">
                  <w:txbxContent>
                    <w:p w:rsidR="009D2A11" w:rsidRPr="007B6FCD" w:rsidRDefault="009D2A11" w:rsidP="00F665D6">
                      <w:pPr>
                        <w:rPr>
                          <w:szCs w:val="21"/>
                        </w:rPr>
                      </w:pPr>
                      <w:r w:rsidRPr="007B6FCD">
                        <w:rPr>
                          <w:rFonts w:hint="eastAsia"/>
                          <w:szCs w:val="21"/>
                        </w:rPr>
                        <w:t>分系统</w:t>
                      </w:r>
                      <w:r w:rsidRPr="007B6FCD">
                        <w:rPr>
                          <w:rFonts w:hint="eastAsia"/>
                          <w:szCs w:val="21"/>
                        </w:rPr>
                        <w:t>2</w:t>
                      </w:r>
                      <w:r w:rsidRPr="007B6FCD">
                        <w:rPr>
                          <w:rFonts w:hint="eastAsia"/>
                          <w:szCs w:val="21"/>
                        </w:rPr>
                        <w:t>试制</w:t>
                      </w:r>
                    </w:p>
                  </w:txbxContent>
                </v:textbox>
              </v:shape>
              <v:shape id="_x0000_s1360" type="#_x0000_t109" style="position:absolute;left:6840;top:3172;width:2340;height:658" o:regroupid="1">
                <v:textbox style="mso-next-textbox:#_x0000_s1360">
                  <w:txbxContent>
                    <w:p w:rsidR="009D2A11" w:rsidRPr="007B6FCD" w:rsidRDefault="009D2A11" w:rsidP="00F665D6">
                      <w:pPr>
                        <w:rPr>
                          <w:szCs w:val="21"/>
                        </w:rPr>
                      </w:pPr>
                      <w:r w:rsidRPr="007B6FCD">
                        <w:rPr>
                          <w:rFonts w:hint="eastAsia"/>
                          <w:szCs w:val="21"/>
                        </w:rPr>
                        <w:t>分系统</w:t>
                      </w:r>
                      <w:r w:rsidRPr="007B6FCD">
                        <w:rPr>
                          <w:rFonts w:hint="eastAsia"/>
                          <w:szCs w:val="21"/>
                        </w:rPr>
                        <w:t>3</w:t>
                      </w:r>
                      <w:r w:rsidRPr="007B6FCD">
                        <w:rPr>
                          <w:rFonts w:hint="eastAsia"/>
                          <w:szCs w:val="21"/>
                        </w:rPr>
                        <w:t>试制</w:t>
                      </w:r>
                    </w:p>
                  </w:txbxContent>
                </v:textbox>
              </v:shape>
              <v:shape id="_x0000_s1361" type="#_x0000_t109" style="position:absolute;left:6840;top:4159;width:2340;height:658" o:regroupid="1">
                <v:textbox style="mso-next-textbox:#_x0000_s1361">
                  <w:txbxContent>
                    <w:p w:rsidR="009D2A11" w:rsidRPr="007B6FCD" w:rsidRDefault="009D2A11" w:rsidP="00F665D6">
                      <w:pPr>
                        <w:rPr>
                          <w:szCs w:val="21"/>
                        </w:rPr>
                      </w:pPr>
                      <w:r w:rsidRPr="007B6FCD">
                        <w:rPr>
                          <w:rFonts w:hint="eastAsia"/>
                          <w:szCs w:val="21"/>
                        </w:rPr>
                        <w:t>分系统</w:t>
                      </w:r>
                      <w:r w:rsidRPr="007B6FCD">
                        <w:rPr>
                          <w:rFonts w:hint="eastAsia"/>
                          <w:szCs w:val="21"/>
                        </w:rPr>
                        <w:t>4</w:t>
                      </w:r>
                      <w:r w:rsidRPr="007B6FCD">
                        <w:rPr>
                          <w:rFonts w:hint="eastAsia"/>
                          <w:szCs w:val="21"/>
                        </w:rPr>
                        <w:t>试制</w:t>
                      </w:r>
                    </w:p>
                  </w:txbxContent>
                </v:textbox>
              </v:shape>
              <v:shape id="_x0000_s1362" type="#_x0000_t109" style="position:absolute;left:6840;top:5146;width:2340;height:658" o:regroupid="1">
                <v:textbox style="mso-next-textbox:#_x0000_s1362">
                  <w:txbxContent>
                    <w:p w:rsidR="009D2A11" w:rsidRPr="007B6FCD" w:rsidRDefault="009D2A11" w:rsidP="00F665D6">
                      <w:pPr>
                        <w:rPr>
                          <w:szCs w:val="21"/>
                        </w:rPr>
                      </w:pPr>
                      <w:r w:rsidRPr="007B6FCD">
                        <w:rPr>
                          <w:rFonts w:hint="eastAsia"/>
                          <w:szCs w:val="21"/>
                        </w:rPr>
                        <w:t>分系统</w:t>
                      </w:r>
                      <w:r w:rsidRPr="007B6FCD">
                        <w:rPr>
                          <w:rFonts w:hint="eastAsia"/>
                          <w:szCs w:val="21"/>
                        </w:rPr>
                        <w:t>5</w:t>
                      </w:r>
                      <w:r w:rsidRPr="007B6FCD">
                        <w:rPr>
                          <w:rFonts w:hint="eastAsia"/>
                          <w:szCs w:val="21"/>
                        </w:rPr>
                        <w:t>试制</w:t>
                      </w:r>
                    </w:p>
                  </w:txbxContent>
                </v:textbox>
              </v:shape>
              <v:shape id="_x0000_s1363" type="#_x0000_t109" style="position:absolute;left:5580;top:9752;width:1800;height:658" o:regroupid="1">
                <v:textbox style="mso-next-textbox:#_x0000_s1363">
                  <w:txbxContent>
                    <w:p w:rsidR="009D2A11" w:rsidRPr="007B6FCD" w:rsidRDefault="009D2A11" w:rsidP="00F665D6">
                      <w:pPr>
                        <w:rPr>
                          <w:szCs w:val="21"/>
                        </w:rPr>
                      </w:pPr>
                      <w:r w:rsidRPr="007B6FCD">
                        <w:rPr>
                          <w:rFonts w:hint="eastAsia"/>
                          <w:szCs w:val="21"/>
                        </w:rPr>
                        <w:t>转入试验阶段</w:t>
                      </w:r>
                    </w:p>
                  </w:txbxContent>
                </v:textbox>
              </v:shape>
              <v:shape id="_x0000_s1364" type="#_x0000_t34" style="position:absolute;left:4988;top:6287;width:823;height:2160;rotation:90;flip:x" o:connectortype="elbow" o:regroupid="1" adj=",63090,-119631">
                <v:stroke endarrow="block"/>
              </v:shape>
              <v:shapetype id="_x0000_t33" coordsize="21600,21600" o:spt="33" o:oned="t" path="m,l21600,r,21600e" filled="f">
                <v:stroke joinstyle="miter"/>
                <v:path arrowok="t" fillok="f" o:connecttype="none"/>
                <o:lock v:ext="edit" shapetype="t"/>
              </v:shapetype>
              <v:shape id="_x0000_s1365" type="#_x0000_t33" style="position:absolute;left:6480;top:2349;width:360;height:5429;rotation:180;flip:y" o:connectortype="elbow" o:regroupid="1" adj="-410400,8144,-410400">
                <v:stroke endarrow="block"/>
              </v:shape>
              <v:shape id="_x0000_s1366" type="#_x0000_t33" style="position:absolute;left:6480;top:3501;width:360;height:4277;rotation:180;flip:y" o:connectortype="elbow" o:regroupid="1" adj="-410400,16152,-410400">
                <v:stroke endarrow="block"/>
              </v:shape>
              <v:shape id="_x0000_s1367" type="#_x0000_t33" style="position:absolute;left:6480;top:4488;width:360;height:3290;rotation:180;flip:y" o:connectortype="elbow" o:regroupid="1" adj="-410400,27478,-410400">
                <v:stroke endarrow="block"/>
              </v:shape>
              <v:shape id="_x0000_s1368" type="#_x0000_t33" style="position:absolute;left:6480;top:5475;width:360;height:2303;rotation:180;flip:y" o:connectortype="elbow" o:regroupid="1" adj="-410400,48511,-410400">
                <v:stroke endarrow="block"/>
              </v:shape>
              <v:shape id="_x0000_s1369" type="#_x0000_t110" style="position:absolute;left:5400;top:7778;width:2160;height:1480" o:regroupid="1">
                <v:textbox style="mso-next-textbox:#_x0000_s1369">
                  <w:txbxContent>
                    <w:p w:rsidR="009D2A11" w:rsidRPr="007B6FCD" w:rsidRDefault="009D2A11" w:rsidP="00F665D6">
                      <w:pPr>
                        <w:jc w:val="center"/>
                        <w:rPr>
                          <w:szCs w:val="21"/>
                        </w:rPr>
                      </w:pPr>
                      <w:r w:rsidRPr="007B6FCD">
                        <w:rPr>
                          <w:rFonts w:hint="eastAsia"/>
                          <w:szCs w:val="21"/>
                        </w:rPr>
                        <w:t>系统软硬件调试</w:t>
                      </w:r>
                    </w:p>
                  </w:txbxContent>
                </v:textbox>
              </v:shape>
              <v:shape id="_x0000_s1370" type="#_x0000_t32" style="position:absolute;left:6480;top:9258;width:1;height:494" o:connectortype="straight" o:regroupid="1">
                <v:stroke endarrow="block"/>
              </v:shape>
              <v:shape id="_x0000_s1371" type="#_x0000_t202" style="position:absolute;left:4338;top:8081;width:972;height:494" o:regroupid="1" stroked="f">
                <v:textbox style="mso-next-textbox:#_x0000_s1371">
                  <w:txbxContent>
                    <w:p w:rsidR="009D2A11" w:rsidRPr="007B6FCD" w:rsidRDefault="009D2A11" w:rsidP="00F665D6">
                      <w:pPr>
                        <w:rPr>
                          <w:szCs w:val="21"/>
                        </w:rPr>
                      </w:pPr>
                      <w:r>
                        <w:rPr>
                          <w:rFonts w:hint="eastAsia"/>
                          <w:szCs w:val="21"/>
                        </w:rPr>
                        <w:t>未通过</w:t>
                      </w:r>
                    </w:p>
                  </w:txbxContent>
                </v:textbox>
              </v:shape>
              <v:shape id="_x0000_s1372" type="#_x0000_t34" style="position:absolute;left:3600;top:6380;width:1800;height:2138;rotation:180" o:connectortype="elbow" o:regroupid="1" adj="25920,-82981,-64800">
                <v:stroke endarrow="block"/>
              </v:shape>
            </v:group>
            <v:shape id="_x0000_s1373" type="#_x0000_t109" style="position:absolute;left:3672;top:1362;width:1620;height:494" o:regroupid="1" stroked="f">
              <v:textbox style="mso-next-textbox:#_x0000_s1373">
                <w:txbxContent>
                  <w:p w:rsidR="009D2A11" w:rsidRPr="007B6FCD" w:rsidRDefault="009D2A11" w:rsidP="00F665D6">
                    <w:pPr>
                      <w:rPr>
                        <w:szCs w:val="21"/>
                      </w:rPr>
                    </w:pPr>
                    <w:r w:rsidRPr="007B6FCD">
                      <w:rPr>
                        <w:rFonts w:hint="eastAsia"/>
                        <w:szCs w:val="21"/>
                      </w:rPr>
                      <w:t>分系统</w:t>
                    </w:r>
                    <w:r w:rsidRPr="007B6FCD">
                      <w:rPr>
                        <w:rFonts w:hint="eastAsia"/>
                        <w:szCs w:val="21"/>
                      </w:rPr>
                      <w:t>1</w:t>
                    </w:r>
                    <w:r w:rsidRPr="007B6FCD">
                      <w:rPr>
                        <w:rFonts w:hint="eastAsia"/>
                        <w:szCs w:val="21"/>
                      </w:rPr>
                      <w:t>试制</w:t>
                    </w:r>
                  </w:p>
                </w:txbxContent>
              </v:textbox>
            </v:shape>
            <w10:wrap type="none"/>
            <w10:anchorlock/>
          </v:group>
        </w:pict>
      </w:r>
    </w:p>
    <w:p w:rsidR="00B56E81" w:rsidRPr="0012514B" w:rsidRDefault="00B56E81" w:rsidP="00366A10">
      <w:pPr>
        <w:pStyle w:val="Eric2"/>
      </w:pPr>
      <w:r w:rsidRPr="0012514B">
        <w:t>图</w:t>
      </w:r>
      <w:r w:rsidR="00136DDF">
        <w:rPr>
          <w:rFonts w:hint="eastAsia"/>
        </w:rPr>
        <w:t>7</w:t>
      </w:r>
      <w:r w:rsidR="006E5136" w:rsidRPr="0012514B">
        <w:t xml:space="preserve"> </w:t>
      </w:r>
      <w:r w:rsidR="00B4507D" w:rsidRPr="0012514B">
        <w:t xml:space="preserve"> </w:t>
      </w:r>
      <w:r w:rsidRPr="0012514B">
        <w:t>样机试制阶段工作流程图</w:t>
      </w:r>
    </w:p>
    <w:p w:rsidR="00B56E81" w:rsidRPr="0012514B" w:rsidRDefault="00B56E81" w:rsidP="00366A10">
      <w:pPr>
        <w:pStyle w:val="Eric"/>
        <w:ind w:firstLine="480"/>
      </w:pPr>
      <w:r w:rsidRPr="0012514B">
        <w:t>4</w:t>
      </w:r>
      <w:r w:rsidRPr="0012514B">
        <w:t>）试验验证阶段</w:t>
      </w:r>
    </w:p>
    <w:p w:rsidR="00B56E81" w:rsidRPr="0012514B" w:rsidRDefault="00B56E81" w:rsidP="00366A10">
      <w:pPr>
        <w:pStyle w:val="Eric"/>
        <w:ind w:firstLine="480"/>
      </w:pPr>
      <w:r w:rsidRPr="0012514B">
        <w:t>样机试制阶段结束后，项目进入试验验证阶段，一般需要进行常规实验和极端实验两个阶段步骤，首先进行常规实验，若常规实验未通过，则调整重新进行常规实验，若常规实验通过，则进行极端实验，若极端实验未通过，则调整重新进行极端实验，若极端实验通过，则项目验收并进入下一个阶段。</w:t>
      </w:r>
    </w:p>
    <w:p w:rsidR="00B56E81" w:rsidRPr="0012514B" w:rsidRDefault="00B4507D" w:rsidP="00366A10">
      <w:pPr>
        <w:pStyle w:val="Eric"/>
        <w:ind w:firstLine="480"/>
      </w:pPr>
      <w:r w:rsidRPr="0012514B">
        <w:t>R</w:t>
      </w:r>
      <w:r w:rsidRPr="0012514B">
        <w:t>监控系统</w:t>
      </w:r>
      <w:r w:rsidR="00B56E81" w:rsidRPr="0012514B">
        <w:t>项目试验验证阶段工作流程如图</w:t>
      </w:r>
      <w:r w:rsidR="00136DDF">
        <w:rPr>
          <w:rFonts w:hint="eastAsia"/>
        </w:rPr>
        <w:t>8</w:t>
      </w:r>
      <w:r w:rsidR="00B56E81" w:rsidRPr="0012514B">
        <w:t>所示。</w:t>
      </w:r>
    </w:p>
    <w:p w:rsidR="00B56E81" w:rsidRPr="0012514B" w:rsidRDefault="00583AC4" w:rsidP="009D2A11">
      <w:pPr>
        <w:spacing w:beforeLines="50" w:line="288" w:lineRule="auto"/>
        <w:jc w:val="center"/>
      </w:pPr>
      <w:r>
        <w:pict>
          <v:group id="_x0000_s1321" editas="canvas" style="width:414pt;height:304.2pt;mso-position-horizontal-relative:char;mso-position-vertical-relative:line" coordorigin="1800,2141" coordsize="8280,6084">
            <o:lock v:ext="edit" aspectratio="t"/>
            <v:shape id="_x0000_s1322" type="#_x0000_t75" style="position:absolute;left:1800;top:2141;width:8280;height:6084" o:preferrelative="f">
              <v:fill o:detectmouseclick="t"/>
              <v:path o:extrusionok="t" o:connecttype="none"/>
              <o:lock v:ext="edit" text="t"/>
            </v:shape>
            <v:shape id="_x0000_s1323" type="#_x0000_t202" style="position:absolute;left:6120;top:5417;width:1167;height:468" stroked="f">
              <v:textbox style="mso-next-textbox:#_x0000_s1323">
                <w:txbxContent>
                  <w:p w:rsidR="009D2A11" w:rsidRPr="007B6FCD" w:rsidRDefault="009D2A11" w:rsidP="00F665D6">
                    <w:pPr>
                      <w:rPr>
                        <w:szCs w:val="21"/>
                      </w:rPr>
                    </w:pPr>
                    <w:r w:rsidRPr="007B6FCD">
                      <w:rPr>
                        <w:rFonts w:hint="eastAsia"/>
                        <w:szCs w:val="21"/>
                      </w:rPr>
                      <w:t>不通过</w:t>
                    </w:r>
                  </w:p>
                </w:txbxContent>
              </v:textbox>
            </v:shape>
            <v:shape id="_x0000_s1324" type="#_x0000_t109" style="position:absolute;left:4320;top:2452;width:1621;height:625">
              <v:textbox style="mso-next-textbox:#_x0000_s1324">
                <w:txbxContent>
                  <w:p w:rsidR="009D2A11" w:rsidRPr="007B6FCD" w:rsidRDefault="009D2A11" w:rsidP="00F665D6">
                    <w:pPr>
                      <w:rPr>
                        <w:szCs w:val="21"/>
                      </w:rPr>
                    </w:pPr>
                    <w:r w:rsidRPr="007B6FCD">
                      <w:rPr>
                        <w:rFonts w:hint="eastAsia"/>
                        <w:szCs w:val="21"/>
                      </w:rPr>
                      <w:t>常规实验准备</w:t>
                    </w:r>
                  </w:p>
                </w:txbxContent>
              </v:textbox>
            </v:shape>
            <v:shape id="_x0000_s1325" type="#_x0000_t110" style="position:absolute;left:3960;top:3701;width:2340;height:937">
              <v:textbox style="mso-next-textbox:#_x0000_s1325">
                <w:txbxContent>
                  <w:p w:rsidR="009D2A11" w:rsidRPr="007B6FCD" w:rsidRDefault="009D2A11" w:rsidP="00F665D6">
                    <w:pPr>
                      <w:rPr>
                        <w:szCs w:val="21"/>
                      </w:rPr>
                    </w:pPr>
                    <w:r w:rsidRPr="007B6FCD">
                      <w:rPr>
                        <w:rFonts w:hint="eastAsia"/>
                        <w:szCs w:val="21"/>
                      </w:rPr>
                      <w:t>常规实验</w:t>
                    </w:r>
                  </w:p>
                </w:txbxContent>
              </v:textbox>
            </v:shape>
            <v:shape id="_x0000_s1326" type="#_x0000_t110" style="position:absolute;left:3960;top:5415;width:2340;height:938">
              <v:textbox style="mso-next-textbox:#_x0000_s1326">
                <w:txbxContent>
                  <w:p w:rsidR="009D2A11" w:rsidRPr="007B6FCD" w:rsidRDefault="009D2A11" w:rsidP="00F665D6">
                    <w:pPr>
                      <w:rPr>
                        <w:szCs w:val="21"/>
                      </w:rPr>
                    </w:pPr>
                    <w:r w:rsidRPr="007B6FCD">
                      <w:rPr>
                        <w:rFonts w:hint="eastAsia"/>
                        <w:szCs w:val="21"/>
                      </w:rPr>
                      <w:t>极端实验</w:t>
                    </w:r>
                  </w:p>
                </w:txbxContent>
              </v:textbox>
            </v:shape>
            <v:shape id="_x0000_s1327" type="#_x0000_t109" style="position:absolute;left:7020;top:3077;width:1080;height:780">
              <v:textbox style="mso-next-textbox:#_x0000_s1327">
                <w:txbxContent>
                  <w:p w:rsidR="009D2A11" w:rsidRPr="007B6FCD" w:rsidRDefault="009D2A11" w:rsidP="00F665D6">
                    <w:pPr>
                      <w:rPr>
                        <w:szCs w:val="21"/>
                      </w:rPr>
                    </w:pPr>
                    <w:r w:rsidRPr="007B6FCD">
                      <w:rPr>
                        <w:rFonts w:hint="eastAsia"/>
                        <w:szCs w:val="21"/>
                      </w:rPr>
                      <w:t>调整</w:t>
                    </w:r>
                  </w:p>
                </w:txbxContent>
              </v:textbox>
            </v:shape>
            <v:shape id="_x0000_s1328" type="#_x0000_t109" style="position:absolute;left:7020;top:5573;width:1080;height:624">
              <v:textbox style="mso-next-textbox:#_x0000_s1328">
                <w:txbxContent>
                  <w:p w:rsidR="009D2A11" w:rsidRPr="007B6FCD" w:rsidRDefault="009D2A11" w:rsidP="00F665D6">
                    <w:pPr>
                      <w:rPr>
                        <w:szCs w:val="21"/>
                      </w:rPr>
                    </w:pPr>
                    <w:r w:rsidRPr="007B6FCD">
                      <w:rPr>
                        <w:rFonts w:hint="eastAsia"/>
                        <w:szCs w:val="21"/>
                      </w:rPr>
                      <w:t>调整</w:t>
                    </w:r>
                  </w:p>
                </w:txbxContent>
              </v:textbox>
            </v:shape>
            <v:shape id="_x0000_s1329" type="#_x0000_t32" style="position:absolute;left:5130;top:3077;width:1;height:624;flip:x" o:connectortype="straight">
              <v:stroke endarrow="block"/>
            </v:shape>
            <v:shape id="_x0000_s1330" type="#_x0000_t32" style="position:absolute;left:5130;top:4638;width:1;height:777" o:connectortype="straight">
              <v:stroke endarrow="block"/>
            </v:shape>
            <v:shape id="_x0000_s1331" type="#_x0000_t33" style="position:absolute;left:6300;top:3857;width:1260;height:313;flip:y" o:connectortype="elbow" adj="-103371,254438,-103371">
              <v:stroke endarrow="block"/>
            </v:shape>
            <v:shape id="_x0000_s1332" type="#_x0000_t33" style="position:absolute;left:5130;top:3467;width:1890;height:234;rotation:180;flip:y" o:connectortype="elbow" adj="-77143,275446,-77143">
              <v:stroke endarrow="block"/>
            </v:shape>
            <v:shape id="_x0000_s1333" type="#_x0000_t34" style="position:absolute;left:6266;top:4279;width:158;height:2430;rotation:270;flip:x" o:connectortype="elbow" adj="70815,45244,-996608">
              <v:stroke endarrow="block"/>
            </v:shape>
            <v:shape id="_x0000_s1334" type="#_x0000_t32" style="position:absolute;left:6300;top:5884;width:720;height:1" o:connectortype="straight">
              <v:stroke endarrow="block"/>
            </v:shape>
            <v:shape id="_x0000_s1335" type="#_x0000_t109" style="position:absolute;left:4320;top:7133;width:1620;height:780">
              <v:textbox style="mso-next-textbox:#_x0000_s1335">
                <w:txbxContent>
                  <w:p w:rsidR="009D2A11" w:rsidRPr="007B6FCD" w:rsidRDefault="009D2A11" w:rsidP="00F665D6">
                    <w:pPr>
                      <w:jc w:val="center"/>
                      <w:rPr>
                        <w:szCs w:val="21"/>
                      </w:rPr>
                    </w:pPr>
                    <w:r w:rsidRPr="007B6FCD">
                      <w:rPr>
                        <w:rFonts w:hint="eastAsia"/>
                        <w:szCs w:val="21"/>
                      </w:rPr>
                      <w:t>验收并转入下一阶段</w:t>
                    </w:r>
                  </w:p>
                </w:txbxContent>
              </v:textbox>
            </v:shape>
            <v:shape id="_x0000_s1336" type="#_x0000_t32" style="position:absolute;left:5130;top:6353;width:1;height:780" o:connectortype="straight">
              <v:stroke endarrow="block"/>
            </v:shape>
            <v:shape id="_x0000_s1337" type="#_x0000_t202" style="position:absolute;left:4320;top:4637;width:720;height:468" stroked="f">
              <v:textbox style="mso-next-textbox:#_x0000_s1337">
                <w:txbxContent>
                  <w:p w:rsidR="009D2A11" w:rsidRPr="007B6FCD" w:rsidRDefault="009D2A11" w:rsidP="00F665D6">
                    <w:pPr>
                      <w:rPr>
                        <w:szCs w:val="21"/>
                      </w:rPr>
                    </w:pPr>
                  </w:p>
                </w:txbxContent>
              </v:textbox>
            </v:shape>
            <v:shape id="_x0000_s1338" type="#_x0000_t202" style="position:absolute;left:7560;top:4169;width:1160;height:468" stroked="f">
              <v:textbox style="mso-next-textbox:#_x0000_s1338">
                <w:txbxContent>
                  <w:p w:rsidR="009D2A11" w:rsidRPr="007B6FCD" w:rsidRDefault="009D2A11" w:rsidP="00F665D6">
                    <w:pPr>
                      <w:rPr>
                        <w:szCs w:val="21"/>
                      </w:rPr>
                    </w:pPr>
                    <w:r w:rsidRPr="007B6FCD">
                      <w:rPr>
                        <w:rFonts w:hint="eastAsia"/>
                        <w:szCs w:val="21"/>
                      </w:rPr>
                      <w:t>不通过</w:t>
                    </w:r>
                  </w:p>
                </w:txbxContent>
              </v:textbox>
            </v:shape>
            <v:shape id="_x0000_s1339" type="#_x0000_t202" style="position:absolute;left:4320;top:6353;width:720;height:468" stroked="f"/>
            <w10:wrap type="none"/>
            <w10:anchorlock/>
          </v:group>
        </w:pict>
      </w:r>
    </w:p>
    <w:p w:rsidR="00B56E81" w:rsidRPr="00366A10" w:rsidRDefault="00B56E81" w:rsidP="009D2A11">
      <w:pPr>
        <w:spacing w:beforeLines="50" w:line="288" w:lineRule="auto"/>
        <w:jc w:val="center"/>
        <w:rPr>
          <w:rFonts w:asciiTheme="minorEastAsia" w:eastAsiaTheme="minorEastAsia" w:hAnsiTheme="minorEastAsia"/>
          <w:b/>
        </w:rPr>
      </w:pPr>
      <w:r w:rsidRPr="00366A10">
        <w:rPr>
          <w:rFonts w:asciiTheme="minorEastAsia" w:eastAsiaTheme="minorEastAsia" w:hAnsiTheme="minorEastAsia"/>
          <w:b/>
        </w:rPr>
        <w:t>图</w:t>
      </w:r>
      <w:r w:rsidR="00136DDF">
        <w:rPr>
          <w:rFonts w:asciiTheme="minorEastAsia" w:eastAsiaTheme="minorEastAsia" w:hAnsiTheme="minorEastAsia" w:hint="eastAsia"/>
          <w:b/>
        </w:rPr>
        <w:t>8</w:t>
      </w:r>
      <w:r w:rsidR="006E5136" w:rsidRPr="00366A10">
        <w:rPr>
          <w:rFonts w:asciiTheme="minorEastAsia" w:eastAsiaTheme="minorEastAsia" w:hAnsiTheme="minorEastAsia"/>
          <w:b/>
        </w:rPr>
        <w:t xml:space="preserve">  </w:t>
      </w:r>
      <w:r w:rsidRPr="00366A10">
        <w:rPr>
          <w:rFonts w:asciiTheme="minorEastAsia" w:eastAsiaTheme="minorEastAsia" w:hAnsiTheme="minorEastAsia"/>
          <w:b/>
        </w:rPr>
        <w:t>试验验证阶段工作流程图</w:t>
      </w:r>
    </w:p>
    <w:p w:rsidR="00B56E81" w:rsidRPr="0012514B" w:rsidRDefault="00B56E81" w:rsidP="00366A10">
      <w:pPr>
        <w:pStyle w:val="Eric"/>
        <w:ind w:firstLine="480"/>
      </w:pPr>
      <w:r w:rsidRPr="0012514B">
        <w:t>5</w:t>
      </w:r>
      <w:r w:rsidRPr="0012514B">
        <w:t>）装机考核及项目验证阶段</w:t>
      </w:r>
    </w:p>
    <w:p w:rsidR="00B56E81" w:rsidRPr="0012514B" w:rsidRDefault="00B56E81" w:rsidP="00366A10">
      <w:pPr>
        <w:pStyle w:val="Eric"/>
        <w:ind w:firstLine="480"/>
      </w:pPr>
      <w:r w:rsidRPr="0012514B">
        <w:t>试验验证阶段结束后，项目进入装机考核及项目验证阶段。首先进行地面通电实验，通过后进行地面装机实验，若未通过地面装机实验则需要返回调整，若通过地面装机实验则进入调整试飞，未通过调整试飞则需要返回调整，通过后进行鉴定试飞，试飞成功后进行项目鉴定，最后项目结束。</w:t>
      </w:r>
    </w:p>
    <w:p w:rsidR="00B56E81" w:rsidRPr="0012514B" w:rsidRDefault="00B4507D" w:rsidP="00366A10">
      <w:pPr>
        <w:pStyle w:val="Eric"/>
        <w:ind w:firstLine="480"/>
      </w:pPr>
      <w:r w:rsidRPr="0012514B">
        <w:t>R</w:t>
      </w:r>
      <w:r w:rsidRPr="0012514B">
        <w:t>监控系统</w:t>
      </w:r>
      <w:r w:rsidR="00B56E81" w:rsidRPr="0012514B">
        <w:t>项目装机考核及项目验证阶段工作流程如图</w:t>
      </w:r>
      <w:r w:rsidR="00136DDF">
        <w:rPr>
          <w:rFonts w:hint="eastAsia"/>
        </w:rPr>
        <w:t>9</w:t>
      </w:r>
      <w:r w:rsidR="00B56E81" w:rsidRPr="0012514B">
        <w:t>所示。</w:t>
      </w:r>
    </w:p>
    <w:p w:rsidR="00B56E81" w:rsidRPr="0012514B" w:rsidRDefault="00B56E81" w:rsidP="00F665D6">
      <w:pPr>
        <w:spacing w:line="288" w:lineRule="auto"/>
        <w:ind w:firstLine="480"/>
        <w:rPr>
          <w:color w:val="000000"/>
          <w:sz w:val="24"/>
        </w:rPr>
      </w:pPr>
    </w:p>
    <w:p w:rsidR="00B56E81" w:rsidRPr="0012514B" w:rsidRDefault="00583AC4" w:rsidP="009D2A11">
      <w:pPr>
        <w:spacing w:beforeLines="50" w:line="288" w:lineRule="auto"/>
        <w:jc w:val="center"/>
      </w:pPr>
      <w:r>
        <w:pict>
          <v:group id="_x0000_s1411" editas="canvas" style="width:267.65pt;height:312pt;mso-position-horizontal-relative:char;mso-position-vertical-relative:line" coordorigin="3703,9088" coordsize="5353,6240">
            <o:lock v:ext="edit" aspectratio="t"/>
            <v:shape id="_x0000_s1412" type="#_x0000_t75" style="position:absolute;left:3703;top:9088;width:5353;height:6240" o:preferrelative="f">
              <v:fill o:detectmouseclick="t"/>
              <v:path o:extrusionok="t" o:connecttype="none"/>
              <o:lock v:ext="edit" text="t"/>
            </v:shape>
            <v:shape id="_x0000_s1413" type="#_x0000_t202" style="position:absolute;left:6660;top:11740;width:1157;height:468" stroked="f">
              <v:textbox style="mso-next-textbox:#_x0000_s1413">
                <w:txbxContent>
                  <w:p w:rsidR="009D2A11" w:rsidRPr="007B6FCD" w:rsidRDefault="009D2A11" w:rsidP="00F665D6">
                    <w:pPr>
                      <w:rPr>
                        <w:szCs w:val="21"/>
                      </w:rPr>
                    </w:pPr>
                    <w:r w:rsidRPr="007B6FCD">
                      <w:rPr>
                        <w:rFonts w:hint="eastAsia"/>
                        <w:szCs w:val="21"/>
                      </w:rPr>
                      <w:t>不通过</w:t>
                    </w:r>
                  </w:p>
                </w:txbxContent>
              </v:textbox>
            </v:shape>
            <v:shape id="_x0000_s1414" type="#_x0000_t202" style="position:absolute;left:5040;top:11272;width:720;height:468" stroked="f">
              <v:textbox style="mso-next-textbox:#_x0000_s1414">
                <w:txbxContent>
                  <w:p w:rsidR="009D2A11" w:rsidRPr="007B6FCD" w:rsidRDefault="009D2A11" w:rsidP="00F665D6">
                    <w:pPr>
                      <w:rPr>
                        <w:szCs w:val="21"/>
                      </w:rPr>
                    </w:pPr>
                    <w:r w:rsidRPr="007B6FCD">
                      <w:rPr>
                        <w:rFonts w:hint="eastAsia"/>
                        <w:szCs w:val="21"/>
                      </w:rPr>
                      <w:t>通过</w:t>
                    </w:r>
                  </w:p>
                </w:txbxContent>
              </v:textbox>
            </v:shape>
            <v:shape id="_x0000_s1415" type="#_x0000_t202" style="position:absolute;left:6912;top:10492;width:1120;height:468" stroked="f">
              <v:textbox style="mso-next-textbox:#_x0000_s1415">
                <w:txbxContent>
                  <w:p w:rsidR="009D2A11" w:rsidRPr="007B6FCD" w:rsidRDefault="009D2A11" w:rsidP="00F665D6">
                    <w:pPr>
                      <w:rPr>
                        <w:szCs w:val="21"/>
                      </w:rPr>
                    </w:pPr>
                    <w:r w:rsidRPr="007B6FCD">
                      <w:rPr>
                        <w:rFonts w:hint="eastAsia"/>
                        <w:szCs w:val="21"/>
                      </w:rPr>
                      <w:t>不通过</w:t>
                    </w:r>
                  </w:p>
                </w:txbxContent>
              </v:textbox>
            </v:shape>
            <v:shape id="_x0000_s1416" type="#_x0000_t109" style="position:absolute;left:4680;top:9244;width:1980;height:468">
              <v:textbox style="mso-next-textbox:#_x0000_s1416">
                <w:txbxContent>
                  <w:p w:rsidR="009D2A11" w:rsidRPr="007B6FCD" w:rsidRDefault="009D2A11" w:rsidP="00F665D6">
                    <w:pPr>
                      <w:jc w:val="center"/>
                      <w:rPr>
                        <w:szCs w:val="21"/>
                      </w:rPr>
                    </w:pPr>
                    <w:r w:rsidRPr="007B6FCD">
                      <w:rPr>
                        <w:rFonts w:hint="eastAsia"/>
                        <w:szCs w:val="21"/>
                      </w:rPr>
                      <w:t>地面通电试验</w:t>
                    </w:r>
                  </w:p>
                </w:txbxContent>
              </v:textbox>
            </v:shape>
            <v:shape id="_x0000_s1417" type="#_x0000_t110" style="position:absolute;left:4212;top:10492;width:2880;height:780">
              <v:textbox style="mso-next-textbox:#_x0000_s1417">
                <w:txbxContent>
                  <w:p w:rsidR="009D2A11" w:rsidRPr="007B6FCD" w:rsidRDefault="009D2A11" w:rsidP="00F665D6">
                    <w:pPr>
                      <w:jc w:val="center"/>
                      <w:rPr>
                        <w:szCs w:val="21"/>
                      </w:rPr>
                    </w:pPr>
                    <w:r w:rsidRPr="007B6FCD">
                      <w:rPr>
                        <w:rFonts w:hint="eastAsia"/>
                        <w:szCs w:val="21"/>
                      </w:rPr>
                      <w:t>装机地面实验</w:t>
                    </w:r>
                  </w:p>
                </w:txbxContent>
              </v:textbox>
            </v:shape>
            <v:shape id="_x0000_s1418" type="#_x0000_t109" style="position:absolute;left:7740;top:10648;width:1080;height:468">
              <v:textbox style="mso-next-textbox:#_x0000_s1418">
                <w:txbxContent>
                  <w:p w:rsidR="009D2A11" w:rsidRPr="007B6FCD" w:rsidRDefault="009D2A11" w:rsidP="00F665D6">
                    <w:pPr>
                      <w:jc w:val="center"/>
                      <w:rPr>
                        <w:szCs w:val="21"/>
                      </w:rPr>
                    </w:pPr>
                    <w:r w:rsidRPr="007B6FCD">
                      <w:rPr>
                        <w:rFonts w:hint="eastAsia"/>
                        <w:szCs w:val="21"/>
                      </w:rPr>
                      <w:t>调整</w:t>
                    </w:r>
                  </w:p>
                </w:txbxContent>
              </v:textbox>
            </v:shape>
            <v:shape id="_x0000_s1419" type="#_x0000_t32" style="position:absolute;left:5652;top:9712;width:18;height:780;flip:x" o:connectortype="straight">
              <v:stroke endarrow="block"/>
            </v:shape>
            <v:shape id="_x0000_s1420" type="#_x0000_t32" style="position:absolute;left:6840;top:12130;width:900;height:1" o:connectortype="straight">
              <v:stroke endarrow="block"/>
            </v:shape>
            <v:shape id="_x0000_s1421" type="#_x0000_t34" style="position:absolute;left:6888;top:9256;width:156;height:2628;rotation:270;flip:x" o:connectortype="elbow" adj="71446,26449,-1126662">
              <v:stroke endarrow="block"/>
            </v:shape>
            <v:shape id="_x0000_s1422" type="#_x0000_t110" style="position:absolute;left:4500;top:11740;width:2340;height:780">
              <v:textbox style="mso-next-textbox:#_x0000_s1422">
                <w:txbxContent>
                  <w:p w:rsidR="009D2A11" w:rsidRPr="007B6FCD" w:rsidRDefault="009D2A11" w:rsidP="00F665D6">
                    <w:pPr>
                      <w:jc w:val="center"/>
                      <w:rPr>
                        <w:szCs w:val="21"/>
                      </w:rPr>
                    </w:pPr>
                    <w:r w:rsidRPr="007B6FCD">
                      <w:rPr>
                        <w:rFonts w:hint="eastAsia"/>
                        <w:szCs w:val="21"/>
                      </w:rPr>
                      <w:t>调整试飞</w:t>
                    </w:r>
                  </w:p>
                </w:txbxContent>
              </v:textbox>
            </v:shape>
            <v:shape id="_x0000_s1423" type="#_x0000_t32" style="position:absolute;left:5652;top:11272;width:18;height:468" o:connectortype="straight">
              <v:stroke endarrow="block"/>
            </v:shape>
            <v:shape id="_x0000_s1424" type="#_x0000_t34" style="position:absolute;left:6897;top:10513;width:156;height:2610;rotation:270;flip:x" o:connectortype="elbow" adj="71446,36960,-1126662">
              <v:stroke endarrow="block"/>
            </v:shape>
            <v:shape id="_x0000_s1425" type="#_x0000_t109" style="position:absolute;left:7740;top:11896;width:1080;height:468">
              <v:textbox style="mso-next-textbox:#_x0000_s1425">
                <w:txbxContent>
                  <w:p w:rsidR="009D2A11" w:rsidRPr="007B6FCD" w:rsidRDefault="009D2A11" w:rsidP="00F665D6">
                    <w:pPr>
                      <w:jc w:val="center"/>
                      <w:rPr>
                        <w:szCs w:val="21"/>
                      </w:rPr>
                    </w:pPr>
                    <w:r w:rsidRPr="007B6FCD">
                      <w:rPr>
                        <w:rFonts w:hint="eastAsia"/>
                        <w:szCs w:val="21"/>
                      </w:rPr>
                      <w:t>调整</w:t>
                    </w:r>
                  </w:p>
                </w:txbxContent>
              </v:textbox>
            </v:shape>
            <v:shape id="_x0000_s1426" type="#_x0000_t32" style="position:absolute;left:7092;top:10882;width:648;height:1" o:connectortype="straight">
              <v:stroke endarrow="block"/>
            </v:shape>
            <v:shape id="_x0000_s1427" type="#_x0000_t109" style="position:absolute;left:4860;top:12988;width:1620;height:468">
              <v:textbox style="mso-next-textbox:#_x0000_s1427">
                <w:txbxContent>
                  <w:p w:rsidR="009D2A11" w:rsidRPr="007B6FCD" w:rsidRDefault="009D2A11" w:rsidP="00F665D6">
                    <w:pPr>
                      <w:jc w:val="center"/>
                      <w:rPr>
                        <w:szCs w:val="21"/>
                      </w:rPr>
                    </w:pPr>
                    <w:r w:rsidRPr="007B6FCD">
                      <w:rPr>
                        <w:rFonts w:hint="eastAsia"/>
                        <w:szCs w:val="21"/>
                      </w:rPr>
                      <w:t>鉴定试飞</w:t>
                    </w:r>
                  </w:p>
                </w:txbxContent>
              </v:textbox>
            </v:shape>
            <v:shape id="_x0000_s1428" type="#_x0000_t109" style="position:absolute;left:4860;top:13768;width:1620;height:468">
              <v:textbox style="mso-next-textbox:#_x0000_s1428">
                <w:txbxContent>
                  <w:p w:rsidR="009D2A11" w:rsidRPr="007B6FCD" w:rsidRDefault="009D2A11" w:rsidP="00F665D6">
                    <w:pPr>
                      <w:jc w:val="center"/>
                      <w:rPr>
                        <w:szCs w:val="21"/>
                      </w:rPr>
                    </w:pPr>
                    <w:r w:rsidRPr="007B6FCD">
                      <w:rPr>
                        <w:rFonts w:hint="eastAsia"/>
                        <w:szCs w:val="21"/>
                      </w:rPr>
                      <w:t>项目鉴定</w:t>
                    </w:r>
                  </w:p>
                </w:txbxContent>
              </v:textbox>
            </v:shape>
            <v:shape id="_x0000_s1429" type="#_x0000_t32" style="position:absolute;left:5670;top:12520;width:1;height:468" o:connectortype="straight">
              <v:stroke endarrow="block"/>
            </v:shape>
            <v:shape id="_x0000_s1430" type="#_x0000_t32" style="position:absolute;left:5670;top:13456;width:1;height:312"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431" type="#_x0000_t116" style="position:absolute;left:4860;top:14548;width:1620;height:624">
              <v:textbox style="mso-next-textbox:#_x0000_s1431">
                <w:txbxContent>
                  <w:p w:rsidR="009D2A11" w:rsidRPr="007B6FCD" w:rsidRDefault="009D2A11" w:rsidP="00F665D6">
                    <w:pPr>
                      <w:jc w:val="center"/>
                      <w:rPr>
                        <w:szCs w:val="21"/>
                      </w:rPr>
                    </w:pPr>
                    <w:r w:rsidRPr="007B6FCD">
                      <w:rPr>
                        <w:rFonts w:hint="eastAsia"/>
                        <w:szCs w:val="21"/>
                      </w:rPr>
                      <w:t>项目结束</w:t>
                    </w:r>
                  </w:p>
                </w:txbxContent>
              </v:textbox>
            </v:shape>
            <v:shape id="_x0000_s1432" type="#_x0000_t32" style="position:absolute;left:5670;top:14236;width:1;height:312" o:connectortype="straight">
              <v:stroke endarrow="block"/>
            </v:shape>
            <v:shape id="_x0000_s1511" type="#_x0000_t202" style="position:absolute;left:4860;top:12520;width:720;height:468" stroked="f">
              <v:textbox style="mso-next-textbox:#_x0000_s1511">
                <w:txbxContent>
                  <w:p w:rsidR="009D2A11" w:rsidRPr="007B6FCD" w:rsidRDefault="009D2A11" w:rsidP="00F665D6">
                    <w:pPr>
                      <w:rPr>
                        <w:szCs w:val="21"/>
                      </w:rPr>
                    </w:pPr>
                    <w:r w:rsidRPr="007B6FCD">
                      <w:rPr>
                        <w:rFonts w:hint="eastAsia"/>
                        <w:szCs w:val="21"/>
                      </w:rPr>
                      <w:t>通过</w:t>
                    </w:r>
                  </w:p>
                </w:txbxContent>
              </v:textbox>
            </v:shape>
            <w10:wrap type="none"/>
            <w10:anchorlock/>
          </v:group>
        </w:pict>
      </w:r>
    </w:p>
    <w:p w:rsidR="00B56E81" w:rsidRPr="00B74188" w:rsidRDefault="00B56E81" w:rsidP="009D2A11">
      <w:pPr>
        <w:spacing w:beforeLines="50" w:line="288" w:lineRule="auto"/>
        <w:jc w:val="center"/>
        <w:rPr>
          <w:rFonts w:asciiTheme="minorEastAsia" w:eastAsiaTheme="minorEastAsia" w:hAnsiTheme="minorEastAsia"/>
          <w:b/>
        </w:rPr>
      </w:pPr>
      <w:r w:rsidRPr="00B74188">
        <w:rPr>
          <w:rFonts w:asciiTheme="minorEastAsia" w:eastAsiaTheme="minorEastAsia" w:hAnsiTheme="minorEastAsia"/>
          <w:b/>
        </w:rPr>
        <w:t>图</w:t>
      </w:r>
      <w:r w:rsidR="00136DDF">
        <w:rPr>
          <w:rFonts w:asciiTheme="minorEastAsia" w:eastAsiaTheme="minorEastAsia" w:hAnsiTheme="minorEastAsia" w:hint="eastAsia"/>
          <w:b/>
        </w:rPr>
        <w:t>9</w:t>
      </w:r>
      <w:r w:rsidR="006E5136" w:rsidRPr="00B74188">
        <w:rPr>
          <w:rFonts w:asciiTheme="minorEastAsia" w:eastAsiaTheme="minorEastAsia" w:hAnsiTheme="minorEastAsia"/>
          <w:b/>
        </w:rPr>
        <w:t xml:space="preserve">  </w:t>
      </w:r>
      <w:r w:rsidRPr="00B74188">
        <w:rPr>
          <w:rFonts w:asciiTheme="minorEastAsia" w:eastAsiaTheme="minorEastAsia" w:hAnsiTheme="minorEastAsia"/>
          <w:b/>
        </w:rPr>
        <w:t>装机考核及项目鉴定阶段工作流程图</w:t>
      </w:r>
    </w:p>
    <w:p w:rsidR="00B56E81" w:rsidRPr="0012514B" w:rsidRDefault="00B56E81" w:rsidP="009376F6">
      <w:pPr>
        <w:pStyle w:val="2"/>
        <w:spacing w:before="120" w:after="120"/>
        <w:rPr>
          <w:rFonts w:ascii="Times New Roman" w:hAnsi="Times New Roman"/>
        </w:rPr>
      </w:pPr>
      <w:bookmarkStart w:id="43" w:name="_Toc385377358"/>
      <w:bookmarkStart w:id="44" w:name="_Toc404042584"/>
      <w:r w:rsidRPr="0012514B">
        <w:rPr>
          <w:rFonts w:ascii="Times New Roman" w:hAnsi="Times New Roman"/>
        </w:rPr>
        <w:t>3.2</w:t>
      </w:r>
      <w:r w:rsidR="00B74188">
        <w:rPr>
          <w:rFonts w:ascii="Times New Roman" w:hAnsi="Times New Roman" w:hint="eastAsia"/>
        </w:rPr>
        <w:t xml:space="preserve"> </w:t>
      </w:r>
      <w:r w:rsidRPr="0012514B">
        <w:rPr>
          <w:rFonts w:ascii="Times New Roman" w:hAnsi="Times New Roman"/>
        </w:rPr>
        <w:t>项目进度计划制定</w:t>
      </w:r>
      <w:bookmarkEnd w:id="43"/>
      <w:bookmarkEnd w:id="44"/>
    </w:p>
    <w:p w:rsidR="00B56E81" w:rsidRPr="0012514B" w:rsidRDefault="00B56E81" w:rsidP="009376F6">
      <w:pPr>
        <w:pStyle w:val="3"/>
        <w:spacing w:before="120" w:after="120"/>
        <w:rPr>
          <w:rFonts w:ascii="Times New Roman" w:hAnsi="Times New Roman"/>
        </w:rPr>
      </w:pPr>
      <w:bookmarkStart w:id="45" w:name="_Toc385377359"/>
      <w:bookmarkStart w:id="46" w:name="_Toc404042585"/>
      <w:r w:rsidRPr="0012514B">
        <w:rPr>
          <w:rFonts w:ascii="Times New Roman" w:hAnsi="Times New Roman"/>
        </w:rPr>
        <w:t>3.2.1</w:t>
      </w:r>
      <w:r w:rsidR="00B74188">
        <w:rPr>
          <w:rFonts w:ascii="Times New Roman" w:hAnsi="Times New Roman" w:hint="eastAsia"/>
        </w:rPr>
        <w:t xml:space="preserve"> </w:t>
      </w:r>
      <w:r w:rsidRPr="0012514B">
        <w:rPr>
          <w:rFonts w:ascii="Times New Roman" w:hAnsi="Times New Roman"/>
        </w:rPr>
        <w:t>项目工作</w:t>
      </w:r>
      <w:bookmarkEnd w:id="45"/>
      <w:r w:rsidR="00C669E9" w:rsidRPr="0012514B">
        <w:rPr>
          <w:rFonts w:ascii="Times New Roman" w:hAnsi="Times New Roman"/>
        </w:rPr>
        <w:t>分解结构</w:t>
      </w:r>
      <w:bookmarkEnd w:id="46"/>
    </w:p>
    <w:p w:rsidR="00B56E81" w:rsidRPr="0012514B" w:rsidRDefault="00B56E81" w:rsidP="00B74188">
      <w:pPr>
        <w:pStyle w:val="Eric"/>
        <w:ind w:firstLine="480"/>
      </w:pPr>
      <w:r w:rsidRPr="0012514B">
        <w:t>工作分解</w:t>
      </w:r>
      <w:r w:rsidR="0067098E" w:rsidRPr="0012514B">
        <w:t>结构</w:t>
      </w:r>
      <w:r w:rsidRPr="0012514B">
        <w:t>是项目工作的基本模型，它通过将项目工作进行全面细致的分解，全面反映各个工作单元的内容及其相互关系。工作</w:t>
      </w:r>
      <w:r w:rsidR="0067098E" w:rsidRPr="0012514B">
        <w:t>分解结构</w:t>
      </w:r>
      <w:r w:rsidRPr="0012514B">
        <w:t>的主要特点如下：</w:t>
      </w:r>
    </w:p>
    <w:p w:rsidR="00B56E81" w:rsidRPr="0012514B" w:rsidRDefault="00B56E81" w:rsidP="00B74188">
      <w:pPr>
        <w:pStyle w:val="Eric"/>
        <w:ind w:firstLine="480"/>
      </w:pPr>
      <w:r w:rsidRPr="0012514B">
        <w:t>1</w:t>
      </w:r>
      <w:r w:rsidRPr="0012514B">
        <w:t>）通过建立工作</w:t>
      </w:r>
      <w:r w:rsidR="0067098E" w:rsidRPr="0012514B">
        <w:t>分解结构</w:t>
      </w:r>
      <w:r w:rsidRPr="0012514B">
        <w:t>模型，可以全面描述项目范围以及项目是由哪些具体子项目和子工作构成。</w:t>
      </w:r>
    </w:p>
    <w:p w:rsidR="00B56E81" w:rsidRPr="001701EE" w:rsidRDefault="00B56E81" w:rsidP="00B74188">
      <w:pPr>
        <w:pStyle w:val="Eric"/>
        <w:ind w:firstLine="480"/>
        <w:rPr>
          <w:color w:val="000000" w:themeColor="text1"/>
        </w:rPr>
      </w:pPr>
      <w:r w:rsidRPr="001701EE">
        <w:rPr>
          <w:color w:val="000000" w:themeColor="text1"/>
        </w:rPr>
        <w:t>2</w:t>
      </w:r>
      <w:r w:rsidRPr="001701EE">
        <w:rPr>
          <w:color w:val="000000" w:themeColor="text1"/>
        </w:rPr>
        <w:t>）工作</w:t>
      </w:r>
      <w:r w:rsidR="0067098E" w:rsidRPr="001701EE">
        <w:rPr>
          <w:color w:val="000000" w:themeColor="text1"/>
        </w:rPr>
        <w:t>分解结构</w:t>
      </w:r>
      <w:r w:rsidRPr="001701EE">
        <w:rPr>
          <w:color w:val="000000" w:themeColor="text1"/>
        </w:rPr>
        <w:t>模型</w:t>
      </w:r>
      <w:r w:rsidR="001701EE" w:rsidRPr="001701EE">
        <w:rPr>
          <w:rFonts w:hint="eastAsia"/>
          <w:color w:val="000000" w:themeColor="text1"/>
        </w:rPr>
        <w:t>用以确定</w:t>
      </w:r>
      <w:r w:rsidRPr="001701EE">
        <w:rPr>
          <w:color w:val="000000" w:themeColor="text1"/>
        </w:rPr>
        <w:t>项目</w:t>
      </w:r>
      <w:r w:rsidR="001701EE">
        <w:rPr>
          <w:rFonts w:hint="eastAsia"/>
          <w:color w:val="000000" w:themeColor="text1"/>
        </w:rPr>
        <w:t>各</w:t>
      </w:r>
      <w:r w:rsidRPr="001701EE">
        <w:rPr>
          <w:color w:val="000000" w:themeColor="text1"/>
        </w:rPr>
        <w:t>单元之间</w:t>
      </w:r>
      <w:r w:rsidR="001701EE" w:rsidRPr="001701EE">
        <w:rPr>
          <w:rFonts w:hint="eastAsia"/>
          <w:color w:val="000000" w:themeColor="text1"/>
        </w:rPr>
        <w:t>的</w:t>
      </w:r>
      <w:r w:rsidR="001701EE">
        <w:rPr>
          <w:rFonts w:hint="eastAsia"/>
          <w:color w:val="000000" w:themeColor="text1"/>
        </w:rPr>
        <w:t>细致</w:t>
      </w:r>
      <w:r w:rsidRPr="001701EE">
        <w:rPr>
          <w:color w:val="000000" w:themeColor="text1"/>
        </w:rPr>
        <w:t>关系。</w:t>
      </w:r>
    </w:p>
    <w:p w:rsidR="00B56E81" w:rsidRPr="0012514B" w:rsidRDefault="00B56E81" w:rsidP="00B74188">
      <w:pPr>
        <w:pStyle w:val="Eric"/>
        <w:ind w:firstLine="480"/>
      </w:pPr>
      <w:r w:rsidRPr="0012514B">
        <w:t>3</w:t>
      </w:r>
      <w:r w:rsidRPr="0012514B">
        <w:t>）工作</w:t>
      </w:r>
      <w:r w:rsidR="0067098E" w:rsidRPr="0012514B">
        <w:t>分解结构</w:t>
      </w:r>
      <w:r w:rsidRPr="0012514B">
        <w:t>模型对每项工作单元都进行工作编码，分别赋予每个工作单元时间、成本等参数，便于后续在工作过程中开展参数查询工作。</w:t>
      </w:r>
    </w:p>
    <w:p w:rsidR="00B56E81" w:rsidRPr="0012514B" w:rsidRDefault="00B56E81" w:rsidP="00B74188">
      <w:pPr>
        <w:pStyle w:val="Eric"/>
        <w:ind w:firstLine="480"/>
      </w:pPr>
      <w:r w:rsidRPr="0012514B">
        <w:t>4</w:t>
      </w:r>
      <w:r w:rsidRPr="0012514B">
        <w:t>）工作</w:t>
      </w:r>
      <w:r w:rsidR="0067098E" w:rsidRPr="0012514B">
        <w:t>分解结构</w:t>
      </w:r>
      <w:r w:rsidRPr="0012514B">
        <w:t>模型为项目进行进度计划编制、进度计划控制和成本费用控制均提供良好的基础。</w:t>
      </w:r>
    </w:p>
    <w:p w:rsidR="00B56E81" w:rsidRPr="0012514B" w:rsidRDefault="00B56E81" w:rsidP="00B74188">
      <w:pPr>
        <w:pStyle w:val="Eric"/>
        <w:ind w:firstLine="480"/>
      </w:pPr>
      <w:r w:rsidRPr="0012514B">
        <w:t>5</w:t>
      </w:r>
      <w:r w:rsidRPr="0012514B">
        <w:t>）通过工作</w:t>
      </w:r>
      <w:r w:rsidR="0067098E" w:rsidRPr="0012514B">
        <w:t>分解结构</w:t>
      </w:r>
      <w:r w:rsidRPr="0012514B">
        <w:t>，方便使用项目管理软件对其进行软件辅助管理，将</w:t>
      </w:r>
      <w:r w:rsidRPr="0012514B">
        <w:t>WBS</w:t>
      </w:r>
      <w:r w:rsidRPr="0012514B">
        <w:t>工作分解代码和分解结果输入计算机进行高效管理。</w:t>
      </w:r>
    </w:p>
    <w:p w:rsidR="00B56E81" w:rsidRPr="0012514B" w:rsidRDefault="00B56E81" w:rsidP="00B74188">
      <w:pPr>
        <w:pStyle w:val="Eric"/>
        <w:ind w:firstLine="480"/>
      </w:pPr>
      <w:r w:rsidRPr="0012514B">
        <w:t>工作分解结构（</w:t>
      </w:r>
      <w:r w:rsidRPr="0012514B">
        <w:t>WBS</w:t>
      </w:r>
      <w:r w:rsidRPr="0012514B">
        <w:t>）的编制方法通常有类比法、由上至下、由下至上法。依据洛阳电光设备研究所产品设计开发程序常规经验，确认采用由上至下分解方法。根据项目</w:t>
      </w:r>
      <w:r w:rsidRPr="0012514B">
        <w:lastRenderedPageBreak/>
        <w:t>的工作范围将工作内容从上到下进行层层分解，首先从整个项目活动范围开始分解，将其分解为几个较大的子项目，然后针对每个子项目再进行细化分解，在这个过程中不断细化调整，实现全面而不重复的分解。</w:t>
      </w:r>
    </w:p>
    <w:p w:rsidR="00B56E81" w:rsidRPr="0012514B" w:rsidRDefault="00B56E81" w:rsidP="00B74188">
      <w:pPr>
        <w:pStyle w:val="Eric"/>
        <w:ind w:firstLine="480"/>
      </w:pPr>
      <w:r w:rsidRPr="0012514B">
        <w:t>1</w:t>
      </w:r>
      <w:r w:rsidRPr="0012514B">
        <w:t>）一级</w:t>
      </w:r>
      <w:r w:rsidR="0067098E" w:rsidRPr="0012514B">
        <w:t>分解结构</w:t>
      </w:r>
      <w:r w:rsidRPr="0012514B">
        <w:t>。</w:t>
      </w:r>
    </w:p>
    <w:p w:rsidR="00B56E81" w:rsidRPr="0012514B" w:rsidRDefault="00B56E81" w:rsidP="00B74188">
      <w:pPr>
        <w:pStyle w:val="Eric"/>
        <w:ind w:firstLine="480"/>
      </w:pPr>
      <w:r w:rsidRPr="0012514B">
        <w:t>根据</w:t>
      </w:r>
      <w:r w:rsidR="00B4507D" w:rsidRPr="0012514B">
        <w:t>L</w:t>
      </w:r>
      <w:r w:rsidRPr="0012514B">
        <w:t>研究所产品设计开发程序，第一级结构基本固定，主要分为逆向工程阶段、方案设计阶段、试制阶段、验证阶段和鉴定阶段</w:t>
      </w:r>
      <w:r w:rsidR="00B4507D" w:rsidRPr="0012514B">
        <w:t>，详见图</w:t>
      </w:r>
      <w:r w:rsidR="00B4507D" w:rsidRPr="0012514B">
        <w:t>1</w:t>
      </w:r>
      <w:r w:rsidR="00136DDF">
        <w:rPr>
          <w:rFonts w:hint="eastAsia"/>
        </w:rPr>
        <w:t>0</w:t>
      </w:r>
      <w:r w:rsidR="00B4507D" w:rsidRPr="0012514B">
        <w:t>所示</w:t>
      </w:r>
      <w:r w:rsidRPr="0012514B">
        <w:t>。</w:t>
      </w:r>
    </w:p>
    <w:p w:rsidR="000D26BE" w:rsidRPr="0012514B" w:rsidRDefault="00D26F3F" w:rsidP="00B74188">
      <w:pPr>
        <w:pStyle w:val="Eric2"/>
      </w:pPr>
      <w:r w:rsidRPr="0012514B">
        <w:rPr>
          <w:noProof/>
        </w:rPr>
        <w:drawing>
          <wp:anchor distT="0" distB="0" distL="114300" distR="114300" simplePos="0" relativeHeight="251660288" behindDoc="0" locked="0" layoutInCell="1" allowOverlap="1">
            <wp:simplePos x="0" y="0"/>
            <wp:positionH relativeFrom="column">
              <wp:posOffset>1450103</wp:posOffset>
            </wp:positionH>
            <wp:positionV relativeFrom="paragraph">
              <wp:posOffset>14084</wp:posOffset>
            </wp:positionV>
            <wp:extent cx="2942514" cy="2511188"/>
            <wp:effectExtent l="19050" t="0" r="0" b="0"/>
            <wp:wrapNone/>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0"/>
                    <a:srcRect/>
                    <a:stretch>
                      <a:fillRect/>
                    </a:stretch>
                  </pic:blipFill>
                  <pic:spPr bwMode="auto">
                    <a:xfrm>
                      <a:off x="0" y="0"/>
                      <a:ext cx="2942514" cy="2511188"/>
                    </a:xfrm>
                    <a:prstGeom prst="rect">
                      <a:avLst/>
                    </a:prstGeom>
                    <a:noFill/>
                    <a:ln w="9525">
                      <a:noFill/>
                      <a:miter lim="800000"/>
                      <a:headEnd/>
                      <a:tailEnd/>
                    </a:ln>
                  </pic:spPr>
                </pic:pic>
              </a:graphicData>
            </a:graphic>
          </wp:anchor>
        </w:drawing>
      </w: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0D26BE" w:rsidRPr="0012514B" w:rsidRDefault="000D26BE" w:rsidP="009D2A11">
      <w:pPr>
        <w:spacing w:beforeLines="50" w:line="288" w:lineRule="auto"/>
        <w:ind w:firstLine="480"/>
        <w:jc w:val="center"/>
      </w:pPr>
    </w:p>
    <w:p w:rsidR="00B56E81" w:rsidRPr="0012514B" w:rsidRDefault="00B56E81" w:rsidP="00B74188">
      <w:pPr>
        <w:pStyle w:val="Eric2"/>
        <w:rPr>
          <w:color w:val="000000"/>
          <w:sz w:val="24"/>
        </w:rPr>
      </w:pPr>
      <w:r w:rsidRPr="0012514B">
        <w:t>图</w:t>
      </w:r>
      <w:r w:rsidR="00BE7408">
        <w:t>1</w:t>
      </w:r>
      <w:r w:rsidR="00136DDF">
        <w:rPr>
          <w:rFonts w:hint="eastAsia"/>
        </w:rPr>
        <w:t>0</w:t>
      </w:r>
      <w:r w:rsidR="006E5136" w:rsidRPr="0012514B">
        <w:t xml:space="preserve">  </w:t>
      </w:r>
      <w:r w:rsidRPr="0012514B">
        <w:t>一级</w:t>
      </w:r>
      <w:r w:rsidR="0067098E" w:rsidRPr="0012514B">
        <w:t>分解结构</w:t>
      </w:r>
      <w:r w:rsidRPr="0012514B">
        <w:t>图</w:t>
      </w:r>
    </w:p>
    <w:p w:rsidR="00B56E81" w:rsidRPr="0012514B" w:rsidRDefault="00B56E81" w:rsidP="00B74188">
      <w:pPr>
        <w:pStyle w:val="Eric"/>
        <w:ind w:firstLine="480"/>
      </w:pPr>
      <w:r w:rsidRPr="0012514B">
        <w:t>2</w:t>
      </w:r>
      <w:r w:rsidRPr="0012514B">
        <w:t>）二三级</w:t>
      </w:r>
      <w:r w:rsidR="0067098E" w:rsidRPr="0012514B">
        <w:t>分解结构</w:t>
      </w:r>
    </w:p>
    <w:p w:rsidR="00B56E81" w:rsidRPr="0012514B" w:rsidRDefault="00B56E81" w:rsidP="00B74188">
      <w:pPr>
        <w:pStyle w:val="Eric"/>
        <w:ind w:firstLine="480"/>
      </w:pPr>
      <w:r w:rsidRPr="0012514B">
        <w:t>上文通过一级</w:t>
      </w:r>
      <w:r w:rsidR="0067098E" w:rsidRPr="0012514B">
        <w:t>分解结构</w:t>
      </w:r>
      <w:r w:rsidRPr="0012514B">
        <w:t>，将</w:t>
      </w:r>
      <w:r w:rsidR="00B876D3" w:rsidRPr="0012514B">
        <w:t>R</w:t>
      </w:r>
      <w:r w:rsidR="00B876D3" w:rsidRPr="0012514B">
        <w:t>监控系统</w:t>
      </w:r>
      <w:r w:rsidRPr="0012514B">
        <w:t>项目分解</w:t>
      </w:r>
      <w:r w:rsidRPr="0012514B">
        <w:t>5</w:t>
      </w:r>
      <w:r w:rsidRPr="0012514B">
        <w:t>个相互独立的工作单元，为了进一步明确工作包，需要对这</w:t>
      </w:r>
      <w:r w:rsidRPr="0012514B">
        <w:t>5</w:t>
      </w:r>
      <w:r w:rsidRPr="0012514B">
        <w:t>个工作包进行再分解，分解结果如下：</w:t>
      </w:r>
    </w:p>
    <w:p w:rsidR="00B56E81" w:rsidRPr="0012514B" w:rsidRDefault="00B56E81" w:rsidP="00B74188">
      <w:pPr>
        <w:pStyle w:val="Eric"/>
        <w:ind w:firstLine="480"/>
      </w:pPr>
      <w:r w:rsidRPr="0012514B">
        <w:t>（</w:t>
      </w:r>
      <w:r w:rsidRPr="0012514B">
        <w:t>1</w:t>
      </w:r>
      <w:r w:rsidRPr="0012514B">
        <w:t>）逆向工程阶段分解</w:t>
      </w:r>
      <w:r w:rsidR="00386C49" w:rsidRPr="0012514B">
        <w:t>，如图</w:t>
      </w:r>
      <w:r w:rsidR="00386C49" w:rsidRPr="0012514B">
        <w:t>1</w:t>
      </w:r>
      <w:r w:rsidR="00136DDF">
        <w:rPr>
          <w:rFonts w:hint="eastAsia"/>
        </w:rPr>
        <w:t>1</w:t>
      </w:r>
      <w:r w:rsidR="00386C49" w:rsidRPr="0012514B">
        <w:t>所示</w:t>
      </w:r>
    </w:p>
    <w:p w:rsidR="00B56E81" w:rsidRPr="0012514B" w:rsidRDefault="00B56E81" w:rsidP="00B74188">
      <w:pPr>
        <w:pStyle w:val="Eric2"/>
      </w:pPr>
      <w:r w:rsidRPr="0012514B">
        <w:object w:dxaOrig="7747" w:dyaOrig="3495">
          <v:shape id="_x0000_i1035" type="#_x0000_t75" style="width:385.2pt;height:174.6pt" o:ole="">
            <v:imagedata r:id="rId31" o:title=""/>
          </v:shape>
          <o:OLEObject Type="Embed" ProgID="Visio.Drawing.11" ShapeID="_x0000_i1035" DrawAspect="Content" ObjectID="_1479328520" r:id="rId32"/>
        </w:object>
      </w:r>
    </w:p>
    <w:p w:rsidR="00B56E81" w:rsidRPr="0012514B" w:rsidRDefault="00B56E81" w:rsidP="00B74188">
      <w:pPr>
        <w:pStyle w:val="Eric2"/>
      </w:pPr>
      <w:r w:rsidRPr="0012514B">
        <w:t>图</w:t>
      </w:r>
      <w:r w:rsidR="00B876D3" w:rsidRPr="0012514B">
        <w:t>1</w:t>
      </w:r>
      <w:r w:rsidR="00136DDF">
        <w:rPr>
          <w:rFonts w:hint="eastAsia"/>
        </w:rPr>
        <w:t>1</w:t>
      </w:r>
      <w:r w:rsidR="006E5136" w:rsidRPr="0012514B">
        <w:t xml:space="preserve">  </w:t>
      </w:r>
      <w:r w:rsidRPr="0012514B">
        <w:t>逆向工程工作分解图</w:t>
      </w:r>
    </w:p>
    <w:p w:rsidR="00B56E81" w:rsidRPr="0012514B" w:rsidRDefault="00B56E81" w:rsidP="00B74188">
      <w:pPr>
        <w:pStyle w:val="Eric"/>
        <w:ind w:firstLine="480"/>
      </w:pPr>
      <w:r w:rsidRPr="0012514B">
        <w:t>（</w:t>
      </w:r>
      <w:r w:rsidRPr="0012514B">
        <w:t>2</w:t>
      </w:r>
      <w:r w:rsidRPr="0012514B">
        <w:t>）方案设计阶段分解</w:t>
      </w:r>
      <w:r w:rsidR="00386C49" w:rsidRPr="0012514B">
        <w:t>，如图</w:t>
      </w:r>
      <w:r w:rsidR="00386C49" w:rsidRPr="0012514B">
        <w:t>1</w:t>
      </w:r>
      <w:r w:rsidR="00136DDF">
        <w:rPr>
          <w:rFonts w:hint="eastAsia"/>
        </w:rPr>
        <w:t>2</w:t>
      </w:r>
      <w:r w:rsidR="00386C49" w:rsidRPr="0012514B">
        <w:t>所示</w:t>
      </w:r>
      <w:r w:rsidR="00B74188">
        <w:rPr>
          <w:rFonts w:hint="eastAsia"/>
        </w:rPr>
        <w:t>。</w:t>
      </w:r>
    </w:p>
    <w:p w:rsidR="00B56E81" w:rsidRPr="0012514B" w:rsidRDefault="00B56E81" w:rsidP="00B74188">
      <w:pPr>
        <w:pStyle w:val="Eric2"/>
      </w:pPr>
      <w:r w:rsidRPr="0012514B">
        <w:object w:dxaOrig="7747" w:dyaOrig="3495">
          <v:shape id="_x0000_i1036" type="#_x0000_t75" style="width:385.2pt;height:174.6pt" o:ole="">
            <v:imagedata r:id="rId33" o:title=""/>
          </v:shape>
          <o:OLEObject Type="Embed" ProgID="Visio.Drawing.11" ShapeID="_x0000_i1036" DrawAspect="Content" ObjectID="_1479328521" r:id="rId34"/>
        </w:object>
      </w:r>
    </w:p>
    <w:p w:rsidR="00B56E81" w:rsidRPr="0012514B" w:rsidRDefault="00B56E81" w:rsidP="00B74188">
      <w:pPr>
        <w:pStyle w:val="Eric2"/>
      </w:pPr>
      <w:r w:rsidRPr="0012514B">
        <w:t>图</w:t>
      </w:r>
      <w:r w:rsidR="00386C49" w:rsidRPr="0012514B">
        <w:t>1</w:t>
      </w:r>
      <w:r w:rsidR="00136DDF">
        <w:rPr>
          <w:rFonts w:hint="eastAsia"/>
        </w:rPr>
        <w:t>2</w:t>
      </w:r>
      <w:r w:rsidR="00BE7408">
        <w:rPr>
          <w:rFonts w:hint="eastAsia"/>
        </w:rPr>
        <w:t xml:space="preserve"> </w:t>
      </w:r>
      <w:r w:rsidR="006E5136" w:rsidRPr="0012514B">
        <w:t xml:space="preserve"> </w:t>
      </w:r>
      <w:r w:rsidRPr="0012514B">
        <w:t>方案设计工作分解图</w:t>
      </w:r>
    </w:p>
    <w:p w:rsidR="00B56E81" w:rsidRPr="0012514B" w:rsidRDefault="00B56E81" w:rsidP="00B74188">
      <w:pPr>
        <w:pStyle w:val="Eric"/>
        <w:ind w:firstLine="480"/>
      </w:pPr>
      <w:r w:rsidRPr="0012514B">
        <w:t>（</w:t>
      </w:r>
      <w:r w:rsidRPr="0012514B">
        <w:t>3</w:t>
      </w:r>
      <w:r w:rsidRPr="0012514B">
        <w:t>）试制阶段分解</w:t>
      </w:r>
      <w:r w:rsidR="00386C49" w:rsidRPr="0012514B">
        <w:t>，如图</w:t>
      </w:r>
      <w:r w:rsidR="00386C49" w:rsidRPr="0012514B">
        <w:t>1</w:t>
      </w:r>
      <w:r w:rsidR="00BE7408">
        <w:rPr>
          <w:rFonts w:hint="eastAsia"/>
        </w:rPr>
        <w:t>4</w:t>
      </w:r>
      <w:r w:rsidR="00386C49" w:rsidRPr="0012514B">
        <w:t>所示</w:t>
      </w:r>
      <w:r w:rsidR="00B74188">
        <w:rPr>
          <w:rFonts w:hint="eastAsia"/>
        </w:rPr>
        <w:t>。</w:t>
      </w:r>
    </w:p>
    <w:p w:rsidR="00B56E81" w:rsidRPr="0012514B" w:rsidRDefault="00B56E81" w:rsidP="00B74188">
      <w:pPr>
        <w:pStyle w:val="Eric2"/>
      </w:pPr>
      <w:r w:rsidRPr="0012514B">
        <w:object w:dxaOrig="7747" w:dyaOrig="3495">
          <v:shape id="_x0000_i1037" type="#_x0000_t75" style="width:385.2pt;height:174.6pt" o:ole="">
            <v:imagedata r:id="rId35" o:title=""/>
          </v:shape>
          <o:OLEObject Type="Embed" ProgID="Visio.Drawing.11" ShapeID="_x0000_i1037" DrawAspect="Content" ObjectID="_1479328522" r:id="rId36"/>
        </w:object>
      </w:r>
    </w:p>
    <w:p w:rsidR="00B56E81" w:rsidRPr="0012514B" w:rsidRDefault="00B56E81" w:rsidP="00B74188">
      <w:pPr>
        <w:pStyle w:val="Eric2"/>
      </w:pPr>
      <w:r w:rsidRPr="0012514B">
        <w:t>图</w:t>
      </w:r>
      <w:r w:rsidR="00136DDF">
        <w:rPr>
          <w:rFonts w:hint="eastAsia"/>
        </w:rPr>
        <w:t>13</w:t>
      </w:r>
      <w:r w:rsidR="006E5136" w:rsidRPr="0012514B">
        <w:t xml:space="preserve">  </w:t>
      </w:r>
      <w:r w:rsidRPr="0012514B">
        <w:t>试制工作分解图</w:t>
      </w:r>
    </w:p>
    <w:p w:rsidR="00B56E81" w:rsidRPr="0012514B" w:rsidRDefault="00B56E81" w:rsidP="00B74188">
      <w:pPr>
        <w:pStyle w:val="Eric"/>
        <w:ind w:firstLine="480"/>
      </w:pPr>
      <w:r w:rsidRPr="0012514B">
        <w:t>（</w:t>
      </w:r>
      <w:r w:rsidRPr="0012514B">
        <w:t>4</w:t>
      </w:r>
      <w:r w:rsidRPr="0012514B">
        <w:t>）验证阶段分解</w:t>
      </w:r>
      <w:r w:rsidR="00386C49" w:rsidRPr="0012514B">
        <w:t>，如图</w:t>
      </w:r>
      <w:r w:rsidR="00386C49" w:rsidRPr="0012514B">
        <w:t>1</w:t>
      </w:r>
      <w:r w:rsidR="00136DDF">
        <w:rPr>
          <w:rFonts w:hint="eastAsia"/>
        </w:rPr>
        <w:t>4</w:t>
      </w:r>
      <w:r w:rsidR="00386C49" w:rsidRPr="0012514B">
        <w:t>所示</w:t>
      </w:r>
      <w:r w:rsidR="00B74188">
        <w:rPr>
          <w:rFonts w:hint="eastAsia"/>
        </w:rPr>
        <w:t>。</w:t>
      </w:r>
    </w:p>
    <w:p w:rsidR="00B56E81" w:rsidRPr="0012514B" w:rsidRDefault="00B56E81" w:rsidP="00B74188">
      <w:pPr>
        <w:pStyle w:val="Eric2"/>
      </w:pPr>
      <w:r w:rsidRPr="0012514B">
        <w:object w:dxaOrig="7464" w:dyaOrig="1794">
          <v:shape id="_x0000_i1038" type="#_x0000_t75" style="width:372.6pt;height:90pt" o:ole="">
            <v:imagedata r:id="rId37" o:title=""/>
          </v:shape>
          <o:OLEObject Type="Embed" ProgID="Visio.Drawing.11" ShapeID="_x0000_i1038" DrawAspect="Content" ObjectID="_1479328523" r:id="rId38"/>
        </w:object>
      </w:r>
    </w:p>
    <w:p w:rsidR="00B56E81" w:rsidRPr="0012514B" w:rsidRDefault="00B56E81" w:rsidP="00B74188">
      <w:pPr>
        <w:pStyle w:val="Eric2"/>
      </w:pPr>
      <w:r w:rsidRPr="0012514B">
        <w:t>图</w:t>
      </w:r>
      <w:r w:rsidR="00386C49" w:rsidRPr="0012514B">
        <w:t>1</w:t>
      </w:r>
      <w:r w:rsidR="00136DDF">
        <w:rPr>
          <w:rFonts w:hint="eastAsia"/>
        </w:rPr>
        <w:t>4</w:t>
      </w:r>
      <w:r w:rsidR="006E5136" w:rsidRPr="0012514B">
        <w:t xml:space="preserve">  </w:t>
      </w:r>
      <w:r w:rsidRPr="0012514B">
        <w:t>验证工作分解图</w:t>
      </w:r>
    </w:p>
    <w:p w:rsidR="00B56E81" w:rsidRPr="0012514B" w:rsidRDefault="00B56E81" w:rsidP="00B74188">
      <w:pPr>
        <w:pStyle w:val="Eric"/>
        <w:ind w:firstLine="480"/>
      </w:pPr>
      <w:r w:rsidRPr="0012514B">
        <w:t>（</w:t>
      </w:r>
      <w:r w:rsidRPr="0012514B">
        <w:t>5</w:t>
      </w:r>
      <w:r w:rsidRPr="0012514B">
        <w:t>）鉴定阶段分解</w:t>
      </w:r>
      <w:r w:rsidR="00386C49" w:rsidRPr="0012514B">
        <w:t>，如图</w:t>
      </w:r>
      <w:r w:rsidR="00386C49" w:rsidRPr="0012514B">
        <w:t>1</w:t>
      </w:r>
      <w:r w:rsidR="00136DDF">
        <w:rPr>
          <w:rFonts w:hint="eastAsia"/>
        </w:rPr>
        <w:t>5</w:t>
      </w:r>
      <w:r w:rsidR="00386C49" w:rsidRPr="0012514B">
        <w:t>所示</w:t>
      </w:r>
      <w:r w:rsidR="00B74188">
        <w:rPr>
          <w:rFonts w:hint="eastAsia"/>
        </w:rPr>
        <w:t>。</w:t>
      </w:r>
    </w:p>
    <w:p w:rsidR="00B56E81" w:rsidRPr="0012514B" w:rsidRDefault="00B56E81" w:rsidP="00B74188">
      <w:pPr>
        <w:pStyle w:val="Eric2"/>
      </w:pPr>
      <w:r w:rsidRPr="0012514B">
        <w:object w:dxaOrig="7747" w:dyaOrig="3495">
          <v:shape id="_x0000_i1039" type="#_x0000_t75" style="width:385.2pt;height:174.6pt" o:ole="">
            <v:imagedata r:id="rId39" o:title=""/>
          </v:shape>
          <o:OLEObject Type="Embed" ProgID="Visio.Drawing.11" ShapeID="_x0000_i1039" DrawAspect="Content" ObjectID="_1479328524" r:id="rId40"/>
        </w:object>
      </w:r>
    </w:p>
    <w:p w:rsidR="00B56E81" w:rsidRPr="0012514B" w:rsidRDefault="00B56E81" w:rsidP="00B74188">
      <w:pPr>
        <w:pStyle w:val="Eric2"/>
      </w:pPr>
      <w:r w:rsidRPr="0012514B">
        <w:t>图</w:t>
      </w:r>
      <w:r w:rsidR="00386C49" w:rsidRPr="0012514B">
        <w:t>1</w:t>
      </w:r>
      <w:r w:rsidR="00136DDF">
        <w:rPr>
          <w:rFonts w:hint="eastAsia"/>
        </w:rPr>
        <w:t>5</w:t>
      </w:r>
      <w:r w:rsidR="006E5136" w:rsidRPr="0012514B">
        <w:t xml:space="preserve">  </w:t>
      </w:r>
      <w:r w:rsidRPr="0012514B">
        <w:t>鉴定工作分解图</w:t>
      </w:r>
    </w:p>
    <w:p w:rsidR="00B56E81" w:rsidRPr="0012514B" w:rsidRDefault="00B56E81" w:rsidP="00B74188">
      <w:pPr>
        <w:pStyle w:val="Eric"/>
        <w:ind w:firstLine="480"/>
        <w:rPr>
          <w:noProof/>
        </w:rPr>
      </w:pPr>
      <w:r w:rsidRPr="0012514B">
        <w:t>通过对</w:t>
      </w:r>
      <w:r w:rsidR="00386C49" w:rsidRPr="0012514B">
        <w:t>R</w:t>
      </w:r>
      <w:r w:rsidR="00386C49" w:rsidRPr="0012514B">
        <w:t>监控系统</w:t>
      </w:r>
      <w:r w:rsidRPr="0012514B">
        <w:t>研发项目进行工作</w:t>
      </w:r>
      <w:r w:rsidR="0067098E" w:rsidRPr="0012514B">
        <w:t>分解结构</w:t>
      </w:r>
      <w:r w:rsidRPr="0012514B">
        <w:t>，可以将研发项目分解到相对独立的工作单元，这些工作单元按照其内在实施过程在工作结构图中呈现出来，便于项目管理者对其进行管理和控制。</w:t>
      </w:r>
    </w:p>
    <w:p w:rsidR="00B56E81" w:rsidRPr="0012514B" w:rsidRDefault="00B56E81" w:rsidP="00B74188">
      <w:pPr>
        <w:pStyle w:val="Eric"/>
        <w:ind w:firstLine="480"/>
        <w:rPr>
          <w:noProof/>
        </w:rPr>
      </w:pPr>
      <w:r w:rsidRPr="0012514B">
        <w:rPr>
          <w:noProof/>
        </w:rPr>
        <w:t>该项工程可以分为</w:t>
      </w:r>
      <w:r w:rsidRPr="0012514B">
        <w:rPr>
          <w:noProof/>
        </w:rPr>
        <w:t>5</w:t>
      </w:r>
      <w:r w:rsidRPr="0012514B">
        <w:rPr>
          <w:noProof/>
        </w:rPr>
        <w:t>个阶段性任务，分别为逆向工程阶段、方案设计阶段、试制阶段、验证阶段和鉴定阶段，每个单项工程分为若干个子项工程。</w:t>
      </w:r>
    </w:p>
    <w:p w:rsidR="00B56E81" w:rsidRPr="0012514B" w:rsidRDefault="00B876D3" w:rsidP="00B74188">
      <w:pPr>
        <w:pStyle w:val="Eric"/>
        <w:ind w:firstLine="480"/>
      </w:pPr>
      <w:r w:rsidRPr="0012514B">
        <w:t>R</w:t>
      </w:r>
      <w:r w:rsidRPr="0012514B">
        <w:t>监控系统</w:t>
      </w:r>
      <w:r w:rsidR="00B56E81" w:rsidRPr="0012514B">
        <w:t>项目</w:t>
      </w:r>
      <w:r w:rsidR="00B56E81" w:rsidRPr="0012514B">
        <w:t>WBS</w:t>
      </w:r>
      <w:r w:rsidR="00B56E81" w:rsidRPr="0012514B">
        <w:t>分解图如图</w:t>
      </w:r>
      <w:r w:rsidR="00F21EC9" w:rsidRPr="0012514B">
        <w:t>1</w:t>
      </w:r>
      <w:r w:rsidR="00136DDF">
        <w:rPr>
          <w:rFonts w:hint="eastAsia"/>
        </w:rPr>
        <w:t>6</w:t>
      </w:r>
      <w:r w:rsidR="00B56E81" w:rsidRPr="0012514B">
        <w:t>所示。</w:t>
      </w:r>
    </w:p>
    <w:p w:rsidR="00B56E81" w:rsidRPr="0012514B" w:rsidRDefault="00B56E81" w:rsidP="00DA0F44">
      <w:pPr>
        <w:spacing w:line="288" w:lineRule="auto"/>
        <w:ind w:firstLine="480"/>
        <w:jc w:val="left"/>
      </w:pPr>
    </w:p>
    <w:p w:rsidR="00B56E81" w:rsidRPr="0012514B" w:rsidRDefault="00B56E81" w:rsidP="00DA0F44">
      <w:pPr>
        <w:spacing w:line="288" w:lineRule="auto"/>
        <w:ind w:firstLine="480"/>
        <w:jc w:val="left"/>
        <w:sectPr w:rsidR="00B56E81" w:rsidRPr="0012514B" w:rsidSect="007C6926">
          <w:headerReference w:type="even" r:id="rId41"/>
          <w:headerReference w:type="default" r:id="rId42"/>
          <w:footerReference w:type="even" r:id="rId43"/>
          <w:footerReference w:type="default" r:id="rId44"/>
          <w:headerReference w:type="first" r:id="rId45"/>
          <w:footerReference w:type="first" r:id="rId46"/>
          <w:pgSz w:w="11907" w:h="16840" w:code="9"/>
          <w:pgMar w:top="1418" w:right="1134" w:bottom="1418" w:left="1701" w:header="851" w:footer="851" w:gutter="0"/>
          <w:cols w:space="425"/>
          <w:docGrid w:linePitch="384" w:charSpace="7430"/>
        </w:sectPr>
      </w:pPr>
    </w:p>
    <w:p w:rsidR="00B56E81" w:rsidRPr="0012514B" w:rsidRDefault="002A0105" w:rsidP="00B74188">
      <w:pPr>
        <w:pStyle w:val="Eric2"/>
      </w:pPr>
      <w:r>
        <w:object w:dxaOrig="22623" w:dyaOrig="11224">
          <v:shape id="_x0000_i1040" type="#_x0000_t75" style="width:700.2pt;height:347.4pt" o:ole="">
            <v:imagedata r:id="rId47" o:title=""/>
          </v:shape>
          <o:OLEObject Type="Embed" ProgID="Visio.Drawing.11" ShapeID="_x0000_i1040" DrawAspect="Content" ObjectID="_1479328525" r:id="rId48"/>
        </w:object>
      </w:r>
    </w:p>
    <w:p w:rsidR="00B56E81" w:rsidRPr="0012514B" w:rsidRDefault="00B56E81" w:rsidP="00B74188">
      <w:pPr>
        <w:pStyle w:val="Eric2"/>
      </w:pPr>
      <w:r w:rsidRPr="0012514B">
        <w:t>图</w:t>
      </w:r>
      <w:r w:rsidR="00F21EC9" w:rsidRPr="0012514B">
        <w:t>1</w:t>
      </w:r>
      <w:r w:rsidR="00136DDF">
        <w:rPr>
          <w:rFonts w:hint="eastAsia"/>
        </w:rPr>
        <w:t>6</w:t>
      </w:r>
      <w:r w:rsidR="006E5136" w:rsidRPr="0012514B">
        <w:t xml:space="preserve">  </w:t>
      </w:r>
      <w:r w:rsidR="00386C49" w:rsidRPr="0012514B">
        <w:t>R</w:t>
      </w:r>
      <w:r w:rsidR="00386C49" w:rsidRPr="0012514B">
        <w:t>监控系统</w:t>
      </w:r>
      <w:r w:rsidRPr="0012514B">
        <w:t>研发项目工作</w:t>
      </w:r>
      <w:r w:rsidR="0067098E" w:rsidRPr="0012514B">
        <w:t>分解结构</w:t>
      </w:r>
      <w:r w:rsidRPr="0012514B">
        <w:t>图</w:t>
      </w:r>
    </w:p>
    <w:p w:rsidR="00B56E81" w:rsidRPr="0012514B" w:rsidRDefault="00B56E81" w:rsidP="009D2A11">
      <w:pPr>
        <w:spacing w:beforeLines="50" w:line="288" w:lineRule="auto"/>
        <w:ind w:firstLineChars="200" w:firstLine="602"/>
        <w:outlineLvl w:val="2"/>
        <w:rPr>
          <w:b/>
          <w:color w:val="000000"/>
          <w:sz w:val="30"/>
          <w:szCs w:val="30"/>
        </w:rPr>
        <w:sectPr w:rsidR="00B56E81" w:rsidRPr="0012514B" w:rsidSect="009137CB">
          <w:pgSz w:w="16840" w:h="11907" w:orient="landscape" w:code="9"/>
          <w:pgMar w:top="1701" w:right="1134" w:bottom="1418" w:left="1701" w:header="851" w:footer="851" w:gutter="0"/>
          <w:cols w:space="425"/>
          <w:docGrid w:linePitch="384" w:charSpace="7430"/>
        </w:sectPr>
      </w:pPr>
      <w:bookmarkStart w:id="47" w:name="_Toc385377360"/>
    </w:p>
    <w:p w:rsidR="00B56E81" w:rsidRPr="0012514B" w:rsidRDefault="00B56E81" w:rsidP="009376F6">
      <w:pPr>
        <w:pStyle w:val="3"/>
        <w:spacing w:before="120" w:after="120"/>
        <w:rPr>
          <w:rFonts w:ascii="Times New Roman" w:hAnsi="Times New Roman"/>
        </w:rPr>
      </w:pPr>
      <w:bookmarkStart w:id="48" w:name="_Toc404042586"/>
      <w:r w:rsidRPr="0012514B">
        <w:rPr>
          <w:rFonts w:ascii="Times New Roman" w:hAnsi="Times New Roman"/>
        </w:rPr>
        <w:lastRenderedPageBreak/>
        <w:t>3.2.2</w:t>
      </w:r>
      <w:r w:rsidR="00B74188">
        <w:rPr>
          <w:rFonts w:ascii="Times New Roman" w:hAnsi="Times New Roman" w:hint="eastAsia"/>
        </w:rPr>
        <w:t xml:space="preserve"> </w:t>
      </w:r>
      <w:r w:rsidRPr="0012514B">
        <w:rPr>
          <w:rFonts w:ascii="Times New Roman" w:hAnsi="Times New Roman"/>
        </w:rPr>
        <w:t>项目活动排序</w:t>
      </w:r>
      <w:bookmarkEnd w:id="47"/>
      <w:bookmarkEnd w:id="48"/>
    </w:p>
    <w:p w:rsidR="00B56E81" w:rsidRPr="0012514B" w:rsidRDefault="008B4AC7" w:rsidP="00B74188">
      <w:pPr>
        <w:pStyle w:val="Eric"/>
        <w:ind w:firstLine="500"/>
        <w:rPr>
          <w:kern w:val="0"/>
        </w:rPr>
      </w:pPr>
      <w:r w:rsidRPr="0012514B">
        <w:rPr>
          <w:spacing w:val="5"/>
          <w:kern w:val="0"/>
        </w:rPr>
        <w:t>项目活动是指对于项目进行细致描述的某项具体活动，区分项目活动的意义在于将一个大的项目</w:t>
      </w:r>
      <w:r w:rsidR="00060BF6" w:rsidRPr="0012514B">
        <w:rPr>
          <w:spacing w:val="5"/>
          <w:kern w:val="0"/>
        </w:rPr>
        <w:t>分解</w:t>
      </w:r>
      <w:r w:rsidRPr="0012514B">
        <w:rPr>
          <w:spacing w:val="5"/>
          <w:kern w:val="0"/>
        </w:rPr>
        <w:t>成为多层次、多类别的小项目活动，以利于</w:t>
      </w:r>
      <w:r w:rsidR="008D3D45" w:rsidRPr="0012514B">
        <w:rPr>
          <w:spacing w:val="5"/>
          <w:kern w:val="0"/>
        </w:rPr>
        <w:t>更准确地分配</w:t>
      </w:r>
      <w:r w:rsidRPr="0012514B">
        <w:rPr>
          <w:spacing w:val="5"/>
          <w:kern w:val="0"/>
        </w:rPr>
        <w:t>项目</w:t>
      </w:r>
      <w:r w:rsidR="008D3D45" w:rsidRPr="0012514B">
        <w:rPr>
          <w:spacing w:val="5"/>
          <w:kern w:val="0"/>
        </w:rPr>
        <w:t>任务</w:t>
      </w:r>
      <w:r w:rsidR="008D3D45" w:rsidRPr="00892504">
        <w:rPr>
          <w:color w:val="000000" w:themeColor="text1"/>
          <w:spacing w:val="5"/>
          <w:kern w:val="0"/>
        </w:rPr>
        <w:t>和控制项目进度</w:t>
      </w:r>
      <w:r w:rsidRPr="00892504">
        <w:rPr>
          <w:color w:val="000000" w:themeColor="text1"/>
          <w:spacing w:val="5"/>
          <w:kern w:val="0"/>
        </w:rPr>
        <w:t>。</w:t>
      </w:r>
      <w:r w:rsidR="00B56E81" w:rsidRPr="00892504">
        <w:rPr>
          <w:color w:val="000000" w:themeColor="text1"/>
          <w:spacing w:val="5"/>
          <w:kern w:val="0"/>
        </w:rPr>
        <w:t>项</w:t>
      </w:r>
      <w:r w:rsidR="00B56E81" w:rsidRPr="00892504">
        <w:rPr>
          <w:color w:val="000000" w:themeColor="text1"/>
          <w:kern w:val="0"/>
        </w:rPr>
        <w:t>目</w:t>
      </w:r>
      <w:r w:rsidR="00B56E81" w:rsidRPr="00892504">
        <w:rPr>
          <w:color w:val="000000" w:themeColor="text1"/>
          <w:spacing w:val="5"/>
          <w:kern w:val="0"/>
        </w:rPr>
        <w:t>活</w:t>
      </w:r>
      <w:r w:rsidR="00B56E81" w:rsidRPr="00892504">
        <w:rPr>
          <w:color w:val="000000" w:themeColor="text1"/>
          <w:kern w:val="0"/>
        </w:rPr>
        <w:t>动</w:t>
      </w:r>
      <w:r w:rsidR="00B56E81" w:rsidRPr="0012514B">
        <w:rPr>
          <w:spacing w:val="5"/>
          <w:kern w:val="0"/>
        </w:rPr>
        <w:t>之</w:t>
      </w:r>
      <w:r w:rsidR="00B56E81" w:rsidRPr="0012514B">
        <w:rPr>
          <w:kern w:val="0"/>
        </w:rPr>
        <w:t>间的会有某种连接</w:t>
      </w:r>
      <w:r w:rsidR="00B56E81" w:rsidRPr="0012514B">
        <w:rPr>
          <w:spacing w:val="5"/>
          <w:kern w:val="0"/>
        </w:rPr>
        <w:t>关</w:t>
      </w:r>
      <w:r w:rsidR="00B56E81" w:rsidRPr="0012514B">
        <w:rPr>
          <w:kern w:val="0"/>
        </w:rPr>
        <w:t>系</w:t>
      </w:r>
      <w:r w:rsidR="00B56E81" w:rsidRPr="0012514B">
        <w:rPr>
          <w:spacing w:val="5"/>
          <w:kern w:val="0"/>
        </w:rPr>
        <w:t>，</w:t>
      </w:r>
      <w:r w:rsidR="00B56E81" w:rsidRPr="0012514B">
        <w:rPr>
          <w:kern w:val="0"/>
        </w:rPr>
        <w:t>主</w:t>
      </w:r>
      <w:r w:rsidR="00B56E81" w:rsidRPr="0012514B">
        <w:rPr>
          <w:spacing w:val="5"/>
          <w:kern w:val="0"/>
        </w:rPr>
        <w:t>要</w:t>
      </w:r>
      <w:r w:rsidR="00B56E81" w:rsidRPr="0012514B">
        <w:rPr>
          <w:kern w:val="0"/>
        </w:rPr>
        <w:t>有</w:t>
      </w:r>
      <w:r w:rsidR="0067098E" w:rsidRPr="0012514B">
        <w:t>“</w:t>
      </w:r>
      <w:r w:rsidR="00B56E81" w:rsidRPr="0012514B">
        <w:rPr>
          <w:spacing w:val="5"/>
          <w:kern w:val="0"/>
        </w:rPr>
        <w:t>完成</w:t>
      </w:r>
      <w:r w:rsidR="00B56E81" w:rsidRPr="0012514B">
        <w:rPr>
          <w:kern w:val="0"/>
        </w:rPr>
        <w:t>—</w:t>
      </w:r>
      <w:r w:rsidR="00B56E81" w:rsidRPr="0012514B">
        <w:rPr>
          <w:kern w:val="0"/>
        </w:rPr>
        <w:t>完</w:t>
      </w:r>
      <w:r w:rsidR="00B56E81" w:rsidRPr="0012514B">
        <w:rPr>
          <w:spacing w:val="5"/>
          <w:kern w:val="0"/>
        </w:rPr>
        <w:t>成（</w:t>
      </w:r>
      <w:r w:rsidR="00B56E81" w:rsidRPr="0012514B">
        <w:rPr>
          <w:spacing w:val="5"/>
          <w:kern w:val="0"/>
        </w:rPr>
        <w:t>FF</w:t>
      </w:r>
      <w:r w:rsidR="00B56E81" w:rsidRPr="0012514B">
        <w:rPr>
          <w:spacing w:val="5"/>
          <w:kern w:val="0"/>
        </w:rPr>
        <w:t>）</w:t>
      </w:r>
      <w:r w:rsidR="0067098E" w:rsidRPr="0012514B">
        <w:t>”</w:t>
      </w:r>
      <w:r w:rsidR="00B56E81" w:rsidRPr="0012514B">
        <w:rPr>
          <w:spacing w:val="5"/>
          <w:kern w:val="0"/>
        </w:rPr>
        <w:t>型</w:t>
      </w:r>
      <w:r w:rsidR="0067098E" w:rsidRPr="0012514B">
        <w:rPr>
          <w:spacing w:val="5"/>
          <w:kern w:val="0"/>
        </w:rPr>
        <w:t>、</w:t>
      </w:r>
      <w:r w:rsidR="0067098E" w:rsidRPr="0012514B">
        <w:t>“</w:t>
      </w:r>
      <w:r w:rsidR="00B56E81" w:rsidRPr="0012514B">
        <w:rPr>
          <w:spacing w:val="5"/>
          <w:kern w:val="0"/>
        </w:rPr>
        <w:t>开</w:t>
      </w:r>
      <w:r w:rsidR="00B56E81" w:rsidRPr="0012514B">
        <w:rPr>
          <w:kern w:val="0"/>
        </w:rPr>
        <w:t>始</w:t>
      </w:r>
      <w:r w:rsidR="00B56E81" w:rsidRPr="0012514B">
        <w:rPr>
          <w:spacing w:val="5"/>
          <w:kern w:val="0"/>
        </w:rPr>
        <w:t>—</w:t>
      </w:r>
      <w:r w:rsidR="00B56E81" w:rsidRPr="0012514B">
        <w:rPr>
          <w:kern w:val="0"/>
        </w:rPr>
        <w:t>完</w:t>
      </w:r>
      <w:r w:rsidR="00B56E81" w:rsidRPr="0012514B">
        <w:rPr>
          <w:spacing w:val="5"/>
          <w:kern w:val="0"/>
        </w:rPr>
        <w:t>成（</w:t>
      </w:r>
      <w:r w:rsidR="00B56E81" w:rsidRPr="0012514B">
        <w:rPr>
          <w:spacing w:val="5"/>
          <w:kern w:val="0"/>
        </w:rPr>
        <w:t>SF</w:t>
      </w:r>
      <w:r w:rsidR="00B56E81" w:rsidRPr="0012514B">
        <w:rPr>
          <w:spacing w:val="5"/>
          <w:kern w:val="0"/>
        </w:rPr>
        <w:t>）</w:t>
      </w:r>
      <w:r w:rsidR="0067098E" w:rsidRPr="0012514B">
        <w:t>”</w:t>
      </w:r>
      <w:r w:rsidR="00B56E81" w:rsidRPr="0012514B">
        <w:rPr>
          <w:spacing w:val="5"/>
          <w:kern w:val="0"/>
        </w:rPr>
        <w:t>型</w:t>
      </w:r>
      <w:r w:rsidR="00B56E81" w:rsidRPr="0012514B">
        <w:t>、</w:t>
      </w:r>
      <w:r w:rsidR="0067098E" w:rsidRPr="0012514B">
        <w:t>“</w:t>
      </w:r>
      <w:r w:rsidR="00B56E81" w:rsidRPr="0012514B">
        <w:rPr>
          <w:spacing w:val="5"/>
          <w:kern w:val="0"/>
        </w:rPr>
        <w:t>完</w:t>
      </w:r>
      <w:r w:rsidR="00B56E81" w:rsidRPr="0012514B">
        <w:rPr>
          <w:kern w:val="0"/>
        </w:rPr>
        <w:t>成</w:t>
      </w:r>
      <w:r w:rsidR="00B56E81" w:rsidRPr="0012514B">
        <w:rPr>
          <w:spacing w:val="5"/>
          <w:kern w:val="0"/>
        </w:rPr>
        <w:t>—</w:t>
      </w:r>
      <w:r w:rsidR="00B56E81" w:rsidRPr="0012514B">
        <w:rPr>
          <w:kern w:val="0"/>
        </w:rPr>
        <w:t>开</w:t>
      </w:r>
      <w:r w:rsidR="00B56E81" w:rsidRPr="0012514B">
        <w:rPr>
          <w:spacing w:val="5"/>
          <w:kern w:val="0"/>
        </w:rPr>
        <w:t>始（</w:t>
      </w:r>
      <w:r w:rsidR="00B56E81" w:rsidRPr="0012514B">
        <w:rPr>
          <w:spacing w:val="5"/>
          <w:kern w:val="0"/>
        </w:rPr>
        <w:t>FS</w:t>
      </w:r>
      <w:r w:rsidR="00B56E81" w:rsidRPr="0012514B">
        <w:rPr>
          <w:spacing w:val="5"/>
          <w:kern w:val="0"/>
        </w:rPr>
        <w:t>）</w:t>
      </w:r>
      <w:r w:rsidR="0067098E" w:rsidRPr="0012514B">
        <w:t>”</w:t>
      </w:r>
      <w:r w:rsidR="0067098E" w:rsidRPr="0012514B">
        <w:t>型</w:t>
      </w:r>
      <w:r w:rsidR="0067098E" w:rsidRPr="0012514B">
        <w:rPr>
          <w:kern w:val="0"/>
        </w:rPr>
        <w:t>和</w:t>
      </w:r>
      <w:r w:rsidR="0067098E" w:rsidRPr="0012514B">
        <w:rPr>
          <w:kern w:val="0"/>
        </w:rPr>
        <w:t>“</w:t>
      </w:r>
      <w:r w:rsidR="00B56E81" w:rsidRPr="0012514B">
        <w:rPr>
          <w:kern w:val="0"/>
        </w:rPr>
        <w:t>开始</w:t>
      </w:r>
      <w:r w:rsidR="00B56E81" w:rsidRPr="0012514B">
        <w:rPr>
          <w:kern w:val="0"/>
        </w:rPr>
        <w:t>—</w:t>
      </w:r>
      <w:r w:rsidR="00B56E81" w:rsidRPr="0012514B">
        <w:rPr>
          <w:kern w:val="0"/>
        </w:rPr>
        <w:t>开始（</w:t>
      </w:r>
      <w:r w:rsidR="00B56E81" w:rsidRPr="0012514B">
        <w:rPr>
          <w:kern w:val="0"/>
        </w:rPr>
        <w:t>SS</w:t>
      </w:r>
      <w:r w:rsidR="00B56E81" w:rsidRPr="0012514B">
        <w:rPr>
          <w:kern w:val="0"/>
        </w:rPr>
        <w:t>）</w:t>
      </w:r>
      <w:r w:rsidR="00B56E81" w:rsidRPr="0012514B">
        <w:t>”</w:t>
      </w:r>
      <w:r w:rsidR="00B56E81" w:rsidRPr="0012514B">
        <w:rPr>
          <w:kern w:val="0"/>
        </w:rPr>
        <w:t>型。</w:t>
      </w:r>
      <w:r w:rsidR="0067098E" w:rsidRPr="0012514B">
        <w:t>“</w:t>
      </w:r>
      <w:r w:rsidR="00B56E81" w:rsidRPr="0012514B">
        <w:rPr>
          <w:kern w:val="0"/>
        </w:rPr>
        <w:t>完成</w:t>
      </w:r>
      <w:r w:rsidR="00B56E81" w:rsidRPr="0012514B">
        <w:rPr>
          <w:spacing w:val="-2"/>
          <w:kern w:val="0"/>
        </w:rPr>
        <w:t>─</w:t>
      </w:r>
      <w:r w:rsidR="00B56E81" w:rsidRPr="0012514B">
        <w:rPr>
          <w:kern w:val="0"/>
        </w:rPr>
        <w:t>开始（</w:t>
      </w:r>
      <w:r w:rsidR="00B56E81" w:rsidRPr="0012514B">
        <w:rPr>
          <w:kern w:val="0"/>
        </w:rPr>
        <w:t>FS</w:t>
      </w:r>
      <w:r w:rsidR="00B56E81" w:rsidRPr="0012514B">
        <w:rPr>
          <w:kern w:val="0"/>
        </w:rPr>
        <w:t>）</w:t>
      </w:r>
      <w:r w:rsidR="0067098E" w:rsidRPr="0012514B">
        <w:t>”</w:t>
      </w:r>
      <w:r w:rsidR="00B56E81" w:rsidRPr="0012514B">
        <w:rPr>
          <w:kern w:val="0"/>
        </w:rPr>
        <w:t>型是指只有前置</w:t>
      </w:r>
      <w:r w:rsidR="00B56E81" w:rsidRPr="0012514B">
        <w:t>工作</w:t>
      </w:r>
      <w:r w:rsidR="00B56E81" w:rsidRPr="0012514B">
        <w:rPr>
          <w:kern w:val="0"/>
        </w:rPr>
        <w:t>完成后</w:t>
      </w:r>
      <w:r w:rsidR="00B56E81" w:rsidRPr="0012514B">
        <w:rPr>
          <w:spacing w:val="-19"/>
          <w:kern w:val="0"/>
        </w:rPr>
        <w:t>，</w:t>
      </w:r>
      <w:r w:rsidR="00B56E81" w:rsidRPr="0012514B">
        <w:rPr>
          <w:kern w:val="0"/>
        </w:rPr>
        <w:t>后置</w:t>
      </w:r>
      <w:r w:rsidR="00B56E81" w:rsidRPr="0012514B">
        <w:t>工作</w:t>
      </w:r>
      <w:r w:rsidR="00B56E81" w:rsidRPr="0012514B">
        <w:rPr>
          <w:kern w:val="0"/>
        </w:rPr>
        <w:t>才可以开始；</w:t>
      </w:r>
      <w:r w:rsidR="0067098E" w:rsidRPr="0012514B">
        <w:t>“</w:t>
      </w:r>
      <w:r w:rsidR="00B56E81" w:rsidRPr="0012514B">
        <w:rPr>
          <w:kern w:val="0"/>
        </w:rPr>
        <w:t>完成</w:t>
      </w:r>
      <w:r w:rsidR="00B56E81" w:rsidRPr="0012514B">
        <w:rPr>
          <w:kern w:val="0"/>
        </w:rPr>
        <w:t>—</w:t>
      </w:r>
      <w:r w:rsidR="00B56E81" w:rsidRPr="0012514B">
        <w:rPr>
          <w:kern w:val="0"/>
        </w:rPr>
        <w:t>完成</w:t>
      </w:r>
      <w:r w:rsidR="0067098E" w:rsidRPr="0012514B">
        <w:t>”</w:t>
      </w:r>
      <w:r w:rsidR="00B56E81" w:rsidRPr="0012514B">
        <w:rPr>
          <w:kern w:val="0"/>
        </w:rPr>
        <w:t>型是指前置</w:t>
      </w:r>
      <w:r w:rsidR="00B56E81" w:rsidRPr="0012514B">
        <w:t>工作</w:t>
      </w:r>
      <w:r w:rsidR="00B56E81" w:rsidRPr="0012514B">
        <w:rPr>
          <w:kern w:val="0"/>
        </w:rPr>
        <w:t>完成后</w:t>
      </w:r>
      <w:r w:rsidR="00B56E81" w:rsidRPr="0012514B">
        <w:rPr>
          <w:spacing w:val="-10"/>
          <w:kern w:val="0"/>
        </w:rPr>
        <w:t>，</w:t>
      </w:r>
      <w:r w:rsidR="00B56E81" w:rsidRPr="0012514B">
        <w:rPr>
          <w:kern w:val="0"/>
        </w:rPr>
        <w:t>后置</w:t>
      </w:r>
      <w:r w:rsidR="00B56E81" w:rsidRPr="0012514B">
        <w:t>工作</w:t>
      </w:r>
      <w:r w:rsidR="00B56E81" w:rsidRPr="0012514B">
        <w:rPr>
          <w:kern w:val="0"/>
        </w:rPr>
        <w:t>才可以完成</w:t>
      </w:r>
      <w:r w:rsidR="00F21EC9" w:rsidRPr="0012514B">
        <w:rPr>
          <w:kern w:val="0"/>
        </w:rPr>
        <w:t>；</w:t>
      </w:r>
      <w:r w:rsidR="0067098E" w:rsidRPr="0012514B">
        <w:t>“</w:t>
      </w:r>
      <w:r w:rsidR="00B56E81" w:rsidRPr="0012514B">
        <w:rPr>
          <w:kern w:val="0"/>
        </w:rPr>
        <w:t>开始</w:t>
      </w:r>
      <w:r w:rsidR="00B56E81" w:rsidRPr="0012514B">
        <w:rPr>
          <w:kern w:val="0"/>
        </w:rPr>
        <w:t>—</w:t>
      </w:r>
      <w:r w:rsidR="00B56E81" w:rsidRPr="0012514B">
        <w:rPr>
          <w:kern w:val="0"/>
        </w:rPr>
        <w:t>完成</w:t>
      </w:r>
      <w:r w:rsidR="0067098E" w:rsidRPr="0012514B">
        <w:t>”</w:t>
      </w:r>
      <w:r w:rsidR="00B56E81" w:rsidRPr="0012514B">
        <w:rPr>
          <w:kern w:val="0"/>
        </w:rPr>
        <w:t>型则是指后置</w:t>
      </w:r>
      <w:r w:rsidR="00B56E81" w:rsidRPr="0012514B">
        <w:t>工作</w:t>
      </w:r>
      <w:r w:rsidR="00B56E81" w:rsidRPr="0012514B">
        <w:rPr>
          <w:kern w:val="0"/>
        </w:rPr>
        <w:t>完成前</w:t>
      </w:r>
      <w:r w:rsidR="00B56E81" w:rsidRPr="0012514B">
        <w:rPr>
          <w:spacing w:val="-14"/>
          <w:kern w:val="0"/>
        </w:rPr>
        <w:t>，</w:t>
      </w:r>
      <w:r w:rsidR="00B56E81" w:rsidRPr="0012514B">
        <w:rPr>
          <w:kern w:val="0"/>
        </w:rPr>
        <w:t>前置</w:t>
      </w:r>
      <w:r w:rsidR="00B56E81" w:rsidRPr="0012514B">
        <w:t>工作</w:t>
      </w:r>
      <w:r w:rsidR="00B56E81" w:rsidRPr="0012514B">
        <w:rPr>
          <w:kern w:val="0"/>
        </w:rPr>
        <w:t>必须己经开始；</w:t>
      </w:r>
      <w:r w:rsidR="0067098E" w:rsidRPr="0012514B">
        <w:t>“</w:t>
      </w:r>
      <w:r w:rsidR="00B56E81" w:rsidRPr="0012514B">
        <w:rPr>
          <w:kern w:val="0"/>
        </w:rPr>
        <w:t>开始</w:t>
      </w:r>
      <w:r w:rsidR="00B56E81" w:rsidRPr="0012514B">
        <w:rPr>
          <w:kern w:val="0"/>
        </w:rPr>
        <w:t>—</w:t>
      </w:r>
      <w:r w:rsidR="00B56E81" w:rsidRPr="0012514B">
        <w:rPr>
          <w:kern w:val="0"/>
        </w:rPr>
        <w:t>开始</w:t>
      </w:r>
      <w:r w:rsidR="0067098E" w:rsidRPr="0012514B">
        <w:t>”</w:t>
      </w:r>
      <w:r w:rsidR="00B56E81" w:rsidRPr="0012514B">
        <w:rPr>
          <w:kern w:val="0"/>
        </w:rPr>
        <w:t>型则是指前置</w:t>
      </w:r>
      <w:r w:rsidR="00B56E81" w:rsidRPr="0012514B">
        <w:t>工作</w:t>
      </w:r>
      <w:r w:rsidR="00B56E81" w:rsidRPr="0012514B">
        <w:rPr>
          <w:kern w:val="0"/>
        </w:rPr>
        <w:t>开始后，后置</w:t>
      </w:r>
      <w:r w:rsidR="00B56E81" w:rsidRPr="0012514B">
        <w:t>工作</w:t>
      </w:r>
      <w:r w:rsidR="00B56E81" w:rsidRPr="0012514B">
        <w:rPr>
          <w:kern w:val="0"/>
        </w:rPr>
        <w:t>才可以开始。除了前后，并行的工作之间的逻辑关系，还有因人力资源，设备资源等因素的考虑，认为地在编制前后关系或并行关系。这只是前后关系，不是必然的逻辑关系。</w:t>
      </w:r>
    </w:p>
    <w:p w:rsidR="00892504" w:rsidRDefault="00386C49" w:rsidP="00B74188">
      <w:pPr>
        <w:pStyle w:val="Eric"/>
        <w:ind w:firstLine="480"/>
      </w:pPr>
      <w:r w:rsidRPr="0012514B">
        <w:t>R</w:t>
      </w:r>
      <w:r w:rsidRPr="0012514B">
        <w:t>监控系统</w:t>
      </w:r>
      <w:r w:rsidR="00B56E81" w:rsidRPr="0012514B">
        <w:t>研发项目的活动排序主要依据研究所产品设计开发程序，以及相关活动内在客观规</w:t>
      </w:r>
      <w:r w:rsidR="00B56E81" w:rsidRPr="00892504">
        <w:rPr>
          <w:color w:val="000000" w:themeColor="text1"/>
        </w:rPr>
        <w:t>律。因此在</w:t>
      </w:r>
      <w:r w:rsidR="00B56E81" w:rsidRPr="0012514B">
        <w:t>每个研发阶段都要对其进行评审，保持各个阶段之间的相互沟通与交流。整个项目研发活动排序</w:t>
      </w:r>
      <w:r w:rsidR="00892504">
        <w:rPr>
          <w:rFonts w:hint="eastAsia"/>
        </w:rPr>
        <w:t>是一个具有规律性，不断更新，</w:t>
      </w:r>
      <w:r w:rsidR="009D2A11">
        <w:rPr>
          <w:rFonts w:hint="eastAsia"/>
        </w:rPr>
        <w:t>不断</w:t>
      </w:r>
      <w:r w:rsidR="00892504">
        <w:rPr>
          <w:rFonts w:hint="eastAsia"/>
        </w:rPr>
        <w:t>进步的过程，以期最终实现目标。</w:t>
      </w:r>
    </w:p>
    <w:p w:rsidR="00B56E81" w:rsidRPr="0012514B" w:rsidRDefault="00386C49" w:rsidP="00B74188">
      <w:pPr>
        <w:pStyle w:val="Eric"/>
        <w:ind w:firstLine="480"/>
      </w:pPr>
      <w:r w:rsidRPr="0012514B">
        <w:t>R</w:t>
      </w:r>
      <w:r w:rsidRPr="0012514B">
        <w:t>监控系统</w:t>
      </w:r>
      <w:r w:rsidR="00B56E81" w:rsidRPr="0012514B">
        <w:t>研发项目各工序之间的活动排序见表</w:t>
      </w:r>
      <w:r w:rsidR="00691317" w:rsidRPr="0012514B">
        <w:t>2</w:t>
      </w:r>
      <w:r w:rsidR="00B56E81" w:rsidRPr="0012514B">
        <w:t>。</w:t>
      </w:r>
    </w:p>
    <w:p w:rsidR="00B56E81" w:rsidRPr="0012514B" w:rsidRDefault="00B56E81" w:rsidP="00B74188">
      <w:pPr>
        <w:pStyle w:val="Eric2"/>
      </w:pPr>
      <w:r w:rsidRPr="0012514B">
        <w:t>表</w:t>
      </w:r>
      <w:r w:rsidR="00691317" w:rsidRPr="0012514B">
        <w:t>2</w:t>
      </w:r>
      <w:r w:rsidRPr="0012514B">
        <w:t xml:space="preserve"> </w:t>
      </w:r>
      <w:r w:rsidR="005C3175" w:rsidRPr="0012514B">
        <w:t xml:space="preserve"> </w:t>
      </w:r>
      <w:r w:rsidR="002A0105">
        <w:rPr>
          <w:rFonts w:hint="eastAsia"/>
        </w:rPr>
        <w:t>R</w:t>
      </w:r>
      <w:r w:rsidR="002A0105">
        <w:rPr>
          <w:rFonts w:hint="eastAsia"/>
        </w:rPr>
        <w:t>监控</w:t>
      </w:r>
      <w:r w:rsidRPr="0012514B">
        <w:t>系统研发项目工序活动排序表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16"/>
        <w:gridCol w:w="1291"/>
        <w:gridCol w:w="3082"/>
        <w:gridCol w:w="1954"/>
        <w:gridCol w:w="1845"/>
      </w:tblGrid>
      <w:tr w:rsidR="00B56E81" w:rsidRPr="0012514B" w:rsidTr="00291AA0">
        <w:trPr>
          <w:trHeight w:hRule="exact" w:val="340"/>
        </w:trPr>
        <w:tc>
          <w:tcPr>
            <w:tcW w:w="601" w:type="pct"/>
            <w:vAlign w:val="center"/>
          </w:tcPr>
          <w:p w:rsidR="00B56E81" w:rsidRPr="0012514B" w:rsidRDefault="00B56E81" w:rsidP="00B74188">
            <w:pPr>
              <w:pStyle w:val="Eric1"/>
            </w:pPr>
            <w:r w:rsidRPr="0012514B">
              <w:t>序号</w:t>
            </w:r>
          </w:p>
        </w:tc>
        <w:tc>
          <w:tcPr>
            <w:tcW w:w="695" w:type="pct"/>
            <w:vAlign w:val="center"/>
          </w:tcPr>
          <w:p w:rsidR="00B56E81" w:rsidRPr="0012514B" w:rsidRDefault="00B56E81" w:rsidP="00B74188">
            <w:pPr>
              <w:pStyle w:val="Eric1"/>
            </w:pPr>
            <w:r w:rsidRPr="0012514B">
              <w:t>工作编码</w:t>
            </w:r>
          </w:p>
        </w:tc>
        <w:tc>
          <w:tcPr>
            <w:tcW w:w="1659" w:type="pct"/>
            <w:vAlign w:val="center"/>
          </w:tcPr>
          <w:p w:rsidR="00B56E81" w:rsidRPr="0012514B" w:rsidRDefault="00B56E81" w:rsidP="00B74188">
            <w:pPr>
              <w:pStyle w:val="Eric1"/>
            </w:pPr>
            <w:r w:rsidRPr="0012514B">
              <w:t>工作名称</w:t>
            </w:r>
          </w:p>
        </w:tc>
        <w:tc>
          <w:tcPr>
            <w:tcW w:w="1052" w:type="pct"/>
            <w:vAlign w:val="center"/>
          </w:tcPr>
          <w:p w:rsidR="00B56E81" w:rsidRPr="0012514B" w:rsidRDefault="00B56E81" w:rsidP="00B74188">
            <w:pPr>
              <w:pStyle w:val="Eric1"/>
            </w:pPr>
            <w:r w:rsidRPr="0012514B">
              <w:t>前置任务</w:t>
            </w:r>
          </w:p>
        </w:tc>
        <w:tc>
          <w:tcPr>
            <w:tcW w:w="993" w:type="pct"/>
            <w:vAlign w:val="center"/>
          </w:tcPr>
          <w:p w:rsidR="00B56E81" w:rsidRPr="0012514B" w:rsidRDefault="00B56E81" w:rsidP="00B74188">
            <w:pPr>
              <w:pStyle w:val="Eric1"/>
            </w:pPr>
            <w:r w:rsidRPr="0012514B">
              <w:t>后置任务</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1</w:t>
            </w:r>
          </w:p>
        </w:tc>
        <w:tc>
          <w:tcPr>
            <w:tcW w:w="695" w:type="pct"/>
            <w:vAlign w:val="center"/>
          </w:tcPr>
          <w:p w:rsidR="00B56E81" w:rsidRPr="0012514B" w:rsidRDefault="00B56E81" w:rsidP="00B74188">
            <w:pPr>
              <w:pStyle w:val="Eric1"/>
            </w:pPr>
            <w:r w:rsidRPr="0012514B">
              <w:t>1111</w:t>
            </w:r>
          </w:p>
        </w:tc>
        <w:tc>
          <w:tcPr>
            <w:tcW w:w="1659" w:type="pct"/>
            <w:vAlign w:val="center"/>
          </w:tcPr>
          <w:p w:rsidR="00B56E81" w:rsidRPr="0012514B" w:rsidRDefault="00B56E81" w:rsidP="00B74188">
            <w:pPr>
              <w:pStyle w:val="Eric1"/>
            </w:pPr>
            <w:r w:rsidRPr="0012514B">
              <w:t>逆向工程方案</w:t>
            </w:r>
          </w:p>
        </w:tc>
        <w:tc>
          <w:tcPr>
            <w:tcW w:w="1052" w:type="pct"/>
            <w:vAlign w:val="center"/>
          </w:tcPr>
          <w:p w:rsidR="00B56E81" w:rsidRPr="00B74188" w:rsidRDefault="00B56E81" w:rsidP="00B74188">
            <w:pPr>
              <w:pStyle w:val="Eric1"/>
            </w:pPr>
            <w:r w:rsidRPr="00B74188">
              <w:t>—</w:t>
            </w:r>
          </w:p>
        </w:tc>
        <w:tc>
          <w:tcPr>
            <w:tcW w:w="993" w:type="pct"/>
            <w:vAlign w:val="center"/>
          </w:tcPr>
          <w:p w:rsidR="00B56E81" w:rsidRPr="00B74188" w:rsidRDefault="00B56E81" w:rsidP="00B74188">
            <w:pPr>
              <w:pStyle w:val="Eric1"/>
            </w:pPr>
            <w:r w:rsidRPr="00B74188">
              <w:t>2</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2</w:t>
            </w:r>
          </w:p>
        </w:tc>
        <w:tc>
          <w:tcPr>
            <w:tcW w:w="695" w:type="pct"/>
            <w:vAlign w:val="center"/>
          </w:tcPr>
          <w:p w:rsidR="00B56E81" w:rsidRPr="0012514B" w:rsidRDefault="00B56E81" w:rsidP="00B74188">
            <w:pPr>
              <w:pStyle w:val="Eric1"/>
            </w:pPr>
            <w:r w:rsidRPr="0012514B">
              <w:t>1112</w:t>
            </w:r>
          </w:p>
        </w:tc>
        <w:tc>
          <w:tcPr>
            <w:tcW w:w="1659" w:type="pct"/>
            <w:vAlign w:val="center"/>
          </w:tcPr>
          <w:p w:rsidR="00B56E81" w:rsidRPr="0012514B" w:rsidRDefault="00B56E81" w:rsidP="00B74188">
            <w:pPr>
              <w:pStyle w:val="Eric1"/>
            </w:pPr>
            <w:r w:rsidRPr="0012514B">
              <w:t>逆向工程设备准备</w:t>
            </w:r>
          </w:p>
        </w:tc>
        <w:tc>
          <w:tcPr>
            <w:tcW w:w="1052" w:type="pct"/>
            <w:vAlign w:val="center"/>
          </w:tcPr>
          <w:p w:rsidR="00B56E81" w:rsidRPr="00B74188" w:rsidRDefault="00B56E81" w:rsidP="00B74188">
            <w:pPr>
              <w:pStyle w:val="Eric1"/>
            </w:pPr>
            <w:r w:rsidRPr="00B74188">
              <w:t>1</w:t>
            </w:r>
          </w:p>
        </w:tc>
        <w:tc>
          <w:tcPr>
            <w:tcW w:w="993" w:type="pct"/>
            <w:vAlign w:val="center"/>
          </w:tcPr>
          <w:p w:rsidR="00B56E81" w:rsidRPr="00B74188" w:rsidRDefault="00B56E81" w:rsidP="00B74188">
            <w:pPr>
              <w:pStyle w:val="Eric1"/>
            </w:pPr>
            <w:r w:rsidRPr="00B74188">
              <w:t>3</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3</w:t>
            </w:r>
          </w:p>
        </w:tc>
        <w:tc>
          <w:tcPr>
            <w:tcW w:w="695" w:type="pct"/>
            <w:vAlign w:val="center"/>
          </w:tcPr>
          <w:p w:rsidR="00B56E81" w:rsidRPr="0012514B" w:rsidRDefault="00B56E81" w:rsidP="00B74188">
            <w:pPr>
              <w:pStyle w:val="Eric1"/>
            </w:pPr>
            <w:r w:rsidRPr="0012514B">
              <w:t>1120</w:t>
            </w:r>
          </w:p>
        </w:tc>
        <w:tc>
          <w:tcPr>
            <w:tcW w:w="1659" w:type="pct"/>
            <w:vAlign w:val="center"/>
          </w:tcPr>
          <w:p w:rsidR="00B56E81" w:rsidRPr="0012514B" w:rsidRDefault="00B56E81" w:rsidP="00B74188">
            <w:pPr>
              <w:pStyle w:val="Eric1"/>
            </w:pPr>
            <w:r w:rsidRPr="0012514B">
              <w:t>拆解设备</w:t>
            </w:r>
          </w:p>
        </w:tc>
        <w:tc>
          <w:tcPr>
            <w:tcW w:w="1052" w:type="pct"/>
            <w:vAlign w:val="center"/>
          </w:tcPr>
          <w:p w:rsidR="00B56E81" w:rsidRPr="00B74188" w:rsidRDefault="00B56E81" w:rsidP="00B74188">
            <w:pPr>
              <w:pStyle w:val="Eric1"/>
            </w:pPr>
            <w:r w:rsidRPr="00B74188">
              <w:t>2</w:t>
            </w:r>
          </w:p>
        </w:tc>
        <w:tc>
          <w:tcPr>
            <w:tcW w:w="993" w:type="pct"/>
            <w:vAlign w:val="center"/>
          </w:tcPr>
          <w:p w:rsidR="00B56E81" w:rsidRPr="00B74188" w:rsidRDefault="00B56E81" w:rsidP="00B74188">
            <w:pPr>
              <w:pStyle w:val="Eric1"/>
            </w:pPr>
            <w:r w:rsidRPr="00B74188">
              <w:t>4,5</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4</w:t>
            </w:r>
          </w:p>
        </w:tc>
        <w:tc>
          <w:tcPr>
            <w:tcW w:w="695" w:type="pct"/>
            <w:vAlign w:val="center"/>
          </w:tcPr>
          <w:p w:rsidR="00B56E81" w:rsidRPr="0012514B" w:rsidRDefault="00B56E81" w:rsidP="00B74188">
            <w:pPr>
              <w:pStyle w:val="Eric1"/>
            </w:pPr>
            <w:r w:rsidRPr="0012514B">
              <w:t>1131</w:t>
            </w:r>
          </w:p>
        </w:tc>
        <w:tc>
          <w:tcPr>
            <w:tcW w:w="1659" w:type="pct"/>
            <w:vAlign w:val="center"/>
          </w:tcPr>
          <w:p w:rsidR="00B56E81" w:rsidRPr="0012514B" w:rsidRDefault="00B56E81" w:rsidP="00B74188">
            <w:pPr>
              <w:pStyle w:val="Eric1"/>
            </w:pPr>
            <w:r w:rsidRPr="0012514B">
              <w:t>试验室系统测试</w:t>
            </w:r>
          </w:p>
        </w:tc>
        <w:tc>
          <w:tcPr>
            <w:tcW w:w="1052" w:type="pct"/>
            <w:vAlign w:val="center"/>
          </w:tcPr>
          <w:p w:rsidR="00B56E81" w:rsidRPr="00B74188" w:rsidRDefault="00B56E81" w:rsidP="00B74188">
            <w:pPr>
              <w:pStyle w:val="Eric1"/>
            </w:pPr>
            <w:r w:rsidRPr="00B74188">
              <w:t>3</w:t>
            </w:r>
          </w:p>
        </w:tc>
        <w:tc>
          <w:tcPr>
            <w:tcW w:w="993" w:type="pct"/>
            <w:vAlign w:val="center"/>
          </w:tcPr>
          <w:p w:rsidR="00B56E81" w:rsidRPr="00B74188" w:rsidRDefault="00B56E81" w:rsidP="00B74188">
            <w:pPr>
              <w:pStyle w:val="Eric1"/>
            </w:pPr>
            <w:r w:rsidRPr="00B74188">
              <w:t>6</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5</w:t>
            </w:r>
          </w:p>
        </w:tc>
        <w:tc>
          <w:tcPr>
            <w:tcW w:w="695" w:type="pct"/>
            <w:vAlign w:val="center"/>
          </w:tcPr>
          <w:p w:rsidR="00B56E81" w:rsidRPr="0012514B" w:rsidRDefault="00B56E81" w:rsidP="00B74188">
            <w:pPr>
              <w:pStyle w:val="Eric1"/>
            </w:pPr>
            <w:r w:rsidRPr="0012514B">
              <w:t>1132</w:t>
            </w:r>
          </w:p>
        </w:tc>
        <w:tc>
          <w:tcPr>
            <w:tcW w:w="1659" w:type="pct"/>
            <w:vAlign w:val="center"/>
          </w:tcPr>
          <w:p w:rsidR="00B56E81" w:rsidRPr="0012514B" w:rsidRDefault="00B56E81" w:rsidP="00B74188">
            <w:pPr>
              <w:pStyle w:val="Eric1"/>
            </w:pPr>
            <w:r w:rsidRPr="0012514B">
              <w:t>试验室分系统、组件测试</w:t>
            </w:r>
          </w:p>
        </w:tc>
        <w:tc>
          <w:tcPr>
            <w:tcW w:w="1052" w:type="pct"/>
            <w:vAlign w:val="center"/>
          </w:tcPr>
          <w:p w:rsidR="00B56E81" w:rsidRPr="00B74188" w:rsidRDefault="00B56E81" w:rsidP="00B74188">
            <w:pPr>
              <w:pStyle w:val="Eric1"/>
            </w:pPr>
            <w:r w:rsidRPr="00B74188">
              <w:t>3</w:t>
            </w:r>
          </w:p>
        </w:tc>
        <w:tc>
          <w:tcPr>
            <w:tcW w:w="993" w:type="pct"/>
            <w:vAlign w:val="center"/>
          </w:tcPr>
          <w:p w:rsidR="00B56E81" w:rsidRPr="00B74188" w:rsidRDefault="00B56E81" w:rsidP="00B74188">
            <w:pPr>
              <w:pStyle w:val="Eric1"/>
            </w:pPr>
            <w:r w:rsidRPr="00B74188">
              <w:t>6</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6</w:t>
            </w:r>
          </w:p>
        </w:tc>
        <w:tc>
          <w:tcPr>
            <w:tcW w:w="695" w:type="pct"/>
            <w:vAlign w:val="center"/>
          </w:tcPr>
          <w:p w:rsidR="00B56E81" w:rsidRPr="0012514B" w:rsidRDefault="00B56E81" w:rsidP="00B74188">
            <w:pPr>
              <w:pStyle w:val="Eric1"/>
            </w:pPr>
            <w:r w:rsidRPr="0012514B">
              <w:t>1211</w:t>
            </w:r>
          </w:p>
        </w:tc>
        <w:tc>
          <w:tcPr>
            <w:tcW w:w="1659" w:type="pct"/>
            <w:vAlign w:val="center"/>
          </w:tcPr>
          <w:p w:rsidR="00B56E81" w:rsidRPr="0012514B" w:rsidRDefault="00B56E81" w:rsidP="00B74188">
            <w:pPr>
              <w:pStyle w:val="Eric1"/>
            </w:pPr>
            <w:r w:rsidRPr="0012514B">
              <w:t>系统方案设计</w:t>
            </w:r>
          </w:p>
        </w:tc>
        <w:tc>
          <w:tcPr>
            <w:tcW w:w="1052" w:type="pct"/>
            <w:vAlign w:val="center"/>
          </w:tcPr>
          <w:p w:rsidR="00B56E81" w:rsidRPr="00B74188" w:rsidRDefault="00B56E81" w:rsidP="00B74188">
            <w:pPr>
              <w:pStyle w:val="Eric1"/>
            </w:pPr>
            <w:r w:rsidRPr="00B74188">
              <w:t>4,5</w:t>
            </w:r>
          </w:p>
        </w:tc>
        <w:tc>
          <w:tcPr>
            <w:tcW w:w="993" w:type="pct"/>
            <w:vAlign w:val="center"/>
          </w:tcPr>
          <w:p w:rsidR="00B56E81" w:rsidRPr="00B74188" w:rsidRDefault="00B56E81" w:rsidP="00B74188">
            <w:pPr>
              <w:pStyle w:val="Eric1"/>
            </w:pPr>
            <w:r w:rsidRPr="00B74188">
              <w:t>7</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7</w:t>
            </w:r>
          </w:p>
        </w:tc>
        <w:tc>
          <w:tcPr>
            <w:tcW w:w="695" w:type="pct"/>
            <w:vAlign w:val="center"/>
          </w:tcPr>
          <w:p w:rsidR="00B56E81" w:rsidRPr="0012514B" w:rsidRDefault="00B56E81" w:rsidP="00B74188">
            <w:pPr>
              <w:pStyle w:val="Eric1"/>
            </w:pPr>
            <w:r w:rsidRPr="0012514B">
              <w:t>1212</w:t>
            </w:r>
          </w:p>
        </w:tc>
        <w:tc>
          <w:tcPr>
            <w:tcW w:w="1659" w:type="pct"/>
            <w:vAlign w:val="center"/>
          </w:tcPr>
          <w:p w:rsidR="00B56E81" w:rsidRPr="0012514B" w:rsidRDefault="00B56E81" w:rsidP="00B74188">
            <w:pPr>
              <w:pStyle w:val="Eric1"/>
            </w:pPr>
            <w:r w:rsidRPr="0012514B">
              <w:t>分系统方案设计</w:t>
            </w:r>
          </w:p>
        </w:tc>
        <w:tc>
          <w:tcPr>
            <w:tcW w:w="1052" w:type="pct"/>
            <w:vAlign w:val="center"/>
          </w:tcPr>
          <w:p w:rsidR="00B56E81" w:rsidRPr="00B74188" w:rsidRDefault="00B56E81" w:rsidP="00B74188">
            <w:pPr>
              <w:pStyle w:val="Eric1"/>
            </w:pPr>
            <w:r w:rsidRPr="00B74188">
              <w:t>6</w:t>
            </w:r>
          </w:p>
        </w:tc>
        <w:tc>
          <w:tcPr>
            <w:tcW w:w="993" w:type="pct"/>
            <w:vAlign w:val="center"/>
          </w:tcPr>
          <w:p w:rsidR="00B56E81" w:rsidRPr="00B74188" w:rsidRDefault="00B56E81" w:rsidP="00B74188">
            <w:pPr>
              <w:pStyle w:val="Eric1"/>
            </w:pPr>
            <w:r w:rsidRPr="00B74188">
              <w:t>8.9</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8</w:t>
            </w:r>
          </w:p>
        </w:tc>
        <w:tc>
          <w:tcPr>
            <w:tcW w:w="695" w:type="pct"/>
            <w:vAlign w:val="center"/>
          </w:tcPr>
          <w:p w:rsidR="00B56E81" w:rsidRPr="0012514B" w:rsidRDefault="00B56E81" w:rsidP="00B74188">
            <w:pPr>
              <w:pStyle w:val="Eric1"/>
            </w:pPr>
            <w:r w:rsidRPr="0012514B">
              <w:t>1221</w:t>
            </w:r>
          </w:p>
        </w:tc>
        <w:tc>
          <w:tcPr>
            <w:tcW w:w="1659" w:type="pct"/>
            <w:vAlign w:val="center"/>
          </w:tcPr>
          <w:p w:rsidR="00B56E81" w:rsidRPr="0012514B" w:rsidRDefault="00B56E81" w:rsidP="00B74188">
            <w:pPr>
              <w:pStyle w:val="Eric1"/>
            </w:pPr>
            <w:r w:rsidRPr="0012514B">
              <w:t>内部评审</w:t>
            </w:r>
          </w:p>
        </w:tc>
        <w:tc>
          <w:tcPr>
            <w:tcW w:w="1052" w:type="pct"/>
            <w:vAlign w:val="center"/>
          </w:tcPr>
          <w:p w:rsidR="00B56E81" w:rsidRPr="00B74188" w:rsidRDefault="00B56E81" w:rsidP="00B74188">
            <w:pPr>
              <w:pStyle w:val="Eric1"/>
            </w:pPr>
            <w:r w:rsidRPr="00B74188">
              <w:t>7</w:t>
            </w:r>
          </w:p>
        </w:tc>
        <w:tc>
          <w:tcPr>
            <w:tcW w:w="993" w:type="pct"/>
            <w:vAlign w:val="center"/>
          </w:tcPr>
          <w:p w:rsidR="00B56E81" w:rsidRPr="00B74188" w:rsidRDefault="00B56E81" w:rsidP="00B74188">
            <w:pPr>
              <w:pStyle w:val="Eric1"/>
            </w:pPr>
            <w:r w:rsidRPr="00B74188">
              <w:t>10</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9</w:t>
            </w:r>
          </w:p>
        </w:tc>
        <w:tc>
          <w:tcPr>
            <w:tcW w:w="695" w:type="pct"/>
            <w:vAlign w:val="center"/>
          </w:tcPr>
          <w:p w:rsidR="00B56E81" w:rsidRPr="0012514B" w:rsidRDefault="00B56E81" w:rsidP="00B74188">
            <w:pPr>
              <w:pStyle w:val="Eric1"/>
            </w:pPr>
            <w:r w:rsidRPr="0012514B">
              <w:t>1222</w:t>
            </w:r>
          </w:p>
        </w:tc>
        <w:tc>
          <w:tcPr>
            <w:tcW w:w="1659" w:type="pct"/>
            <w:vAlign w:val="center"/>
          </w:tcPr>
          <w:p w:rsidR="00B56E81" w:rsidRPr="0012514B" w:rsidRDefault="00B56E81" w:rsidP="00B74188">
            <w:pPr>
              <w:pStyle w:val="Eric1"/>
            </w:pPr>
            <w:r w:rsidRPr="0012514B">
              <w:t>外部评审</w:t>
            </w:r>
          </w:p>
        </w:tc>
        <w:tc>
          <w:tcPr>
            <w:tcW w:w="1052" w:type="pct"/>
            <w:vAlign w:val="center"/>
          </w:tcPr>
          <w:p w:rsidR="00B56E81" w:rsidRPr="00B74188" w:rsidRDefault="00B56E81" w:rsidP="00B74188">
            <w:pPr>
              <w:pStyle w:val="Eric1"/>
            </w:pPr>
            <w:r w:rsidRPr="00B74188">
              <w:t>7</w:t>
            </w:r>
          </w:p>
        </w:tc>
        <w:tc>
          <w:tcPr>
            <w:tcW w:w="993" w:type="pct"/>
            <w:vAlign w:val="center"/>
          </w:tcPr>
          <w:p w:rsidR="00B56E81" w:rsidRPr="00B74188" w:rsidRDefault="00B56E81" w:rsidP="00B74188">
            <w:pPr>
              <w:pStyle w:val="Eric1"/>
            </w:pPr>
            <w:r w:rsidRPr="00B74188">
              <w:t>10</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10</w:t>
            </w:r>
          </w:p>
        </w:tc>
        <w:tc>
          <w:tcPr>
            <w:tcW w:w="695" w:type="pct"/>
            <w:vAlign w:val="center"/>
          </w:tcPr>
          <w:p w:rsidR="00B56E81" w:rsidRPr="0012514B" w:rsidRDefault="00B56E81" w:rsidP="00B74188">
            <w:pPr>
              <w:pStyle w:val="Eric1"/>
            </w:pPr>
            <w:r w:rsidRPr="0012514B">
              <w:t>1311</w:t>
            </w:r>
          </w:p>
        </w:tc>
        <w:tc>
          <w:tcPr>
            <w:tcW w:w="1659" w:type="pct"/>
            <w:vAlign w:val="center"/>
          </w:tcPr>
          <w:p w:rsidR="00B56E81" w:rsidRPr="0012514B" w:rsidRDefault="00B56E81" w:rsidP="00B74188">
            <w:pPr>
              <w:pStyle w:val="Eric1"/>
            </w:pPr>
            <w:r w:rsidRPr="0012514B">
              <w:t>组件设计、投产</w:t>
            </w:r>
          </w:p>
        </w:tc>
        <w:tc>
          <w:tcPr>
            <w:tcW w:w="1052" w:type="pct"/>
            <w:vAlign w:val="center"/>
          </w:tcPr>
          <w:p w:rsidR="00B56E81" w:rsidRPr="00B74188" w:rsidRDefault="00B56E81" w:rsidP="00B74188">
            <w:pPr>
              <w:pStyle w:val="Eric1"/>
            </w:pPr>
            <w:r w:rsidRPr="00B74188">
              <w:t>8,9</w:t>
            </w:r>
          </w:p>
        </w:tc>
        <w:tc>
          <w:tcPr>
            <w:tcW w:w="993" w:type="pct"/>
            <w:vAlign w:val="center"/>
          </w:tcPr>
          <w:p w:rsidR="00B56E81" w:rsidRPr="00B74188" w:rsidRDefault="00B56E81" w:rsidP="00B74188">
            <w:pPr>
              <w:pStyle w:val="Eric1"/>
            </w:pPr>
            <w:r w:rsidRPr="00B74188">
              <w:t>11,14,15</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11</w:t>
            </w:r>
          </w:p>
        </w:tc>
        <w:tc>
          <w:tcPr>
            <w:tcW w:w="695" w:type="pct"/>
            <w:vAlign w:val="center"/>
          </w:tcPr>
          <w:p w:rsidR="00B56E81" w:rsidRPr="0012514B" w:rsidRDefault="00B56E81" w:rsidP="00B74188">
            <w:pPr>
              <w:pStyle w:val="Eric1"/>
            </w:pPr>
            <w:r w:rsidRPr="0012514B">
              <w:t>1312</w:t>
            </w:r>
          </w:p>
        </w:tc>
        <w:tc>
          <w:tcPr>
            <w:tcW w:w="1659" w:type="pct"/>
            <w:vAlign w:val="center"/>
          </w:tcPr>
          <w:p w:rsidR="00B56E81" w:rsidRPr="0012514B" w:rsidRDefault="00B56E81" w:rsidP="00B74188">
            <w:pPr>
              <w:pStyle w:val="Eric1"/>
            </w:pPr>
            <w:r w:rsidRPr="0012514B">
              <w:t>外包件协议、合同签订</w:t>
            </w:r>
          </w:p>
        </w:tc>
        <w:tc>
          <w:tcPr>
            <w:tcW w:w="1052" w:type="pct"/>
            <w:vAlign w:val="center"/>
          </w:tcPr>
          <w:p w:rsidR="00B56E81" w:rsidRPr="00B74188" w:rsidRDefault="00B56E81" w:rsidP="00B74188">
            <w:pPr>
              <w:pStyle w:val="Eric1"/>
            </w:pPr>
            <w:r w:rsidRPr="00B74188">
              <w:t>10</w:t>
            </w:r>
          </w:p>
        </w:tc>
        <w:tc>
          <w:tcPr>
            <w:tcW w:w="993" w:type="pct"/>
            <w:vAlign w:val="center"/>
          </w:tcPr>
          <w:p w:rsidR="00B56E81" w:rsidRPr="00B74188" w:rsidRDefault="00B56E81" w:rsidP="00B74188">
            <w:pPr>
              <w:pStyle w:val="Eric1"/>
            </w:pPr>
            <w:r w:rsidRPr="00B74188">
              <w:t>12</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12</w:t>
            </w:r>
          </w:p>
        </w:tc>
        <w:tc>
          <w:tcPr>
            <w:tcW w:w="695" w:type="pct"/>
            <w:vAlign w:val="center"/>
          </w:tcPr>
          <w:p w:rsidR="00B56E81" w:rsidRPr="0012514B" w:rsidRDefault="00B56E81" w:rsidP="00B74188">
            <w:pPr>
              <w:pStyle w:val="Eric1"/>
            </w:pPr>
            <w:r w:rsidRPr="0012514B">
              <w:t>1313</w:t>
            </w:r>
          </w:p>
        </w:tc>
        <w:tc>
          <w:tcPr>
            <w:tcW w:w="1659" w:type="pct"/>
            <w:vAlign w:val="center"/>
          </w:tcPr>
          <w:p w:rsidR="00B56E81" w:rsidRPr="0012514B" w:rsidRDefault="00B56E81" w:rsidP="00B74188">
            <w:pPr>
              <w:pStyle w:val="Eric1"/>
            </w:pPr>
            <w:r w:rsidRPr="0012514B">
              <w:t>物资采购</w:t>
            </w:r>
          </w:p>
        </w:tc>
        <w:tc>
          <w:tcPr>
            <w:tcW w:w="1052" w:type="pct"/>
            <w:vAlign w:val="center"/>
          </w:tcPr>
          <w:p w:rsidR="00B56E81" w:rsidRPr="00B74188" w:rsidRDefault="00B56E81" w:rsidP="00B74188">
            <w:pPr>
              <w:pStyle w:val="Eric1"/>
            </w:pPr>
            <w:r w:rsidRPr="00B74188">
              <w:t>11</w:t>
            </w:r>
          </w:p>
        </w:tc>
        <w:tc>
          <w:tcPr>
            <w:tcW w:w="993" w:type="pct"/>
            <w:vAlign w:val="center"/>
          </w:tcPr>
          <w:p w:rsidR="00B56E81" w:rsidRPr="00B74188" w:rsidRDefault="00B56E81" w:rsidP="00B74188">
            <w:pPr>
              <w:pStyle w:val="Eric1"/>
            </w:pPr>
            <w:r w:rsidRPr="00B74188">
              <w:t>13</w:t>
            </w:r>
          </w:p>
        </w:tc>
      </w:tr>
      <w:tr w:rsidR="00B56E81" w:rsidRPr="0012514B" w:rsidTr="00291AA0">
        <w:trPr>
          <w:trHeight w:hRule="exact" w:val="340"/>
        </w:trPr>
        <w:tc>
          <w:tcPr>
            <w:tcW w:w="601" w:type="pct"/>
            <w:vAlign w:val="center"/>
          </w:tcPr>
          <w:p w:rsidR="00B56E81" w:rsidRPr="0012514B" w:rsidRDefault="00B56E81" w:rsidP="00B74188">
            <w:pPr>
              <w:pStyle w:val="Eric1"/>
            </w:pPr>
            <w:r w:rsidRPr="0012514B">
              <w:t>13</w:t>
            </w:r>
          </w:p>
        </w:tc>
        <w:tc>
          <w:tcPr>
            <w:tcW w:w="695" w:type="pct"/>
            <w:vAlign w:val="center"/>
          </w:tcPr>
          <w:p w:rsidR="00B56E81" w:rsidRPr="0012514B" w:rsidRDefault="00B56E81" w:rsidP="00B74188">
            <w:pPr>
              <w:pStyle w:val="Eric1"/>
            </w:pPr>
            <w:r w:rsidRPr="0012514B">
              <w:t>1314</w:t>
            </w:r>
          </w:p>
        </w:tc>
        <w:tc>
          <w:tcPr>
            <w:tcW w:w="1659" w:type="pct"/>
            <w:vAlign w:val="center"/>
          </w:tcPr>
          <w:p w:rsidR="00B56E81" w:rsidRPr="0012514B" w:rsidRDefault="00B56E81" w:rsidP="00B74188">
            <w:pPr>
              <w:pStyle w:val="Eric1"/>
            </w:pPr>
            <w:r w:rsidRPr="0012514B">
              <w:t>配套设备投产、外包</w:t>
            </w:r>
          </w:p>
        </w:tc>
        <w:tc>
          <w:tcPr>
            <w:tcW w:w="1052" w:type="pct"/>
            <w:vAlign w:val="center"/>
          </w:tcPr>
          <w:p w:rsidR="00B56E81" w:rsidRPr="00B74188" w:rsidRDefault="00B56E81" w:rsidP="00B74188">
            <w:pPr>
              <w:pStyle w:val="Eric1"/>
            </w:pPr>
            <w:r w:rsidRPr="00B74188">
              <w:t>12</w:t>
            </w:r>
          </w:p>
        </w:tc>
        <w:tc>
          <w:tcPr>
            <w:tcW w:w="993" w:type="pct"/>
            <w:vAlign w:val="center"/>
          </w:tcPr>
          <w:p w:rsidR="00B56E81" w:rsidRPr="00B74188" w:rsidRDefault="00B56E81" w:rsidP="00B74188">
            <w:pPr>
              <w:pStyle w:val="Eric1"/>
            </w:pPr>
            <w:r w:rsidRPr="00B74188">
              <w:t>18</w:t>
            </w:r>
          </w:p>
        </w:tc>
      </w:tr>
      <w:tr w:rsidR="00291AA0" w:rsidRPr="0012514B" w:rsidTr="00291AA0">
        <w:trPr>
          <w:trHeight w:hRule="exact" w:val="340"/>
        </w:trPr>
        <w:tc>
          <w:tcPr>
            <w:tcW w:w="601" w:type="pct"/>
            <w:vAlign w:val="center"/>
          </w:tcPr>
          <w:p w:rsidR="00291AA0" w:rsidRPr="0012514B" w:rsidRDefault="00291AA0" w:rsidP="00F533CA">
            <w:pPr>
              <w:pStyle w:val="Eric1"/>
            </w:pPr>
            <w:r w:rsidRPr="0012514B">
              <w:t>14</w:t>
            </w:r>
          </w:p>
        </w:tc>
        <w:tc>
          <w:tcPr>
            <w:tcW w:w="695" w:type="pct"/>
            <w:vAlign w:val="center"/>
          </w:tcPr>
          <w:p w:rsidR="00291AA0" w:rsidRPr="0012514B" w:rsidRDefault="00291AA0" w:rsidP="00F533CA">
            <w:pPr>
              <w:pStyle w:val="Eric1"/>
            </w:pPr>
            <w:r w:rsidRPr="0012514B">
              <w:t>1320</w:t>
            </w:r>
          </w:p>
        </w:tc>
        <w:tc>
          <w:tcPr>
            <w:tcW w:w="1659" w:type="pct"/>
            <w:vAlign w:val="center"/>
          </w:tcPr>
          <w:p w:rsidR="00291AA0" w:rsidRPr="0012514B" w:rsidRDefault="00291AA0" w:rsidP="00F533CA">
            <w:pPr>
              <w:pStyle w:val="Eric1"/>
            </w:pPr>
            <w:r w:rsidRPr="0012514B">
              <w:t>软件研制</w:t>
            </w:r>
          </w:p>
        </w:tc>
        <w:tc>
          <w:tcPr>
            <w:tcW w:w="1052" w:type="pct"/>
            <w:vAlign w:val="center"/>
          </w:tcPr>
          <w:p w:rsidR="00291AA0" w:rsidRPr="00B74188" w:rsidRDefault="00291AA0" w:rsidP="00F533CA">
            <w:pPr>
              <w:pStyle w:val="Eric1"/>
            </w:pPr>
            <w:r w:rsidRPr="00B74188">
              <w:t>10</w:t>
            </w:r>
          </w:p>
        </w:tc>
        <w:tc>
          <w:tcPr>
            <w:tcW w:w="993" w:type="pct"/>
            <w:vAlign w:val="center"/>
          </w:tcPr>
          <w:p w:rsidR="00291AA0" w:rsidRPr="00B74188" w:rsidRDefault="00291AA0" w:rsidP="00F533CA">
            <w:pPr>
              <w:pStyle w:val="Eric1"/>
            </w:pPr>
            <w:r w:rsidRPr="00B74188">
              <w:t>18</w:t>
            </w:r>
          </w:p>
        </w:tc>
      </w:tr>
      <w:tr w:rsidR="00291AA0" w:rsidRPr="0012514B" w:rsidTr="00291AA0">
        <w:trPr>
          <w:trHeight w:hRule="exact" w:val="340"/>
        </w:trPr>
        <w:tc>
          <w:tcPr>
            <w:tcW w:w="601" w:type="pct"/>
            <w:vAlign w:val="center"/>
          </w:tcPr>
          <w:p w:rsidR="00291AA0" w:rsidRPr="0012514B" w:rsidRDefault="00291AA0" w:rsidP="00F533CA">
            <w:pPr>
              <w:pStyle w:val="Eric1"/>
            </w:pPr>
            <w:r w:rsidRPr="0012514B">
              <w:t>15</w:t>
            </w:r>
          </w:p>
        </w:tc>
        <w:tc>
          <w:tcPr>
            <w:tcW w:w="695" w:type="pct"/>
            <w:vAlign w:val="center"/>
          </w:tcPr>
          <w:p w:rsidR="00291AA0" w:rsidRPr="0012514B" w:rsidRDefault="00291AA0" w:rsidP="00F533CA">
            <w:pPr>
              <w:pStyle w:val="Eric1"/>
            </w:pPr>
            <w:r w:rsidRPr="0012514B">
              <w:t>1331</w:t>
            </w:r>
          </w:p>
        </w:tc>
        <w:tc>
          <w:tcPr>
            <w:tcW w:w="1659" w:type="pct"/>
            <w:vAlign w:val="center"/>
          </w:tcPr>
          <w:p w:rsidR="00291AA0" w:rsidRPr="0012514B" w:rsidRDefault="00291AA0" w:rsidP="00F533CA">
            <w:pPr>
              <w:pStyle w:val="Eric1"/>
            </w:pPr>
            <w:r w:rsidRPr="0012514B">
              <w:t>零部件加工</w:t>
            </w:r>
          </w:p>
        </w:tc>
        <w:tc>
          <w:tcPr>
            <w:tcW w:w="1052" w:type="pct"/>
            <w:vAlign w:val="center"/>
          </w:tcPr>
          <w:p w:rsidR="00291AA0" w:rsidRPr="00B74188" w:rsidRDefault="00291AA0" w:rsidP="00F533CA">
            <w:pPr>
              <w:pStyle w:val="Eric1"/>
            </w:pPr>
            <w:r w:rsidRPr="00B74188">
              <w:t>10</w:t>
            </w:r>
          </w:p>
        </w:tc>
        <w:tc>
          <w:tcPr>
            <w:tcW w:w="993" w:type="pct"/>
            <w:vAlign w:val="center"/>
          </w:tcPr>
          <w:p w:rsidR="00291AA0" w:rsidRPr="00B74188" w:rsidRDefault="00291AA0" w:rsidP="00F533CA">
            <w:pPr>
              <w:pStyle w:val="Eric1"/>
            </w:pPr>
            <w:r w:rsidRPr="00B74188">
              <w:t>16</w:t>
            </w:r>
          </w:p>
        </w:tc>
      </w:tr>
      <w:tr w:rsidR="00291AA0" w:rsidRPr="0012514B" w:rsidTr="00291AA0">
        <w:trPr>
          <w:trHeight w:hRule="exact" w:val="340"/>
        </w:trPr>
        <w:tc>
          <w:tcPr>
            <w:tcW w:w="601" w:type="pct"/>
            <w:vAlign w:val="center"/>
          </w:tcPr>
          <w:p w:rsidR="00291AA0" w:rsidRPr="0012514B" w:rsidRDefault="00291AA0" w:rsidP="00F533CA">
            <w:pPr>
              <w:pStyle w:val="Eric1"/>
            </w:pPr>
            <w:r w:rsidRPr="0012514B">
              <w:t>16</w:t>
            </w:r>
          </w:p>
        </w:tc>
        <w:tc>
          <w:tcPr>
            <w:tcW w:w="695" w:type="pct"/>
            <w:vAlign w:val="center"/>
          </w:tcPr>
          <w:p w:rsidR="00291AA0" w:rsidRPr="0012514B" w:rsidRDefault="00291AA0" w:rsidP="00F533CA">
            <w:pPr>
              <w:pStyle w:val="Eric1"/>
            </w:pPr>
            <w:r w:rsidRPr="0012514B">
              <w:t>1332</w:t>
            </w:r>
          </w:p>
        </w:tc>
        <w:tc>
          <w:tcPr>
            <w:tcW w:w="1659" w:type="pct"/>
            <w:vAlign w:val="center"/>
          </w:tcPr>
          <w:p w:rsidR="00291AA0" w:rsidRPr="0012514B" w:rsidRDefault="00291AA0" w:rsidP="00F533CA">
            <w:pPr>
              <w:pStyle w:val="Eric1"/>
            </w:pPr>
            <w:r w:rsidRPr="0012514B">
              <w:t>物资到货配套</w:t>
            </w:r>
          </w:p>
        </w:tc>
        <w:tc>
          <w:tcPr>
            <w:tcW w:w="1052" w:type="pct"/>
            <w:vAlign w:val="center"/>
          </w:tcPr>
          <w:p w:rsidR="00291AA0" w:rsidRPr="00B74188" w:rsidRDefault="00291AA0" w:rsidP="00F533CA">
            <w:pPr>
              <w:pStyle w:val="Eric1"/>
            </w:pPr>
            <w:r w:rsidRPr="00B74188">
              <w:t>15</w:t>
            </w:r>
          </w:p>
        </w:tc>
        <w:tc>
          <w:tcPr>
            <w:tcW w:w="993" w:type="pct"/>
            <w:vAlign w:val="center"/>
          </w:tcPr>
          <w:p w:rsidR="00291AA0" w:rsidRPr="00B74188" w:rsidRDefault="00291AA0" w:rsidP="00F533CA">
            <w:pPr>
              <w:pStyle w:val="Eric1"/>
            </w:pPr>
            <w:r w:rsidRPr="00B74188">
              <w:t>17</w:t>
            </w:r>
          </w:p>
        </w:tc>
      </w:tr>
      <w:tr w:rsidR="008E763A" w:rsidRPr="0012514B" w:rsidTr="00291AA0">
        <w:trPr>
          <w:trHeight w:hRule="exact" w:val="340"/>
        </w:trPr>
        <w:tc>
          <w:tcPr>
            <w:tcW w:w="601" w:type="pct"/>
            <w:vAlign w:val="center"/>
          </w:tcPr>
          <w:p w:rsidR="008E763A" w:rsidRPr="0012514B" w:rsidRDefault="008E763A" w:rsidP="006F4BBA">
            <w:pPr>
              <w:pStyle w:val="Eric1"/>
            </w:pPr>
            <w:r w:rsidRPr="0012514B">
              <w:t>17</w:t>
            </w:r>
          </w:p>
        </w:tc>
        <w:tc>
          <w:tcPr>
            <w:tcW w:w="695" w:type="pct"/>
            <w:vAlign w:val="center"/>
          </w:tcPr>
          <w:p w:rsidR="008E763A" w:rsidRPr="0012514B" w:rsidRDefault="008E763A" w:rsidP="006F4BBA">
            <w:pPr>
              <w:pStyle w:val="Eric1"/>
            </w:pPr>
            <w:r w:rsidRPr="0012514B">
              <w:t>1333</w:t>
            </w:r>
          </w:p>
        </w:tc>
        <w:tc>
          <w:tcPr>
            <w:tcW w:w="1659" w:type="pct"/>
            <w:vAlign w:val="center"/>
          </w:tcPr>
          <w:p w:rsidR="008E763A" w:rsidRPr="0012514B" w:rsidRDefault="008E763A" w:rsidP="006F4BBA">
            <w:pPr>
              <w:pStyle w:val="Eric1"/>
            </w:pPr>
            <w:r w:rsidRPr="0012514B">
              <w:t>组件装配</w:t>
            </w:r>
          </w:p>
        </w:tc>
        <w:tc>
          <w:tcPr>
            <w:tcW w:w="1052" w:type="pct"/>
            <w:vAlign w:val="center"/>
          </w:tcPr>
          <w:p w:rsidR="008E763A" w:rsidRPr="00B74188" w:rsidRDefault="008E763A" w:rsidP="006F4BBA">
            <w:pPr>
              <w:pStyle w:val="Eric1"/>
            </w:pPr>
            <w:r w:rsidRPr="00B74188">
              <w:t>16</w:t>
            </w:r>
          </w:p>
        </w:tc>
        <w:tc>
          <w:tcPr>
            <w:tcW w:w="993" w:type="pct"/>
            <w:vAlign w:val="center"/>
          </w:tcPr>
          <w:p w:rsidR="008E763A" w:rsidRPr="00B74188" w:rsidRDefault="008E763A" w:rsidP="006F4BBA">
            <w:pPr>
              <w:pStyle w:val="Eric1"/>
            </w:pPr>
            <w:r w:rsidRPr="00B74188">
              <w:t>18</w:t>
            </w:r>
          </w:p>
        </w:tc>
      </w:tr>
    </w:tbl>
    <w:p w:rsidR="00B74188" w:rsidRDefault="00B74188" w:rsidP="00B74188">
      <w:pPr>
        <w:pStyle w:val="Eric2"/>
      </w:pPr>
    </w:p>
    <w:p w:rsidR="00B56E81" w:rsidRPr="0012514B" w:rsidRDefault="00B56E81" w:rsidP="00B74188">
      <w:pPr>
        <w:pStyle w:val="Eric2"/>
      </w:pPr>
      <w:r w:rsidRPr="0012514B">
        <w:lastRenderedPageBreak/>
        <w:t>表</w:t>
      </w:r>
      <w:r w:rsidR="00691317" w:rsidRPr="0012514B">
        <w:t>2</w:t>
      </w:r>
      <w:r w:rsidR="00311034">
        <w:t xml:space="preserve"> </w:t>
      </w:r>
      <w:r w:rsidR="00311034">
        <w:rPr>
          <w:rFonts w:hint="eastAsia"/>
        </w:rPr>
        <w:t xml:space="preserve"> </w:t>
      </w:r>
      <w:r w:rsidR="00F21EC9" w:rsidRPr="0012514B">
        <w:t>R</w:t>
      </w:r>
      <w:r w:rsidR="00F21EC9" w:rsidRPr="0012514B">
        <w:t>监控系统</w:t>
      </w:r>
      <w:r w:rsidRPr="0012514B">
        <w:t>项目工序活动排序表</w:t>
      </w:r>
      <w:r w:rsidR="00311034">
        <w:rPr>
          <w:rFonts w:hint="eastAsia"/>
        </w:rPr>
        <w:t>（续）</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18"/>
        <w:gridCol w:w="1291"/>
        <w:gridCol w:w="3082"/>
        <w:gridCol w:w="1954"/>
        <w:gridCol w:w="1843"/>
      </w:tblGrid>
      <w:tr w:rsidR="00B56E81" w:rsidRPr="0012514B" w:rsidTr="00291AA0">
        <w:trPr>
          <w:trHeight w:hRule="exact" w:val="340"/>
        </w:trPr>
        <w:tc>
          <w:tcPr>
            <w:tcW w:w="602" w:type="pct"/>
            <w:vAlign w:val="center"/>
          </w:tcPr>
          <w:p w:rsidR="00B56E81" w:rsidRPr="0012514B" w:rsidRDefault="00B56E81" w:rsidP="00B74188">
            <w:pPr>
              <w:pStyle w:val="Eric1"/>
            </w:pPr>
            <w:r w:rsidRPr="0012514B">
              <w:t>序号</w:t>
            </w:r>
          </w:p>
        </w:tc>
        <w:tc>
          <w:tcPr>
            <w:tcW w:w="695" w:type="pct"/>
            <w:vAlign w:val="center"/>
          </w:tcPr>
          <w:p w:rsidR="00B56E81" w:rsidRPr="0012514B" w:rsidRDefault="00B56E81" w:rsidP="00B74188">
            <w:pPr>
              <w:pStyle w:val="Eric1"/>
            </w:pPr>
            <w:r w:rsidRPr="0012514B">
              <w:t>工作编码</w:t>
            </w:r>
          </w:p>
        </w:tc>
        <w:tc>
          <w:tcPr>
            <w:tcW w:w="1659" w:type="pct"/>
            <w:vAlign w:val="center"/>
          </w:tcPr>
          <w:p w:rsidR="00B56E81" w:rsidRPr="0012514B" w:rsidRDefault="00B56E81" w:rsidP="00B74188">
            <w:pPr>
              <w:pStyle w:val="Eric1"/>
            </w:pPr>
            <w:r w:rsidRPr="0012514B">
              <w:t>工作名称</w:t>
            </w:r>
          </w:p>
        </w:tc>
        <w:tc>
          <w:tcPr>
            <w:tcW w:w="1052" w:type="pct"/>
            <w:vAlign w:val="center"/>
          </w:tcPr>
          <w:p w:rsidR="00B56E81" w:rsidRPr="0012514B" w:rsidRDefault="00B56E81" w:rsidP="00B74188">
            <w:pPr>
              <w:pStyle w:val="Eric1"/>
            </w:pPr>
            <w:r w:rsidRPr="0012514B">
              <w:t>前置任务</w:t>
            </w:r>
          </w:p>
        </w:tc>
        <w:tc>
          <w:tcPr>
            <w:tcW w:w="992" w:type="pct"/>
            <w:vAlign w:val="center"/>
          </w:tcPr>
          <w:p w:rsidR="00B56E81" w:rsidRPr="0012514B" w:rsidRDefault="00B56E81" w:rsidP="00B74188">
            <w:pPr>
              <w:pStyle w:val="Eric1"/>
            </w:pPr>
            <w:r w:rsidRPr="0012514B">
              <w:t>后置任务</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18</w:t>
            </w:r>
          </w:p>
        </w:tc>
        <w:tc>
          <w:tcPr>
            <w:tcW w:w="695" w:type="pct"/>
            <w:vAlign w:val="center"/>
          </w:tcPr>
          <w:p w:rsidR="00B74188" w:rsidRPr="0012514B" w:rsidRDefault="00B74188" w:rsidP="00B74188">
            <w:pPr>
              <w:pStyle w:val="Eric1"/>
            </w:pPr>
            <w:r w:rsidRPr="0012514B">
              <w:t>1341</w:t>
            </w:r>
          </w:p>
        </w:tc>
        <w:tc>
          <w:tcPr>
            <w:tcW w:w="1659" w:type="pct"/>
            <w:vAlign w:val="center"/>
          </w:tcPr>
          <w:p w:rsidR="00B74188" w:rsidRPr="0012514B" w:rsidRDefault="00B74188" w:rsidP="00B74188">
            <w:pPr>
              <w:pStyle w:val="Eric1"/>
            </w:pPr>
            <w:r w:rsidRPr="0012514B">
              <w:t>功能调试</w:t>
            </w:r>
          </w:p>
        </w:tc>
        <w:tc>
          <w:tcPr>
            <w:tcW w:w="1052" w:type="pct"/>
            <w:vAlign w:val="center"/>
          </w:tcPr>
          <w:p w:rsidR="00B74188" w:rsidRPr="00B74188" w:rsidRDefault="00B74188" w:rsidP="00B74188">
            <w:pPr>
              <w:pStyle w:val="Eric1"/>
            </w:pPr>
            <w:r w:rsidRPr="00B74188">
              <w:t>13,14,17</w:t>
            </w:r>
          </w:p>
        </w:tc>
        <w:tc>
          <w:tcPr>
            <w:tcW w:w="992" w:type="pct"/>
            <w:vAlign w:val="center"/>
          </w:tcPr>
          <w:p w:rsidR="00B74188" w:rsidRPr="00B74188" w:rsidRDefault="00B74188" w:rsidP="00B74188">
            <w:pPr>
              <w:pStyle w:val="Eric1"/>
            </w:pPr>
            <w:r w:rsidRPr="00B74188">
              <w:t>19</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19</w:t>
            </w:r>
          </w:p>
        </w:tc>
        <w:tc>
          <w:tcPr>
            <w:tcW w:w="695" w:type="pct"/>
            <w:vAlign w:val="center"/>
          </w:tcPr>
          <w:p w:rsidR="00B74188" w:rsidRPr="0012514B" w:rsidRDefault="00B74188" w:rsidP="00B74188">
            <w:pPr>
              <w:pStyle w:val="Eric1"/>
            </w:pPr>
            <w:r w:rsidRPr="0012514B">
              <w:t>1342</w:t>
            </w:r>
          </w:p>
        </w:tc>
        <w:tc>
          <w:tcPr>
            <w:tcW w:w="1659" w:type="pct"/>
            <w:vAlign w:val="center"/>
          </w:tcPr>
          <w:p w:rsidR="00B74188" w:rsidRPr="0012514B" w:rsidRDefault="00B74188" w:rsidP="00B74188">
            <w:pPr>
              <w:pStyle w:val="Eric1"/>
            </w:pPr>
            <w:r w:rsidRPr="0012514B">
              <w:t>性能调试</w:t>
            </w:r>
          </w:p>
        </w:tc>
        <w:tc>
          <w:tcPr>
            <w:tcW w:w="1052" w:type="pct"/>
            <w:vAlign w:val="center"/>
          </w:tcPr>
          <w:p w:rsidR="00B74188" w:rsidRPr="00B74188" w:rsidRDefault="00B74188" w:rsidP="00B74188">
            <w:pPr>
              <w:pStyle w:val="Eric1"/>
            </w:pPr>
            <w:r w:rsidRPr="00B74188">
              <w:t>18</w:t>
            </w:r>
          </w:p>
        </w:tc>
        <w:tc>
          <w:tcPr>
            <w:tcW w:w="992" w:type="pct"/>
            <w:vAlign w:val="center"/>
          </w:tcPr>
          <w:p w:rsidR="00B74188" w:rsidRPr="00B74188" w:rsidRDefault="00B74188" w:rsidP="00B74188">
            <w:pPr>
              <w:pStyle w:val="Eric1"/>
            </w:pPr>
            <w:r w:rsidRPr="00B74188">
              <w:t>20</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20</w:t>
            </w:r>
          </w:p>
        </w:tc>
        <w:tc>
          <w:tcPr>
            <w:tcW w:w="695" w:type="pct"/>
            <w:vAlign w:val="center"/>
          </w:tcPr>
          <w:p w:rsidR="00B74188" w:rsidRPr="0012514B" w:rsidRDefault="00B74188" w:rsidP="00B74188">
            <w:pPr>
              <w:pStyle w:val="Eric1"/>
            </w:pPr>
            <w:r w:rsidRPr="0012514B">
              <w:t>1343</w:t>
            </w:r>
          </w:p>
        </w:tc>
        <w:tc>
          <w:tcPr>
            <w:tcW w:w="1659" w:type="pct"/>
            <w:vAlign w:val="center"/>
          </w:tcPr>
          <w:p w:rsidR="00B74188" w:rsidRPr="0012514B" w:rsidRDefault="00B74188" w:rsidP="00B74188">
            <w:pPr>
              <w:pStyle w:val="Eric1"/>
            </w:pPr>
            <w:r w:rsidRPr="0012514B">
              <w:t>性能测试</w:t>
            </w:r>
          </w:p>
        </w:tc>
        <w:tc>
          <w:tcPr>
            <w:tcW w:w="1052" w:type="pct"/>
            <w:vAlign w:val="center"/>
          </w:tcPr>
          <w:p w:rsidR="00B74188" w:rsidRPr="00B74188" w:rsidRDefault="00B74188" w:rsidP="00B74188">
            <w:pPr>
              <w:pStyle w:val="Eric1"/>
            </w:pPr>
            <w:r w:rsidRPr="00B74188">
              <w:t>19</w:t>
            </w:r>
          </w:p>
        </w:tc>
        <w:tc>
          <w:tcPr>
            <w:tcW w:w="992" w:type="pct"/>
            <w:vAlign w:val="center"/>
          </w:tcPr>
          <w:p w:rsidR="00B74188" w:rsidRPr="00B74188" w:rsidRDefault="00B74188" w:rsidP="00B74188">
            <w:pPr>
              <w:pStyle w:val="Eric1"/>
            </w:pPr>
            <w:r w:rsidRPr="00B74188">
              <w:t>21</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21</w:t>
            </w:r>
          </w:p>
        </w:tc>
        <w:tc>
          <w:tcPr>
            <w:tcW w:w="695" w:type="pct"/>
            <w:vAlign w:val="center"/>
          </w:tcPr>
          <w:p w:rsidR="00B74188" w:rsidRPr="0012514B" w:rsidRDefault="00B74188" w:rsidP="00B74188">
            <w:pPr>
              <w:pStyle w:val="Eric1"/>
            </w:pPr>
            <w:r w:rsidRPr="0012514B">
              <w:t>1344</w:t>
            </w:r>
          </w:p>
        </w:tc>
        <w:tc>
          <w:tcPr>
            <w:tcW w:w="1659" w:type="pct"/>
            <w:vAlign w:val="center"/>
          </w:tcPr>
          <w:p w:rsidR="00B74188" w:rsidRPr="0012514B" w:rsidRDefault="00B74188" w:rsidP="00B74188">
            <w:pPr>
              <w:pStyle w:val="Eric1"/>
            </w:pPr>
            <w:r w:rsidRPr="0012514B">
              <w:t>验收</w:t>
            </w:r>
          </w:p>
        </w:tc>
        <w:tc>
          <w:tcPr>
            <w:tcW w:w="1052" w:type="pct"/>
            <w:vAlign w:val="center"/>
          </w:tcPr>
          <w:p w:rsidR="00B74188" w:rsidRPr="0012514B" w:rsidRDefault="00B74188" w:rsidP="00B74188">
            <w:pPr>
              <w:pStyle w:val="Eric1"/>
              <w:rPr>
                <w:kern w:val="0"/>
                <w:lang w:val="zh-CN"/>
              </w:rPr>
            </w:pPr>
            <w:r w:rsidRPr="0012514B">
              <w:rPr>
                <w:kern w:val="0"/>
                <w:lang w:val="zh-CN"/>
              </w:rPr>
              <w:t>20</w:t>
            </w:r>
          </w:p>
        </w:tc>
        <w:tc>
          <w:tcPr>
            <w:tcW w:w="992" w:type="pct"/>
            <w:vAlign w:val="center"/>
          </w:tcPr>
          <w:p w:rsidR="00B74188" w:rsidRPr="0012514B" w:rsidRDefault="00B74188" w:rsidP="00B74188">
            <w:pPr>
              <w:pStyle w:val="Eric1"/>
              <w:rPr>
                <w:kern w:val="0"/>
                <w:lang w:val="zh-CN"/>
              </w:rPr>
            </w:pPr>
            <w:r w:rsidRPr="0012514B">
              <w:rPr>
                <w:kern w:val="0"/>
                <w:lang w:val="zh-CN"/>
              </w:rPr>
              <w:t>22</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22</w:t>
            </w:r>
          </w:p>
        </w:tc>
        <w:tc>
          <w:tcPr>
            <w:tcW w:w="695" w:type="pct"/>
            <w:vAlign w:val="center"/>
          </w:tcPr>
          <w:p w:rsidR="00B74188" w:rsidRPr="0012514B" w:rsidRDefault="00B74188" w:rsidP="00B74188">
            <w:pPr>
              <w:pStyle w:val="Eric1"/>
            </w:pPr>
            <w:r w:rsidRPr="0012514B">
              <w:t>1410</w:t>
            </w:r>
          </w:p>
        </w:tc>
        <w:tc>
          <w:tcPr>
            <w:tcW w:w="1659" w:type="pct"/>
            <w:vAlign w:val="center"/>
          </w:tcPr>
          <w:p w:rsidR="00B74188" w:rsidRPr="0012514B" w:rsidRDefault="00B74188" w:rsidP="00B74188">
            <w:pPr>
              <w:pStyle w:val="Eric1"/>
            </w:pPr>
            <w:r w:rsidRPr="0012514B">
              <w:t>试验室联试</w:t>
            </w:r>
          </w:p>
        </w:tc>
        <w:tc>
          <w:tcPr>
            <w:tcW w:w="1052" w:type="pct"/>
            <w:vAlign w:val="center"/>
          </w:tcPr>
          <w:p w:rsidR="00B74188" w:rsidRPr="0012514B" w:rsidRDefault="00B74188" w:rsidP="00B74188">
            <w:pPr>
              <w:pStyle w:val="Eric1"/>
              <w:rPr>
                <w:kern w:val="0"/>
                <w:lang w:val="zh-CN"/>
              </w:rPr>
            </w:pPr>
            <w:r w:rsidRPr="0012514B">
              <w:rPr>
                <w:kern w:val="0"/>
                <w:lang w:val="zh-CN"/>
              </w:rPr>
              <w:t>21</w:t>
            </w:r>
          </w:p>
        </w:tc>
        <w:tc>
          <w:tcPr>
            <w:tcW w:w="992" w:type="pct"/>
            <w:vAlign w:val="center"/>
          </w:tcPr>
          <w:p w:rsidR="00B74188" w:rsidRPr="0012514B" w:rsidRDefault="00B74188" w:rsidP="00B74188">
            <w:pPr>
              <w:pStyle w:val="Eric1"/>
              <w:rPr>
                <w:kern w:val="0"/>
                <w:lang w:val="zh-CN"/>
              </w:rPr>
            </w:pPr>
            <w:r w:rsidRPr="0012514B">
              <w:rPr>
                <w:kern w:val="0"/>
                <w:lang w:val="zh-CN"/>
              </w:rPr>
              <w:t>23</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23</w:t>
            </w:r>
          </w:p>
        </w:tc>
        <w:tc>
          <w:tcPr>
            <w:tcW w:w="695" w:type="pct"/>
            <w:vAlign w:val="center"/>
          </w:tcPr>
          <w:p w:rsidR="00B74188" w:rsidRPr="0012514B" w:rsidRDefault="00B74188" w:rsidP="00B74188">
            <w:pPr>
              <w:pStyle w:val="Eric1"/>
            </w:pPr>
            <w:r w:rsidRPr="0012514B">
              <w:t>1420</w:t>
            </w:r>
          </w:p>
        </w:tc>
        <w:tc>
          <w:tcPr>
            <w:tcW w:w="1659" w:type="pct"/>
            <w:vAlign w:val="center"/>
          </w:tcPr>
          <w:p w:rsidR="00B74188" w:rsidRPr="0012514B" w:rsidRDefault="00B74188" w:rsidP="00B74188">
            <w:pPr>
              <w:pStyle w:val="Eric1"/>
            </w:pPr>
            <w:r w:rsidRPr="0012514B">
              <w:t>装机联试</w:t>
            </w:r>
          </w:p>
        </w:tc>
        <w:tc>
          <w:tcPr>
            <w:tcW w:w="1052" w:type="pct"/>
            <w:vAlign w:val="center"/>
          </w:tcPr>
          <w:p w:rsidR="00B74188" w:rsidRPr="0012514B" w:rsidRDefault="00B74188" w:rsidP="00B74188">
            <w:pPr>
              <w:pStyle w:val="Eric1"/>
              <w:rPr>
                <w:kern w:val="0"/>
                <w:lang w:val="zh-CN"/>
              </w:rPr>
            </w:pPr>
            <w:r w:rsidRPr="0012514B">
              <w:rPr>
                <w:kern w:val="0"/>
                <w:lang w:val="zh-CN"/>
              </w:rPr>
              <w:t>22</w:t>
            </w:r>
          </w:p>
        </w:tc>
        <w:tc>
          <w:tcPr>
            <w:tcW w:w="992" w:type="pct"/>
            <w:vAlign w:val="center"/>
          </w:tcPr>
          <w:p w:rsidR="00B74188" w:rsidRPr="0012514B" w:rsidRDefault="00B74188" w:rsidP="00B74188">
            <w:pPr>
              <w:pStyle w:val="Eric1"/>
              <w:rPr>
                <w:kern w:val="0"/>
                <w:lang w:val="zh-CN"/>
              </w:rPr>
            </w:pPr>
            <w:r w:rsidRPr="0012514B">
              <w:rPr>
                <w:kern w:val="0"/>
                <w:lang w:val="zh-CN"/>
              </w:rPr>
              <w:t>24</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24</w:t>
            </w:r>
          </w:p>
        </w:tc>
        <w:tc>
          <w:tcPr>
            <w:tcW w:w="695" w:type="pct"/>
            <w:vAlign w:val="center"/>
          </w:tcPr>
          <w:p w:rsidR="00B74188" w:rsidRPr="0012514B" w:rsidRDefault="00B74188" w:rsidP="00B74188">
            <w:pPr>
              <w:pStyle w:val="Eric1"/>
            </w:pPr>
            <w:r w:rsidRPr="0012514B">
              <w:t>1430</w:t>
            </w:r>
          </w:p>
        </w:tc>
        <w:tc>
          <w:tcPr>
            <w:tcW w:w="1659" w:type="pct"/>
            <w:vAlign w:val="center"/>
          </w:tcPr>
          <w:p w:rsidR="00B74188" w:rsidRPr="0012514B" w:rsidRDefault="00B74188" w:rsidP="00B74188">
            <w:pPr>
              <w:pStyle w:val="Eric1"/>
            </w:pPr>
            <w:r w:rsidRPr="0012514B">
              <w:t>调整试飞验证</w:t>
            </w:r>
          </w:p>
        </w:tc>
        <w:tc>
          <w:tcPr>
            <w:tcW w:w="1052" w:type="pct"/>
            <w:vAlign w:val="center"/>
          </w:tcPr>
          <w:p w:rsidR="00B74188" w:rsidRPr="0012514B" w:rsidRDefault="00B74188" w:rsidP="00B74188">
            <w:pPr>
              <w:pStyle w:val="Eric1"/>
              <w:rPr>
                <w:kern w:val="0"/>
                <w:lang w:val="zh-CN"/>
              </w:rPr>
            </w:pPr>
            <w:r w:rsidRPr="0012514B">
              <w:rPr>
                <w:kern w:val="0"/>
                <w:lang w:val="zh-CN"/>
              </w:rPr>
              <w:t>23</w:t>
            </w:r>
          </w:p>
        </w:tc>
        <w:tc>
          <w:tcPr>
            <w:tcW w:w="992" w:type="pct"/>
            <w:vAlign w:val="center"/>
          </w:tcPr>
          <w:p w:rsidR="00B74188" w:rsidRPr="0012514B" w:rsidRDefault="00B74188" w:rsidP="00B74188">
            <w:pPr>
              <w:pStyle w:val="Eric1"/>
              <w:rPr>
                <w:kern w:val="0"/>
                <w:lang w:val="zh-CN"/>
              </w:rPr>
            </w:pPr>
            <w:r w:rsidRPr="0012514B">
              <w:rPr>
                <w:kern w:val="0"/>
                <w:lang w:val="zh-CN"/>
              </w:rPr>
              <w:t>25,26,27</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25</w:t>
            </w:r>
          </w:p>
        </w:tc>
        <w:tc>
          <w:tcPr>
            <w:tcW w:w="695" w:type="pct"/>
            <w:vAlign w:val="center"/>
          </w:tcPr>
          <w:p w:rsidR="00B74188" w:rsidRPr="0012514B" w:rsidRDefault="00B74188" w:rsidP="00B74188">
            <w:pPr>
              <w:pStyle w:val="Eric1"/>
            </w:pPr>
            <w:r w:rsidRPr="0012514B">
              <w:t>1511</w:t>
            </w:r>
          </w:p>
        </w:tc>
        <w:tc>
          <w:tcPr>
            <w:tcW w:w="1659" w:type="pct"/>
            <w:vAlign w:val="center"/>
          </w:tcPr>
          <w:p w:rsidR="00B74188" w:rsidRPr="0012514B" w:rsidRDefault="00B74188" w:rsidP="00B74188">
            <w:pPr>
              <w:pStyle w:val="Eric1"/>
            </w:pPr>
            <w:r w:rsidRPr="0012514B">
              <w:t>软件测评</w:t>
            </w:r>
          </w:p>
        </w:tc>
        <w:tc>
          <w:tcPr>
            <w:tcW w:w="1052" w:type="pct"/>
            <w:vAlign w:val="center"/>
          </w:tcPr>
          <w:p w:rsidR="00B74188" w:rsidRPr="0012514B" w:rsidRDefault="00B74188" w:rsidP="00B74188">
            <w:pPr>
              <w:pStyle w:val="Eric1"/>
              <w:rPr>
                <w:kern w:val="0"/>
                <w:lang w:val="zh-CN"/>
              </w:rPr>
            </w:pPr>
            <w:r w:rsidRPr="0012514B">
              <w:rPr>
                <w:kern w:val="0"/>
                <w:lang w:val="zh-CN"/>
              </w:rPr>
              <w:t>24</w:t>
            </w:r>
          </w:p>
        </w:tc>
        <w:tc>
          <w:tcPr>
            <w:tcW w:w="992" w:type="pct"/>
            <w:vAlign w:val="center"/>
          </w:tcPr>
          <w:p w:rsidR="00B74188" w:rsidRPr="0012514B" w:rsidRDefault="00B74188" w:rsidP="00B74188">
            <w:pPr>
              <w:pStyle w:val="Eric1"/>
              <w:rPr>
                <w:kern w:val="0"/>
                <w:lang w:val="zh-CN"/>
              </w:rPr>
            </w:pPr>
            <w:r w:rsidRPr="0012514B">
              <w:rPr>
                <w:kern w:val="0"/>
                <w:lang w:val="zh-CN"/>
              </w:rPr>
              <w:t>28</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26</w:t>
            </w:r>
          </w:p>
        </w:tc>
        <w:tc>
          <w:tcPr>
            <w:tcW w:w="695" w:type="pct"/>
            <w:vAlign w:val="center"/>
          </w:tcPr>
          <w:p w:rsidR="00B74188" w:rsidRPr="0012514B" w:rsidRDefault="00B74188" w:rsidP="00B74188">
            <w:pPr>
              <w:pStyle w:val="Eric1"/>
            </w:pPr>
            <w:r w:rsidRPr="0012514B">
              <w:t>1512</w:t>
            </w:r>
          </w:p>
        </w:tc>
        <w:tc>
          <w:tcPr>
            <w:tcW w:w="1659" w:type="pct"/>
            <w:vAlign w:val="center"/>
          </w:tcPr>
          <w:p w:rsidR="00B74188" w:rsidRPr="0012514B" w:rsidRDefault="00B74188" w:rsidP="00B74188">
            <w:pPr>
              <w:pStyle w:val="Eric1"/>
            </w:pPr>
            <w:r w:rsidRPr="0012514B">
              <w:t>地面试验</w:t>
            </w:r>
          </w:p>
        </w:tc>
        <w:tc>
          <w:tcPr>
            <w:tcW w:w="1052" w:type="pct"/>
            <w:vAlign w:val="center"/>
          </w:tcPr>
          <w:p w:rsidR="00B74188" w:rsidRPr="0012514B" w:rsidRDefault="00B74188" w:rsidP="00B74188">
            <w:pPr>
              <w:pStyle w:val="Eric1"/>
              <w:rPr>
                <w:kern w:val="0"/>
                <w:lang w:val="zh-CN"/>
              </w:rPr>
            </w:pPr>
            <w:r w:rsidRPr="0012514B">
              <w:rPr>
                <w:kern w:val="0"/>
                <w:lang w:val="zh-CN"/>
              </w:rPr>
              <w:t>24</w:t>
            </w:r>
          </w:p>
        </w:tc>
        <w:tc>
          <w:tcPr>
            <w:tcW w:w="992" w:type="pct"/>
            <w:vAlign w:val="center"/>
          </w:tcPr>
          <w:p w:rsidR="00B74188" w:rsidRPr="0012514B" w:rsidRDefault="00B74188" w:rsidP="00B74188">
            <w:pPr>
              <w:pStyle w:val="Eric1"/>
              <w:rPr>
                <w:kern w:val="0"/>
                <w:lang w:val="zh-CN"/>
              </w:rPr>
            </w:pPr>
            <w:r w:rsidRPr="0012514B">
              <w:rPr>
                <w:kern w:val="0"/>
                <w:lang w:val="zh-CN"/>
              </w:rPr>
              <w:t>28</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27</w:t>
            </w:r>
          </w:p>
        </w:tc>
        <w:tc>
          <w:tcPr>
            <w:tcW w:w="695" w:type="pct"/>
            <w:vAlign w:val="center"/>
          </w:tcPr>
          <w:p w:rsidR="00B74188" w:rsidRPr="0012514B" w:rsidRDefault="00B74188" w:rsidP="00B74188">
            <w:pPr>
              <w:pStyle w:val="Eric1"/>
            </w:pPr>
            <w:r w:rsidRPr="0012514B">
              <w:t>1513</w:t>
            </w:r>
          </w:p>
        </w:tc>
        <w:tc>
          <w:tcPr>
            <w:tcW w:w="1659" w:type="pct"/>
            <w:vAlign w:val="center"/>
          </w:tcPr>
          <w:p w:rsidR="00B74188" w:rsidRPr="0012514B" w:rsidRDefault="00B74188" w:rsidP="00B74188">
            <w:pPr>
              <w:pStyle w:val="Eric1"/>
            </w:pPr>
            <w:r w:rsidRPr="0012514B">
              <w:t>可靠性试验</w:t>
            </w:r>
          </w:p>
        </w:tc>
        <w:tc>
          <w:tcPr>
            <w:tcW w:w="1052" w:type="pct"/>
            <w:vAlign w:val="center"/>
          </w:tcPr>
          <w:p w:rsidR="00B74188" w:rsidRPr="0012514B" w:rsidRDefault="00B74188" w:rsidP="00B74188">
            <w:pPr>
              <w:pStyle w:val="Eric1"/>
              <w:rPr>
                <w:kern w:val="0"/>
                <w:lang w:val="zh-CN"/>
              </w:rPr>
            </w:pPr>
            <w:r w:rsidRPr="0012514B">
              <w:rPr>
                <w:kern w:val="0"/>
                <w:lang w:val="zh-CN"/>
              </w:rPr>
              <w:t>24</w:t>
            </w:r>
          </w:p>
        </w:tc>
        <w:tc>
          <w:tcPr>
            <w:tcW w:w="992" w:type="pct"/>
            <w:vAlign w:val="center"/>
          </w:tcPr>
          <w:p w:rsidR="00B74188" w:rsidRPr="0012514B" w:rsidRDefault="00B74188" w:rsidP="00B74188">
            <w:pPr>
              <w:pStyle w:val="Eric1"/>
              <w:rPr>
                <w:kern w:val="0"/>
                <w:lang w:val="zh-CN"/>
              </w:rPr>
            </w:pPr>
            <w:r w:rsidRPr="0012514B">
              <w:rPr>
                <w:kern w:val="0"/>
                <w:lang w:val="zh-CN"/>
              </w:rPr>
              <w:t>28</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28</w:t>
            </w:r>
          </w:p>
        </w:tc>
        <w:tc>
          <w:tcPr>
            <w:tcW w:w="695" w:type="pct"/>
            <w:vAlign w:val="center"/>
          </w:tcPr>
          <w:p w:rsidR="00B74188" w:rsidRPr="0012514B" w:rsidRDefault="00B74188" w:rsidP="00B74188">
            <w:pPr>
              <w:pStyle w:val="Eric1"/>
            </w:pPr>
            <w:r w:rsidRPr="0012514B">
              <w:t>1520</w:t>
            </w:r>
          </w:p>
        </w:tc>
        <w:tc>
          <w:tcPr>
            <w:tcW w:w="1659" w:type="pct"/>
            <w:vAlign w:val="center"/>
          </w:tcPr>
          <w:p w:rsidR="00B74188" w:rsidRPr="0012514B" w:rsidRDefault="00B74188" w:rsidP="00B74188">
            <w:pPr>
              <w:pStyle w:val="Eric1"/>
            </w:pPr>
            <w:r w:rsidRPr="0012514B">
              <w:t>鉴定试飞</w:t>
            </w:r>
          </w:p>
        </w:tc>
        <w:tc>
          <w:tcPr>
            <w:tcW w:w="1052" w:type="pct"/>
            <w:vAlign w:val="center"/>
          </w:tcPr>
          <w:p w:rsidR="00B74188" w:rsidRPr="0012514B" w:rsidRDefault="00B74188" w:rsidP="00B74188">
            <w:pPr>
              <w:pStyle w:val="Eric1"/>
              <w:rPr>
                <w:kern w:val="0"/>
                <w:lang w:val="zh-CN"/>
              </w:rPr>
            </w:pPr>
            <w:r w:rsidRPr="0012514B">
              <w:rPr>
                <w:kern w:val="0"/>
                <w:lang w:val="zh-CN"/>
              </w:rPr>
              <w:t>25,26,27</w:t>
            </w:r>
          </w:p>
        </w:tc>
        <w:tc>
          <w:tcPr>
            <w:tcW w:w="992" w:type="pct"/>
            <w:vAlign w:val="center"/>
          </w:tcPr>
          <w:p w:rsidR="00B74188" w:rsidRPr="0012514B" w:rsidRDefault="00B74188" w:rsidP="00B74188">
            <w:pPr>
              <w:pStyle w:val="Eric1"/>
              <w:rPr>
                <w:kern w:val="0"/>
                <w:lang w:val="zh-CN"/>
              </w:rPr>
            </w:pPr>
            <w:r w:rsidRPr="0012514B">
              <w:rPr>
                <w:kern w:val="0"/>
                <w:lang w:val="zh-CN"/>
              </w:rPr>
              <w:t>29</w:t>
            </w:r>
          </w:p>
        </w:tc>
      </w:tr>
      <w:tr w:rsidR="00B74188" w:rsidRPr="0012514B" w:rsidTr="00291AA0">
        <w:trPr>
          <w:trHeight w:hRule="exact" w:val="340"/>
        </w:trPr>
        <w:tc>
          <w:tcPr>
            <w:tcW w:w="602" w:type="pct"/>
            <w:vAlign w:val="center"/>
          </w:tcPr>
          <w:p w:rsidR="00B74188" w:rsidRPr="0012514B" w:rsidRDefault="00B74188" w:rsidP="00B74188">
            <w:pPr>
              <w:pStyle w:val="Eric1"/>
            </w:pPr>
            <w:r w:rsidRPr="0012514B">
              <w:t>29</w:t>
            </w:r>
          </w:p>
        </w:tc>
        <w:tc>
          <w:tcPr>
            <w:tcW w:w="695" w:type="pct"/>
            <w:vAlign w:val="center"/>
          </w:tcPr>
          <w:p w:rsidR="00B74188" w:rsidRPr="0012514B" w:rsidRDefault="00B74188" w:rsidP="00B74188">
            <w:pPr>
              <w:pStyle w:val="Eric1"/>
            </w:pPr>
            <w:r w:rsidRPr="0012514B">
              <w:t>1530</w:t>
            </w:r>
          </w:p>
        </w:tc>
        <w:tc>
          <w:tcPr>
            <w:tcW w:w="1659" w:type="pct"/>
            <w:vAlign w:val="center"/>
          </w:tcPr>
          <w:p w:rsidR="00B74188" w:rsidRPr="0012514B" w:rsidRDefault="00B74188" w:rsidP="00B74188">
            <w:pPr>
              <w:pStyle w:val="Eric1"/>
            </w:pPr>
            <w:r w:rsidRPr="0012514B">
              <w:t>鉴定审查</w:t>
            </w:r>
          </w:p>
        </w:tc>
        <w:tc>
          <w:tcPr>
            <w:tcW w:w="1052" w:type="pct"/>
            <w:vAlign w:val="center"/>
          </w:tcPr>
          <w:p w:rsidR="00B74188" w:rsidRPr="0012514B" w:rsidRDefault="00B74188" w:rsidP="00B74188">
            <w:pPr>
              <w:pStyle w:val="Eric1"/>
              <w:rPr>
                <w:kern w:val="0"/>
                <w:lang w:val="zh-CN"/>
              </w:rPr>
            </w:pPr>
            <w:r w:rsidRPr="0012514B">
              <w:rPr>
                <w:kern w:val="0"/>
                <w:lang w:val="zh-CN"/>
              </w:rPr>
              <w:t>28</w:t>
            </w:r>
          </w:p>
        </w:tc>
        <w:tc>
          <w:tcPr>
            <w:tcW w:w="992" w:type="pct"/>
            <w:vAlign w:val="center"/>
          </w:tcPr>
          <w:p w:rsidR="00B74188" w:rsidRPr="0012514B" w:rsidRDefault="00B74188" w:rsidP="00B74188">
            <w:pPr>
              <w:pStyle w:val="Eric1"/>
              <w:rPr>
                <w:kern w:val="0"/>
                <w:lang w:val="zh-CN"/>
              </w:rPr>
            </w:pPr>
            <w:r w:rsidRPr="0012514B">
              <w:rPr>
                <w:kern w:val="0"/>
                <w:lang w:val="zh-CN"/>
              </w:rPr>
              <w:t>—</w:t>
            </w:r>
          </w:p>
        </w:tc>
      </w:tr>
    </w:tbl>
    <w:p w:rsidR="0067462D" w:rsidRPr="0012514B" w:rsidRDefault="00B56E81" w:rsidP="009376F6">
      <w:pPr>
        <w:pStyle w:val="3"/>
        <w:spacing w:before="120" w:after="120"/>
        <w:rPr>
          <w:rFonts w:ascii="Times New Roman" w:hAnsi="Times New Roman"/>
        </w:rPr>
      </w:pPr>
      <w:bookmarkStart w:id="49" w:name="_Toc404042587"/>
      <w:bookmarkStart w:id="50" w:name="_Toc385377361"/>
      <w:r w:rsidRPr="0012514B">
        <w:rPr>
          <w:rFonts w:ascii="Times New Roman" w:hAnsi="Times New Roman"/>
        </w:rPr>
        <w:t>3.2.3</w:t>
      </w:r>
      <w:bookmarkStart w:id="51" w:name="OLE_LINK5"/>
      <w:bookmarkStart w:id="52" w:name="OLE_LINK6"/>
      <w:r w:rsidR="00B74188">
        <w:rPr>
          <w:rFonts w:ascii="Times New Roman" w:hAnsi="Times New Roman" w:hint="eastAsia"/>
        </w:rPr>
        <w:t xml:space="preserve"> </w:t>
      </w:r>
      <w:r w:rsidR="0067462D" w:rsidRPr="0012514B">
        <w:rPr>
          <w:rFonts w:ascii="Times New Roman" w:hAnsi="Times New Roman"/>
        </w:rPr>
        <w:t>项目时间估计</w:t>
      </w:r>
      <w:bookmarkEnd w:id="49"/>
    </w:p>
    <w:p w:rsidR="0067462D" w:rsidRPr="0012514B" w:rsidRDefault="0067462D" w:rsidP="00B74188">
      <w:pPr>
        <w:pStyle w:val="Eric"/>
        <w:ind w:firstLine="480"/>
        <w:rPr>
          <w:color w:val="FF0000"/>
        </w:rPr>
      </w:pPr>
      <w:r w:rsidRPr="0012514B">
        <w:t>上文确定了</w:t>
      </w:r>
      <w:r w:rsidRPr="0012514B">
        <w:t>R</w:t>
      </w:r>
      <w:r w:rsidRPr="0012514B">
        <w:t>监控系统研发</w:t>
      </w:r>
      <w:r w:rsidRPr="00892504">
        <w:rPr>
          <w:color w:val="000000" w:themeColor="text1"/>
        </w:rPr>
        <w:t>各个工序的逻辑关系，接下来要估计项目各个工序的工作持续时间。所谓工作持续时间，就是指</w:t>
      </w:r>
      <w:r w:rsidR="00892504" w:rsidRPr="00892504">
        <w:rPr>
          <w:color w:val="000000" w:themeColor="text1"/>
        </w:rPr>
        <w:t>完成该项工作的</w:t>
      </w:r>
      <w:r w:rsidR="00892504" w:rsidRPr="00892504">
        <w:rPr>
          <w:rFonts w:hint="eastAsia"/>
          <w:color w:val="000000" w:themeColor="text1"/>
        </w:rPr>
        <w:t>所要花费的</w:t>
      </w:r>
      <w:r w:rsidR="00892504" w:rsidRPr="00892504">
        <w:rPr>
          <w:color w:val="000000" w:themeColor="text1"/>
        </w:rPr>
        <w:t>时间</w:t>
      </w:r>
      <w:r w:rsidR="00892504" w:rsidRPr="00892504">
        <w:rPr>
          <w:rFonts w:hint="eastAsia"/>
          <w:color w:val="000000" w:themeColor="text1"/>
        </w:rPr>
        <w:t>的累计</w:t>
      </w:r>
      <w:r w:rsidRPr="00892504">
        <w:rPr>
          <w:color w:val="000000" w:themeColor="text1"/>
        </w:rPr>
        <w:t>。</w:t>
      </w:r>
      <w:r w:rsidRPr="0012514B">
        <w:t>只有明确确定了工作持续时间，才能计算整个项目工作</w:t>
      </w:r>
      <w:r w:rsidRPr="003D05B2">
        <w:rPr>
          <w:color w:val="000000" w:themeColor="text1"/>
        </w:rPr>
        <w:t>网络所需要</w:t>
      </w:r>
      <w:r w:rsidR="003D05B2" w:rsidRPr="003D05B2">
        <w:rPr>
          <w:rFonts w:hint="eastAsia"/>
          <w:color w:val="000000" w:themeColor="text1"/>
        </w:rPr>
        <w:t>花费</w:t>
      </w:r>
      <w:r w:rsidRPr="003D05B2">
        <w:rPr>
          <w:color w:val="000000" w:themeColor="text1"/>
        </w:rPr>
        <w:t>的时间。</w:t>
      </w:r>
      <w:r w:rsidR="003D05B2" w:rsidRPr="003D05B2">
        <w:rPr>
          <w:rFonts w:hint="eastAsia"/>
          <w:color w:val="000000" w:themeColor="text1"/>
        </w:rPr>
        <w:t>工作持续时间的估计务必要合理科学，</w:t>
      </w:r>
      <w:r w:rsidRPr="003D05B2">
        <w:rPr>
          <w:color w:val="000000" w:themeColor="text1"/>
        </w:rPr>
        <w:t>如果估计时间太短，则会造成工作</w:t>
      </w:r>
      <w:r w:rsidRPr="0012514B">
        <w:t>时间过分紧张，如果估计时间太长，则会造成项目整体时间延长。因此在确定项目工序的持续时间时，要尽可能遵循客观实际的原则，确保项目所有工作的进度安排都与实际情况相符合。</w:t>
      </w:r>
    </w:p>
    <w:p w:rsidR="0067462D" w:rsidRPr="0012514B" w:rsidRDefault="0067462D" w:rsidP="00B74188">
      <w:pPr>
        <w:pStyle w:val="Eric"/>
        <w:ind w:firstLine="480"/>
        <w:rPr>
          <w:noProof/>
        </w:rPr>
      </w:pPr>
      <w:r w:rsidRPr="0012514B">
        <w:rPr>
          <w:noProof/>
        </w:rPr>
        <w:t>在对</w:t>
      </w:r>
      <w:r w:rsidRPr="0012514B">
        <w:t>R</w:t>
      </w:r>
      <w:r w:rsidRPr="0012514B">
        <w:t>监控系统研发项目</w:t>
      </w:r>
      <w:r w:rsidRPr="0012514B">
        <w:rPr>
          <w:noProof/>
        </w:rPr>
        <w:t>的工作持续时间进行估计时，项目管理者就要根据实际进行计算，消化并对照图纸及技术方案，对工程量进行计算。此外要充分估计施工过程中各方面因素的影响。考虑到资金到位及设备供应情况，考虑到工程的实际情况，统盘考虑，组织自己的人力、物力、机械等各种资源，通过正常项目作业工序时间并结合本工程特点来估计本项目工期。</w:t>
      </w:r>
    </w:p>
    <w:p w:rsidR="0067462D" w:rsidRPr="0012514B" w:rsidRDefault="0067462D" w:rsidP="00B74188">
      <w:pPr>
        <w:pStyle w:val="Eric"/>
        <w:ind w:firstLine="480"/>
      </w:pPr>
      <w:r w:rsidRPr="0012514B">
        <w:t>R</w:t>
      </w:r>
      <w:r w:rsidRPr="0012514B">
        <w:t>监控系统研发项目各工序的计划工期见表</w:t>
      </w:r>
      <w:r w:rsidR="00691317" w:rsidRPr="0012514B">
        <w:t>3</w:t>
      </w:r>
      <w:r w:rsidRPr="0012514B">
        <w:t>。</w:t>
      </w:r>
    </w:p>
    <w:p w:rsidR="0067462D" w:rsidRPr="0012514B" w:rsidRDefault="0067462D" w:rsidP="00B74188">
      <w:pPr>
        <w:pStyle w:val="Eric2"/>
      </w:pPr>
      <w:r w:rsidRPr="0012514B">
        <w:t>表</w:t>
      </w:r>
      <w:r w:rsidR="00691317" w:rsidRPr="0012514B">
        <w:t>3</w:t>
      </w:r>
      <w:r w:rsidR="005C3175" w:rsidRPr="0012514B">
        <w:t xml:space="preserve">  </w:t>
      </w:r>
      <w:r w:rsidRPr="0012514B">
        <w:t>R</w:t>
      </w:r>
      <w:r w:rsidRPr="0012514B">
        <w:t>监控系统研发项目工序计划工期表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1275"/>
        <w:gridCol w:w="3044"/>
        <w:gridCol w:w="2201"/>
        <w:gridCol w:w="1553"/>
      </w:tblGrid>
      <w:tr w:rsidR="0067462D" w:rsidRPr="0012514B" w:rsidTr="00311034">
        <w:trPr>
          <w:trHeight w:hRule="exact" w:val="340"/>
        </w:trPr>
        <w:tc>
          <w:tcPr>
            <w:tcW w:w="1101" w:type="dxa"/>
            <w:vAlign w:val="center"/>
          </w:tcPr>
          <w:p w:rsidR="0067462D" w:rsidRPr="0012514B" w:rsidRDefault="0067462D" w:rsidP="00B74188">
            <w:pPr>
              <w:pStyle w:val="Eric1"/>
            </w:pPr>
            <w:r w:rsidRPr="0012514B">
              <w:t>序号</w:t>
            </w:r>
          </w:p>
        </w:tc>
        <w:tc>
          <w:tcPr>
            <w:tcW w:w="1275" w:type="dxa"/>
            <w:vAlign w:val="center"/>
          </w:tcPr>
          <w:p w:rsidR="0067462D" w:rsidRPr="0012514B" w:rsidRDefault="0067462D" w:rsidP="00B74188">
            <w:pPr>
              <w:pStyle w:val="Eric1"/>
            </w:pPr>
            <w:r w:rsidRPr="0012514B">
              <w:t>工作编码</w:t>
            </w:r>
          </w:p>
        </w:tc>
        <w:tc>
          <w:tcPr>
            <w:tcW w:w="3044" w:type="dxa"/>
            <w:vAlign w:val="center"/>
          </w:tcPr>
          <w:p w:rsidR="0067462D" w:rsidRPr="0012514B" w:rsidRDefault="0067462D" w:rsidP="00B74188">
            <w:pPr>
              <w:pStyle w:val="Eric1"/>
            </w:pPr>
            <w:r w:rsidRPr="0012514B">
              <w:t>工作名称</w:t>
            </w:r>
          </w:p>
        </w:tc>
        <w:tc>
          <w:tcPr>
            <w:tcW w:w="2201" w:type="dxa"/>
            <w:vAlign w:val="center"/>
          </w:tcPr>
          <w:p w:rsidR="0067462D" w:rsidRPr="0012514B" w:rsidRDefault="0067462D" w:rsidP="00B74188">
            <w:pPr>
              <w:pStyle w:val="Eric1"/>
            </w:pPr>
            <w:r w:rsidRPr="0012514B">
              <w:t>计划工期（工作日）</w:t>
            </w:r>
          </w:p>
        </w:tc>
        <w:tc>
          <w:tcPr>
            <w:tcW w:w="1553" w:type="dxa"/>
            <w:vAlign w:val="center"/>
          </w:tcPr>
          <w:p w:rsidR="0067462D" w:rsidRPr="0012514B" w:rsidRDefault="0067462D" w:rsidP="00B74188">
            <w:pPr>
              <w:pStyle w:val="Eric1"/>
            </w:pPr>
            <w:r w:rsidRPr="0012514B">
              <w:t>前置任务</w:t>
            </w:r>
          </w:p>
        </w:tc>
      </w:tr>
      <w:tr w:rsidR="0067462D" w:rsidRPr="0012514B" w:rsidTr="00311034">
        <w:trPr>
          <w:trHeight w:hRule="exact" w:val="340"/>
        </w:trPr>
        <w:tc>
          <w:tcPr>
            <w:tcW w:w="1101" w:type="dxa"/>
            <w:vAlign w:val="center"/>
          </w:tcPr>
          <w:p w:rsidR="0067462D" w:rsidRPr="0012514B" w:rsidRDefault="0067462D" w:rsidP="00B74188">
            <w:pPr>
              <w:pStyle w:val="Eric1"/>
            </w:pPr>
            <w:r w:rsidRPr="0012514B">
              <w:t>1</w:t>
            </w:r>
          </w:p>
        </w:tc>
        <w:tc>
          <w:tcPr>
            <w:tcW w:w="1275" w:type="dxa"/>
            <w:vAlign w:val="center"/>
          </w:tcPr>
          <w:p w:rsidR="0067462D" w:rsidRPr="0012514B" w:rsidRDefault="0067462D" w:rsidP="00B74188">
            <w:pPr>
              <w:pStyle w:val="Eric1"/>
            </w:pPr>
            <w:r w:rsidRPr="0012514B">
              <w:t>1111</w:t>
            </w:r>
          </w:p>
        </w:tc>
        <w:tc>
          <w:tcPr>
            <w:tcW w:w="3044" w:type="dxa"/>
            <w:vAlign w:val="center"/>
          </w:tcPr>
          <w:p w:rsidR="0067462D" w:rsidRPr="0012514B" w:rsidRDefault="0067462D" w:rsidP="00B74188">
            <w:pPr>
              <w:pStyle w:val="Eric1"/>
            </w:pPr>
            <w:r w:rsidRPr="0012514B">
              <w:t>逆向工程方案</w:t>
            </w:r>
          </w:p>
        </w:tc>
        <w:tc>
          <w:tcPr>
            <w:tcW w:w="2201" w:type="dxa"/>
            <w:vAlign w:val="center"/>
          </w:tcPr>
          <w:p w:rsidR="0067462D" w:rsidRPr="0012514B" w:rsidRDefault="0067462D" w:rsidP="00B74188">
            <w:pPr>
              <w:pStyle w:val="Eric1"/>
              <w:rPr>
                <w:kern w:val="0"/>
                <w:lang w:val="zh-CN"/>
              </w:rPr>
            </w:pPr>
            <w:r w:rsidRPr="0012514B">
              <w:rPr>
                <w:kern w:val="0"/>
                <w:lang w:val="zh-CN"/>
              </w:rPr>
              <w:t>25</w:t>
            </w:r>
          </w:p>
        </w:tc>
        <w:tc>
          <w:tcPr>
            <w:tcW w:w="1553" w:type="dxa"/>
            <w:vAlign w:val="center"/>
          </w:tcPr>
          <w:p w:rsidR="0067462D" w:rsidRPr="0012514B" w:rsidRDefault="0067462D" w:rsidP="00B74188">
            <w:pPr>
              <w:pStyle w:val="Eric1"/>
              <w:rPr>
                <w:kern w:val="0"/>
                <w:lang w:val="zh-CN"/>
              </w:rPr>
            </w:pPr>
          </w:p>
        </w:tc>
      </w:tr>
      <w:tr w:rsidR="0067462D" w:rsidRPr="0012514B" w:rsidTr="00311034">
        <w:trPr>
          <w:trHeight w:hRule="exact" w:val="340"/>
        </w:trPr>
        <w:tc>
          <w:tcPr>
            <w:tcW w:w="1101" w:type="dxa"/>
            <w:vAlign w:val="center"/>
          </w:tcPr>
          <w:p w:rsidR="0067462D" w:rsidRPr="0012514B" w:rsidRDefault="0067462D" w:rsidP="00B74188">
            <w:pPr>
              <w:pStyle w:val="Eric1"/>
            </w:pPr>
            <w:r w:rsidRPr="0012514B">
              <w:t>2</w:t>
            </w:r>
          </w:p>
        </w:tc>
        <w:tc>
          <w:tcPr>
            <w:tcW w:w="1275" w:type="dxa"/>
            <w:vAlign w:val="center"/>
          </w:tcPr>
          <w:p w:rsidR="0067462D" w:rsidRPr="0012514B" w:rsidRDefault="0067462D" w:rsidP="00B74188">
            <w:pPr>
              <w:pStyle w:val="Eric1"/>
            </w:pPr>
            <w:r w:rsidRPr="0012514B">
              <w:t>1112</w:t>
            </w:r>
          </w:p>
        </w:tc>
        <w:tc>
          <w:tcPr>
            <w:tcW w:w="3044" w:type="dxa"/>
            <w:vAlign w:val="center"/>
          </w:tcPr>
          <w:p w:rsidR="0067462D" w:rsidRPr="0012514B" w:rsidRDefault="0067462D" w:rsidP="00B74188">
            <w:pPr>
              <w:pStyle w:val="Eric1"/>
            </w:pPr>
            <w:r w:rsidRPr="0012514B">
              <w:t>逆向工程设备准备</w:t>
            </w:r>
          </w:p>
        </w:tc>
        <w:tc>
          <w:tcPr>
            <w:tcW w:w="2201" w:type="dxa"/>
            <w:vAlign w:val="center"/>
          </w:tcPr>
          <w:p w:rsidR="0067462D" w:rsidRPr="0012514B" w:rsidRDefault="0067462D" w:rsidP="00B74188">
            <w:pPr>
              <w:pStyle w:val="Eric1"/>
              <w:rPr>
                <w:kern w:val="0"/>
                <w:lang w:val="zh-CN"/>
              </w:rPr>
            </w:pPr>
            <w:r w:rsidRPr="0012514B">
              <w:rPr>
                <w:kern w:val="0"/>
                <w:lang w:val="zh-CN"/>
              </w:rPr>
              <w:t>5</w:t>
            </w:r>
          </w:p>
        </w:tc>
        <w:tc>
          <w:tcPr>
            <w:tcW w:w="1553" w:type="dxa"/>
            <w:vAlign w:val="center"/>
          </w:tcPr>
          <w:p w:rsidR="0067462D" w:rsidRPr="0012514B" w:rsidRDefault="0067462D" w:rsidP="00B74188">
            <w:pPr>
              <w:pStyle w:val="Eric1"/>
              <w:rPr>
                <w:kern w:val="0"/>
                <w:lang w:val="zh-CN"/>
              </w:rPr>
            </w:pPr>
            <w:r w:rsidRPr="0012514B">
              <w:rPr>
                <w:kern w:val="0"/>
                <w:lang w:val="zh-CN"/>
              </w:rPr>
              <w:t>1</w:t>
            </w:r>
          </w:p>
        </w:tc>
      </w:tr>
      <w:tr w:rsidR="0067462D" w:rsidRPr="0012514B" w:rsidTr="00311034">
        <w:trPr>
          <w:trHeight w:hRule="exact" w:val="340"/>
        </w:trPr>
        <w:tc>
          <w:tcPr>
            <w:tcW w:w="1101" w:type="dxa"/>
            <w:vAlign w:val="center"/>
          </w:tcPr>
          <w:p w:rsidR="0067462D" w:rsidRPr="0012514B" w:rsidRDefault="0067462D" w:rsidP="00B74188">
            <w:pPr>
              <w:pStyle w:val="Eric1"/>
            </w:pPr>
            <w:r w:rsidRPr="0012514B">
              <w:t>3</w:t>
            </w:r>
          </w:p>
        </w:tc>
        <w:tc>
          <w:tcPr>
            <w:tcW w:w="1275" w:type="dxa"/>
            <w:vAlign w:val="center"/>
          </w:tcPr>
          <w:p w:rsidR="0067462D" w:rsidRPr="0012514B" w:rsidRDefault="0067462D" w:rsidP="00B74188">
            <w:pPr>
              <w:pStyle w:val="Eric1"/>
            </w:pPr>
            <w:r w:rsidRPr="0012514B">
              <w:t>1120</w:t>
            </w:r>
          </w:p>
        </w:tc>
        <w:tc>
          <w:tcPr>
            <w:tcW w:w="3044" w:type="dxa"/>
            <w:vAlign w:val="center"/>
          </w:tcPr>
          <w:p w:rsidR="0067462D" w:rsidRPr="0012514B" w:rsidRDefault="0067462D" w:rsidP="00B74188">
            <w:pPr>
              <w:pStyle w:val="Eric1"/>
            </w:pPr>
            <w:r w:rsidRPr="0012514B">
              <w:t>拆解设备</w:t>
            </w:r>
          </w:p>
        </w:tc>
        <w:tc>
          <w:tcPr>
            <w:tcW w:w="2201" w:type="dxa"/>
            <w:vAlign w:val="center"/>
          </w:tcPr>
          <w:p w:rsidR="0067462D" w:rsidRPr="0012514B" w:rsidRDefault="0067462D" w:rsidP="00B74188">
            <w:pPr>
              <w:pStyle w:val="Eric1"/>
              <w:rPr>
                <w:kern w:val="0"/>
                <w:lang w:val="zh-CN"/>
              </w:rPr>
            </w:pPr>
            <w:r w:rsidRPr="0012514B">
              <w:rPr>
                <w:kern w:val="0"/>
                <w:lang w:val="zh-CN"/>
              </w:rPr>
              <w:t>10</w:t>
            </w:r>
          </w:p>
        </w:tc>
        <w:tc>
          <w:tcPr>
            <w:tcW w:w="1553" w:type="dxa"/>
            <w:vAlign w:val="center"/>
          </w:tcPr>
          <w:p w:rsidR="0067462D" w:rsidRPr="0012514B" w:rsidRDefault="0067462D" w:rsidP="00B74188">
            <w:pPr>
              <w:pStyle w:val="Eric1"/>
              <w:rPr>
                <w:kern w:val="0"/>
                <w:lang w:val="zh-CN"/>
              </w:rPr>
            </w:pPr>
            <w:r w:rsidRPr="0012514B">
              <w:rPr>
                <w:kern w:val="0"/>
                <w:lang w:val="zh-CN"/>
              </w:rPr>
              <w:t>2</w:t>
            </w:r>
          </w:p>
        </w:tc>
      </w:tr>
      <w:tr w:rsidR="00311034" w:rsidRPr="0012514B" w:rsidTr="00311034">
        <w:trPr>
          <w:trHeight w:hRule="exact" w:val="340"/>
        </w:trPr>
        <w:tc>
          <w:tcPr>
            <w:tcW w:w="1101" w:type="dxa"/>
            <w:vAlign w:val="center"/>
          </w:tcPr>
          <w:p w:rsidR="00311034" w:rsidRPr="0012514B" w:rsidRDefault="00311034" w:rsidP="004B3448">
            <w:pPr>
              <w:pStyle w:val="Eric1"/>
            </w:pPr>
            <w:r w:rsidRPr="0012514B">
              <w:t>4</w:t>
            </w:r>
          </w:p>
        </w:tc>
        <w:tc>
          <w:tcPr>
            <w:tcW w:w="1275" w:type="dxa"/>
            <w:vAlign w:val="center"/>
          </w:tcPr>
          <w:p w:rsidR="00311034" w:rsidRPr="0012514B" w:rsidRDefault="00311034" w:rsidP="004B3448">
            <w:pPr>
              <w:pStyle w:val="Eric1"/>
            </w:pPr>
            <w:r w:rsidRPr="0012514B">
              <w:t>1131</w:t>
            </w:r>
          </w:p>
        </w:tc>
        <w:tc>
          <w:tcPr>
            <w:tcW w:w="3044" w:type="dxa"/>
            <w:vAlign w:val="center"/>
          </w:tcPr>
          <w:p w:rsidR="00311034" w:rsidRPr="0012514B" w:rsidRDefault="00311034" w:rsidP="004B3448">
            <w:pPr>
              <w:pStyle w:val="Eric1"/>
            </w:pPr>
            <w:r w:rsidRPr="0012514B">
              <w:t>试验室系统测试</w:t>
            </w:r>
          </w:p>
        </w:tc>
        <w:tc>
          <w:tcPr>
            <w:tcW w:w="2201" w:type="dxa"/>
            <w:vAlign w:val="center"/>
          </w:tcPr>
          <w:p w:rsidR="00311034" w:rsidRPr="0012514B" w:rsidRDefault="00311034" w:rsidP="004B3448">
            <w:pPr>
              <w:pStyle w:val="Eric1"/>
              <w:rPr>
                <w:kern w:val="0"/>
                <w:lang w:val="zh-CN"/>
              </w:rPr>
            </w:pPr>
            <w:r w:rsidRPr="0012514B">
              <w:rPr>
                <w:kern w:val="0"/>
                <w:lang w:val="zh-CN"/>
              </w:rPr>
              <w:t>5</w:t>
            </w:r>
          </w:p>
        </w:tc>
        <w:tc>
          <w:tcPr>
            <w:tcW w:w="1553" w:type="dxa"/>
            <w:vAlign w:val="center"/>
          </w:tcPr>
          <w:p w:rsidR="00311034" w:rsidRPr="0012514B" w:rsidRDefault="00311034" w:rsidP="004B3448">
            <w:pPr>
              <w:pStyle w:val="Eric1"/>
              <w:rPr>
                <w:kern w:val="0"/>
                <w:lang w:val="zh-CN"/>
              </w:rPr>
            </w:pPr>
            <w:r w:rsidRPr="0012514B">
              <w:rPr>
                <w:kern w:val="0"/>
                <w:lang w:val="zh-CN"/>
              </w:rPr>
              <w:t>3</w:t>
            </w:r>
          </w:p>
        </w:tc>
      </w:tr>
      <w:tr w:rsidR="008E763A" w:rsidRPr="0012514B" w:rsidTr="00311034">
        <w:trPr>
          <w:trHeight w:hRule="exact" w:val="340"/>
        </w:trPr>
        <w:tc>
          <w:tcPr>
            <w:tcW w:w="1101" w:type="dxa"/>
            <w:vAlign w:val="center"/>
          </w:tcPr>
          <w:p w:rsidR="008E763A" w:rsidRPr="0012514B" w:rsidRDefault="008E763A" w:rsidP="006F4BBA">
            <w:pPr>
              <w:pStyle w:val="Eric1"/>
            </w:pPr>
            <w:r w:rsidRPr="0012514B">
              <w:t>5</w:t>
            </w:r>
          </w:p>
        </w:tc>
        <w:tc>
          <w:tcPr>
            <w:tcW w:w="1275" w:type="dxa"/>
            <w:vAlign w:val="center"/>
          </w:tcPr>
          <w:p w:rsidR="008E763A" w:rsidRPr="0012514B" w:rsidRDefault="008E763A" w:rsidP="006F4BBA">
            <w:pPr>
              <w:pStyle w:val="Eric1"/>
            </w:pPr>
            <w:r w:rsidRPr="0012514B">
              <w:t>1132</w:t>
            </w:r>
          </w:p>
        </w:tc>
        <w:tc>
          <w:tcPr>
            <w:tcW w:w="3044" w:type="dxa"/>
            <w:vAlign w:val="center"/>
          </w:tcPr>
          <w:p w:rsidR="008E763A" w:rsidRPr="0012514B" w:rsidRDefault="008E763A" w:rsidP="006F4BBA">
            <w:pPr>
              <w:pStyle w:val="Eric1"/>
            </w:pPr>
            <w:r w:rsidRPr="0012514B">
              <w:t>试验室分系统、组件测试</w:t>
            </w:r>
          </w:p>
        </w:tc>
        <w:tc>
          <w:tcPr>
            <w:tcW w:w="2201" w:type="dxa"/>
            <w:vAlign w:val="center"/>
          </w:tcPr>
          <w:p w:rsidR="008E763A" w:rsidRPr="0012514B" w:rsidRDefault="008E763A" w:rsidP="006F4BBA">
            <w:pPr>
              <w:pStyle w:val="Eric1"/>
              <w:rPr>
                <w:kern w:val="0"/>
                <w:lang w:val="zh-CN"/>
              </w:rPr>
            </w:pPr>
            <w:r w:rsidRPr="0012514B">
              <w:rPr>
                <w:kern w:val="0"/>
                <w:lang w:val="zh-CN"/>
              </w:rPr>
              <w:t>10</w:t>
            </w:r>
          </w:p>
        </w:tc>
        <w:tc>
          <w:tcPr>
            <w:tcW w:w="1553" w:type="dxa"/>
            <w:vAlign w:val="center"/>
          </w:tcPr>
          <w:p w:rsidR="008E763A" w:rsidRPr="0012514B" w:rsidRDefault="008E763A" w:rsidP="006F4BBA">
            <w:pPr>
              <w:pStyle w:val="Eric1"/>
              <w:rPr>
                <w:kern w:val="0"/>
                <w:lang w:val="zh-CN"/>
              </w:rPr>
            </w:pPr>
            <w:r w:rsidRPr="0012514B">
              <w:rPr>
                <w:kern w:val="0"/>
                <w:lang w:val="zh-CN"/>
              </w:rPr>
              <w:t>3</w:t>
            </w:r>
          </w:p>
        </w:tc>
      </w:tr>
      <w:tr w:rsidR="008E763A" w:rsidRPr="0012514B" w:rsidTr="00311034">
        <w:trPr>
          <w:trHeight w:hRule="exact" w:val="340"/>
        </w:trPr>
        <w:tc>
          <w:tcPr>
            <w:tcW w:w="1101" w:type="dxa"/>
            <w:vAlign w:val="center"/>
          </w:tcPr>
          <w:p w:rsidR="008E763A" w:rsidRPr="0012514B" w:rsidRDefault="008E763A" w:rsidP="006F4BBA">
            <w:pPr>
              <w:pStyle w:val="Eric1"/>
            </w:pPr>
            <w:r w:rsidRPr="0012514B">
              <w:t>6</w:t>
            </w:r>
          </w:p>
        </w:tc>
        <w:tc>
          <w:tcPr>
            <w:tcW w:w="1275" w:type="dxa"/>
            <w:vAlign w:val="center"/>
          </w:tcPr>
          <w:p w:rsidR="008E763A" w:rsidRPr="0012514B" w:rsidRDefault="008E763A" w:rsidP="006F4BBA">
            <w:pPr>
              <w:pStyle w:val="Eric1"/>
            </w:pPr>
            <w:r w:rsidRPr="0012514B">
              <w:t>1211</w:t>
            </w:r>
          </w:p>
        </w:tc>
        <w:tc>
          <w:tcPr>
            <w:tcW w:w="3044" w:type="dxa"/>
            <w:vAlign w:val="center"/>
          </w:tcPr>
          <w:p w:rsidR="008E763A" w:rsidRPr="0012514B" w:rsidRDefault="008E763A" w:rsidP="006F4BBA">
            <w:pPr>
              <w:pStyle w:val="Eric1"/>
            </w:pPr>
            <w:r w:rsidRPr="0012514B">
              <w:t>系统方案设计</w:t>
            </w:r>
          </w:p>
        </w:tc>
        <w:tc>
          <w:tcPr>
            <w:tcW w:w="2201" w:type="dxa"/>
            <w:vAlign w:val="center"/>
          </w:tcPr>
          <w:p w:rsidR="008E763A" w:rsidRPr="0012514B" w:rsidRDefault="008E763A" w:rsidP="006F4BBA">
            <w:pPr>
              <w:pStyle w:val="Eric1"/>
              <w:rPr>
                <w:kern w:val="0"/>
                <w:lang w:val="zh-CN"/>
              </w:rPr>
            </w:pPr>
            <w:r w:rsidRPr="0012514B">
              <w:rPr>
                <w:kern w:val="0"/>
                <w:lang w:val="zh-CN"/>
              </w:rPr>
              <w:t>20</w:t>
            </w:r>
          </w:p>
        </w:tc>
        <w:tc>
          <w:tcPr>
            <w:tcW w:w="1553" w:type="dxa"/>
            <w:vAlign w:val="center"/>
          </w:tcPr>
          <w:p w:rsidR="008E763A" w:rsidRPr="0012514B" w:rsidRDefault="008E763A" w:rsidP="006F4BBA">
            <w:pPr>
              <w:pStyle w:val="Eric1"/>
              <w:rPr>
                <w:kern w:val="0"/>
                <w:lang w:val="zh-CN"/>
              </w:rPr>
            </w:pPr>
            <w:r w:rsidRPr="0012514B">
              <w:rPr>
                <w:kern w:val="0"/>
                <w:lang w:val="zh-CN"/>
              </w:rPr>
              <w:t>4,5</w:t>
            </w:r>
          </w:p>
        </w:tc>
      </w:tr>
    </w:tbl>
    <w:p w:rsidR="007C6926" w:rsidRPr="0012514B" w:rsidRDefault="007C6926" w:rsidP="007C6926">
      <w:pPr>
        <w:pStyle w:val="Eric2"/>
      </w:pPr>
      <w:r w:rsidRPr="0012514B">
        <w:lastRenderedPageBreak/>
        <w:t>表</w:t>
      </w:r>
      <w:r w:rsidRPr="0012514B">
        <w:t>3  R</w:t>
      </w:r>
      <w:r w:rsidRPr="0012514B">
        <w:t>监控系统研发项目工序计划工期表</w:t>
      </w:r>
      <w:r w:rsidR="00311034">
        <w:rPr>
          <w:rFonts w:hint="eastAsia"/>
        </w:rPr>
        <w:t>（续）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1275"/>
        <w:gridCol w:w="3044"/>
        <w:gridCol w:w="2201"/>
        <w:gridCol w:w="1553"/>
      </w:tblGrid>
      <w:tr w:rsidR="007C6926" w:rsidRPr="0012514B" w:rsidTr="00311034">
        <w:trPr>
          <w:trHeight w:hRule="exact" w:val="340"/>
        </w:trPr>
        <w:tc>
          <w:tcPr>
            <w:tcW w:w="1101" w:type="dxa"/>
            <w:vAlign w:val="center"/>
          </w:tcPr>
          <w:p w:rsidR="007C6926" w:rsidRPr="0012514B" w:rsidRDefault="007C6926" w:rsidP="00F533CA">
            <w:pPr>
              <w:pStyle w:val="Eric1"/>
            </w:pPr>
            <w:r w:rsidRPr="0012514B">
              <w:t>序号</w:t>
            </w:r>
          </w:p>
        </w:tc>
        <w:tc>
          <w:tcPr>
            <w:tcW w:w="1275" w:type="dxa"/>
            <w:vAlign w:val="center"/>
          </w:tcPr>
          <w:p w:rsidR="007C6926" w:rsidRPr="0012514B" w:rsidRDefault="007C6926" w:rsidP="00F533CA">
            <w:pPr>
              <w:pStyle w:val="Eric1"/>
            </w:pPr>
            <w:r w:rsidRPr="0012514B">
              <w:t>工作编码</w:t>
            </w:r>
          </w:p>
        </w:tc>
        <w:tc>
          <w:tcPr>
            <w:tcW w:w="3044" w:type="dxa"/>
            <w:vAlign w:val="center"/>
          </w:tcPr>
          <w:p w:rsidR="007C6926" w:rsidRPr="0012514B" w:rsidRDefault="007C6926" w:rsidP="00F533CA">
            <w:pPr>
              <w:pStyle w:val="Eric1"/>
            </w:pPr>
            <w:r w:rsidRPr="0012514B">
              <w:t>工作名称</w:t>
            </w:r>
          </w:p>
        </w:tc>
        <w:tc>
          <w:tcPr>
            <w:tcW w:w="2201" w:type="dxa"/>
            <w:vAlign w:val="center"/>
          </w:tcPr>
          <w:p w:rsidR="007C6926" w:rsidRPr="0012514B" w:rsidRDefault="007C6926" w:rsidP="00F533CA">
            <w:pPr>
              <w:pStyle w:val="Eric1"/>
            </w:pPr>
            <w:r w:rsidRPr="0012514B">
              <w:t>计划工期（工作日）</w:t>
            </w:r>
          </w:p>
        </w:tc>
        <w:tc>
          <w:tcPr>
            <w:tcW w:w="1553" w:type="dxa"/>
            <w:vAlign w:val="center"/>
          </w:tcPr>
          <w:p w:rsidR="007C6926" w:rsidRPr="0012514B" w:rsidRDefault="007C6926" w:rsidP="00F533CA">
            <w:pPr>
              <w:pStyle w:val="Eric1"/>
            </w:pPr>
            <w:r w:rsidRPr="0012514B">
              <w:t>前置任务</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7</w:t>
            </w:r>
          </w:p>
        </w:tc>
        <w:tc>
          <w:tcPr>
            <w:tcW w:w="1275" w:type="dxa"/>
            <w:vAlign w:val="center"/>
          </w:tcPr>
          <w:p w:rsidR="007C6926" w:rsidRPr="0012514B" w:rsidRDefault="007C6926" w:rsidP="00F533CA">
            <w:pPr>
              <w:pStyle w:val="Eric1"/>
            </w:pPr>
            <w:r w:rsidRPr="0012514B">
              <w:t>1212</w:t>
            </w:r>
          </w:p>
        </w:tc>
        <w:tc>
          <w:tcPr>
            <w:tcW w:w="3044" w:type="dxa"/>
            <w:vAlign w:val="center"/>
          </w:tcPr>
          <w:p w:rsidR="007C6926" w:rsidRPr="0012514B" w:rsidRDefault="007C6926" w:rsidP="00F533CA">
            <w:pPr>
              <w:pStyle w:val="Eric1"/>
            </w:pPr>
            <w:r w:rsidRPr="0012514B">
              <w:t>分系统方案设计</w:t>
            </w:r>
          </w:p>
        </w:tc>
        <w:tc>
          <w:tcPr>
            <w:tcW w:w="2201" w:type="dxa"/>
            <w:vAlign w:val="center"/>
          </w:tcPr>
          <w:p w:rsidR="007C6926" w:rsidRPr="0012514B" w:rsidRDefault="007C6926" w:rsidP="00F533CA">
            <w:pPr>
              <w:pStyle w:val="Eric1"/>
              <w:rPr>
                <w:kern w:val="0"/>
                <w:lang w:val="zh-CN"/>
              </w:rPr>
            </w:pPr>
            <w:r w:rsidRPr="0012514B">
              <w:rPr>
                <w:kern w:val="0"/>
                <w:lang w:val="zh-CN"/>
              </w:rPr>
              <w:t>50</w:t>
            </w:r>
          </w:p>
        </w:tc>
        <w:tc>
          <w:tcPr>
            <w:tcW w:w="1553" w:type="dxa"/>
            <w:vAlign w:val="center"/>
          </w:tcPr>
          <w:p w:rsidR="007C6926" w:rsidRPr="0012514B" w:rsidRDefault="007C6926" w:rsidP="00F533CA">
            <w:pPr>
              <w:pStyle w:val="Eric1"/>
              <w:rPr>
                <w:kern w:val="0"/>
                <w:lang w:val="zh-CN"/>
              </w:rPr>
            </w:pPr>
            <w:r w:rsidRPr="0012514B">
              <w:rPr>
                <w:kern w:val="0"/>
                <w:lang w:val="zh-CN"/>
              </w:rPr>
              <w:t>6</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8</w:t>
            </w:r>
          </w:p>
        </w:tc>
        <w:tc>
          <w:tcPr>
            <w:tcW w:w="1275" w:type="dxa"/>
            <w:vAlign w:val="center"/>
          </w:tcPr>
          <w:p w:rsidR="007C6926" w:rsidRPr="0012514B" w:rsidRDefault="007C6926" w:rsidP="00F533CA">
            <w:pPr>
              <w:pStyle w:val="Eric1"/>
            </w:pPr>
            <w:r w:rsidRPr="0012514B">
              <w:t>1221</w:t>
            </w:r>
          </w:p>
        </w:tc>
        <w:tc>
          <w:tcPr>
            <w:tcW w:w="3044" w:type="dxa"/>
            <w:vAlign w:val="center"/>
          </w:tcPr>
          <w:p w:rsidR="007C6926" w:rsidRPr="0012514B" w:rsidRDefault="007C6926" w:rsidP="00F533CA">
            <w:pPr>
              <w:pStyle w:val="Eric1"/>
            </w:pPr>
            <w:r w:rsidRPr="0012514B">
              <w:t>内部评审</w:t>
            </w:r>
          </w:p>
        </w:tc>
        <w:tc>
          <w:tcPr>
            <w:tcW w:w="2201" w:type="dxa"/>
            <w:vAlign w:val="center"/>
          </w:tcPr>
          <w:p w:rsidR="007C6926" w:rsidRPr="0012514B" w:rsidRDefault="007C6926" w:rsidP="00F533CA">
            <w:pPr>
              <w:pStyle w:val="Eric1"/>
              <w:rPr>
                <w:kern w:val="0"/>
                <w:lang w:val="zh-CN"/>
              </w:rPr>
            </w:pPr>
            <w:r w:rsidRPr="0012514B">
              <w:rPr>
                <w:kern w:val="0"/>
                <w:lang w:val="zh-CN"/>
              </w:rPr>
              <w:t>12</w:t>
            </w:r>
          </w:p>
        </w:tc>
        <w:tc>
          <w:tcPr>
            <w:tcW w:w="1553" w:type="dxa"/>
            <w:vAlign w:val="center"/>
          </w:tcPr>
          <w:p w:rsidR="007C6926" w:rsidRPr="0012514B" w:rsidRDefault="007C6926" w:rsidP="00F533CA">
            <w:pPr>
              <w:pStyle w:val="Eric1"/>
              <w:rPr>
                <w:kern w:val="0"/>
                <w:lang w:val="zh-CN"/>
              </w:rPr>
            </w:pPr>
            <w:r w:rsidRPr="0012514B">
              <w:rPr>
                <w:kern w:val="0"/>
                <w:lang w:val="zh-CN"/>
              </w:rPr>
              <w:t>7</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9</w:t>
            </w:r>
          </w:p>
        </w:tc>
        <w:tc>
          <w:tcPr>
            <w:tcW w:w="1275" w:type="dxa"/>
            <w:vAlign w:val="center"/>
          </w:tcPr>
          <w:p w:rsidR="007C6926" w:rsidRPr="0012514B" w:rsidRDefault="007C6926" w:rsidP="00F533CA">
            <w:pPr>
              <w:pStyle w:val="Eric1"/>
            </w:pPr>
            <w:r w:rsidRPr="0012514B">
              <w:t>1222</w:t>
            </w:r>
          </w:p>
        </w:tc>
        <w:tc>
          <w:tcPr>
            <w:tcW w:w="3044" w:type="dxa"/>
            <w:vAlign w:val="center"/>
          </w:tcPr>
          <w:p w:rsidR="007C6926" w:rsidRPr="0012514B" w:rsidRDefault="007C6926" w:rsidP="00F533CA">
            <w:pPr>
              <w:pStyle w:val="Eric1"/>
            </w:pPr>
            <w:r w:rsidRPr="0012514B">
              <w:t>外部评审</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7</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10</w:t>
            </w:r>
          </w:p>
        </w:tc>
        <w:tc>
          <w:tcPr>
            <w:tcW w:w="1275" w:type="dxa"/>
            <w:vAlign w:val="center"/>
          </w:tcPr>
          <w:p w:rsidR="007C6926" w:rsidRPr="0012514B" w:rsidRDefault="007C6926" w:rsidP="00F533CA">
            <w:pPr>
              <w:pStyle w:val="Eric1"/>
            </w:pPr>
            <w:r w:rsidRPr="0012514B">
              <w:t>1311</w:t>
            </w:r>
          </w:p>
        </w:tc>
        <w:tc>
          <w:tcPr>
            <w:tcW w:w="3044" w:type="dxa"/>
            <w:vAlign w:val="center"/>
          </w:tcPr>
          <w:p w:rsidR="007C6926" w:rsidRPr="0012514B" w:rsidRDefault="007C6926" w:rsidP="00F533CA">
            <w:pPr>
              <w:pStyle w:val="Eric1"/>
            </w:pPr>
            <w:r w:rsidRPr="0012514B">
              <w:t>组件设计、投产</w:t>
            </w:r>
          </w:p>
        </w:tc>
        <w:tc>
          <w:tcPr>
            <w:tcW w:w="2201" w:type="dxa"/>
            <w:vAlign w:val="center"/>
          </w:tcPr>
          <w:p w:rsidR="007C6926" w:rsidRPr="0012514B" w:rsidRDefault="007C6926" w:rsidP="00F533CA">
            <w:pPr>
              <w:pStyle w:val="Eric1"/>
              <w:rPr>
                <w:kern w:val="0"/>
                <w:lang w:val="zh-CN"/>
              </w:rPr>
            </w:pPr>
            <w:r w:rsidRPr="0012514B">
              <w:rPr>
                <w:kern w:val="0"/>
                <w:lang w:val="zh-CN"/>
              </w:rPr>
              <w:t>20</w:t>
            </w:r>
          </w:p>
        </w:tc>
        <w:tc>
          <w:tcPr>
            <w:tcW w:w="1553" w:type="dxa"/>
            <w:vAlign w:val="center"/>
          </w:tcPr>
          <w:p w:rsidR="007C6926" w:rsidRPr="0012514B" w:rsidRDefault="007C6926" w:rsidP="00F533CA">
            <w:pPr>
              <w:pStyle w:val="Eric1"/>
              <w:rPr>
                <w:kern w:val="0"/>
                <w:lang w:val="zh-CN"/>
              </w:rPr>
            </w:pPr>
            <w:r w:rsidRPr="0012514B">
              <w:rPr>
                <w:kern w:val="0"/>
                <w:lang w:val="zh-CN"/>
              </w:rPr>
              <w:t>8,9</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11</w:t>
            </w:r>
          </w:p>
        </w:tc>
        <w:tc>
          <w:tcPr>
            <w:tcW w:w="1275" w:type="dxa"/>
            <w:vAlign w:val="center"/>
          </w:tcPr>
          <w:p w:rsidR="007C6926" w:rsidRPr="0012514B" w:rsidRDefault="007C6926" w:rsidP="00F533CA">
            <w:pPr>
              <w:pStyle w:val="Eric1"/>
            </w:pPr>
            <w:r w:rsidRPr="0012514B">
              <w:t>1312</w:t>
            </w:r>
          </w:p>
        </w:tc>
        <w:tc>
          <w:tcPr>
            <w:tcW w:w="3044" w:type="dxa"/>
            <w:vAlign w:val="center"/>
          </w:tcPr>
          <w:p w:rsidR="007C6926" w:rsidRPr="0012514B" w:rsidRDefault="007C6926" w:rsidP="00F533CA">
            <w:pPr>
              <w:pStyle w:val="Eric1"/>
            </w:pPr>
            <w:r w:rsidRPr="0012514B">
              <w:t>外包件协议、合同签订</w:t>
            </w:r>
          </w:p>
        </w:tc>
        <w:tc>
          <w:tcPr>
            <w:tcW w:w="2201" w:type="dxa"/>
            <w:vAlign w:val="center"/>
          </w:tcPr>
          <w:p w:rsidR="007C6926" w:rsidRPr="0012514B" w:rsidRDefault="007C6926" w:rsidP="00F533CA">
            <w:pPr>
              <w:pStyle w:val="Eric1"/>
              <w:rPr>
                <w:kern w:val="0"/>
                <w:lang w:val="zh-CN"/>
              </w:rPr>
            </w:pPr>
            <w:r w:rsidRPr="0012514B">
              <w:rPr>
                <w:kern w:val="0"/>
                <w:lang w:val="zh-CN"/>
              </w:rPr>
              <w:t>15</w:t>
            </w:r>
          </w:p>
        </w:tc>
        <w:tc>
          <w:tcPr>
            <w:tcW w:w="1553" w:type="dxa"/>
            <w:vAlign w:val="center"/>
          </w:tcPr>
          <w:p w:rsidR="007C6926" w:rsidRPr="0012514B" w:rsidRDefault="007C6926" w:rsidP="00F533CA">
            <w:pPr>
              <w:pStyle w:val="Eric1"/>
              <w:rPr>
                <w:kern w:val="0"/>
                <w:lang w:val="zh-CN"/>
              </w:rPr>
            </w:pPr>
            <w:r w:rsidRPr="0012514B">
              <w:rPr>
                <w:kern w:val="0"/>
                <w:lang w:val="zh-CN"/>
              </w:rPr>
              <w:t>10</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12</w:t>
            </w:r>
          </w:p>
        </w:tc>
        <w:tc>
          <w:tcPr>
            <w:tcW w:w="1275" w:type="dxa"/>
            <w:vAlign w:val="center"/>
          </w:tcPr>
          <w:p w:rsidR="007C6926" w:rsidRPr="0012514B" w:rsidRDefault="007C6926" w:rsidP="00F533CA">
            <w:pPr>
              <w:pStyle w:val="Eric1"/>
            </w:pPr>
            <w:r w:rsidRPr="0012514B">
              <w:t>1313</w:t>
            </w:r>
          </w:p>
        </w:tc>
        <w:tc>
          <w:tcPr>
            <w:tcW w:w="3044" w:type="dxa"/>
            <w:vAlign w:val="center"/>
          </w:tcPr>
          <w:p w:rsidR="007C6926" w:rsidRPr="0012514B" w:rsidRDefault="007C6926" w:rsidP="00F533CA">
            <w:pPr>
              <w:pStyle w:val="Eric1"/>
            </w:pPr>
            <w:r w:rsidRPr="0012514B">
              <w:t>物资采购</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11</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13</w:t>
            </w:r>
          </w:p>
        </w:tc>
        <w:tc>
          <w:tcPr>
            <w:tcW w:w="1275" w:type="dxa"/>
            <w:vAlign w:val="center"/>
          </w:tcPr>
          <w:p w:rsidR="007C6926" w:rsidRPr="0012514B" w:rsidRDefault="007C6926" w:rsidP="00F533CA">
            <w:pPr>
              <w:pStyle w:val="Eric1"/>
            </w:pPr>
            <w:r w:rsidRPr="0012514B">
              <w:t>1314</w:t>
            </w:r>
          </w:p>
        </w:tc>
        <w:tc>
          <w:tcPr>
            <w:tcW w:w="3044" w:type="dxa"/>
            <w:vAlign w:val="center"/>
          </w:tcPr>
          <w:p w:rsidR="007C6926" w:rsidRPr="0012514B" w:rsidRDefault="007C6926" w:rsidP="00F533CA">
            <w:pPr>
              <w:pStyle w:val="Eric1"/>
            </w:pPr>
            <w:r w:rsidRPr="0012514B">
              <w:t>配套设备投产、外包</w:t>
            </w:r>
          </w:p>
        </w:tc>
        <w:tc>
          <w:tcPr>
            <w:tcW w:w="2201" w:type="dxa"/>
            <w:vAlign w:val="center"/>
          </w:tcPr>
          <w:p w:rsidR="007C6926" w:rsidRPr="0012514B" w:rsidRDefault="007C6926" w:rsidP="00F533CA">
            <w:pPr>
              <w:pStyle w:val="Eric1"/>
              <w:rPr>
                <w:kern w:val="0"/>
                <w:lang w:val="zh-CN"/>
              </w:rPr>
            </w:pPr>
            <w:r w:rsidRPr="0012514B">
              <w:rPr>
                <w:kern w:val="0"/>
                <w:lang w:val="zh-CN"/>
              </w:rPr>
              <w:t>15</w:t>
            </w:r>
          </w:p>
        </w:tc>
        <w:tc>
          <w:tcPr>
            <w:tcW w:w="1553" w:type="dxa"/>
            <w:vAlign w:val="center"/>
          </w:tcPr>
          <w:p w:rsidR="007C6926" w:rsidRPr="0012514B" w:rsidRDefault="007C6926" w:rsidP="00F533CA">
            <w:pPr>
              <w:pStyle w:val="Eric1"/>
              <w:rPr>
                <w:kern w:val="0"/>
                <w:lang w:val="zh-CN"/>
              </w:rPr>
            </w:pPr>
            <w:r w:rsidRPr="0012514B">
              <w:rPr>
                <w:kern w:val="0"/>
                <w:lang w:val="zh-CN"/>
              </w:rPr>
              <w:t>12</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14</w:t>
            </w:r>
          </w:p>
        </w:tc>
        <w:tc>
          <w:tcPr>
            <w:tcW w:w="1275" w:type="dxa"/>
            <w:vAlign w:val="center"/>
          </w:tcPr>
          <w:p w:rsidR="007C6926" w:rsidRPr="0012514B" w:rsidRDefault="007C6926" w:rsidP="00F533CA">
            <w:pPr>
              <w:pStyle w:val="Eric1"/>
            </w:pPr>
            <w:r w:rsidRPr="0012514B">
              <w:t>1320</w:t>
            </w:r>
          </w:p>
        </w:tc>
        <w:tc>
          <w:tcPr>
            <w:tcW w:w="3044" w:type="dxa"/>
            <w:vAlign w:val="center"/>
          </w:tcPr>
          <w:p w:rsidR="007C6926" w:rsidRPr="0012514B" w:rsidRDefault="007C6926" w:rsidP="00F533CA">
            <w:pPr>
              <w:pStyle w:val="Eric1"/>
            </w:pPr>
            <w:r w:rsidRPr="0012514B">
              <w:t>软件研制</w:t>
            </w:r>
          </w:p>
        </w:tc>
        <w:tc>
          <w:tcPr>
            <w:tcW w:w="2201" w:type="dxa"/>
            <w:vAlign w:val="center"/>
          </w:tcPr>
          <w:p w:rsidR="007C6926" w:rsidRPr="0012514B" w:rsidRDefault="007C6926" w:rsidP="00F533CA">
            <w:pPr>
              <w:pStyle w:val="Eric1"/>
              <w:rPr>
                <w:kern w:val="0"/>
                <w:lang w:val="zh-CN"/>
              </w:rPr>
            </w:pPr>
            <w:r w:rsidRPr="0012514B">
              <w:rPr>
                <w:kern w:val="0"/>
                <w:lang w:val="zh-CN"/>
              </w:rPr>
              <w:t>35</w:t>
            </w:r>
          </w:p>
        </w:tc>
        <w:tc>
          <w:tcPr>
            <w:tcW w:w="1553" w:type="dxa"/>
            <w:vAlign w:val="center"/>
          </w:tcPr>
          <w:p w:rsidR="007C6926" w:rsidRPr="0012514B" w:rsidRDefault="007C6926" w:rsidP="00F533CA">
            <w:pPr>
              <w:pStyle w:val="Eric1"/>
              <w:rPr>
                <w:kern w:val="0"/>
                <w:lang w:val="zh-CN"/>
              </w:rPr>
            </w:pPr>
            <w:r w:rsidRPr="0012514B">
              <w:rPr>
                <w:kern w:val="0"/>
                <w:lang w:val="zh-CN"/>
              </w:rPr>
              <w:t>10</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15</w:t>
            </w:r>
          </w:p>
        </w:tc>
        <w:tc>
          <w:tcPr>
            <w:tcW w:w="1275" w:type="dxa"/>
            <w:vAlign w:val="center"/>
          </w:tcPr>
          <w:p w:rsidR="007C6926" w:rsidRPr="0012514B" w:rsidRDefault="007C6926" w:rsidP="00F533CA">
            <w:pPr>
              <w:pStyle w:val="Eric1"/>
            </w:pPr>
            <w:r w:rsidRPr="0012514B">
              <w:t>1331</w:t>
            </w:r>
          </w:p>
        </w:tc>
        <w:tc>
          <w:tcPr>
            <w:tcW w:w="3044" w:type="dxa"/>
            <w:vAlign w:val="center"/>
          </w:tcPr>
          <w:p w:rsidR="007C6926" w:rsidRPr="0012514B" w:rsidRDefault="007C6926" w:rsidP="00F533CA">
            <w:pPr>
              <w:pStyle w:val="Eric1"/>
            </w:pPr>
            <w:r w:rsidRPr="0012514B">
              <w:t>零部件加工</w:t>
            </w:r>
          </w:p>
        </w:tc>
        <w:tc>
          <w:tcPr>
            <w:tcW w:w="2201" w:type="dxa"/>
            <w:vAlign w:val="center"/>
          </w:tcPr>
          <w:p w:rsidR="007C6926" w:rsidRPr="0012514B" w:rsidRDefault="007C6926" w:rsidP="00F533CA">
            <w:pPr>
              <w:pStyle w:val="Eric1"/>
              <w:rPr>
                <w:kern w:val="0"/>
                <w:lang w:val="zh-CN"/>
              </w:rPr>
            </w:pPr>
            <w:r w:rsidRPr="0012514B">
              <w:rPr>
                <w:kern w:val="0"/>
                <w:lang w:val="zh-CN"/>
              </w:rPr>
              <w:t>20</w:t>
            </w:r>
          </w:p>
        </w:tc>
        <w:tc>
          <w:tcPr>
            <w:tcW w:w="1553" w:type="dxa"/>
            <w:vAlign w:val="center"/>
          </w:tcPr>
          <w:p w:rsidR="007C6926" w:rsidRPr="0012514B" w:rsidRDefault="007C6926" w:rsidP="00F533CA">
            <w:pPr>
              <w:pStyle w:val="Eric1"/>
              <w:rPr>
                <w:kern w:val="0"/>
                <w:lang w:val="zh-CN"/>
              </w:rPr>
            </w:pPr>
            <w:r w:rsidRPr="0012514B">
              <w:rPr>
                <w:kern w:val="0"/>
                <w:lang w:val="zh-CN"/>
              </w:rPr>
              <w:t>10</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16</w:t>
            </w:r>
          </w:p>
        </w:tc>
        <w:tc>
          <w:tcPr>
            <w:tcW w:w="1275" w:type="dxa"/>
            <w:vAlign w:val="center"/>
          </w:tcPr>
          <w:p w:rsidR="007C6926" w:rsidRPr="0012514B" w:rsidRDefault="007C6926" w:rsidP="00F533CA">
            <w:pPr>
              <w:pStyle w:val="Eric1"/>
            </w:pPr>
            <w:r w:rsidRPr="0012514B">
              <w:t>1332</w:t>
            </w:r>
          </w:p>
        </w:tc>
        <w:tc>
          <w:tcPr>
            <w:tcW w:w="3044" w:type="dxa"/>
            <w:vAlign w:val="center"/>
          </w:tcPr>
          <w:p w:rsidR="007C6926" w:rsidRPr="0012514B" w:rsidRDefault="007C6926" w:rsidP="00F533CA">
            <w:pPr>
              <w:pStyle w:val="Eric1"/>
            </w:pPr>
            <w:r w:rsidRPr="0012514B">
              <w:t>物资到货配套</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15</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17</w:t>
            </w:r>
          </w:p>
        </w:tc>
        <w:tc>
          <w:tcPr>
            <w:tcW w:w="1275" w:type="dxa"/>
            <w:vAlign w:val="center"/>
          </w:tcPr>
          <w:p w:rsidR="007C6926" w:rsidRPr="0012514B" w:rsidRDefault="007C6926" w:rsidP="00F533CA">
            <w:pPr>
              <w:pStyle w:val="Eric1"/>
            </w:pPr>
            <w:r w:rsidRPr="0012514B">
              <w:t>1333</w:t>
            </w:r>
          </w:p>
        </w:tc>
        <w:tc>
          <w:tcPr>
            <w:tcW w:w="3044" w:type="dxa"/>
            <w:vAlign w:val="center"/>
          </w:tcPr>
          <w:p w:rsidR="007C6926" w:rsidRPr="0012514B" w:rsidRDefault="007C6926" w:rsidP="00F533CA">
            <w:pPr>
              <w:pStyle w:val="Eric1"/>
            </w:pPr>
            <w:r w:rsidRPr="0012514B">
              <w:t>组件装配</w:t>
            </w:r>
          </w:p>
        </w:tc>
        <w:tc>
          <w:tcPr>
            <w:tcW w:w="2201" w:type="dxa"/>
            <w:vAlign w:val="center"/>
          </w:tcPr>
          <w:p w:rsidR="007C6926" w:rsidRPr="0012514B" w:rsidRDefault="007C6926" w:rsidP="00F533CA">
            <w:pPr>
              <w:pStyle w:val="Eric1"/>
              <w:rPr>
                <w:kern w:val="0"/>
                <w:lang w:val="zh-CN"/>
              </w:rPr>
            </w:pPr>
            <w:r w:rsidRPr="0012514B">
              <w:rPr>
                <w:kern w:val="0"/>
                <w:lang w:val="zh-CN"/>
              </w:rPr>
              <w:t>25</w:t>
            </w:r>
          </w:p>
        </w:tc>
        <w:tc>
          <w:tcPr>
            <w:tcW w:w="1553" w:type="dxa"/>
            <w:vAlign w:val="center"/>
          </w:tcPr>
          <w:p w:rsidR="007C6926" w:rsidRPr="0012514B" w:rsidRDefault="007C6926" w:rsidP="00F533CA">
            <w:pPr>
              <w:pStyle w:val="Eric1"/>
              <w:rPr>
                <w:kern w:val="0"/>
                <w:lang w:val="zh-CN"/>
              </w:rPr>
            </w:pPr>
            <w:r w:rsidRPr="0012514B">
              <w:rPr>
                <w:kern w:val="0"/>
                <w:lang w:val="zh-CN"/>
              </w:rPr>
              <w:t>16</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18</w:t>
            </w:r>
          </w:p>
        </w:tc>
        <w:tc>
          <w:tcPr>
            <w:tcW w:w="1275" w:type="dxa"/>
            <w:vAlign w:val="center"/>
          </w:tcPr>
          <w:p w:rsidR="007C6926" w:rsidRPr="0012514B" w:rsidRDefault="007C6926" w:rsidP="00F533CA">
            <w:pPr>
              <w:pStyle w:val="Eric1"/>
            </w:pPr>
            <w:r w:rsidRPr="0012514B">
              <w:t>1341</w:t>
            </w:r>
          </w:p>
        </w:tc>
        <w:tc>
          <w:tcPr>
            <w:tcW w:w="3044" w:type="dxa"/>
            <w:vAlign w:val="center"/>
          </w:tcPr>
          <w:p w:rsidR="007C6926" w:rsidRPr="0012514B" w:rsidRDefault="007C6926" w:rsidP="00F533CA">
            <w:pPr>
              <w:pStyle w:val="Eric1"/>
            </w:pPr>
            <w:r w:rsidRPr="0012514B">
              <w:t>功能调试</w:t>
            </w:r>
          </w:p>
        </w:tc>
        <w:tc>
          <w:tcPr>
            <w:tcW w:w="2201" w:type="dxa"/>
            <w:vAlign w:val="center"/>
          </w:tcPr>
          <w:p w:rsidR="007C6926" w:rsidRPr="0012514B" w:rsidRDefault="007C6926" w:rsidP="00F533CA">
            <w:pPr>
              <w:pStyle w:val="Eric1"/>
              <w:rPr>
                <w:kern w:val="0"/>
                <w:lang w:val="zh-CN"/>
              </w:rPr>
            </w:pPr>
            <w:r w:rsidRPr="0012514B">
              <w:rPr>
                <w:kern w:val="0"/>
                <w:lang w:val="zh-CN"/>
              </w:rPr>
              <w:t>5</w:t>
            </w:r>
          </w:p>
        </w:tc>
        <w:tc>
          <w:tcPr>
            <w:tcW w:w="1553" w:type="dxa"/>
            <w:vAlign w:val="center"/>
          </w:tcPr>
          <w:p w:rsidR="007C6926" w:rsidRPr="0012514B" w:rsidRDefault="007C6926" w:rsidP="00F533CA">
            <w:pPr>
              <w:pStyle w:val="Eric1"/>
              <w:rPr>
                <w:kern w:val="0"/>
                <w:lang w:val="zh-CN"/>
              </w:rPr>
            </w:pPr>
            <w:r w:rsidRPr="0012514B">
              <w:rPr>
                <w:kern w:val="0"/>
                <w:lang w:val="zh-CN"/>
              </w:rPr>
              <w:t>13,14,17</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19</w:t>
            </w:r>
          </w:p>
        </w:tc>
        <w:tc>
          <w:tcPr>
            <w:tcW w:w="1275" w:type="dxa"/>
            <w:vAlign w:val="center"/>
          </w:tcPr>
          <w:p w:rsidR="007C6926" w:rsidRPr="0012514B" w:rsidRDefault="007C6926" w:rsidP="00F533CA">
            <w:pPr>
              <w:pStyle w:val="Eric1"/>
            </w:pPr>
            <w:r w:rsidRPr="0012514B">
              <w:t>1342</w:t>
            </w:r>
          </w:p>
        </w:tc>
        <w:tc>
          <w:tcPr>
            <w:tcW w:w="3044" w:type="dxa"/>
            <w:vAlign w:val="center"/>
          </w:tcPr>
          <w:p w:rsidR="007C6926" w:rsidRPr="0012514B" w:rsidRDefault="007C6926" w:rsidP="00F533CA">
            <w:pPr>
              <w:pStyle w:val="Eric1"/>
            </w:pPr>
            <w:r w:rsidRPr="0012514B">
              <w:t>性能调试</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18</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20</w:t>
            </w:r>
          </w:p>
        </w:tc>
        <w:tc>
          <w:tcPr>
            <w:tcW w:w="1275" w:type="dxa"/>
            <w:vAlign w:val="center"/>
          </w:tcPr>
          <w:p w:rsidR="007C6926" w:rsidRPr="0012514B" w:rsidRDefault="007C6926" w:rsidP="00F533CA">
            <w:pPr>
              <w:pStyle w:val="Eric1"/>
            </w:pPr>
            <w:r w:rsidRPr="0012514B">
              <w:t>1343</w:t>
            </w:r>
          </w:p>
        </w:tc>
        <w:tc>
          <w:tcPr>
            <w:tcW w:w="3044" w:type="dxa"/>
            <w:vAlign w:val="center"/>
          </w:tcPr>
          <w:p w:rsidR="007C6926" w:rsidRPr="0012514B" w:rsidRDefault="007C6926" w:rsidP="00F533CA">
            <w:pPr>
              <w:pStyle w:val="Eric1"/>
            </w:pPr>
            <w:r w:rsidRPr="0012514B">
              <w:t>性能测试</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19</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21</w:t>
            </w:r>
          </w:p>
        </w:tc>
        <w:tc>
          <w:tcPr>
            <w:tcW w:w="1275" w:type="dxa"/>
            <w:vAlign w:val="center"/>
          </w:tcPr>
          <w:p w:rsidR="007C6926" w:rsidRPr="0012514B" w:rsidRDefault="007C6926" w:rsidP="00F533CA">
            <w:pPr>
              <w:pStyle w:val="Eric1"/>
            </w:pPr>
            <w:r w:rsidRPr="0012514B">
              <w:t>1344</w:t>
            </w:r>
          </w:p>
        </w:tc>
        <w:tc>
          <w:tcPr>
            <w:tcW w:w="3044" w:type="dxa"/>
            <w:vAlign w:val="center"/>
          </w:tcPr>
          <w:p w:rsidR="007C6926" w:rsidRPr="0012514B" w:rsidRDefault="007C6926" w:rsidP="00F533CA">
            <w:pPr>
              <w:pStyle w:val="Eric1"/>
            </w:pPr>
            <w:r w:rsidRPr="0012514B">
              <w:t>验收</w:t>
            </w:r>
          </w:p>
        </w:tc>
        <w:tc>
          <w:tcPr>
            <w:tcW w:w="2201" w:type="dxa"/>
            <w:vAlign w:val="center"/>
          </w:tcPr>
          <w:p w:rsidR="007C6926" w:rsidRPr="0012514B" w:rsidRDefault="007C6926" w:rsidP="00F533CA">
            <w:pPr>
              <w:pStyle w:val="Eric1"/>
              <w:rPr>
                <w:kern w:val="0"/>
                <w:lang w:val="zh-CN"/>
              </w:rPr>
            </w:pPr>
            <w:r w:rsidRPr="0012514B">
              <w:rPr>
                <w:kern w:val="0"/>
                <w:lang w:val="zh-CN"/>
              </w:rPr>
              <w:t>3</w:t>
            </w:r>
          </w:p>
        </w:tc>
        <w:tc>
          <w:tcPr>
            <w:tcW w:w="1553" w:type="dxa"/>
            <w:vAlign w:val="center"/>
          </w:tcPr>
          <w:p w:rsidR="007C6926" w:rsidRPr="0012514B" w:rsidRDefault="007C6926" w:rsidP="00F533CA">
            <w:pPr>
              <w:pStyle w:val="Eric1"/>
              <w:rPr>
                <w:kern w:val="0"/>
                <w:lang w:val="zh-CN"/>
              </w:rPr>
            </w:pPr>
            <w:r w:rsidRPr="0012514B">
              <w:rPr>
                <w:kern w:val="0"/>
                <w:lang w:val="zh-CN"/>
              </w:rPr>
              <w:t>20</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22</w:t>
            </w:r>
          </w:p>
        </w:tc>
        <w:tc>
          <w:tcPr>
            <w:tcW w:w="1275" w:type="dxa"/>
            <w:vAlign w:val="center"/>
          </w:tcPr>
          <w:p w:rsidR="007C6926" w:rsidRPr="0012514B" w:rsidRDefault="007C6926" w:rsidP="00F533CA">
            <w:pPr>
              <w:pStyle w:val="Eric1"/>
            </w:pPr>
            <w:r w:rsidRPr="0012514B">
              <w:t>1410</w:t>
            </w:r>
          </w:p>
        </w:tc>
        <w:tc>
          <w:tcPr>
            <w:tcW w:w="3044" w:type="dxa"/>
            <w:vAlign w:val="center"/>
          </w:tcPr>
          <w:p w:rsidR="007C6926" w:rsidRPr="0012514B" w:rsidRDefault="007C6926" w:rsidP="00F533CA">
            <w:pPr>
              <w:pStyle w:val="Eric1"/>
            </w:pPr>
            <w:r w:rsidRPr="0012514B">
              <w:t>试验室联试</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21</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23</w:t>
            </w:r>
          </w:p>
        </w:tc>
        <w:tc>
          <w:tcPr>
            <w:tcW w:w="1275" w:type="dxa"/>
            <w:vAlign w:val="center"/>
          </w:tcPr>
          <w:p w:rsidR="007C6926" w:rsidRPr="0012514B" w:rsidRDefault="007C6926" w:rsidP="00F533CA">
            <w:pPr>
              <w:pStyle w:val="Eric1"/>
            </w:pPr>
            <w:r w:rsidRPr="0012514B">
              <w:t>1420</w:t>
            </w:r>
          </w:p>
        </w:tc>
        <w:tc>
          <w:tcPr>
            <w:tcW w:w="3044" w:type="dxa"/>
            <w:vAlign w:val="center"/>
          </w:tcPr>
          <w:p w:rsidR="007C6926" w:rsidRPr="0012514B" w:rsidRDefault="007C6926" w:rsidP="00F533CA">
            <w:pPr>
              <w:pStyle w:val="Eric1"/>
            </w:pPr>
            <w:r w:rsidRPr="0012514B">
              <w:t>装机联试</w:t>
            </w:r>
          </w:p>
        </w:tc>
        <w:tc>
          <w:tcPr>
            <w:tcW w:w="2201" w:type="dxa"/>
            <w:vAlign w:val="center"/>
          </w:tcPr>
          <w:p w:rsidR="007C6926" w:rsidRPr="0012514B" w:rsidRDefault="007C6926" w:rsidP="00F533CA">
            <w:pPr>
              <w:pStyle w:val="Eric1"/>
              <w:rPr>
                <w:kern w:val="0"/>
                <w:lang w:val="zh-CN"/>
              </w:rPr>
            </w:pPr>
            <w:r w:rsidRPr="0012514B">
              <w:rPr>
                <w:kern w:val="0"/>
                <w:lang w:val="zh-CN"/>
              </w:rPr>
              <w:t>15</w:t>
            </w:r>
          </w:p>
        </w:tc>
        <w:tc>
          <w:tcPr>
            <w:tcW w:w="1553" w:type="dxa"/>
            <w:vAlign w:val="center"/>
          </w:tcPr>
          <w:p w:rsidR="007C6926" w:rsidRPr="0012514B" w:rsidRDefault="007C6926" w:rsidP="00F533CA">
            <w:pPr>
              <w:pStyle w:val="Eric1"/>
              <w:rPr>
                <w:kern w:val="0"/>
                <w:lang w:val="zh-CN"/>
              </w:rPr>
            </w:pPr>
            <w:r w:rsidRPr="0012514B">
              <w:rPr>
                <w:kern w:val="0"/>
                <w:lang w:val="zh-CN"/>
              </w:rPr>
              <w:t>22</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24</w:t>
            </w:r>
          </w:p>
        </w:tc>
        <w:tc>
          <w:tcPr>
            <w:tcW w:w="1275" w:type="dxa"/>
            <w:vAlign w:val="center"/>
          </w:tcPr>
          <w:p w:rsidR="007C6926" w:rsidRPr="0012514B" w:rsidRDefault="007C6926" w:rsidP="00F533CA">
            <w:pPr>
              <w:pStyle w:val="Eric1"/>
            </w:pPr>
            <w:r w:rsidRPr="0012514B">
              <w:t>1430</w:t>
            </w:r>
          </w:p>
        </w:tc>
        <w:tc>
          <w:tcPr>
            <w:tcW w:w="3044" w:type="dxa"/>
            <w:vAlign w:val="center"/>
          </w:tcPr>
          <w:p w:rsidR="007C6926" w:rsidRPr="0012514B" w:rsidRDefault="007C6926" w:rsidP="00F533CA">
            <w:pPr>
              <w:pStyle w:val="Eric1"/>
            </w:pPr>
            <w:r w:rsidRPr="0012514B">
              <w:t>调整试飞验证</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23</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25</w:t>
            </w:r>
          </w:p>
        </w:tc>
        <w:tc>
          <w:tcPr>
            <w:tcW w:w="1275" w:type="dxa"/>
            <w:vAlign w:val="center"/>
          </w:tcPr>
          <w:p w:rsidR="007C6926" w:rsidRPr="0012514B" w:rsidRDefault="007C6926" w:rsidP="00F533CA">
            <w:pPr>
              <w:pStyle w:val="Eric1"/>
            </w:pPr>
            <w:r w:rsidRPr="0012514B">
              <w:t>1511</w:t>
            </w:r>
          </w:p>
        </w:tc>
        <w:tc>
          <w:tcPr>
            <w:tcW w:w="3044" w:type="dxa"/>
            <w:vAlign w:val="center"/>
          </w:tcPr>
          <w:p w:rsidR="007C6926" w:rsidRPr="0012514B" w:rsidRDefault="007C6926" w:rsidP="00F533CA">
            <w:pPr>
              <w:pStyle w:val="Eric1"/>
            </w:pPr>
            <w:r w:rsidRPr="0012514B">
              <w:t>软件测评</w:t>
            </w:r>
          </w:p>
        </w:tc>
        <w:tc>
          <w:tcPr>
            <w:tcW w:w="2201" w:type="dxa"/>
            <w:vAlign w:val="center"/>
          </w:tcPr>
          <w:p w:rsidR="007C6926" w:rsidRPr="0012514B" w:rsidRDefault="007C6926" w:rsidP="00F533CA">
            <w:pPr>
              <w:pStyle w:val="Eric1"/>
              <w:rPr>
                <w:kern w:val="0"/>
                <w:lang w:val="zh-CN"/>
              </w:rPr>
            </w:pPr>
            <w:r w:rsidRPr="0012514B">
              <w:rPr>
                <w:kern w:val="0"/>
                <w:lang w:val="zh-CN"/>
              </w:rPr>
              <w:t>15</w:t>
            </w:r>
          </w:p>
        </w:tc>
        <w:tc>
          <w:tcPr>
            <w:tcW w:w="1553" w:type="dxa"/>
            <w:vAlign w:val="center"/>
          </w:tcPr>
          <w:p w:rsidR="007C6926" w:rsidRPr="0012514B" w:rsidRDefault="007C6926" w:rsidP="00F533CA">
            <w:pPr>
              <w:pStyle w:val="Eric1"/>
              <w:rPr>
                <w:kern w:val="0"/>
                <w:lang w:val="zh-CN"/>
              </w:rPr>
            </w:pPr>
            <w:r w:rsidRPr="0012514B">
              <w:rPr>
                <w:kern w:val="0"/>
                <w:lang w:val="zh-CN"/>
              </w:rPr>
              <w:t>24</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26</w:t>
            </w:r>
          </w:p>
        </w:tc>
        <w:tc>
          <w:tcPr>
            <w:tcW w:w="1275" w:type="dxa"/>
            <w:vAlign w:val="center"/>
          </w:tcPr>
          <w:p w:rsidR="007C6926" w:rsidRPr="0012514B" w:rsidRDefault="007C6926" w:rsidP="00F533CA">
            <w:pPr>
              <w:pStyle w:val="Eric1"/>
            </w:pPr>
            <w:r w:rsidRPr="0012514B">
              <w:t>1512</w:t>
            </w:r>
          </w:p>
        </w:tc>
        <w:tc>
          <w:tcPr>
            <w:tcW w:w="3044" w:type="dxa"/>
            <w:vAlign w:val="center"/>
          </w:tcPr>
          <w:p w:rsidR="007C6926" w:rsidRPr="0012514B" w:rsidRDefault="007C6926" w:rsidP="00F533CA">
            <w:pPr>
              <w:pStyle w:val="Eric1"/>
            </w:pPr>
            <w:r w:rsidRPr="0012514B">
              <w:t>地面试验</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24</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27</w:t>
            </w:r>
          </w:p>
        </w:tc>
        <w:tc>
          <w:tcPr>
            <w:tcW w:w="1275" w:type="dxa"/>
            <w:vAlign w:val="center"/>
          </w:tcPr>
          <w:p w:rsidR="007C6926" w:rsidRPr="0012514B" w:rsidRDefault="007C6926" w:rsidP="00F533CA">
            <w:pPr>
              <w:pStyle w:val="Eric1"/>
            </w:pPr>
            <w:r w:rsidRPr="0012514B">
              <w:t>1513</w:t>
            </w:r>
          </w:p>
        </w:tc>
        <w:tc>
          <w:tcPr>
            <w:tcW w:w="3044" w:type="dxa"/>
            <w:vAlign w:val="center"/>
          </w:tcPr>
          <w:p w:rsidR="007C6926" w:rsidRPr="0012514B" w:rsidRDefault="007C6926" w:rsidP="00F533CA">
            <w:pPr>
              <w:pStyle w:val="Eric1"/>
            </w:pPr>
            <w:r w:rsidRPr="0012514B">
              <w:t>可靠性试验</w:t>
            </w:r>
          </w:p>
        </w:tc>
        <w:tc>
          <w:tcPr>
            <w:tcW w:w="2201" w:type="dxa"/>
            <w:vAlign w:val="center"/>
          </w:tcPr>
          <w:p w:rsidR="007C6926" w:rsidRPr="0012514B" w:rsidRDefault="007C6926" w:rsidP="00F533CA">
            <w:pPr>
              <w:pStyle w:val="Eric1"/>
              <w:rPr>
                <w:kern w:val="0"/>
                <w:lang w:val="zh-CN"/>
              </w:rPr>
            </w:pPr>
            <w:r w:rsidRPr="0012514B">
              <w:rPr>
                <w:kern w:val="0"/>
                <w:lang w:val="zh-CN"/>
              </w:rPr>
              <w:t>10</w:t>
            </w:r>
          </w:p>
        </w:tc>
        <w:tc>
          <w:tcPr>
            <w:tcW w:w="1553" w:type="dxa"/>
            <w:vAlign w:val="center"/>
          </w:tcPr>
          <w:p w:rsidR="007C6926" w:rsidRPr="0012514B" w:rsidRDefault="007C6926" w:rsidP="00F533CA">
            <w:pPr>
              <w:pStyle w:val="Eric1"/>
              <w:rPr>
                <w:kern w:val="0"/>
                <w:lang w:val="zh-CN"/>
              </w:rPr>
            </w:pPr>
            <w:r w:rsidRPr="0012514B">
              <w:rPr>
                <w:kern w:val="0"/>
                <w:lang w:val="zh-CN"/>
              </w:rPr>
              <w:t>24</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28</w:t>
            </w:r>
          </w:p>
        </w:tc>
        <w:tc>
          <w:tcPr>
            <w:tcW w:w="1275" w:type="dxa"/>
            <w:vAlign w:val="center"/>
          </w:tcPr>
          <w:p w:rsidR="007C6926" w:rsidRPr="0012514B" w:rsidRDefault="007C6926" w:rsidP="00F533CA">
            <w:pPr>
              <w:pStyle w:val="Eric1"/>
            </w:pPr>
            <w:r w:rsidRPr="0012514B">
              <w:t>1520</w:t>
            </w:r>
          </w:p>
        </w:tc>
        <w:tc>
          <w:tcPr>
            <w:tcW w:w="3044" w:type="dxa"/>
            <w:vAlign w:val="center"/>
          </w:tcPr>
          <w:p w:rsidR="007C6926" w:rsidRPr="0012514B" w:rsidRDefault="007C6926" w:rsidP="00F533CA">
            <w:pPr>
              <w:pStyle w:val="Eric1"/>
            </w:pPr>
            <w:r w:rsidRPr="0012514B">
              <w:t>鉴定试飞</w:t>
            </w:r>
          </w:p>
        </w:tc>
        <w:tc>
          <w:tcPr>
            <w:tcW w:w="2201" w:type="dxa"/>
            <w:vAlign w:val="center"/>
          </w:tcPr>
          <w:p w:rsidR="007C6926" w:rsidRPr="0012514B" w:rsidRDefault="007C6926" w:rsidP="00F533CA">
            <w:pPr>
              <w:pStyle w:val="Eric1"/>
              <w:rPr>
                <w:kern w:val="0"/>
                <w:lang w:val="zh-CN"/>
              </w:rPr>
            </w:pPr>
            <w:r w:rsidRPr="0012514B">
              <w:rPr>
                <w:kern w:val="0"/>
                <w:lang w:val="zh-CN"/>
              </w:rPr>
              <w:t>5</w:t>
            </w:r>
          </w:p>
        </w:tc>
        <w:tc>
          <w:tcPr>
            <w:tcW w:w="1553" w:type="dxa"/>
            <w:vAlign w:val="center"/>
          </w:tcPr>
          <w:p w:rsidR="007C6926" w:rsidRPr="0012514B" w:rsidRDefault="007C6926" w:rsidP="00F533CA">
            <w:pPr>
              <w:pStyle w:val="Eric1"/>
              <w:rPr>
                <w:kern w:val="0"/>
                <w:lang w:val="zh-CN"/>
              </w:rPr>
            </w:pPr>
            <w:r w:rsidRPr="0012514B">
              <w:rPr>
                <w:kern w:val="0"/>
                <w:lang w:val="zh-CN"/>
              </w:rPr>
              <w:t>25,26,27</w:t>
            </w:r>
          </w:p>
        </w:tc>
      </w:tr>
      <w:tr w:rsidR="007C6926" w:rsidRPr="0012514B" w:rsidTr="00311034">
        <w:trPr>
          <w:trHeight w:hRule="exact" w:val="340"/>
        </w:trPr>
        <w:tc>
          <w:tcPr>
            <w:tcW w:w="1101" w:type="dxa"/>
            <w:vAlign w:val="center"/>
          </w:tcPr>
          <w:p w:rsidR="007C6926" w:rsidRPr="0012514B" w:rsidRDefault="007C6926" w:rsidP="00F533CA">
            <w:pPr>
              <w:pStyle w:val="Eric1"/>
            </w:pPr>
            <w:r w:rsidRPr="0012514B">
              <w:t>29</w:t>
            </w:r>
          </w:p>
        </w:tc>
        <w:tc>
          <w:tcPr>
            <w:tcW w:w="1275" w:type="dxa"/>
            <w:vAlign w:val="center"/>
          </w:tcPr>
          <w:p w:rsidR="007C6926" w:rsidRPr="0012514B" w:rsidRDefault="007C6926" w:rsidP="00F533CA">
            <w:pPr>
              <w:pStyle w:val="Eric1"/>
            </w:pPr>
            <w:r w:rsidRPr="0012514B">
              <w:t>1530</w:t>
            </w:r>
          </w:p>
        </w:tc>
        <w:tc>
          <w:tcPr>
            <w:tcW w:w="3044" w:type="dxa"/>
            <w:vAlign w:val="center"/>
          </w:tcPr>
          <w:p w:rsidR="007C6926" w:rsidRPr="0012514B" w:rsidRDefault="007C6926" w:rsidP="00F533CA">
            <w:pPr>
              <w:pStyle w:val="Eric1"/>
            </w:pPr>
            <w:r w:rsidRPr="0012514B">
              <w:t>鉴定审查</w:t>
            </w:r>
          </w:p>
        </w:tc>
        <w:tc>
          <w:tcPr>
            <w:tcW w:w="2201" w:type="dxa"/>
            <w:vAlign w:val="center"/>
          </w:tcPr>
          <w:p w:rsidR="007C6926" w:rsidRPr="0012514B" w:rsidRDefault="007C6926" w:rsidP="00F533CA">
            <w:pPr>
              <w:pStyle w:val="Eric1"/>
              <w:rPr>
                <w:kern w:val="0"/>
                <w:lang w:val="zh-CN"/>
              </w:rPr>
            </w:pPr>
            <w:r w:rsidRPr="0012514B">
              <w:rPr>
                <w:kern w:val="0"/>
                <w:lang w:val="zh-CN"/>
              </w:rPr>
              <w:t>2</w:t>
            </w:r>
          </w:p>
        </w:tc>
        <w:tc>
          <w:tcPr>
            <w:tcW w:w="1553" w:type="dxa"/>
            <w:vAlign w:val="center"/>
          </w:tcPr>
          <w:p w:rsidR="007C6926" w:rsidRPr="0012514B" w:rsidRDefault="007C6926" w:rsidP="00F533CA">
            <w:pPr>
              <w:pStyle w:val="Eric1"/>
              <w:rPr>
                <w:kern w:val="0"/>
                <w:lang w:val="zh-CN"/>
              </w:rPr>
            </w:pPr>
            <w:r w:rsidRPr="0012514B">
              <w:rPr>
                <w:kern w:val="0"/>
                <w:lang w:val="zh-CN"/>
              </w:rPr>
              <w:t>28</w:t>
            </w:r>
          </w:p>
        </w:tc>
      </w:tr>
    </w:tbl>
    <w:p w:rsidR="00B56E81" w:rsidRPr="0012514B" w:rsidRDefault="0067462D" w:rsidP="009376F6">
      <w:pPr>
        <w:pStyle w:val="3"/>
        <w:spacing w:before="120" w:after="120"/>
        <w:rPr>
          <w:rFonts w:ascii="Times New Roman" w:hAnsi="Times New Roman"/>
        </w:rPr>
      </w:pPr>
      <w:bookmarkStart w:id="53" w:name="_Toc404042588"/>
      <w:r w:rsidRPr="0012514B">
        <w:rPr>
          <w:rFonts w:ascii="Times New Roman" w:hAnsi="Times New Roman"/>
        </w:rPr>
        <w:t>3.2.4</w:t>
      </w:r>
      <w:r w:rsidR="00B74188">
        <w:rPr>
          <w:rFonts w:ascii="Times New Roman" w:hAnsi="Times New Roman" w:hint="eastAsia"/>
        </w:rPr>
        <w:t xml:space="preserve"> </w:t>
      </w:r>
      <w:r w:rsidR="00B56E81" w:rsidRPr="0012514B">
        <w:rPr>
          <w:rFonts w:ascii="Times New Roman" w:hAnsi="Times New Roman"/>
        </w:rPr>
        <w:t>项目网络计划图</w:t>
      </w:r>
      <w:bookmarkEnd w:id="50"/>
      <w:bookmarkEnd w:id="51"/>
      <w:bookmarkEnd w:id="52"/>
      <w:bookmarkEnd w:id="53"/>
    </w:p>
    <w:p w:rsidR="00B56E81" w:rsidRPr="0012514B" w:rsidRDefault="0067462D" w:rsidP="00B74188">
      <w:pPr>
        <w:pStyle w:val="Eric"/>
        <w:ind w:firstLine="480"/>
      </w:pPr>
      <w:r w:rsidRPr="0012514B">
        <w:t>项目网</w:t>
      </w:r>
      <w:r w:rsidRPr="001B0D54">
        <w:rPr>
          <w:color w:val="000000" w:themeColor="text1"/>
        </w:rPr>
        <w:t>络计划图</w:t>
      </w:r>
      <w:r w:rsidR="00B56E81" w:rsidRPr="001B0D54">
        <w:rPr>
          <w:color w:val="000000" w:themeColor="text1"/>
        </w:rPr>
        <w:t>按照活动的表</w:t>
      </w:r>
      <w:r w:rsidR="00B56E81" w:rsidRPr="0012514B">
        <w:t>示方法分为两种：双代号网络图和单代号网络图。在双代号网路图中，用箭线表示活动，节点表示事件，根据活动间的依赖关系，利用节点将活动连接起来绘制项目网络图。在单代号网络图中，用节点表示活动，利用表示依赖关系的箭线将节点联系起来绘制项目网络图。在大多数项目中，对项目活动进行排序大都使用的是</w:t>
      </w:r>
      <w:r w:rsidRPr="0012514B">
        <w:t>单代号网络图。</w:t>
      </w:r>
      <w:r w:rsidR="00B56E81" w:rsidRPr="0012514B">
        <w:t>详见图</w:t>
      </w:r>
      <w:r w:rsidR="00F21EC9" w:rsidRPr="0012514B">
        <w:t>1</w:t>
      </w:r>
      <w:r w:rsidR="008E763A">
        <w:rPr>
          <w:rFonts w:hint="eastAsia"/>
        </w:rPr>
        <w:t>7</w:t>
      </w:r>
      <w:r w:rsidR="00B56E81" w:rsidRPr="0012514B">
        <w:t>。</w:t>
      </w:r>
    </w:p>
    <w:p w:rsidR="00B56E81" w:rsidRPr="0012514B" w:rsidRDefault="0050187F" w:rsidP="00B74188">
      <w:pPr>
        <w:pStyle w:val="Eric2"/>
      </w:pPr>
      <w:r w:rsidRPr="0012514B">
        <w:object w:dxaOrig="13060" w:dyaOrig="8817">
          <v:shape id="_x0000_i1041" type="#_x0000_t75" style="width:447.3pt;height:303.3pt" o:ole="">
            <v:imagedata r:id="rId49" o:title=""/>
          </v:shape>
          <o:OLEObject Type="Embed" ProgID="Visio.Drawing.11" ShapeID="_x0000_i1041" DrawAspect="Content" ObjectID="_1479328526" r:id="rId50"/>
        </w:object>
      </w:r>
    </w:p>
    <w:p w:rsidR="0049043F" w:rsidRPr="0012514B" w:rsidRDefault="00B56E81" w:rsidP="00B74188">
      <w:pPr>
        <w:pStyle w:val="Eric2"/>
        <w:rPr>
          <w:color w:val="FF0000"/>
        </w:rPr>
      </w:pPr>
      <w:r w:rsidRPr="0012514B">
        <w:t>图</w:t>
      </w:r>
      <w:r w:rsidR="00F21EC9" w:rsidRPr="0012514B">
        <w:t>1</w:t>
      </w:r>
      <w:r w:rsidR="008E763A">
        <w:rPr>
          <w:rFonts w:hint="eastAsia"/>
        </w:rPr>
        <w:t>7</w:t>
      </w:r>
      <w:r w:rsidR="006E5136" w:rsidRPr="0012514B">
        <w:t xml:space="preserve">  </w:t>
      </w:r>
      <w:r w:rsidR="00386C49" w:rsidRPr="0012514B">
        <w:t>R</w:t>
      </w:r>
      <w:r w:rsidR="00386C49" w:rsidRPr="0012514B">
        <w:t>监控系统</w:t>
      </w:r>
      <w:r w:rsidRPr="0012514B">
        <w:t>研发项目网络计划图</w:t>
      </w:r>
    </w:p>
    <w:p w:rsidR="00B56E81" w:rsidRPr="0012514B" w:rsidRDefault="00B56E81" w:rsidP="00B74188">
      <w:pPr>
        <w:pStyle w:val="Eric"/>
        <w:ind w:firstLine="480"/>
      </w:pPr>
      <w:r w:rsidRPr="0012514B">
        <w:t>为了直观表示</w:t>
      </w:r>
      <w:r w:rsidR="000320EB" w:rsidRPr="0012514B">
        <w:t>从</w:t>
      </w:r>
      <w:r w:rsidR="000320EB" w:rsidRPr="0012514B">
        <w:t>R</w:t>
      </w:r>
      <w:r w:rsidR="000320EB" w:rsidRPr="0012514B">
        <w:t>监控系统研发</w:t>
      </w:r>
      <w:r w:rsidRPr="0012514B">
        <w:t>项目</w:t>
      </w:r>
      <w:r w:rsidRPr="000320EB">
        <w:rPr>
          <w:color w:val="000000" w:themeColor="text1"/>
        </w:rPr>
        <w:t>活动时间以及</w:t>
      </w:r>
      <w:r w:rsidR="000320EB" w:rsidRPr="000320EB">
        <w:rPr>
          <w:rFonts w:hint="eastAsia"/>
          <w:color w:val="000000" w:themeColor="text1"/>
        </w:rPr>
        <w:t>各个</w:t>
      </w:r>
      <w:r w:rsidR="000320EB" w:rsidRPr="000320EB">
        <w:rPr>
          <w:color w:val="000000" w:themeColor="text1"/>
        </w:rPr>
        <w:t>项目活动之间的逻辑</w:t>
      </w:r>
      <w:r w:rsidR="000320EB" w:rsidRPr="000320EB">
        <w:rPr>
          <w:rFonts w:hint="eastAsia"/>
          <w:color w:val="000000" w:themeColor="text1"/>
        </w:rPr>
        <w:t>关系</w:t>
      </w:r>
      <w:r w:rsidRPr="000320EB">
        <w:rPr>
          <w:color w:val="000000" w:themeColor="text1"/>
        </w:rPr>
        <w:t>，本文采用</w:t>
      </w:r>
      <w:r w:rsidR="000320EB" w:rsidRPr="000320EB">
        <w:rPr>
          <w:rFonts w:hint="eastAsia"/>
          <w:color w:val="000000" w:themeColor="text1"/>
        </w:rPr>
        <w:t>决定</w:t>
      </w:r>
      <w:r w:rsidRPr="000320EB">
        <w:rPr>
          <w:color w:val="000000" w:themeColor="text1"/>
        </w:rPr>
        <w:t>编制甘特图</w:t>
      </w:r>
      <w:r w:rsidR="000320EB" w:rsidRPr="000320EB">
        <w:rPr>
          <w:rFonts w:hint="eastAsia"/>
          <w:color w:val="000000" w:themeColor="text1"/>
        </w:rPr>
        <w:t>，</w:t>
      </w:r>
      <w:r w:rsidRPr="000320EB">
        <w:rPr>
          <w:color w:val="000000" w:themeColor="text1"/>
        </w:rPr>
        <w:t>用甘特图来表达项目网络计</w:t>
      </w:r>
      <w:r w:rsidRPr="0012514B">
        <w:t>划，不仅直观易懂，而且便于项目管理人员具体使用与操作，具体编制结果见图</w:t>
      </w:r>
      <w:r w:rsidR="00BE7408">
        <w:rPr>
          <w:rFonts w:hint="eastAsia"/>
        </w:rPr>
        <w:t>1</w:t>
      </w:r>
      <w:r w:rsidR="008E763A">
        <w:rPr>
          <w:rFonts w:hint="eastAsia"/>
        </w:rPr>
        <w:t>8</w:t>
      </w:r>
      <w:r w:rsidRPr="0012514B">
        <w:t>。</w:t>
      </w:r>
    </w:p>
    <w:p w:rsidR="00B56E81" w:rsidRPr="0012514B" w:rsidRDefault="00B56E81" w:rsidP="00F665D6">
      <w:pPr>
        <w:spacing w:line="288" w:lineRule="auto"/>
        <w:ind w:firstLineChars="200" w:firstLine="480"/>
        <w:rPr>
          <w:sz w:val="24"/>
        </w:rPr>
      </w:pPr>
    </w:p>
    <w:p w:rsidR="00B56E81" w:rsidRPr="0012514B" w:rsidRDefault="00B56E81" w:rsidP="00F665D6">
      <w:pPr>
        <w:spacing w:line="288" w:lineRule="auto"/>
        <w:ind w:firstLineChars="200" w:firstLine="480"/>
        <w:rPr>
          <w:sz w:val="24"/>
        </w:rPr>
      </w:pPr>
    </w:p>
    <w:p w:rsidR="00B56E81" w:rsidRPr="0012514B" w:rsidRDefault="00B56E81" w:rsidP="00F665D6">
      <w:pPr>
        <w:spacing w:line="288" w:lineRule="auto"/>
        <w:ind w:firstLineChars="200" w:firstLine="480"/>
        <w:rPr>
          <w:sz w:val="24"/>
        </w:rPr>
        <w:sectPr w:rsidR="00B56E81" w:rsidRPr="0012514B" w:rsidSect="008E763A">
          <w:pgSz w:w="11907" w:h="16840" w:code="9"/>
          <w:pgMar w:top="1418" w:right="1134" w:bottom="1418" w:left="1701" w:header="851" w:footer="851" w:gutter="0"/>
          <w:cols w:space="425"/>
          <w:docGrid w:linePitch="384" w:charSpace="7430"/>
        </w:sectPr>
      </w:pPr>
    </w:p>
    <w:p w:rsidR="00B56E81" w:rsidRPr="0012514B" w:rsidRDefault="002A0105" w:rsidP="00B74188">
      <w:pPr>
        <w:pStyle w:val="Eric2"/>
      </w:pPr>
      <w:r>
        <w:rPr>
          <w:noProof/>
        </w:rPr>
        <w:lastRenderedPageBreak/>
        <w:drawing>
          <wp:inline distT="0" distB="0" distL="0" distR="0">
            <wp:extent cx="8893175" cy="3491230"/>
            <wp:effectExtent l="19050" t="0" r="3175" b="0"/>
            <wp:docPr id="2" name="图片 1" descr="初始甘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初始甘特图.jpg"/>
                    <pic:cNvPicPr/>
                  </pic:nvPicPr>
                  <pic:blipFill>
                    <a:blip r:embed="rId51"/>
                    <a:stretch>
                      <a:fillRect/>
                    </a:stretch>
                  </pic:blipFill>
                  <pic:spPr>
                    <a:xfrm>
                      <a:off x="0" y="0"/>
                      <a:ext cx="8893175" cy="3491230"/>
                    </a:xfrm>
                    <a:prstGeom prst="rect">
                      <a:avLst/>
                    </a:prstGeom>
                  </pic:spPr>
                </pic:pic>
              </a:graphicData>
            </a:graphic>
          </wp:inline>
        </w:drawing>
      </w:r>
    </w:p>
    <w:p w:rsidR="0049043F" w:rsidRPr="0012514B" w:rsidRDefault="00B56E81" w:rsidP="00B74188">
      <w:pPr>
        <w:pStyle w:val="Eric2"/>
      </w:pPr>
      <w:r w:rsidRPr="002A0105">
        <w:t>图</w:t>
      </w:r>
      <w:r w:rsidR="00BE7408" w:rsidRPr="002A0105">
        <w:rPr>
          <w:rFonts w:hint="eastAsia"/>
        </w:rPr>
        <w:t>1</w:t>
      </w:r>
      <w:r w:rsidR="008E763A">
        <w:rPr>
          <w:rFonts w:hint="eastAsia"/>
        </w:rPr>
        <w:t>8</w:t>
      </w:r>
      <w:r w:rsidR="006E5136" w:rsidRPr="002A0105">
        <w:t xml:space="preserve">  </w:t>
      </w:r>
      <w:r w:rsidR="00386C49" w:rsidRPr="002A0105">
        <w:t>R</w:t>
      </w:r>
      <w:r w:rsidR="00386C49" w:rsidRPr="002A0105">
        <w:t>监控系统</w:t>
      </w:r>
      <w:r w:rsidRPr="002A0105">
        <w:t>项目进度计划图</w:t>
      </w:r>
    </w:p>
    <w:p w:rsidR="00B56E81" w:rsidRPr="0012514B" w:rsidRDefault="00B56E81" w:rsidP="00DA0F44">
      <w:pPr>
        <w:ind w:firstLine="480"/>
        <w:sectPr w:rsidR="00B56E81" w:rsidRPr="0012514B" w:rsidSect="009137CB">
          <w:pgSz w:w="16840" w:h="11907" w:orient="landscape" w:code="9"/>
          <w:pgMar w:top="1701" w:right="1134" w:bottom="1418" w:left="1701" w:header="851" w:footer="851" w:gutter="0"/>
          <w:cols w:space="425"/>
          <w:docGrid w:linePitch="384" w:charSpace="7430"/>
        </w:sectPr>
      </w:pPr>
    </w:p>
    <w:p w:rsidR="00B56E81" w:rsidRPr="0012514B" w:rsidRDefault="00B56E81" w:rsidP="009376F6">
      <w:pPr>
        <w:pStyle w:val="3"/>
        <w:spacing w:before="120" w:after="120"/>
        <w:rPr>
          <w:rFonts w:ascii="Times New Roman" w:hAnsi="Times New Roman"/>
        </w:rPr>
      </w:pPr>
      <w:bookmarkStart w:id="54" w:name="_Toc385377362"/>
      <w:bookmarkStart w:id="55" w:name="_Toc404042589"/>
      <w:r w:rsidRPr="0012514B">
        <w:rPr>
          <w:rFonts w:ascii="Times New Roman" w:hAnsi="Times New Roman"/>
        </w:rPr>
        <w:lastRenderedPageBreak/>
        <w:t>3.2.4</w:t>
      </w:r>
      <w:r w:rsidR="00B74188">
        <w:rPr>
          <w:rFonts w:ascii="Times New Roman" w:hAnsi="Times New Roman" w:hint="eastAsia"/>
        </w:rPr>
        <w:t xml:space="preserve"> </w:t>
      </w:r>
      <w:r w:rsidRPr="0012514B">
        <w:rPr>
          <w:rFonts w:ascii="Times New Roman" w:hAnsi="Times New Roman"/>
        </w:rPr>
        <w:t>项目关键路径</w:t>
      </w:r>
      <w:bookmarkEnd w:id="54"/>
      <w:bookmarkEnd w:id="55"/>
    </w:p>
    <w:p w:rsidR="00B56E81" w:rsidRPr="006E0567" w:rsidRDefault="00B56E81" w:rsidP="00B74188">
      <w:pPr>
        <w:pStyle w:val="Eric"/>
        <w:ind w:firstLine="480"/>
      </w:pPr>
      <w:r w:rsidRPr="0012514B">
        <w:t>所谓关键路径法，就是通过分析整个项目各个项目活动的网络计划时间参数，确定</w:t>
      </w:r>
      <w:r w:rsidRPr="006E0567">
        <w:t>项目最短工期的一种分析方法。运用关键路径法时，通常要计算各项活动的最早开始时间、</w:t>
      </w:r>
      <w:r w:rsidR="00D418CA" w:rsidRPr="006E0567">
        <w:rPr>
          <w:rFonts w:hint="eastAsia"/>
        </w:rPr>
        <w:t>最晚开始时间，</w:t>
      </w:r>
      <w:r w:rsidRPr="006E0567">
        <w:t>最早结束时间最晚结束时间，最后计算项目的总时差。</w:t>
      </w:r>
    </w:p>
    <w:p w:rsidR="00B56E81" w:rsidRPr="0012514B" w:rsidRDefault="00B56E81" w:rsidP="00B74188">
      <w:pPr>
        <w:pStyle w:val="Eric"/>
        <w:ind w:firstLine="480"/>
      </w:pPr>
      <w:r w:rsidRPr="0012514B">
        <w:t>具体网络计划时间参数计算过程如下：</w:t>
      </w:r>
    </w:p>
    <w:p w:rsidR="00B56E81" w:rsidRPr="006E0567" w:rsidRDefault="00B56E81" w:rsidP="00B74188">
      <w:pPr>
        <w:pStyle w:val="Eric"/>
        <w:ind w:firstLine="480"/>
      </w:pPr>
      <w:r w:rsidRPr="006E0567">
        <w:t>最早开始时间为紧前作业的最早开始时间的最大值；</w:t>
      </w:r>
    </w:p>
    <w:p w:rsidR="00B56E81" w:rsidRPr="006E0567" w:rsidRDefault="006E0567" w:rsidP="00B74188">
      <w:pPr>
        <w:pStyle w:val="Eric"/>
        <w:ind w:firstLine="480"/>
      </w:pPr>
      <w:r w:rsidRPr="006E0567">
        <w:t>最</w:t>
      </w:r>
      <w:r w:rsidRPr="006E0567">
        <w:rPr>
          <w:rFonts w:hint="eastAsia"/>
        </w:rPr>
        <w:t>晚</w:t>
      </w:r>
      <w:r w:rsidR="00B56E81" w:rsidRPr="006E0567">
        <w:t>开始时间为最迟结束时间减去工作延续时间；</w:t>
      </w:r>
    </w:p>
    <w:p w:rsidR="006E0567" w:rsidRPr="006E0567" w:rsidRDefault="006E0567" w:rsidP="00B74188">
      <w:pPr>
        <w:pStyle w:val="Eric"/>
        <w:ind w:firstLine="480"/>
      </w:pPr>
      <w:r w:rsidRPr="006E0567">
        <w:t>最早结束时间为最早开始时间</w:t>
      </w:r>
      <w:r w:rsidRPr="006E0567">
        <w:rPr>
          <w:rFonts w:hint="eastAsia"/>
        </w:rPr>
        <w:t>和</w:t>
      </w:r>
      <w:r w:rsidRPr="006E0567">
        <w:t>工作延续时间</w:t>
      </w:r>
      <w:r w:rsidRPr="006E0567">
        <w:rPr>
          <w:rFonts w:hint="eastAsia"/>
        </w:rPr>
        <w:t>之和</w:t>
      </w:r>
      <w:r w:rsidRPr="006E0567">
        <w:t>；</w:t>
      </w:r>
    </w:p>
    <w:p w:rsidR="00B56E81" w:rsidRPr="001A4A80" w:rsidRDefault="006E0567" w:rsidP="00B74188">
      <w:pPr>
        <w:pStyle w:val="Eric"/>
        <w:ind w:firstLine="480"/>
      </w:pPr>
      <w:r w:rsidRPr="001A4A80">
        <w:t>最</w:t>
      </w:r>
      <w:r w:rsidRPr="001A4A80">
        <w:rPr>
          <w:rFonts w:hint="eastAsia"/>
        </w:rPr>
        <w:t>晚</w:t>
      </w:r>
      <w:r w:rsidR="00B56E81" w:rsidRPr="001A4A80">
        <w:t>结束时间为紧后作业的最迟结束时间的最小值。</w:t>
      </w:r>
    </w:p>
    <w:p w:rsidR="00B56E81" w:rsidRPr="00FD08C0" w:rsidRDefault="00B56E81" w:rsidP="00B74188">
      <w:pPr>
        <w:pStyle w:val="Eric"/>
        <w:ind w:firstLine="480"/>
      </w:pPr>
      <w:r w:rsidRPr="00FD08C0">
        <w:t>总时差为</w:t>
      </w:r>
      <w:r w:rsidR="001A4A80" w:rsidRPr="00FD08C0">
        <w:t>最</w:t>
      </w:r>
      <w:r w:rsidR="001A4A80" w:rsidRPr="00FD08C0">
        <w:rPr>
          <w:rFonts w:hint="eastAsia"/>
        </w:rPr>
        <w:t>晚</w:t>
      </w:r>
      <w:r w:rsidR="001A4A80" w:rsidRPr="00FD08C0">
        <w:t>开始时间与最早开始时间之差</w:t>
      </w:r>
      <w:r w:rsidR="001A4A80" w:rsidRPr="00FD08C0">
        <w:rPr>
          <w:rFonts w:hint="eastAsia"/>
        </w:rPr>
        <w:t>或</w:t>
      </w:r>
      <w:r w:rsidR="001A4A80" w:rsidRPr="00FD08C0">
        <w:t>最</w:t>
      </w:r>
      <w:r w:rsidR="001A4A80" w:rsidRPr="00FD08C0">
        <w:rPr>
          <w:rFonts w:hint="eastAsia"/>
        </w:rPr>
        <w:t>晚</w:t>
      </w:r>
      <w:r w:rsidRPr="00FD08C0">
        <w:t>结束时间与最早结束时间之差</w:t>
      </w:r>
      <w:r w:rsidR="001A4A80" w:rsidRPr="00FD08C0">
        <w:rPr>
          <w:rFonts w:hint="eastAsia"/>
        </w:rPr>
        <w:t>。</w:t>
      </w:r>
    </w:p>
    <w:p w:rsidR="00B56E81" w:rsidRPr="00FD08C0" w:rsidRDefault="00B56E81" w:rsidP="00B74188">
      <w:pPr>
        <w:pStyle w:val="Eric"/>
        <w:ind w:firstLine="480"/>
      </w:pPr>
      <w:r w:rsidRPr="0012514B">
        <w:t>一般情况下，总时差为零的各项活动根据活动顺序前后相连即形成项目关键路径，</w:t>
      </w:r>
      <w:r w:rsidRPr="00FD08C0">
        <w:t>项目关键路径决定了项目活动</w:t>
      </w:r>
      <w:r w:rsidR="00FD08C0" w:rsidRPr="00FD08C0">
        <w:rPr>
          <w:rFonts w:hint="eastAsia"/>
        </w:rPr>
        <w:t>的</w:t>
      </w:r>
      <w:r w:rsidRPr="00FD08C0">
        <w:t>总工期，</w:t>
      </w:r>
      <w:r w:rsidR="00FD08C0" w:rsidRPr="00FD08C0">
        <w:rPr>
          <w:rFonts w:hint="eastAsia"/>
        </w:rPr>
        <w:t>充分利用关键路径法，能够最好地</w:t>
      </w:r>
      <w:r w:rsidRPr="00FD08C0">
        <w:t>保障项目整体进度。</w:t>
      </w:r>
    </w:p>
    <w:p w:rsidR="00B56E81" w:rsidRPr="0012514B" w:rsidRDefault="00B56E81" w:rsidP="00B74188">
      <w:pPr>
        <w:pStyle w:val="Eric"/>
        <w:ind w:firstLine="480"/>
      </w:pPr>
      <w:r w:rsidRPr="0012514B">
        <w:t>针对</w:t>
      </w:r>
      <w:r w:rsidR="00386C49" w:rsidRPr="0012514B">
        <w:t>R</w:t>
      </w:r>
      <w:r w:rsidR="00386C49" w:rsidRPr="0012514B">
        <w:t>监控系统</w:t>
      </w:r>
      <w:r w:rsidRPr="0012514B">
        <w:t>研发项目而言，项目关键路径具体计算过程如</w:t>
      </w:r>
      <w:r w:rsidR="00F21EC9" w:rsidRPr="0012514B">
        <w:t>表</w:t>
      </w:r>
      <w:r w:rsidR="00691317" w:rsidRPr="0012514B">
        <w:t>4</w:t>
      </w:r>
      <w:r w:rsidR="00F21EC9" w:rsidRPr="0012514B">
        <w:t>所示</w:t>
      </w:r>
      <w:r w:rsidRPr="0012514B">
        <w:t>：</w:t>
      </w:r>
    </w:p>
    <w:p w:rsidR="00B56E81" w:rsidRPr="0012514B" w:rsidRDefault="00B56E81" w:rsidP="00B74188">
      <w:pPr>
        <w:pStyle w:val="Eric2"/>
        <w:rPr>
          <w:color w:val="000000"/>
          <w:sz w:val="24"/>
        </w:rPr>
      </w:pPr>
      <w:r w:rsidRPr="0012514B">
        <w:t>表</w:t>
      </w:r>
      <w:r w:rsidR="00691317" w:rsidRPr="0012514B">
        <w:t>4</w:t>
      </w:r>
      <w:r w:rsidR="006E5136" w:rsidRPr="0012514B">
        <w:t xml:space="preserve">  </w:t>
      </w:r>
      <w:r w:rsidR="00386C49" w:rsidRPr="0012514B">
        <w:t>R</w:t>
      </w:r>
      <w:r w:rsidR="00386C49" w:rsidRPr="0012514B">
        <w:t>监控系统</w:t>
      </w:r>
      <w:r w:rsidRPr="0012514B">
        <w:t>研发项目关键路径计算表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3"/>
        <w:gridCol w:w="2584"/>
        <w:gridCol w:w="1293"/>
        <w:gridCol w:w="862"/>
        <w:gridCol w:w="1003"/>
        <w:gridCol w:w="862"/>
        <w:gridCol w:w="1005"/>
        <w:gridCol w:w="996"/>
      </w:tblGrid>
      <w:tr w:rsidR="005979E2" w:rsidRPr="0012514B" w:rsidTr="00BC0B60">
        <w:trPr>
          <w:trHeight w:hRule="exact" w:val="340"/>
        </w:trPr>
        <w:tc>
          <w:tcPr>
            <w:tcW w:w="368" w:type="pct"/>
            <w:vMerge w:val="restart"/>
            <w:vAlign w:val="center"/>
          </w:tcPr>
          <w:p w:rsidR="005979E2" w:rsidRPr="0012514B" w:rsidRDefault="005979E2" w:rsidP="00B74188">
            <w:pPr>
              <w:pStyle w:val="Eric1"/>
            </w:pPr>
            <w:r w:rsidRPr="0012514B">
              <w:t>序号</w:t>
            </w:r>
          </w:p>
        </w:tc>
        <w:tc>
          <w:tcPr>
            <w:tcW w:w="1391" w:type="pct"/>
            <w:vMerge w:val="restart"/>
            <w:vAlign w:val="center"/>
          </w:tcPr>
          <w:p w:rsidR="005979E2" w:rsidRPr="0012514B" w:rsidRDefault="005979E2" w:rsidP="00B74188">
            <w:pPr>
              <w:pStyle w:val="Eric1"/>
            </w:pPr>
            <w:r w:rsidRPr="0012514B">
              <w:t>工作内容</w:t>
            </w:r>
          </w:p>
        </w:tc>
        <w:tc>
          <w:tcPr>
            <w:tcW w:w="696" w:type="pct"/>
            <w:vMerge w:val="restart"/>
            <w:vAlign w:val="center"/>
          </w:tcPr>
          <w:p w:rsidR="005979E2" w:rsidRPr="0012514B" w:rsidRDefault="005979E2" w:rsidP="00B74188">
            <w:pPr>
              <w:pStyle w:val="Eric1"/>
            </w:pPr>
            <w:r w:rsidRPr="0012514B">
              <w:t>工期估计</w:t>
            </w:r>
          </w:p>
          <w:p w:rsidR="005979E2" w:rsidRPr="0012514B" w:rsidRDefault="005979E2" w:rsidP="00B74188">
            <w:pPr>
              <w:pStyle w:val="Eric1"/>
            </w:pPr>
            <w:r w:rsidRPr="0012514B">
              <w:t>（工作日）</w:t>
            </w:r>
          </w:p>
        </w:tc>
        <w:tc>
          <w:tcPr>
            <w:tcW w:w="1004" w:type="pct"/>
            <w:gridSpan w:val="2"/>
            <w:vAlign w:val="center"/>
          </w:tcPr>
          <w:p w:rsidR="005979E2" w:rsidRPr="0012514B" w:rsidRDefault="005979E2" w:rsidP="00B74188">
            <w:pPr>
              <w:pStyle w:val="Eric1"/>
            </w:pPr>
            <w:r w:rsidRPr="0012514B">
              <w:t>最早时间</w:t>
            </w:r>
          </w:p>
        </w:tc>
        <w:tc>
          <w:tcPr>
            <w:tcW w:w="1005" w:type="pct"/>
            <w:gridSpan w:val="2"/>
            <w:vAlign w:val="center"/>
          </w:tcPr>
          <w:p w:rsidR="005979E2" w:rsidRPr="0012514B" w:rsidRDefault="005979E2" w:rsidP="00B74188">
            <w:pPr>
              <w:pStyle w:val="Eric1"/>
            </w:pPr>
            <w:r w:rsidRPr="0012514B">
              <w:t>最迟时间</w:t>
            </w:r>
          </w:p>
        </w:tc>
        <w:tc>
          <w:tcPr>
            <w:tcW w:w="536" w:type="pct"/>
            <w:vMerge w:val="restart"/>
            <w:vAlign w:val="center"/>
          </w:tcPr>
          <w:p w:rsidR="005979E2" w:rsidRPr="0012514B" w:rsidRDefault="005979E2" w:rsidP="00B74188">
            <w:pPr>
              <w:pStyle w:val="Eric1"/>
            </w:pPr>
            <w:r w:rsidRPr="0012514B">
              <w:t>总时差</w:t>
            </w:r>
          </w:p>
        </w:tc>
      </w:tr>
      <w:tr w:rsidR="005979E2" w:rsidRPr="0012514B" w:rsidTr="00BC0B60">
        <w:trPr>
          <w:trHeight w:hRule="exact" w:val="340"/>
        </w:trPr>
        <w:tc>
          <w:tcPr>
            <w:tcW w:w="368" w:type="pct"/>
            <w:vMerge/>
            <w:vAlign w:val="center"/>
          </w:tcPr>
          <w:p w:rsidR="005979E2" w:rsidRPr="0012514B" w:rsidRDefault="005979E2" w:rsidP="00B74188">
            <w:pPr>
              <w:pStyle w:val="Eric1"/>
            </w:pPr>
          </w:p>
        </w:tc>
        <w:tc>
          <w:tcPr>
            <w:tcW w:w="1391" w:type="pct"/>
            <w:vMerge/>
            <w:vAlign w:val="center"/>
          </w:tcPr>
          <w:p w:rsidR="005979E2" w:rsidRPr="0012514B" w:rsidRDefault="005979E2" w:rsidP="00B74188">
            <w:pPr>
              <w:pStyle w:val="Eric1"/>
            </w:pPr>
          </w:p>
        </w:tc>
        <w:tc>
          <w:tcPr>
            <w:tcW w:w="696" w:type="pct"/>
            <w:vMerge/>
            <w:vAlign w:val="center"/>
          </w:tcPr>
          <w:p w:rsidR="005979E2" w:rsidRPr="0012514B" w:rsidRDefault="005979E2" w:rsidP="00B74188">
            <w:pPr>
              <w:pStyle w:val="Eric1"/>
            </w:pPr>
          </w:p>
        </w:tc>
        <w:tc>
          <w:tcPr>
            <w:tcW w:w="464" w:type="pct"/>
            <w:vAlign w:val="center"/>
          </w:tcPr>
          <w:p w:rsidR="005979E2" w:rsidRPr="0012514B" w:rsidRDefault="005979E2" w:rsidP="00B74188">
            <w:pPr>
              <w:pStyle w:val="Eric1"/>
            </w:pPr>
            <w:r w:rsidRPr="0012514B">
              <w:t>开始</w:t>
            </w:r>
          </w:p>
        </w:tc>
        <w:tc>
          <w:tcPr>
            <w:tcW w:w="540" w:type="pct"/>
            <w:vAlign w:val="center"/>
          </w:tcPr>
          <w:p w:rsidR="005979E2" w:rsidRPr="0012514B" w:rsidRDefault="005979E2" w:rsidP="00B74188">
            <w:pPr>
              <w:pStyle w:val="Eric1"/>
            </w:pPr>
            <w:r w:rsidRPr="0012514B">
              <w:t>结束</w:t>
            </w:r>
          </w:p>
        </w:tc>
        <w:tc>
          <w:tcPr>
            <w:tcW w:w="464" w:type="pct"/>
            <w:vAlign w:val="center"/>
          </w:tcPr>
          <w:p w:rsidR="005979E2" w:rsidRPr="0012514B" w:rsidRDefault="005979E2" w:rsidP="00B74188">
            <w:pPr>
              <w:pStyle w:val="Eric1"/>
            </w:pPr>
            <w:r w:rsidRPr="0012514B">
              <w:t>开始</w:t>
            </w:r>
          </w:p>
        </w:tc>
        <w:tc>
          <w:tcPr>
            <w:tcW w:w="541" w:type="pct"/>
            <w:vAlign w:val="center"/>
          </w:tcPr>
          <w:p w:rsidR="005979E2" w:rsidRPr="0012514B" w:rsidRDefault="005979E2" w:rsidP="00B74188">
            <w:pPr>
              <w:pStyle w:val="Eric1"/>
            </w:pPr>
            <w:r w:rsidRPr="0012514B">
              <w:t>结束</w:t>
            </w:r>
          </w:p>
        </w:tc>
        <w:tc>
          <w:tcPr>
            <w:tcW w:w="536" w:type="pct"/>
            <w:vMerge/>
            <w:vAlign w:val="center"/>
          </w:tcPr>
          <w:p w:rsidR="005979E2" w:rsidRPr="0012514B" w:rsidRDefault="005979E2" w:rsidP="00B74188">
            <w:pPr>
              <w:pStyle w:val="Eric1"/>
            </w:pP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1</w:t>
            </w:r>
          </w:p>
        </w:tc>
        <w:tc>
          <w:tcPr>
            <w:tcW w:w="1391" w:type="pct"/>
            <w:vAlign w:val="center"/>
          </w:tcPr>
          <w:p w:rsidR="005979E2" w:rsidRPr="0012514B" w:rsidRDefault="005979E2" w:rsidP="00B74188">
            <w:pPr>
              <w:pStyle w:val="Eric1"/>
              <w:rPr>
                <w:color w:val="000000"/>
              </w:rPr>
            </w:pPr>
            <w:r w:rsidRPr="0012514B">
              <w:rPr>
                <w:color w:val="000000"/>
              </w:rPr>
              <w:t>逆向工程方案</w:t>
            </w:r>
          </w:p>
        </w:tc>
        <w:tc>
          <w:tcPr>
            <w:tcW w:w="696" w:type="pct"/>
            <w:vAlign w:val="center"/>
          </w:tcPr>
          <w:p w:rsidR="005979E2" w:rsidRPr="0012514B" w:rsidRDefault="005979E2" w:rsidP="00B74188">
            <w:pPr>
              <w:pStyle w:val="Eric1"/>
              <w:rPr>
                <w:kern w:val="0"/>
                <w:lang w:val="zh-CN"/>
              </w:rPr>
            </w:pPr>
            <w:r w:rsidRPr="0012514B">
              <w:rPr>
                <w:kern w:val="0"/>
                <w:lang w:val="zh-CN"/>
              </w:rPr>
              <w:t>25</w:t>
            </w:r>
          </w:p>
        </w:tc>
        <w:tc>
          <w:tcPr>
            <w:tcW w:w="464" w:type="pct"/>
            <w:vAlign w:val="center"/>
          </w:tcPr>
          <w:p w:rsidR="005979E2" w:rsidRPr="0012514B" w:rsidRDefault="005979E2" w:rsidP="00B74188">
            <w:pPr>
              <w:pStyle w:val="Eric1"/>
              <w:rPr>
                <w:color w:val="000000"/>
                <w:kern w:val="0"/>
              </w:rPr>
            </w:pPr>
            <w:r w:rsidRPr="0012514B">
              <w:rPr>
                <w:color w:val="000000"/>
                <w:kern w:val="0"/>
              </w:rPr>
              <w:t>0</w:t>
            </w:r>
          </w:p>
        </w:tc>
        <w:tc>
          <w:tcPr>
            <w:tcW w:w="540" w:type="pct"/>
            <w:vAlign w:val="center"/>
          </w:tcPr>
          <w:p w:rsidR="005979E2" w:rsidRPr="0012514B" w:rsidRDefault="005979E2" w:rsidP="00B74188">
            <w:pPr>
              <w:pStyle w:val="Eric1"/>
              <w:rPr>
                <w:color w:val="000000"/>
                <w:kern w:val="0"/>
              </w:rPr>
            </w:pPr>
            <w:r w:rsidRPr="0012514B">
              <w:rPr>
                <w:color w:val="000000"/>
                <w:kern w:val="0"/>
              </w:rPr>
              <w:t>25</w:t>
            </w:r>
          </w:p>
        </w:tc>
        <w:tc>
          <w:tcPr>
            <w:tcW w:w="464" w:type="pct"/>
            <w:vAlign w:val="center"/>
          </w:tcPr>
          <w:p w:rsidR="005979E2" w:rsidRPr="0012514B" w:rsidRDefault="005979E2" w:rsidP="00B74188">
            <w:pPr>
              <w:pStyle w:val="Eric1"/>
              <w:rPr>
                <w:color w:val="000000"/>
                <w:kern w:val="0"/>
              </w:rPr>
            </w:pPr>
            <w:r w:rsidRPr="0012514B">
              <w:rPr>
                <w:color w:val="000000"/>
                <w:kern w:val="0"/>
              </w:rPr>
              <w:t>0</w:t>
            </w:r>
          </w:p>
        </w:tc>
        <w:tc>
          <w:tcPr>
            <w:tcW w:w="541" w:type="pct"/>
            <w:vAlign w:val="center"/>
          </w:tcPr>
          <w:p w:rsidR="005979E2" w:rsidRPr="0012514B" w:rsidRDefault="005979E2" w:rsidP="00B74188">
            <w:pPr>
              <w:pStyle w:val="Eric1"/>
              <w:rPr>
                <w:color w:val="000000"/>
                <w:kern w:val="0"/>
              </w:rPr>
            </w:pPr>
            <w:r w:rsidRPr="0012514B">
              <w:rPr>
                <w:color w:val="000000"/>
                <w:kern w:val="0"/>
              </w:rPr>
              <w:t>25</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2</w:t>
            </w:r>
          </w:p>
        </w:tc>
        <w:tc>
          <w:tcPr>
            <w:tcW w:w="1391" w:type="pct"/>
            <w:vAlign w:val="center"/>
          </w:tcPr>
          <w:p w:rsidR="005979E2" w:rsidRPr="0012514B" w:rsidRDefault="005979E2" w:rsidP="00B74188">
            <w:pPr>
              <w:pStyle w:val="Eric1"/>
              <w:rPr>
                <w:color w:val="000000"/>
              </w:rPr>
            </w:pPr>
            <w:r w:rsidRPr="0012514B">
              <w:rPr>
                <w:color w:val="000000"/>
              </w:rPr>
              <w:t>逆向工程设备准备</w:t>
            </w:r>
          </w:p>
        </w:tc>
        <w:tc>
          <w:tcPr>
            <w:tcW w:w="696" w:type="pct"/>
            <w:vAlign w:val="center"/>
          </w:tcPr>
          <w:p w:rsidR="005979E2" w:rsidRPr="0012514B" w:rsidRDefault="005979E2" w:rsidP="00B74188">
            <w:pPr>
              <w:pStyle w:val="Eric1"/>
              <w:rPr>
                <w:kern w:val="0"/>
                <w:lang w:val="zh-CN"/>
              </w:rPr>
            </w:pPr>
            <w:r w:rsidRPr="0012514B">
              <w:rPr>
                <w:kern w:val="0"/>
                <w:lang w:val="zh-CN"/>
              </w:rPr>
              <w:t>5</w:t>
            </w:r>
          </w:p>
        </w:tc>
        <w:tc>
          <w:tcPr>
            <w:tcW w:w="464" w:type="pct"/>
            <w:vAlign w:val="center"/>
          </w:tcPr>
          <w:p w:rsidR="005979E2" w:rsidRPr="0012514B" w:rsidRDefault="005979E2" w:rsidP="00B74188">
            <w:pPr>
              <w:pStyle w:val="Eric1"/>
              <w:rPr>
                <w:color w:val="000000"/>
                <w:kern w:val="0"/>
              </w:rPr>
            </w:pPr>
            <w:r w:rsidRPr="0012514B">
              <w:rPr>
                <w:color w:val="000000"/>
                <w:kern w:val="0"/>
              </w:rPr>
              <w:t>25</w:t>
            </w:r>
          </w:p>
        </w:tc>
        <w:tc>
          <w:tcPr>
            <w:tcW w:w="540" w:type="pct"/>
            <w:vAlign w:val="center"/>
          </w:tcPr>
          <w:p w:rsidR="005979E2" w:rsidRPr="0012514B" w:rsidRDefault="005979E2" w:rsidP="00B74188">
            <w:pPr>
              <w:pStyle w:val="Eric1"/>
              <w:rPr>
                <w:color w:val="000000"/>
                <w:kern w:val="0"/>
              </w:rPr>
            </w:pPr>
            <w:r w:rsidRPr="0012514B">
              <w:rPr>
                <w:color w:val="000000"/>
                <w:kern w:val="0"/>
              </w:rPr>
              <w:t>30</w:t>
            </w:r>
          </w:p>
        </w:tc>
        <w:tc>
          <w:tcPr>
            <w:tcW w:w="464" w:type="pct"/>
            <w:vAlign w:val="center"/>
          </w:tcPr>
          <w:p w:rsidR="005979E2" w:rsidRPr="0012514B" w:rsidRDefault="005979E2" w:rsidP="00B74188">
            <w:pPr>
              <w:pStyle w:val="Eric1"/>
              <w:rPr>
                <w:color w:val="000000"/>
                <w:kern w:val="0"/>
              </w:rPr>
            </w:pPr>
            <w:r w:rsidRPr="0012514B">
              <w:rPr>
                <w:color w:val="000000"/>
                <w:kern w:val="0"/>
              </w:rPr>
              <w:t>25</w:t>
            </w:r>
          </w:p>
        </w:tc>
        <w:tc>
          <w:tcPr>
            <w:tcW w:w="541" w:type="pct"/>
            <w:vAlign w:val="center"/>
          </w:tcPr>
          <w:p w:rsidR="005979E2" w:rsidRPr="0012514B" w:rsidRDefault="005979E2" w:rsidP="00B74188">
            <w:pPr>
              <w:pStyle w:val="Eric1"/>
              <w:rPr>
                <w:color w:val="000000"/>
                <w:kern w:val="0"/>
              </w:rPr>
            </w:pPr>
            <w:r w:rsidRPr="0012514B">
              <w:rPr>
                <w:color w:val="000000"/>
                <w:kern w:val="0"/>
              </w:rPr>
              <w:t>30</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3</w:t>
            </w:r>
          </w:p>
        </w:tc>
        <w:tc>
          <w:tcPr>
            <w:tcW w:w="1391" w:type="pct"/>
            <w:vAlign w:val="center"/>
          </w:tcPr>
          <w:p w:rsidR="005979E2" w:rsidRPr="0012514B" w:rsidRDefault="005979E2" w:rsidP="00B74188">
            <w:pPr>
              <w:pStyle w:val="Eric1"/>
              <w:rPr>
                <w:color w:val="000000"/>
              </w:rPr>
            </w:pPr>
            <w:r w:rsidRPr="0012514B">
              <w:rPr>
                <w:color w:val="000000"/>
              </w:rPr>
              <w:t>拆解设备</w:t>
            </w:r>
          </w:p>
        </w:tc>
        <w:tc>
          <w:tcPr>
            <w:tcW w:w="696" w:type="pct"/>
            <w:vAlign w:val="center"/>
          </w:tcPr>
          <w:p w:rsidR="005979E2" w:rsidRPr="0012514B" w:rsidRDefault="005979E2" w:rsidP="00B74188">
            <w:pPr>
              <w:pStyle w:val="Eric1"/>
              <w:rPr>
                <w:kern w:val="0"/>
                <w:lang w:val="zh-CN"/>
              </w:rPr>
            </w:pPr>
            <w:r w:rsidRPr="0012514B">
              <w:rPr>
                <w:kern w:val="0"/>
                <w:lang w:val="zh-CN"/>
              </w:rPr>
              <w:t>10</w:t>
            </w:r>
          </w:p>
        </w:tc>
        <w:tc>
          <w:tcPr>
            <w:tcW w:w="464" w:type="pct"/>
            <w:vAlign w:val="center"/>
          </w:tcPr>
          <w:p w:rsidR="005979E2" w:rsidRPr="0012514B" w:rsidRDefault="005979E2" w:rsidP="00B74188">
            <w:pPr>
              <w:pStyle w:val="Eric1"/>
              <w:rPr>
                <w:color w:val="000000"/>
                <w:kern w:val="0"/>
              </w:rPr>
            </w:pPr>
            <w:r w:rsidRPr="0012514B">
              <w:rPr>
                <w:color w:val="000000"/>
                <w:kern w:val="0"/>
              </w:rPr>
              <w:t>30</w:t>
            </w:r>
          </w:p>
        </w:tc>
        <w:tc>
          <w:tcPr>
            <w:tcW w:w="540" w:type="pct"/>
            <w:vAlign w:val="center"/>
          </w:tcPr>
          <w:p w:rsidR="005979E2" w:rsidRPr="0012514B" w:rsidRDefault="005979E2" w:rsidP="00B74188">
            <w:pPr>
              <w:pStyle w:val="Eric1"/>
              <w:rPr>
                <w:color w:val="000000"/>
                <w:kern w:val="0"/>
              </w:rPr>
            </w:pPr>
            <w:r w:rsidRPr="0012514B">
              <w:rPr>
                <w:color w:val="000000"/>
                <w:kern w:val="0"/>
              </w:rPr>
              <w:t>40</w:t>
            </w:r>
          </w:p>
        </w:tc>
        <w:tc>
          <w:tcPr>
            <w:tcW w:w="464" w:type="pct"/>
            <w:vAlign w:val="center"/>
          </w:tcPr>
          <w:p w:rsidR="005979E2" w:rsidRPr="0012514B" w:rsidRDefault="005979E2" w:rsidP="00B74188">
            <w:pPr>
              <w:pStyle w:val="Eric1"/>
              <w:rPr>
                <w:color w:val="000000"/>
                <w:kern w:val="0"/>
              </w:rPr>
            </w:pPr>
            <w:r w:rsidRPr="0012514B">
              <w:rPr>
                <w:color w:val="000000"/>
                <w:kern w:val="0"/>
              </w:rPr>
              <w:t>30</w:t>
            </w:r>
          </w:p>
        </w:tc>
        <w:tc>
          <w:tcPr>
            <w:tcW w:w="541" w:type="pct"/>
            <w:vAlign w:val="center"/>
          </w:tcPr>
          <w:p w:rsidR="005979E2" w:rsidRPr="0012514B" w:rsidRDefault="005979E2" w:rsidP="00B74188">
            <w:pPr>
              <w:pStyle w:val="Eric1"/>
              <w:rPr>
                <w:color w:val="000000"/>
                <w:kern w:val="0"/>
              </w:rPr>
            </w:pPr>
            <w:r w:rsidRPr="0012514B">
              <w:rPr>
                <w:color w:val="000000"/>
                <w:kern w:val="0"/>
              </w:rPr>
              <w:t>40</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4</w:t>
            </w:r>
          </w:p>
        </w:tc>
        <w:tc>
          <w:tcPr>
            <w:tcW w:w="1391" w:type="pct"/>
            <w:vAlign w:val="center"/>
          </w:tcPr>
          <w:p w:rsidR="005979E2" w:rsidRPr="0012514B" w:rsidRDefault="005979E2" w:rsidP="00B74188">
            <w:pPr>
              <w:pStyle w:val="Eric1"/>
              <w:rPr>
                <w:color w:val="000000"/>
              </w:rPr>
            </w:pPr>
            <w:r w:rsidRPr="0012514B">
              <w:rPr>
                <w:color w:val="000000"/>
              </w:rPr>
              <w:t>试验室系统测试</w:t>
            </w:r>
          </w:p>
        </w:tc>
        <w:tc>
          <w:tcPr>
            <w:tcW w:w="696" w:type="pct"/>
            <w:vAlign w:val="center"/>
          </w:tcPr>
          <w:p w:rsidR="005979E2" w:rsidRPr="0012514B" w:rsidRDefault="005979E2" w:rsidP="00B74188">
            <w:pPr>
              <w:pStyle w:val="Eric1"/>
              <w:rPr>
                <w:kern w:val="0"/>
                <w:lang w:val="zh-CN"/>
              </w:rPr>
            </w:pPr>
            <w:r w:rsidRPr="0012514B">
              <w:rPr>
                <w:kern w:val="0"/>
                <w:lang w:val="zh-CN"/>
              </w:rPr>
              <w:t>5</w:t>
            </w:r>
          </w:p>
        </w:tc>
        <w:tc>
          <w:tcPr>
            <w:tcW w:w="464" w:type="pct"/>
            <w:vAlign w:val="center"/>
          </w:tcPr>
          <w:p w:rsidR="005979E2" w:rsidRPr="0012514B" w:rsidRDefault="005979E2" w:rsidP="00B74188">
            <w:pPr>
              <w:pStyle w:val="Eric1"/>
              <w:rPr>
                <w:color w:val="000000"/>
                <w:kern w:val="0"/>
              </w:rPr>
            </w:pPr>
            <w:r w:rsidRPr="0012514B">
              <w:rPr>
                <w:color w:val="000000"/>
                <w:kern w:val="0"/>
              </w:rPr>
              <w:t>40</w:t>
            </w:r>
          </w:p>
        </w:tc>
        <w:tc>
          <w:tcPr>
            <w:tcW w:w="540" w:type="pct"/>
            <w:vAlign w:val="center"/>
          </w:tcPr>
          <w:p w:rsidR="005979E2" w:rsidRPr="0012514B" w:rsidRDefault="005979E2" w:rsidP="00B74188">
            <w:pPr>
              <w:pStyle w:val="Eric1"/>
              <w:rPr>
                <w:color w:val="000000"/>
                <w:kern w:val="0"/>
              </w:rPr>
            </w:pPr>
            <w:r w:rsidRPr="0012514B">
              <w:rPr>
                <w:color w:val="000000"/>
                <w:kern w:val="0"/>
              </w:rPr>
              <w:t>45</w:t>
            </w:r>
          </w:p>
        </w:tc>
        <w:tc>
          <w:tcPr>
            <w:tcW w:w="464" w:type="pct"/>
            <w:vAlign w:val="center"/>
          </w:tcPr>
          <w:p w:rsidR="005979E2" w:rsidRPr="0012514B" w:rsidRDefault="005979E2" w:rsidP="00B74188">
            <w:pPr>
              <w:pStyle w:val="Eric1"/>
              <w:rPr>
                <w:color w:val="000000"/>
                <w:kern w:val="0"/>
              </w:rPr>
            </w:pPr>
            <w:r w:rsidRPr="0012514B">
              <w:rPr>
                <w:color w:val="000000"/>
                <w:kern w:val="0"/>
              </w:rPr>
              <w:t>45</w:t>
            </w:r>
          </w:p>
        </w:tc>
        <w:tc>
          <w:tcPr>
            <w:tcW w:w="541" w:type="pct"/>
            <w:vAlign w:val="center"/>
          </w:tcPr>
          <w:p w:rsidR="005979E2" w:rsidRPr="0012514B" w:rsidRDefault="005979E2" w:rsidP="00B74188">
            <w:pPr>
              <w:pStyle w:val="Eric1"/>
              <w:rPr>
                <w:color w:val="000000"/>
                <w:kern w:val="0"/>
              </w:rPr>
            </w:pPr>
            <w:r w:rsidRPr="0012514B">
              <w:rPr>
                <w:color w:val="000000"/>
                <w:kern w:val="0"/>
              </w:rPr>
              <w:t>50</w:t>
            </w:r>
          </w:p>
        </w:tc>
        <w:tc>
          <w:tcPr>
            <w:tcW w:w="536" w:type="pct"/>
            <w:vAlign w:val="center"/>
          </w:tcPr>
          <w:p w:rsidR="005979E2" w:rsidRPr="0012514B" w:rsidRDefault="005979E2" w:rsidP="00B74188">
            <w:pPr>
              <w:pStyle w:val="Eric1"/>
              <w:rPr>
                <w:color w:val="000000"/>
                <w:kern w:val="0"/>
              </w:rPr>
            </w:pPr>
            <w:r w:rsidRPr="0012514B">
              <w:rPr>
                <w:color w:val="000000"/>
                <w:kern w:val="0"/>
              </w:rPr>
              <w:t>5</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5</w:t>
            </w:r>
          </w:p>
        </w:tc>
        <w:tc>
          <w:tcPr>
            <w:tcW w:w="1391" w:type="pct"/>
            <w:vAlign w:val="center"/>
          </w:tcPr>
          <w:p w:rsidR="005979E2" w:rsidRPr="0012514B" w:rsidRDefault="005979E2" w:rsidP="00B74188">
            <w:pPr>
              <w:pStyle w:val="Eric1"/>
              <w:rPr>
                <w:color w:val="000000"/>
              </w:rPr>
            </w:pPr>
            <w:r w:rsidRPr="0012514B">
              <w:rPr>
                <w:color w:val="000000"/>
              </w:rPr>
              <w:t>试验室分系统、组件测试</w:t>
            </w:r>
          </w:p>
        </w:tc>
        <w:tc>
          <w:tcPr>
            <w:tcW w:w="696" w:type="pct"/>
            <w:vAlign w:val="center"/>
          </w:tcPr>
          <w:p w:rsidR="005979E2" w:rsidRPr="0012514B" w:rsidRDefault="005979E2" w:rsidP="00B74188">
            <w:pPr>
              <w:pStyle w:val="Eric1"/>
              <w:rPr>
                <w:kern w:val="0"/>
                <w:lang w:val="zh-CN"/>
              </w:rPr>
            </w:pPr>
            <w:r w:rsidRPr="0012514B">
              <w:rPr>
                <w:kern w:val="0"/>
                <w:lang w:val="zh-CN"/>
              </w:rPr>
              <w:t>10</w:t>
            </w:r>
          </w:p>
        </w:tc>
        <w:tc>
          <w:tcPr>
            <w:tcW w:w="464" w:type="pct"/>
            <w:vAlign w:val="center"/>
          </w:tcPr>
          <w:p w:rsidR="005979E2" w:rsidRPr="0012514B" w:rsidRDefault="005979E2" w:rsidP="00B74188">
            <w:pPr>
              <w:pStyle w:val="Eric1"/>
              <w:rPr>
                <w:color w:val="000000"/>
                <w:kern w:val="0"/>
              </w:rPr>
            </w:pPr>
            <w:r w:rsidRPr="0012514B">
              <w:rPr>
                <w:color w:val="000000"/>
                <w:kern w:val="0"/>
              </w:rPr>
              <w:t>40</w:t>
            </w:r>
          </w:p>
        </w:tc>
        <w:tc>
          <w:tcPr>
            <w:tcW w:w="540" w:type="pct"/>
            <w:vAlign w:val="center"/>
          </w:tcPr>
          <w:p w:rsidR="005979E2" w:rsidRPr="0012514B" w:rsidRDefault="005979E2" w:rsidP="00B74188">
            <w:pPr>
              <w:pStyle w:val="Eric1"/>
              <w:rPr>
                <w:color w:val="000000"/>
                <w:kern w:val="0"/>
              </w:rPr>
            </w:pPr>
            <w:r w:rsidRPr="0012514B">
              <w:rPr>
                <w:color w:val="000000"/>
                <w:kern w:val="0"/>
              </w:rPr>
              <w:t>50</w:t>
            </w:r>
          </w:p>
        </w:tc>
        <w:tc>
          <w:tcPr>
            <w:tcW w:w="464" w:type="pct"/>
            <w:vAlign w:val="center"/>
          </w:tcPr>
          <w:p w:rsidR="005979E2" w:rsidRPr="0012514B" w:rsidRDefault="005979E2" w:rsidP="00B74188">
            <w:pPr>
              <w:pStyle w:val="Eric1"/>
              <w:rPr>
                <w:color w:val="000000"/>
                <w:kern w:val="0"/>
              </w:rPr>
            </w:pPr>
            <w:r w:rsidRPr="0012514B">
              <w:rPr>
                <w:color w:val="000000"/>
                <w:kern w:val="0"/>
              </w:rPr>
              <w:t>40</w:t>
            </w:r>
          </w:p>
        </w:tc>
        <w:tc>
          <w:tcPr>
            <w:tcW w:w="541" w:type="pct"/>
            <w:vAlign w:val="center"/>
          </w:tcPr>
          <w:p w:rsidR="005979E2" w:rsidRPr="0012514B" w:rsidRDefault="005979E2" w:rsidP="00B74188">
            <w:pPr>
              <w:pStyle w:val="Eric1"/>
              <w:rPr>
                <w:color w:val="000000"/>
                <w:kern w:val="0"/>
              </w:rPr>
            </w:pPr>
            <w:r w:rsidRPr="0012514B">
              <w:rPr>
                <w:color w:val="000000"/>
                <w:kern w:val="0"/>
              </w:rPr>
              <w:t>50</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6</w:t>
            </w:r>
          </w:p>
        </w:tc>
        <w:tc>
          <w:tcPr>
            <w:tcW w:w="1391" w:type="pct"/>
            <w:vAlign w:val="center"/>
          </w:tcPr>
          <w:p w:rsidR="005979E2" w:rsidRPr="0012514B" w:rsidRDefault="005979E2" w:rsidP="00B74188">
            <w:pPr>
              <w:pStyle w:val="Eric1"/>
              <w:rPr>
                <w:color w:val="000000"/>
              </w:rPr>
            </w:pPr>
            <w:r w:rsidRPr="0012514B">
              <w:rPr>
                <w:color w:val="000000"/>
              </w:rPr>
              <w:t>系统方案设计</w:t>
            </w:r>
          </w:p>
        </w:tc>
        <w:tc>
          <w:tcPr>
            <w:tcW w:w="696" w:type="pct"/>
            <w:vAlign w:val="center"/>
          </w:tcPr>
          <w:p w:rsidR="005979E2" w:rsidRPr="0012514B" w:rsidRDefault="005979E2" w:rsidP="00B74188">
            <w:pPr>
              <w:pStyle w:val="Eric1"/>
              <w:rPr>
                <w:kern w:val="0"/>
                <w:lang w:val="zh-CN"/>
              </w:rPr>
            </w:pPr>
            <w:r w:rsidRPr="0012514B">
              <w:rPr>
                <w:kern w:val="0"/>
                <w:lang w:val="zh-CN"/>
              </w:rPr>
              <w:t>20</w:t>
            </w:r>
          </w:p>
        </w:tc>
        <w:tc>
          <w:tcPr>
            <w:tcW w:w="464" w:type="pct"/>
            <w:vAlign w:val="center"/>
          </w:tcPr>
          <w:p w:rsidR="005979E2" w:rsidRPr="0012514B" w:rsidRDefault="005979E2" w:rsidP="00B74188">
            <w:pPr>
              <w:pStyle w:val="Eric1"/>
              <w:rPr>
                <w:kern w:val="0"/>
              </w:rPr>
            </w:pPr>
            <w:r w:rsidRPr="0012514B">
              <w:rPr>
                <w:kern w:val="0"/>
              </w:rPr>
              <w:t>50</w:t>
            </w:r>
          </w:p>
        </w:tc>
        <w:tc>
          <w:tcPr>
            <w:tcW w:w="540" w:type="pct"/>
            <w:vAlign w:val="center"/>
          </w:tcPr>
          <w:p w:rsidR="005979E2" w:rsidRPr="0012514B" w:rsidRDefault="005979E2" w:rsidP="00B74188">
            <w:pPr>
              <w:pStyle w:val="Eric1"/>
              <w:rPr>
                <w:kern w:val="0"/>
              </w:rPr>
            </w:pPr>
            <w:r w:rsidRPr="0012514B">
              <w:rPr>
                <w:kern w:val="0"/>
              </w:rPr>
              <w:t>70</w:t>
            </w:r>
          </w:p>
        </w:tc>
        <w:tc>
          <w:tcPr>
            <w:tcW w:w="464" w:type="pct"/>
            <w:vAlign w:val="center"/>
          </w:tcPr>
          <w:p w:rsidR="005979E2" w:rsidRPr="0012514B" w:rsidRDefault="005979E2" w:rsidP="00B74188">
            <w:pPr>
              <w:pStyle w:val="Eric1"/>
              <w:rPr>
                <w:kern w:val="0"/>
              </w:rPr>
            </w:pPr>
            <w:r w:rsidRPr="0012514B">
              <w:rPr>
                <w:kern w:val="0"/>
              </w:rPr>
              <w:t>50</w:t>
            </w:r>
          </w:p>
        </w:tc>
        <w:tc>
          <w:tcPr>
            <w:tcW w:w="541" w:type="pct"/>
            <w:vAlign w:val="center"/>
          </w:tcPr>
          <w:p w:rsidR="005979E2" w:rsidRPr="0012514B" w:rsidRDefault="005979E2" w:rsidP="00B74188">
            <w:pPr>
              <w:pStyle w:val="Eric1"/>
              <w:rPr>
                <w:kern w:val="0"/>
              </w:rPr>
            </w:pPr>
            <w:r w:rsidRPr="0012514B">
              <w:rPr>
                <w:kern w:val="0"/>
              </w:rPr>
              <w:t>70</w:t>
            </w:r>
          </w:p>
        </w:tc>
        <w:tc>
          <w:tcPr>
            <w:tcW w:w="536" w:type="pct"/>
            <w:vAlign w:val="center"/>
          </w:tcPr>
          <w:p w:rsidR="005979E2" w:rsidRPr="0012514B" w:rsidRDefault="005979E2" w:rsidP="00B74188">
            <w:pPr>
              <w:pStyle w:val="Eric1"/>
              <w:rPr>
                <w:kern w:val="0"/>
              </w:rPr>
            </w:pPr>
            <w:r w:rsidRPr="0012514B">
              <w:rPr>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7</w:t>
            </w:r>
          </w:p>
        </w:tc>
        <w:tc>
          <w:tcPr>
            <w:tcW w:w="1391" w:type="pct"/>
            <w:vAlign w:val="center"/>
          </w:tcPr>
          <w:p w:rsidR="005979E2" w:rsidRPr="0012514B" w:rsidRDefault="005979E2" w:rsidP="00B74188">
            <w:pPr>
              <w:pStyle w:val="Eric1"/>
              <w:rPr>
                <w:color w:val="000000"/>
              </w:rPr>
            </w:pPr>
            <w:r w:rsidRPr="0012514B">
              <w:rPr>
                <w:color w:val="000000"/>
              </w:rPr>
              <w:t>分系统方案设计</w:t>
            </w:r>
          </w:p>
        </w:tc>
        <w:tc>
          <w:tcPr>
            <w:tcW w:w="696" w:type="pct"/>
            <w:vAlign w:val="center"/>
          </w:tcPr>
          <w:p w:rsidR="005979E2" w:rsidRPr="0012514B" w:rsidRDefault="005979E2" w:rsidP="00B74188">
            <w:pPr>
              <w:pStyle w:val="Eric1"/>
              <w:rPr>
                <w:kern w:val="0"/>
                <w:lang w:val="zh-CN"/>
              </w:rPr>
            </w:pPr>
            <w:r w:rsidRPr="0012514B">
              <w:rPr>
                <w:kern w:val="0"/>
                <w:lang w:val="zh-CN"/>
              </w:rPr>
              <w:t>50</w:t>
            </w:r>
          </w:p>
        </w:tc>
        <w:tc>
          <w:tcPr>
            <w:tcW w:w="464" w:type="pct"/>
            <w:vAlign w:val="center"/>
          </w:tcPr>
          <w:p w:rsidR="005979E2" w:rsidRPr="0012514B" w:rsidRDefault="005979E2" w:rsidP="00B74188">
            <w:pPr>
              <w:pStyle w:val="Eric1"/>
              <w:rPr>
                <w:color w:val="000000"/>
                <w:kern w:val="0"/>
              </w:rPr>
            </w:pPr>
            <w:r w:rsidRPr="0012514B">
              <w:rPr>
                <w:color w:val="000000"/>
                <w:kern w:val="0"/>
              </w:rPr>
              <w:t>70</w:t>
            </w:r>
          </w:p>
        </w:tc>
        <w:tc>
          <w:tcPr>
            <w:tcW w:w="540" w:type="pct"/>
            <w:vAlign w:val="center"/>
          </w:tcPr>
          <w:p w:rsidR="005979E2" w:rsidRPr="0012514B" w:rsidRDefault="005979E2" w:rsidP="00B74188">
            <w:pPr>
              <w:pStyle w:val="Eric1"/>
              <w:rPr>
                <w:color w:val="000000"/>
                <w:kern w:val="0"/>
              </w:rPr>
            </w:pPr>
            <w:r w:rsidRPr="0012514B">
              <w:rPr>
                <w:color w:val="000000"/>
                <w:kern w:val="0"/>
              </w:rPr>
              <w:t>120</w:t>
            </w:r>
          </w:p>
        </w:tc>
        <w:tc>
          <w:tcPr>
            <w:tcW w:w="464" w:type="pct"/>
            <w:vAlign w:val="center"/>
          </w:tcPr>
          <w:p w:rsidR="005979E2" w:rsidRPr="0012514B" w:rsidRDefault="005979E2" w:rsidP="00B74188">
            <w:pPr>
              <w:pStyle w:val="Eric1"/>
              <w:rPr>
                <w:color w:val="000000"/>
                <w:kern w:val="0"/>
              </w:rPr>
            </w:pPr>
            <w:r w:rsidRPr="0012514B">
              <w:rPr>
                <w:color w:val="000000"/>
                <w:kern w:val="0"/>
              </w:rPr>
              <w:t>70</w:t>
            </w:r>
          </w:p>
        </w:tc>
        <w:tc>
          <w:tcPr>
            <w:tcW w:w="541" w:type="pct"/>
            <w:vAlign w:val="center"/>
          </w:tcPr>
          <w:p w:rsidR="005979E2" w:rsidRPr="0012514B" w:rsidRDefault="005979E2" w:rsidP="00B74188">
            <w:pPr>
              <w:pStyle w:val="Eric1"/>
              <w:rPr>
                <w:color w:val="000000"/>
                <w:kern w:val="0"/>
              </w:rPr>
            </w:pPr>
            <w:r w:rsidRPr="0012514B">
              <w:rPr>
                <w:color w:val="000000"/>
                <w:kern w:val="0"/>
              </w:rPr>
              <w:t>120</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8</w:t>
            </w:r>
          </w:p>
        </w:tc>
        <w:tc>
          <w:tcPr>
            <w:tcW w:w="1391" w:type="pct"/>
            <w:vAlign w:val="center"/>
          </w:tcPr>
          <w:p w:rsidR="005979E2" w:rsidRPr="0012514B" w:rsidRDefault="005979E2" w:rsidP="00B74188">
            <w:pPr>
              <w:pStyle w:val="Eric1"/>
              <w:rPr>
                <w:color w:val="000000"/>
              </w:rPr>
            </w:pPr>
            <w:r w:rsidRPr="0012514B">
              <w:rPr>
                <w:color w:val="000000"/>
              </w:rPr>
              <w:t>内部评审</w:t>
            </w:r>
          </w:p>
        </w:tc>
        <w:tc>
          <w:tcPr>
            <w:tcW w:w="696" w:type="pct"/>
            <w:vAlign w:val="center"/>
          </w:tcPr>
          <w:p w:rsidR="005979E2" w:rsidRPr="0012514B" w:rsidRDefault="005979E2" w:rsidP="00B74188">
            <w:pPr>
              <w:pStyle w:val="Eric1"/>
              <w:rPr>
                <w:kern w:val="0"/>
                <w:lang w:val="zh-CN"/>
              </w:rPr>
            </w:pPr>
            <w:r w:rsidRPr="0012514B">
              <w:rPr>
                <w:kern w:val="0"/>
                <w:lang w:val="zh-CN"/>
              </w:rPr>
              <w:t>12</w:t>
            </w:r>
          </w:p>
        </w:tc>
        <w:tc>
          <w:tcPr>
            <w:tcW w:w="464" w:type="pct"/>
            <w:vAlign w:val="center"/>
          </w:tcPr>
          <w:p w:rsidR="005979E2" w:rsidRPr="0012514B" w:rsidRDefault="005979E2" w:rsidP="00B74188">
            <w:pPr>
              <w:pStyle w:val="Eric1"/>
              <w:rPr>
                <w:color w:val="000000"/>
                <w:kern w:val="0"/>
              </w:rPr>
            </w:pPr>
            <w:r w:rsidRPr="0012514B">
              <w:rPr>
                <w:color w:val="000000"/>
                <w:kern w:val="0"/>
              </w:rPr>
              <w:t>120</w:t>
            </w:r>
          </w:p>
        </w:tc>
        <w:tc>
          <w:tcPr>
            <w:tcW w:w="540" w:type="pct"/>
            <w:vAlign w:val="center"/>
          </w:tcPr>
          <w:p w:rsidR="005979E2" w:rsidRPr="0012514B" w:rsidRDefault="005979E2" w:rsidP="00B74188">
            <w:pPr>
              <w:pStyle w:val="Eric1"/>
              <w:rPr>
                <w:color w:val="000000"/>
                <w:kern w:val="0"/>
              </w:rPr>
            </w:pPr>
            <w:r w:rsidRPr="0012514B">
              <w:rPr>
                <w:color w:val="000000"/>
                <w:kern w:val="0"/>
              </w:rPr>
              <w:t>132</w:t>
            </w:r>
          </w:p>
        </w:tc>
        <w:tc>
          <w:tcPr>
            <w:tcW w:w="464" w:type="pct"/>
            <w:vAlign w:val="center"/>
          </w:tcPr>
          <w:p w:rsidR="005979E2" w:rsidRPr="0012514B" w:rsidRDefault="005979E2" w:rsidP="00B74188">
            <w:pPr>
              <w:pStyle w:val="Eric1"/>
              <w:rPr>
                <w:color w:val="000000"/>
                <w:kern w:val="0"/>
              </w:rPr>
            </w:pPr>
            <w:r w:rsidRPr="0012514B">
              <w:rPr>
                <w:color w:val="000000"/>
                <w:kern w:val="0"/>
              </w:rPr>
              <w:t>120</w:t>
            </w:r>
          </w:p>
        </w:tc>
        <w:tc>
          <w:tcPr>
            <w:tcW w:w="541" w:type="pct"/>
            <w:vAlign w:val="center"/>
          </w:tcPr>
          <w:p w:rsidR="005979E2" w:rsidRPr="0012514B" w:rsidRDefault="005979E2" w:rsidP="00B74188">
            <w:pPr>
              <w:pStyle w:val="Eric1"/>
              <w:rPr>
                <w:color w:val="000000"/>
                <w:kern w:val="0"/>
              </w:rPr>
            </w:pPr>
            <w:r w:rsidRPr="0012514B">
              <w:rPr>
                <w:color w:val="000000"/>
                <w:kern w:val="0"/>
              </w:rPr>
              <w:t>132</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9</w:t>
            </w:r>
          </w:p>
        </w:tc>
        <w:tc>
          <w:tcPr>
            <w:tcW w:w="1391" w:type="pct"/>
            <w:vAlign w:val="center"/>
          </w:tcPr>
          <w:p w:rsidR="005979E2" w:rsidRPr="0012514B" w:rsidRDefault="005979E2" w:rsidP="00B74188">
            <w:pPr>
              <w:pStyle w:val="Eric1"/>
              <w:rPr>
                <w:color w:val="000000"/>
              </w:rPr>
            </w:pPr>
            <w:r w:rsidRPr="0012514B">
              <w:rPr>
                <w:color w:val="000000"/>
              </w:rPr>
              <w:t>外部评审</w:t>
            </w:r>
          </w:p>
        </w:tc>
        <w:tc>
          <w:tcPr>
            <w:tcW w:w="696" w:type="pct"/>
            <w:vAlign w:val="center"/>
          </w:tcPr>
          <w:p w:rsidR="005979E2" w:rsidRPr="0012514B" w:rsidRDefault="005979E2" w:rsidP="00B74188">
            <w:pPr>
              <w:pStyle w:val="Eric1"/>
              <w:rPr>
                <w:kern w:val="0"/>
                <w:lang w:val="zh-CN"/>
              </w:rPr>
            </w:pPr>
            <w:r w:rsidRPr="0012514B">
              <w:rPr>
                <w:kern w:val="0"/>
                <w:lang w:val="zh-CN"/>
              </w:rPr>
              <w:t>10</w:t>
            </w:r>
          </w:p>
        </w:tc>
        <w:tc>
          <w:tcPr>
            <w:tcW w:w="464" w:type="pct"/>
            <w:vAlign w:val="center"/>
          </w:tcPr>
          <w:p w:rsidR="005979E2" w:rsidRPr="0012514B" w:rsidRDefault="005979E2" w:rsidP="00B74188">
            <w:pPr>
              <w:pStyle w:val="Eric1"/>
              <w:rPr>
                <w:color w:val="000000"/>
                <w:kern w:val="0"/>
              </w:rPr>
            </w:pPr>
            <w:r w:rsidRPr="0012514B">
              <w:rPr>
                <w:color w:val="000000"/>
                <w:kern w:val="0"/>
              </w:rPr>
              <w:t>120</w:t>
            </w:r>
          </w:p>
        </w:tc>
        <w:tc>
          <w:tcPr>
            <w:tcW w:w="540" w:type="pct"/>
            <w:vAlign w:val="center"/>
          </w:tcPr>
          <w:p w:rsidR="005979E2" w:rsidRPr="0012514B" w:rsidRDefault="005979E2" w:rsidP="00B74188">
            <w:pPr>
              <w:pStyle w:val="Eric1"/>
              <w:rPr>
                <w:color w:val="000000"/>
                <w:kern w:val="0"/>
              </w:rPr>
            </w:pPr>
            <w:r w:rsidRPr="0012514B">
              <w:rPr>
                <w:color w:val="000000"/>
                <w:kern w:val="0"/>
              </w:rPr>
              <w:t>130</w:t>
            </w:r>
          </w:p>
        </w:tc>
        <w:tc>
          <w:tcPr>
            <w:tcW w:w="464" w:type="pct"/>
            <w:vAlign w:val="center"/>
          </w:tcPr>
          <w:p w:rsidR="005979E2" w:rsidRPr="0012514B" w:rsidRDefault="005979E2" w:rsidP="00B74188">
            <w:pPr>
              <w:pStyle w:val="Eric1"/>
              <w:rPr>
                <w:color w:val="000000"/>
                <w:kern w:val="0"/>
              </w:rPr>
            </w:pPr>
            <w:r w:rsidRPr="0012514B">
              <w:rPr>
                <w:color w:val="000000"/>
                <w:kern w:val="0"/>
              </w:rPr>
              <w:t>122</w:t>
            </w:r>
          </w:p>
        </w:tc>
        <w:tc>
          <w:tcPr>
            <w:tcW w:w="541" w:type="pct"/>
            <w:vAlign w:val="center"/>
          </w:tcPr>
          <w:p w:rsidR="005979E2" w:rsidRPr="0012514B" w:rsidRDefault="005979E2" w:rsidP="00B74188">
            <w:pPr>
              <w:pStyle w:val="Eric1"/>
              <w:rPr>
                <w:color w:val="000000"/>
                <w:kern w:val="0"/>
              </w:rPr>
            </w:pPr>
            <w:r w:rsidRPr="0012514B">
              <w:rPr>
                <w:color w:val="000000"/>
                <w:kern w:val="0"/>
              </w:rPr>
              <w:t>132</w:t>
            </w:r>
          </w:p>
        </w:tc>
        <w:tc>
          <w:tcPr>
            <w:tcW w:w="536" w:type="pct"/>
            <w:vAlign w:val="center"/>
          </w:tcPr>
          <w:p w:rsidR="005979E2" w:rsidRPr="0012514B" w:rsidRDefault="005979E2" w:rsidP="00B74188">
            <w:pPr>
              <w:pStyle w:val="Eric1"/>
              <w:rPr>
                <w:color w:val="000000"/>
                <w:kern w:val="0"/>
              </w:rPr>
            </w:pPr>
            <w:r w:rsidRPr="0012514B">
              <w:rPr>
                <w:color w:val="000000"/>
                <w:kern w:val="0"/>
              </w:rPr>
              <w:t>2</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10</w:t>
            </w:r>
          </w:p>
        </w:tc>
        <w:tc>
          <w:tcPr>
            <w:tcW w:w="1391" w:type="pct"/>
            <w:vAlign w:val="center"/>
          </w:tcPr>
          <w:p w:rsidR="005979E2" w:rsidRPr="0012514B" w:rsidRDefault="005979E2" w:rsidP="00B74188">
            <w:pPr>
              <w:pStyle w:val="Eric1"/>
              <w:rPr>
                <w:color w:val="000000"/>
              </w:rPr>
            </w:pPr>
            <w:r w:rsidRPr="0012514B">
              <w:rPr>
                <w:color w:val="000000"/>
              </w:rPr>
              <w:t>组件设计、投产</w:t>
            </w:r>
          </w:p>
        </w:tc>
        <w:tc>
          <w:tcPr>
            <w:tcW w:w="696" w:type="pct"/>
            <w:vAlign w:val="center"/>
          </w:tcPr>
          <w:p w:rsidR="005979E2" w:rsidRPr="0012514B" w:rsidRDefault="005979E2" w:rsidP="00B74188">
            <w:pPr>
              <w:pStyle w:val="Eric1"/>
              <w:rPr>
                <w:kern w:val="0"/>
                <w:lang w:val="zh-CN"/>
              </w:rPr>
            </w:pPr>
            <w:r w:rsidRPr="0012514B">
              <w:rPr>
                <w:kern w:val="0"/>
                <w:lang w:val="zh-CN"/>
              </w:rPr>
              <w:t>20</w:t>
            </w:r>
          </w:p>
        </w:tc>
        <w:tc>
          <w:tcPr>
            <w:tcW w:w="464" w:type="pct"/>
            <w:vAlign w:val="center"/>
          </w:tcPr>
          <w:p w:rsidR="005979E2" w:rsidRPr="0012514B" w:rsidRDefault="005979E2" w:rsidP="00B74188">
            <w:pPr>
              <w:pStyle w:val="Eric1"/>
              <w:rPr>
                <w:color w:val="000000"/>
                <w:kern w:val="0"/>
              </w:rPr>
            </w:pPr>
            <w:r w:rsidRPr="0012514B">
              <w:rPr>
                <w:color w:val="000000"/>
                <w:kern w:val="0"/>
              </w:rPr>
              <w:t>132</w:t>
            </w:r>
          </w:p>
        </w:tc>
        <w:tc>
          <w:tcPr>
            <w:tcW w:w="540" w:type="pct"/>
            <w:vAlign w:val="center"/>
          </w:tcPr>
          <w:p w:rsidR="005979E2" w:rsidRPr="0012514B" w:rsidRDefault="005979E2" w:rsidP="00B74188">
            <w:pPr>
              <w:pStyle w:val="Eric1"/>
              <w:rPr>
                <w:color w:val="000000"/>
                <w:kern w:val="0"/>
              </w:rPr>
            </w:pPr>
            <w:r w:rsidRPr="0012514B">
              <w:rPr>
                <w:color w:val="000000"/>
                <w:kern w:val="0"/>
              </w:rPr>
              <w:t>152</w:t>
            </w:r>
          </w:p>
        </w:tc>
        <w:tc>
          <w:tcPr>
            <w:tcW w:w="464" w:type="pct"/>
            <w:vAlign w:val="center"/>
          </w:tcPr>
          <w:p w:rsidR="005979E2" w:rsidRPr="0012514B" w:rsidRDefault="005979E2" w:rsidP="00B74188">
            <w:pPr>
              <w:pStyle w:val="Eric1"/>
              <w:rPr>
                <w:color w:val="000000"/>
                <w:kern w:val="0"/>
              </w:rPr>
            </w:pPr>
            <w:r w:rsidRPr="0012514B">
              <w:rPr>
                <w:color w:val="000000"/>
                <w:kern w:val="0"/>
              </w:rPr>
              <w:t>132</w:t>
            </w:r>
          </w:p>
        </w:tc>
        <w:tc>
          <w:tcPr>
            <w:tcW w:w="541" w:type="pct"/>
            <w:vAlign w:val="center"/>
          </w:tcPr>
          <w:p w:rsidR="005979E2" w:rsidRPr="0012514B" w:rsidRDefault="005979E2" w:rsidP="00B74188">
            <w:pPr>
              <w:pStyle w:val="Eric1"/>
              <w:rPr>
                <w:color w:val="000000"/>
                <w:kern w:val="0"/>
              </w:rPr>
            </w:pPr>
            <w:r w:rsidRPr="0012514B">
              <w:rPr>
                <w:color w:val="000000"/>
                <w:kern w:val="0"/>
              </w:rPr>
              <w:t>152</w:t>
            </w:r>
          </w:p>
        </w:tc>
        <w:tc>
          <w:tcPr>
            <w:tcW w:w="536" w:type="pct"/>
            <w:vAlign w:val="center"/>
          </w:tcPr>
          <w:p w:rsidR="005979E2" w:rsidRPr="0012514B" w:rsidRDefault="005979E2" w:rsidP="00B74188">
            <w:pPr>
              <w:pStyle w:val="Eric1"/>
              <w:rPr>
                <w:color w:val="000000"/>
                <w:kern w:val="0"/>
              </w:rPr>
            </w:pPr>
            <w:r w:rsidRPr="0012514B">
              <w:rPr>
                <w:color w:val="000000"/>
                <w:kern w:val="0"/>
              </w:rPr>
              <w:t>0</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11</w:t>
            </w:r>
          </w:p>
        </w:tc>
        <w:tc>
          <w:tcPr>
            <w:tcW w:w="1391" w:type="pct"/>
            <w:vAlign w:val="center"/>
          </w:tcPr>
          <w:p w:rsidR="005979E2" w:rsidRPr="0012514B" w:rsidRDefault="005979E2" w:rsidP="00B74188">
            <w:pPr>
              <w:pStyle w:val="Eric1"/>
              <w:rPr>
                <w:color w:val="000000"/>
              </w:rPr>
            </w:pPr>
            <w:r w:rsidRPr="0012514B">
              <w:rPr>
                <w:color w:val="000000"/>
              </w:rPr>
              <w:t>外包件协议、合同签订</w:t>
            </w:r>
          </w:p>
        </w:tc>
        <w:tc>
          <w:tcPr>
            <w:tcW w:w="696" w:type="pct"/>
            <w:vAlign w:val="center"/>
          </w:tcPr>
          <w:p w:rsidR="005979E2" w:rsidRPr="0012514B" w:rsidRDefault="005979E2" w:rsidP="00B74188">
            <w:pPr>
              <w:pStyle w:val="Eric1"/>
              <w:rPr>
                <w:kern w:val="0"/>
                <w:lang w:val="zh-CN"/>
              </w:rPr>
            </w:pPr>
            <w:r w:rsidRPr="0012514B">
              <w:rPr>
                <w:kern w:val="0"/>
                <w:lang w:val="zh-CN"/>
              </w:rPr>
              <w:t>15</w:t>
            </w:r>
          </w:p>
        </w:tc>
        <w:tc>
          <w:tcPr>
            <w:tcW w:w="464" w:type="pct"/>
            <w:vAlign w:val="center"/>
          </w:tcPr>
          <w:p w:rsidR="005979E2" w:rsidRPr="0012514B" w:rsidRDefault="005979E2" w:rsidP="00B74188">
            <w:pPr>
              <w:pStyle w:val="Eric1"/>
              <w:rPr>
                <w:color w:val="000000"/>
                <w:kern w:val="0"/>
              </w:rPr>
            </w:pPr>
            <w:r w:rsidRPr="0012514B">
              <w:rPr>
                <w:color w:val="000000"/>
                <w:kern w:val="0"/>
              </w:rPr>
              <w:t>152</w:t>
            </w:r>
          </w:p>
        </w:tc>
        <w:tc>
          <w:tcPr>
            <w:tcW w:w="540" w:type="pct"/>
            <w:vAlign w:val="center"/>
          </w:tcPr>
          <w:p w:rsidR="005979E2" w:rsidRPr="0012514B" w:rsidRDefault="005979E2" w:rsidP="00B74188">
            <w:pPr>
              <w:pStyle w:val="Eric1"/>
              <w:rPr>
                <w:color w:val="000000"/>
                <w:kern w:val="0"/>
              </w:rPr>
            </w:pPr>
            <w:r w:rsidRPr="0012514B">
              <w:rPr>
                <w:color w:val="000000"/>
                <w:kern w:val="0"/>
              </w:rPr>
              <w:t>167</w:t>
            </w:r>
          </w:p>
        </w:tc>
        <w:tc>
          <w:tcPr>
            <w:tcW w:w="464" w:type="pct"/>
            <w:vAlign w:val="center"/>
          </w:tcPr>
          <w:p w:rsidR="005979E2" w:rsidRPr="0012514B" w:rsidRDefault="005979E2" w:rsidP="00B74188">
            <w:pPr>
              <w:pStyle w:val="Eric1"/>
              <w:rPr>
                <w:color w:val="000000"/>
                <w:kern w:val="0"/>
              </w:rPr>
            </w:pPr>
            <w:r w:rsidRPr="0012514B">
              <w:rPr>
                <w:color w:val="000000"/>
                <w:kern w:val="0"/>
              </w:rPr>
              <w:t>177</w:t>
            </w:r>
          </w:p>
        </w:tc>
        <w:tc>
          <w:tcPr>
            <w:tcW w:w="541" w:type="pct"/>
            <w:vAlign w:val="center"/>
          </w:tcPr>
          <w:p w:rsidR="005979E2" w:rsidRPr="0012514B" w:rsidRDefault="005979E2" w:rsidP="00B74188">
            <w:pPr>
              <w:pStyle w:val="Eric1"/>
              <w:rPr>
                <w:color w:val="000000"/>
                <w:kern w:val="0"/>
              </w:rPr>
            </w:pPr>
            <w:r w:rsidRPr="0012514B">
              <w:rPr>
                <w:color w:val="000000"/>
                <w:kern w:val="0"/>
              </w:rPr>
              <w:t>192</w:t>
            </w:r>
          </w:p>
        </w:tc>
        <w:tc>
          <w:tcPr>
            <w:tcW w:w="536" w:type="pct"/>
            <w:vAlign w:val="center"/>
          </w:tcPr>
          <w:p w:rsidR="005979E2" w:rsidRPr="0012514B" w:rsidRDefault="005979E2" w:rsidP="00B74188">
            <w:pPr>
              <w:pStyle w:val="Eric1"/>
              <w:rPr>
                <w:color w:val="000000"/>
                <w:kern w:val="0"/>
              </w:rPr>
            </w:pPr>
            <w:r w:rsidRPr="0012514B">
              <w:rPr>
                <w:color w:val="000000"/>
                <w:kern w:val="0"/>
              </w:rPr>
              <w:t>25</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12</w:t>
            </w:r>
          </w:p>
        </w:tc>
        <w:tc>
          <w:tcPr>
            <w:tcW w:w="1391" w:type="pct"/>
            <w:vAlign w:val="center"/>
          </w:tcPr>
          <w:p w:rsidR="005979E2" w:rsidRPr="0012514B" w:rsidRDefault="005979E2" w:rsidP="00B74188">
            <w:pPr>
              <w:pStyle w:val="Eric1"/>
              <w:rPr>
                <w:color w:val="000000"/>
              </w:rPr>
            </w:pPr>
            <w:r w:rsidRPr="0012514B">
              <w:rPr>
                <w:color w:val="000000"/>
              </w:rPr>
              <w:t>物资采购</w:t>
            </w:r>
          </w:p>
        </w:tc>
        <w:tc>
          <w:tcPr>
            <w:tcW w:w="696" w:type="pct"/>
            <w:vAlign w:val="center"/>
          </w:tcPr>
          <w:p w:rsidR="005979E2" w:rsidRPr="0012514B" w:rsidRDefault="005979E2" w:rsidP="00B74188">
            <w:pPr>
              <w:pStyle w:val="Eric1"/>
              <w:rPr>
                <w:kern w:val="0"/>
                <w:lang w:val="zh-CN"/>
              </w:rPr>
            </w:pPr>
            <w:r w:rsidRPr="0012514B">
              <w:rPr>
                <w:kern w:val="0"/>
                <w:lang w:val="zh-CN"/>
              </w:rPr>
              <w:t>10</w:t>
            </w:r>
          </w:p>
        </w:tc>
        <w:tc>
          <w:tcPr>
            <w:tcW w:w="464" w:type="pct"/>
            <w:vAlign w:val="center"/>
          </w:tcPr>
          <w:p w:rsidR="005979E2" w:rsidRPr="0012514B" w:rsidRDefault="005979E2" w:rsidP="00B74188">
            <w:pPr>
              <w:pStyle w:val="Eric1"/>
              <w:rPr>
                <w:color w:val="000000"/>
                <w:kern w:val="0"/>
              </w:rPr>
            </w:pPr>
            <w:r w:rsidRPr="0012514B">
              <w:rPr>
                <w:color w:val="000000"/>
                <w:kern w:val="0"/>
              </w:rPr>
              <w:t>167</w:t>
            </w:r>
          </w:p>
        </w:tc>
        <w:tc>
          <w:tcPr>
            <w:tcW w:w="540" w:type="pct"/>
            <w:vAlign w:val="center"/>
          </w:tcPr>
          <w:p w:rsidR="005979E2" w:rsidRPr="0012514B" w:rsidRDefault="005979E2" w:rsidP="00B74188">
            <w:pPr>
              <w:pStyle w:val="Eric1"/>
              <w:rPr>
                <w:color w:val="000000"/>
                <w:kern w:val="0"/>
              </w:rPr>
            </w:pPr>
            <w:r w:rsidRPr="0012514B">
              <w:rPr>
                <w:color w:val="000000"/>
                <w:kern w:val="0"/>
              </w:rPr>
              <w:t>177</w:t>
            </w:r>
          </w:p>
        </w:tc>
        <w:tc>
          <w:tcPr>
            <w:tcW w:w="464" w:type="pct"/>
            <w:vAlign w:val="center"/>
          </w:tcPr>
          <w:p w:rsidR="005979E2" w:rsidRPr="0012514B" w:rsidRDefault="005979E2" w:rsidP="00B74188">
            <w:pPr>
              <w:pStyle w:val="Eric1"/>
              <w:rPr>
                <w:color w:val="000000"/>
                <w:kern w:val="0"/>
              </w:rPr>
            </w:pPr>
            <w:r w:rsidRPr="0012514B">
              <w:rPr>
                <w:color w:val="000000"/>
                <w:kern w:val="0"/>
              </w:rPr>
              <w:t>192</w:t>
            </w:r>
          </w:p>
        </w:tc>
        <w:tc>
          <w:tcPr>
            <w:tcW w:w="541" w:type="pct"/>
            <w:vAlign w:val="center"/>
          </w:tcPr>
          <w:p w:rsidR="005979E2" w:rsidRPr="0012514B" w:rsidRDefault="005979E2" w:rsidP="00B74188">
            <w:pPr>
              <w:pStyle w:val="Eric1"/>
              <w:rPr>
                <w:color w:val="000000"/>
                <w:kern w:val="0"/>
              </w:rPr>
            </w:pPr>
            <w:r w:rsidRPr="0012514B">
              <w:rPr>
                <w:color w:val="000000"/>
                <w:kern w:val="0"/>
              </w:rPr>
              <w:t>202</w:t>
            </w:r>
          </w:p>
        </w:tc>
        <w:tc>
          <w:tcPr>
            <w:tcW w:w="536" w:type="pct"/>
            <w:vAlign w:val="center"/>
          </w:tcPr>
          <w:p w:rsidR="005979E2" w:rsidRPr="0012514B" w:rsidRDefault="005979E2" w:rsidP="00B74188">
            <w:pPr>
              <w:pStyle w:val="Eric1"/>
              <w:rPr>
                <w:color w:val="000000"/>
                <w:kern w:val="0"/>
              </w:rPr>
            </w:pPr>
            <w:r w:rsidRPr="0012514B">
              <w:rPr>
                <w:color w:val="000000"/>
                <w:kern w:val="0"/>
              </w:rPr>
              <w:t>25</w:t>
            </w:r>
          </w:p>
        </w:tc>
      </w:tr>
      <w:tr w:rsidR="005979E2" w:rsidRPr="0012514B" w:rsidTr="00BC0B60">
        <w:trPr>
          <w:trHeight w:hRule="exact" w:val="340"/>
        </w:trPr>
        <w:tc>
          <w:tcPr>
            <w:tcW w:w="368" w:type="pct"/>
            <w:vAlign w:val="center"/>
          </w:tcPr>
          <w:p w:rsidR="005979E2" w:rsidRPr="0012514B" w:rsidRDefault="005979E2" w:rsidP="00B74188">
            <w:pPr>
              <w:pStyle w:val="Eric1"/>
            </w:pPr>
            <w:r w:rsidRPr="0012514B">
              <w:t>13</w:t>
            </w:r>
          </w:p>
        </w:tc>
        <w:tc>
          <w:tcPr>
            <w:tcW w:w="1391" w:type="pct"/>
            <w:vAlign w:val="center"/>
          </w:tcPr>
          <w:p w:rsidR="005979E2" w:rsidRPr="0012514B" w:rsidRDefault="005979E2" w:rsidP="00B74188">
            <w:pPr>
              <w:pStyle w:val="Eric1"/>
              <w:rPr>
                <w:color w:val="000000"/>
              </w:rPr>
            </w:pPr>
            <w:r w:rsidRPr="0012514B">
              <w:rPr>
                <w:color w:val="000000"/>
              </w:rPr>
              <w:t>配套设备投产、外包</w:t>
            </w:r>
          </w:p>
        </w:tc>
        <w:tc>
          <w:tcPr>
            <w:tcW w:w="696" w:type="pct"/>
            <w:vAlign w:val="center"/>
          </w:tcPr>
          <w:p w:rsidR="005979E2" w:rsidRPr="0012514B" w:rsidRDefault="005979E2" w:rsidP="00B74188">
            <w:pPr>
              <w:pStyle w:val="Eric1"/>
              <w:rPr>
                <w:kern w:val="0"/>
                <w:lang w:val="zh-CN"/>
              </w:rPr>
            </w:pPr>
            <w:r w:rsidRPr="0012514B">
              <w:rPr>
                <w:kern w:val="0"/>
                <w:lang w:val="zh-CN"/>
              </w:rPr>
              <w:t>15</w:t>
            </w:r>
          </w:p>
        </w:tc>
        <w:tc>
          <w:tcPr>
            <w:tcW w:w="464" w:type="pct"/>
            <w:vAlign w:val="center"/>
          </w:tcPr>
          <w:p w:rsidR="005979E2" w:rsidRPr="0012514B" w:rsidRDefault="005979E2" w:rsidP="00B74188">
            <w:pPr>
              <w:pStyle w:val="Eric1"/>
              <w:rPr>
                <w:color w:val="000000"/>
                <w:kern w:val="0"/>
              </w:rPr>
            </w:pPr>
            <w:r w:rsidRPr="0012514B">
              <w:rPr>
                <w:color w:val="000000"/>
                <w:kern w:val="0"/>
              </w:rPr>
              <w:t>177</w:t>
            </w:r>
          </w:p>
        </w:tc>
        <w:tc>
          <w:tcPr>
            <w:tcW w:w="540" w:type="pct"/>
            <w:vAlign w:val="center"/>
          </w:tcPr>
          <w:p w:rsidR="005979E2" w:rsidRPr="0012514B" w:rsidRDefault="005979E2" w:rsidP="00B74188">
            <w:pPr>
              <w:pStyle w:val="Eric1"/>
              <w:rPr>
                <w:color w:val="000000"/>
                <w:kern w:val="0"/>
              </w:rPr>
            </w:pPr>
            <w:r w:rsidRPr="0012514B">
              <w:rPr>
                <w:color w:val="000000"/>
                <w:kern w:val="0"/>
              </w:rPr>
              <w:t>192</w:t>
            </w:r>
          </w:p>
        </w:tc>
        <w:tc>
          <w:tcPr>
            <w:tcW w:w="464" w:type="pct"/>
            <w:vAlign w:val="center"/>
          </w:tcPr>
          <w:p w:rsidR="005979E2" w:rsidRPr="0012514B" w:rsidRDefault="005979E2" w:rsidP="00B74188">
            <w:pPr>
              <w:pStyle w:val="Eric1"/>
              <w:rPr>
                <w:color w:val="000000"/>
                <w:kern w:val="0"/>
              </w:rPr>
            </w:pPr>
            <w:r w:rsidRPr="0012514B">
              <w:rPr>
                <w:color w:val="000000"/>
                <w:kern w:val="0"/>
              </w:rPr>
              <w:t>202</w:t>
            </w:r>
          </w:p>
        </w:tc>
        <w:tc>
          <w:tcPr>
            <w:tcW w:w="541" w:type="pct"/>
            <w:vAlign w:val="center"/>
          </w:tcPr>
          <w:p w:rsidR="005979E2" w:rsidRPr="0012514B" w:rsidRDefault="005979E2" w:rsidP="00B74188">
            <w:pPr>
              <w:pStyle w:val="Eric1"/>
              <w:rPr>
                <w:color w:val="000000"/>
                <w:kern w:val="0"/>
              </w:rPr>
            </w:pPr>
            <w:r w:rsidRPr="0012514B">
              <w:rPr>
                <w:color w:val="000000"/>
                <w:kern w:val="0"/>
              </w:rPr>
              <w:t>217</w:t>
            </w:r>
          </w:p>
        </w:tc>
        <w:tc>
          <w:tcPr>
            <w:tcW w:w="536" w:type="pct"/>
            <w:vAlign w:val="center"/>
          </w:tcPr>
          <w:p w:rsidR="005979E2" w:rsidRPr="0012514B" w:rsidRDefault="005979E2" w:rsidP="00B74188">
            <w:pPr>
              <w:pStyle w:val="Eric1"/>
              <w:rPr>
                <w:color w:val="000000"/>
                <w:kern w:val="0"/>
              </w:rPr>
            </w:pPr>
            <w:r w:rsidRPr="0012514B">
              <w:rPr>
                <w:color w:val="000000"/>
                <w:kern w:val="0"/>
              </w:rPr>
              <w:t>25</w:t>
            </w:r>
          </w:p>
        </w:tc>
      </w:tr>
      <w:tr w:rsidR="007C6926" w:rsidRPr="0012514B" w:rsidTr="00BC0B60">
        <w:trPr>
          <w:trHeight w:hRule="exact" w:val="340"/>
        </w:trPr>
        <w:tc>
          <w:tcPr>
            <w:tcW w:w="368" w:type="pct"/>
            <w:vAlign w:val="center"/>
          </w:tcPr>
          <w:p w:rsidR="007C6926" w:rsidRPr="0012514B" w:rsidRDefault="007C6926" w:rsidP="00F533CA">
            <w:pPr>
              <w:pStyle w:val="Eric1"/>
            </w:pPr>
            <w:r w:rsidRPr="0012514B">
              <w:t>14</w:t>
            </w:r>
          </w:p>
        </w:tc>
        <w:tc>
          <w:tcPr>
            <w:tcW w:w="1391" w:type="pct"/>
            <w:vAlign w:val="center"/>
          </w:tcPr>
          <w:p w:rsidR="007C6926" w:rsidRPr="0012514B" w:rsidRDefault="007C6926" w:rsidP="00F533CA">
            <w:pPr>
              <w:pStyle w:val="Eric1"/>
              <w:rPr>
                <w:color w:val="000000"/>
              </w:rPr>
            </w:pPr>
            <w:r w:rsidRPr="0012514B">
              <w:rPr>
                <w:color w:val="000000"/>
              </w:rPr>
              <w:t>软件研制</w:t>
            </w:r>
          </w:p>
        </w:tc>
        <w:tc>
          <w:tcPr>
            <w:tcW w:w="696" w:type="pct"/>
            <w:vAlign w:val="center"/>
          </w:tcPr>
          <w:p w:rsidR="007C6926" w:rsidRPr="0012514B" w:rsidRDefault="007C6926" w:rsidP="00F533CA">
            <w:pPr>
              <w:pStyle w:val="Eric1"/>
              <w:rPr>
                <w:kern w:val="0"/>
                <w:lang w:val="zh-CN"/>
              </w:rPr>
            </w:pPr>
            <w:r w:rsidRPr="0012514B">
              <w:rPr>
                <w:kern w:val="0"/>
                <w:lang w:val="zh-CN"/>
              </w:rPr>
              <w:t>35</w:t>
            </w:r>
          </w:p>
        </w:tc>
        <w:tc>
          <w:tcPr>
            <w:tcW w:w="464" w:type="pct"/>
            <w:vAlign w:val="center"/>
          </w:tcPr>
          <w:p w:rsidR="007C6926" w:rsidRPr="0012514B" w:rsidRDefault="007C6926" w:rsidP="00F533CA">
            <w:pPr>
              <w:pStyle w:val="Eric1"/>
              <w:rPr>
                <w:color w:val="000000"/>
                <w:kern w:val="0"/>
              </w:rPr>
            </w:pPr>
            <w:r w:rsidRPr="0012514B">
              <w:rPr>
                <w:color w:val="000000"/>
                <w:kern w:val="0"/>
              </w:rPr>
              <w:t>152</w:t>
            </w:r>
          </w:p>
        </w:tc>
        <w:tc>
          <w:tcPr>
            <w:tcW w:w="540" w:type="pct"/>
            <w:vAlign w:val="center"/>
          </w:tcPr>
          <w:p w:rsidR="007C6926" w:rsidRPr="0012514B" w:rsidRDefault="007C6926" w:rsidP="00F533CA">
            <w:pPr>
              <w:pStyle w:val="Eric1"/>
              <w:rPr>
                <w:color w:val="000000"/>
                <w:kern w:val="0"/>
              </w:rPr>
            </w:pPr>
            <w:r w:rsidRPr="0012514B">
              <w:rPr>
                <w:color w:val="000000"/>
                <w:kern w:val="0"/>
              </w:rPr>
              <w:t>187</w:t>
            </w:r>
          </w:p>
        </w:tc>
        <w:tc>
          <w:tcPr>
            <w:tcW w:w="464" w:type="pct"/>
            <w:vAlign w:val="center"/>
          </w:tcPr>
          <w:p w:rsidR="007C6926" w:rsidRPr="0012514B" w:rsidRDefault="007C6926" w:rsidP="00F533CA">
            <w:pPr>
              <w:pStyle w:val="Eric1"/>
              <w:rPr>
                <w:color w:val="000000"/>
                <w:kern w:val="0"/>
              </w:rPr>
            </w:pPr>
            <w:r w:rsidRPr="0012514B">
              <w:rPr>
                <w:color w:val="000000"/>
                <w:kern w:val="0"/>
              </w:rPr>
              <w:t>182</w:t>
            </w:r>
          </w:p>
        </w:tc>
        <w:tc>
          <w:tcPr>
            <w:tcW w:w="541" w:type="pct"/>
            <w:vAlign w:val="center"/>
          </w:tcPr>
          <w:p w:rsidR="007C6926" w:rsidRPr="0012514B" w:rsidRDefault="007C6926" w:rsidP="00F533CA">
            <w:pPr>
              <w:pStyle w:val="Eric1"/>
              <w:rPr>
                <w:color w:val="000000"/>
                <w:kern w:val="0"/>
              </w:rPr>
            </w:pPr>
            <w:r w:rsidRPr="0012514B">
              <w:rPr>
                <w:color w:val="000000"/>
                <w:kern w:val="0"/>
              </w:rPr>
              <w:t>217</w:t>
            </w:r>
          </w:p>
        </w:tc>
        <w:tc>
          <w:tcPr>
            <w:tcW w:w="536" w:type="pct"/>
            <w:vAlign w:val="center"/>
          </w:tcPr>
          <w:p w:rsidR="007C6926" w:rsidRPr="0012514B" w:rsidRDefault="007C6926" w:rsidP="00F533CA">
            <w:pPr>
              <w:pStyle w:val="Eric1"/>
              <w:rPr>
                <w:color w:val="000000"/>
                <w:kern w:val="0"/>
              </w:rPr>
            </w:pPr>
            <w:r w:rsidRPr="0012514B">
              <w:rPr>
                <w:color w:val="000000"/>
                <w:kern w:val="0"/>
              </w:rPr>
              <w:t>30</w:t>
            </w:r>
          </w:p>
        </w:tc>
      </w:tr>
      <w:tr w:rsidR="007C6926" w:rsidRPr="0012514B" w:rsidTr="00BC0B60">
        <w:trPr>
          <w:trHeight w:hRule="exact" w:val="340"/>
        </w:trPr>
        <w:tc>
          <w:tcPr>
            <w:tcW w:w="368" w:type="pct"/>
            <w:vAlign w:val="center"/>
          </w:tcPr>
          <w:p w:rsidR="007C6926" w:rsidRPr="0012514B" w:rsidRDefault="007C6926" w:rsidP="00F533CA">
            <w:pPr>
              <w:pStyle w:val="Eric1"/>
            </w:pPr>
            <w:r w:rsidRPr="0012514B">
              <w:t>15</w:t>
            </w:r>
          </w:p>
        </w:tc>
        <w:tc>
          <w:tcPr>
            <w:tcW w:w="1391" w:type="pct"/>
            <w:vAlign w:val="center"/>
          </w:tcPr>
          <w:p w:rsidR="007C6926" w:rsidRPr="0012514B" w:rsidRDefault="007C6926" w:rsidP="00F533CA">
            <w:pPr>
              <w:pStyle w:val="Eric1"/>
              <w:rPr>
                <w:color w:val="000000"/>
              </w:rPr>
            </w:pPr>
            <w:r w:rsidRPr="0012514B">
              <w:rPr>
                <w:color w:val="000000"/>
              </w:rPr>
              <w:t>零部件加工</w:t>
            </w:r>
          </w:p>
        </w:tc>
        <w:tc>
          <w:tcPr>
            <w:tcW w:w="696" w:type="pct"/>
            <w:vAlign w:val="center"/>
          </w:tcPr>
          <w:p w:rsidR="007C6926" w:rsidRPr="0012514B" w:rsidRDefault="007C6926" w:rsidP="00F533CA">
            <w:pPr>
              <w:pStyle w:val="Eric1"/>
              <w:rPr>
                <w:kern w:val="0"/>
                <w:lang w:val="zh-CN"/>
              </w:rPr>
            </w:pPr>
            <w:r w:rsidRPr="0012514B">
              <w:rPr>
                <w:kern w:val="0"/>
                <w:lang w:val="zh-CN"/>
              </w:rPr>
              <w:t>20</w:t>
            </w:r>
          </w:p>
        </w:tc>
        <w:tc>
          <w:tcPr>
            <w:tcW w:w="464" w:type="pct"/>
            <w:vAlign w:val="center"/>
          </w:tcPr>
          <w:p w:rsidR="007C6926" w:rsidRPr="0012514B" w:rsidRDefault="007C6926" w:rsidP="00F533CA">
            <w:pPr>
              <w:pStyle w:val="Eric1"/>
              <w:rPr>
                <w:color w:val="000000"/>
                <w:kern w:val="0"/>
              </w:rPr>
            </w:pPr>
            <w:r w:rsidRPr="0012514B">
              <w:rPr>
                <w:color w:val="000000"/>
                <w:kern w:val="0"/>
              </w:rPr>
              <w:t>152</w:t>
            </w:r>
          </w:p>
        </w:tc>
        <w:tc>
          <w:tcPr>
            <w:tcW w:w="540" w:type="pct"/>
            <w:vAlign w:val="center"/>
          </w:tcPr>
          <w:p w:rsidR="007C6926" w:rsidRPr="0012514B" w:rsidRDefault="007C6926" w:rsidP="00F533CA">
            <w:pPr>
              <w:pStyle w:val="Eric1"/>
              <w:rPr>
                <w:color w:val="000000"/>
                <w:kern w:val="0"/>
              </w:rPr>
            </w:pPr>
            <w:r w:rsidRPr="0012514B">
              <w:rPr>
                <w:color w:val="000000"/>
                <w:kern w:val="0"/>
              </w:rPr>
              <w:t>172</w:t>
            </w:r>
          </w:p>
        </w:tc>
        <w:tc>
          <w:tcPr>
            <w:tcW w:w="464" w:type="pct"/>
            <w:vAlign w:val="center"/>
          </w:tcPr>
          <w:p w:rsidR="007C6926" w:rsidRPr="0012514B" w:rsidRDefault="007C6926" w:rsidP="00F533CA">
            <w:pPr>
              <w:pStyle w:val="Eric1"/>
              <w:rPr>
                <w:color w:val="000000"/>
                <w:kern w:val="0"/>
              </w:rPr>
            </w:pPr>
            <w:r w:rsidRPr="0012514B">
              <w:rPr>
                <w:color w:val="000000"/>
                <w:kern w:val="0"/>
              </w:rPr>
              <w:t>152</w:t>
            </w:r>
          </w:p>
        </w:tc>
        <w:tc>
          <w:tcPr>
            <w:tcW w:w="541" w:type="pct"/>
            <w:vAlign w:val="center"/>
          </w:tcPr>
          <w:p w:rsidR="007C6926" w:rsidRPr="0012514B" w:rsidRDefault="007C6926" w:rsidP="00F533CA">
            <w:pPr>
              <w:pStyle w:val="Eric1"/>
              <w:rPr>
                <w:color w:val="000000"/>
                <w:kern w:val="0"/>
              </w:rPr>
            </w:pPr>
            <w:r w:rsidRPr="0012514B">
              <w:rPr>
                <w:color w:val="000000"/>
                <w:kern w:val="0"/>
              </w:rPr>
              <w:t>172</w:t>
            </w:r>
          </w:p>
        </w:tc>
        <w:tc>
          <w:tcPr>
            <w:tcW w:w="536" w:type="pct"/>
            <w:vAlign w:val="center"/>
          </w:tcPr>
          <w:p w:rsidR="007C6926" w:rsidRPr="0012514B" w:rsidRDefault="007C6926" w:rsidP="00F533CA">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F533CA">
            <w:pPr>
              <w:pStyle w:val="Eric1"/>
            </w:pPr>
            <w:r w:rsidRPr="0012514B">
              <w:t>16</w:t>
            </w:r>
          </w:p>
        </w:tc>
        <w:tc>
          <w:tcPr>
            <w:tcW w:w="1391" w:type="pct"/>
            <w:vAlign w:val="center"/>
          </w:tcPr>
          <w:p w:rsidR="007C6926" w:rsidRPr="0012514B" w:rsidRDefault="007C6926" w:rsidP="00F533CA">
            <w:pPr>
              <w:pStyle w:val="Eric1"/>
              <w:rPr>
                <w:color w:val="000000"/>
              </w:rPr>
            </w:pPr>
            <w:r w:rsidRPr="0012514B">
              <w:rPr>
                <w:color w:val="000000"/>
              </w:rPr>
              <w:t>物资到货配套</w:t>
            </w:r>
          </w:p>
        </w:tc>
        <w:tc>
          <w:tcPr>
            <w:tcW w:w="696" w:type="pct"/>
            <w:vAlign w:val="center"/>
          </w:tcPr>
          <w:p w:rsidR="007C6926" w:rsidRPr="0012514B" w:rsidRDefault="007C6926" w:rsidP="00F533CA">
            <w:pPr>
              <w:pStyle w:val="Eric1"/>
              <w:rPr>
                <w:kern w:val="0"/>
                <w:lang w:val="zh-CN"/>
              </w:rPr>
            </w:pPr>
            <w:r w:rsidRPr="0012514B">
              <w:rPr>
                <w:kern w:val="0"/>
                <w:lang w:val="zh-CN"/>
              </w:rPr>
              <w:t>10</w:t>
            </w:r>
          </w:p>
        </w:tc>
        <w:tc>
          <w:tcPr>
            <w:tcW w:w="464" w:type="pct"/>
            <w:vAlign w:val="center"/>
          </w:tcPr>
          <w:p w:rsidR="007C6926" w:rsidRPr="0012514B" w:rsidRDefault="007C6926" w:rsidP="00F533CA">
            <w:pPr>
              <w:pStyle w:val="Eric1"/>
              <w:rPr>
                <w:color w:val="000000"/>
                <w:kern w:val="0"/>
              </w:rPr>
            </w:pPr>
            <w:r w:rsidRPr="0012514B">
              <w:rPr>
                <w:color w:val="000000"/>
                <w:kern w:val="0"/>
              </w:rPr>
              <w:t>172</w:t>
            </w:r>
          </w:p>
        </w:tc>
        <w:tc>
          <w:tcPr>
            <w:tcW w:w="540" w:type="pct"/>
            <w:vAlign w:val="center"/>
          </w:tcPr>
          <w:p w:rsidR="007C6926" w:rsidRPr="0012514B" w:rsidRDefault="007C6926" w:rsidP="00F533CA">
            <w:pPr>
              <w:pStyle w:val="Eric1"/>
              <w:rPr>
                <w:color w:val="000000"/>
                <w:kern w:val="0"/>
              </w:rPr>
            </w:pPr>
            <w:r w:rsidRPr="0012514B">
              <w:rPr>
                <w:color w:val="000000"/>
                <w:kern w:val="0"/>
              </w:rPr>
              <w:t>182</w:t>
            </w:r>
          </w:p>
        </w:tc>
        <w:tc>
          <w:tcPr>
            <w:tcW w:w="464" w:type="pct"/>
            <w:vAlign w:val="center"/>
          </w:tcPr>
          <w:p w:rsidR="007C6926" w:rsidRPr="0012514B" w:rsidRDefault="007C6926" w:rsidP="00F533CA">
            <w:pPr>
              <w:pStyle w:val="Eric1"/>
              <w:rPr>
                <w:color w:val="000000"/>
                <w:kern w:val="0"/>
              </w:rPr>
            </w:pPr>
            <w:r w:rsidRPr="0012514B">
              <w:rPr>
                <w:color w:val="000000"/>
                <w:kern w:val="0"/>
              </w:rPr>
              <w:t>172</w:t>
            </w:r>
          </w:p>
        </w:tc>
        <w:tc>
          <w:tcPr>
            <w:tcW w:w="541" w:type="pct"/>
            <w:vAlign w:val="center"/>
          </w:tcPr>
          <w:p w:rsidR="007C6926" w:rsidRPr="0012514B" w:rsidRDefault="007C6926" w:rsidP="00F533CA">
            <w:pPr>
              <w:pStyle w:val="Eric1"/>
              <w:rPr>
                <w:color w:val="000000"/>
                <w:kern w:val="0"/>
              </w:rPr>
            </w:pPr>
            <w:r w:rsidRPr="0012514B">
              <w:rPr>
                <w:color w:val="000000"/>
                <w:kern w:val="0"/>
              </w:rPr>
              <w:t>182</w:t>
            </w:r>
          </w:p>
        </w:tc>
        <w:tc>
          <w:tcPr>
            <w:tcW w:w="536" w:type="pct"/>
            <w:vAlign w:val="center"/>
          </w:tcPr>
          <w:p w:rsidR="007C6926" w:rsidRPr="0012514B" w:rsidRDefault="007C6926" w:rsidP="00F533CA">
            <w:pPr>
              <w:pStyle w:val="Eric1"/>
              <w:rPr>
                <w:color w:val="000000"/>
                <w:kern w:val="0"/>
              </w:rPr>
            </w:pPr>
            <w:r w:rsidRPr="0012514B">
              <w:rPr>
                <w:color w:val="000000"/>
                <w:kern w:val="0"/>
              </w:rPr>
              <w:t>0</w:t>
            </w:r>
          </w:p>
        </w:tc>
      </w:tr>
      <w:tr w:rsidR="008E763A" w:rsidRPr="0012514B" w:rsidTr="00BC0B60">
        <w:trPr>
          <w:trHeight w:hRule="exact" w:val="340"/>
        </w:trPr>
        <w:tc>
          <w:tcPr>
            <w:tcW w:w="368" w:type="pct"/>
            <w:vAlign w:val="center"/>
          </w:tcPr>
          <w:p w:rsidR="008E763A" w:rsidRPr="0012514B" w:rsidRDefault="008E763A" w:rsidP="006F4BBA">
            <w:pPr>
              <w:pStyle w:val="Eric1"/>
            </w:pPr>
            <w:r w:rsidRPr="0012514B">
              <w:t>17</w:t>
            </w:r>
          </w:p>
        </w:tc>
        <w:tc>
          <w:tcPr>
            <w:tcW w:w="1391" w:type="pct"/>
            <w:vAlign w:val="center"/>
          </w:tcPr>
          <w:p w:rsidR="008E763A" w:rsidRPr="0012514B" w:rsidRDefault="008E763A" w:rsidP="006F4BBA">
            <w:pPr>
              <w:pStyle w:val="Eric1"/>
              <w:rPr>
                <w:color w:val="000000"/>
              </w:rPr>
            </w:pPr>
            <w:r w:rsidRPr="0012514B">
              <w:rPr>
                <w:color w:val="000000"/>
              </w:rPr>
              <w:t>组件装配</w:t>
            </w:r>
          </w:p>
        </w:tc>
        <w:tc>
          <w:tcPr>
            <w:tcW w:w="696" w:type="pct"/>
            <w:vAlign w:val="center"/>
          </w:tcPr>
          <w:p w:rsidR="008E763A" w:rsidRPr="0012514B" w:rsidRDefault="008E763A" w:rsidP="006F4BBA">
            <w:pPr>
              <w:pStyle w:val="Eric1"/>
              <w:rPr>
                <w:kern w:val="0"/>
                <w:lang w:val="zh-CN"/>
              </w:rPr>
            </w:pPr>
            <w:r w:rsidRPr="0012514B">
              <w:rPr>
                <w:kern w:val="0"/>
                <w:lang w:val="zh-CN"/>
              </w:rPr>
              <w:t>25</w:t>
            </w:r>
          </w:p>
        </w:tc>
        <w:tc>
          <w:tcPr>
            <w:tcW w:w="464" w:type="pct"/>
            <w:vAlign w:val="center"/>
          </w:tcPr>
          <w:p w:rsidR="008E763A" w:rsidRPr="0012514B" w:rsidRDefault="008E763A" w:rsidP="006F4BBA">
            <w:pPr>
              <w:pStyle w:val="Eric1"/>
              <w:rPr>
                <w:color w:val="000000"/>
                <w:kern w:val="0"/>
              </w:rPr>
            </w:pPr>
            <w:r w:rsidRPr="0012514B">
              <w:rPr>
                <w:color w:val="000000"/>
                <w:kern w:val="0"/>
              </w:rPr>
              <w:t>182</w:t>
            </w:r>
          </w:p>
        </w:tc>
        <w:tc>
          <w:tcPr>
            <w:tcW w:w="540" w:type="pct"/>
            <w:vAlign w:val="center"/>
          </w:tcPr>
          <w:p w:rsidR="008E763A" w:rsidRPr="0012514B" w:rsidRDefault="008E763A" w:rsidP="006F4BBA">
            <w:pPr>
              <w:pStyle w:val="Eric1"/>
              <w:rPr>
                <w:color w:val="000000"/>
                <w:kern w:val="0"/>
              </w:rPr>
            </w:pPr>
            <w:r w:rsidRPr="0012514B">
              <w:rPr>
                <w:color w:val="000000"/>
                <w:kern w:val="0"/>
              </w:rPr>
              <w:t>207</w:t>
            </w:r>
          </w:p>
        </w:tc>
        <w:tc>
          <w:tcPr>
            <w:tcW w:w="464" w:type="pct"/>
            <w:vAlign w:val="center"/>
          </w:tcPr>
          <w:p w:rsidR="008E763A" w:rsidRPr="0012514B" w:rsidRDefault="008E763A" w:rsidP="006F4BBA">
            <w:pPr>
              <w:pStyle w:val="Eric1"/>
              <w:rPr>
                <w:color w:val="000000"/>
                <w:kern w:val="0"/>
              </w:rPr>
            </w:pPr>
            <w:r w:rsidRPr="0012514B">
              <w:rPr>
                <w:color w:val="000000"/>
                <w:kern w:val="0"/>
              </w:rPr>
              <w:t>182</w:t>
            </w:r>
          </w:p>
        </w:tc>
        <w:tc>
          <w:tcPr>
            <w:tcW w:w="541" w:type="pct"/>
            <w:vAlign w:val="center"/>
          </w:tcPr>
          <w:p w:rsidR="008E763A" w:rsidRPr="0012514B" w:rsidRDefault="008E763A" w:rsidP="006F4BBA">
            <w:pPr>
              <w:pStyle w:val="Eric1"/>
              <w:rPr>
                <w:color w:val="000000"/>
                <w:kern w:val="0"/>
              </w:rPr>
            </w:pPr>
            <w:r w:rsidRPr="0012514B">
              <w:rPr>
                <w:color w:val="000000"/>
                <w:kern w:val="0"/>
              </w:rPr>
              <w:t>207</w:t>
            </w:r>
          </w:p>
        </w:tc>
        <w:tc>
          <w:tcPr>
            <w:tcW w:w="536" w:type="pct"/>
            <w:vAlign w:val="center"/>
          </w:tcPr>
          <w:p w:rsidR="008E763A" w:rsidRPr="0012514B" w:rsidRDefault="008E763A" w:rsidP="006F4BBA">
            <w:pPr>
              <w:pStyle w:val="Eric1"/>
              <w:rPr>
                <w:color w:val="000000"/>
                <w:kern w:val="0"/>
              </w:rPr>
            </w:pPr>
            <w:r w:rsidRPr="0012514B">
              <w:rPr>
                <w:color w:val="000000"/>
                <w:kern w:val="0"/>
              </w:rPr>
              <w:t>0</w:t>
            </w:r>
          </w:p>
        </w:tc>
      </w:tr>
    </w:tbl>
    <w:p w:rsidR="007C6926" w:rsidRDefault="007C6926" w:rsidP="00B74188">
      <w:pPr>
        <w:pStyle w:val="Eric2"/>
      </w:pPr>
    </w:p>
    <w:p w:rsidR="00B56E81" w:rsidRPr="0012514B" w:rsidRDefault="00B56E81" w:rsidP="00B74188">
      <w:pPr>
        <w:pStyle w:val="Eric2"/>
        <w:rPr>
          <w:color w:val="000000"/>
          <w:sz w:val="24"/>
        </w:rPr>
      </w:pPr>
      <w:r w:rsidRPr="0012514B">
        <w:lastRenderedPageBreak/>
        <w:t>表</w:t>
      </w:r>
      <w:r w:rsidR="00691317" w:rsidRPr="0012514B">
        <w:t>4</w:t>
      </w:r>
      <w:r w:rsidR="00B74188">
        <w:rPr>
          <w:rFonts w:hint="eastAsia"/>
        </w:rPr>
        <w:t xml:space="preserve">  </w:t>
      </w:r>
      <w:r w:rsidR="00386C49" w:rsidRPr="0012514B">
        <w:t>R</w:t>
      </w:r>
      <w:r w:rsidR="00386C49" w:rsidRPr="0012514B">
        <w:t>监控系统</w:t>
      </w:r>
      <w:r w:rsidRPr="0012514B">
        <w:t>研发项目关键路径计算表</w:t>
      </w:r>
      <w:r w:rsidR="00311034">
        <w:rPr>
          <w:rFonts w:hint="eastAsia"/>
        </w:rPr>
        <w:t>（续）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3"/>
        <w:gridCol w:w="2582"/>
        <w:gridCol w:w="1293"/>
        <w:gridCol w:w="862"/>
        <w:gridCol w:w="1003"/>
        <w:gridCol w:w="862"/>
        <w:gridCol w:w="1005"/>
        <w:gridCol w:w="998"/>
      </w:tblGrid>
      <w:tr w:rsidR="005979E2" w:rsidRPr="0012514B" w:rsidTr="00BC0B60">
        <w:trPr>
          <w:trHeight w:hRule="exact" w:val="340"/>
        </w:trPr>
        <w:tc>
          <w:tcPr>
            <w:tcW w:w="368" w:type="pct"/>
            <w:vMerge w:val="restart"/>
            <w:vAlign w:val="center"/>
          </w:tcPr>
          <w:p w:rsidR="005979E2" w:rsidRPr="0012514B" w:rsidRDefault="005979E2" w:rsidP="00B74188">
            <w:pPr>
              <w:pStyle w:val="Eric1"/>
            </w:pPr>
            <w:r w:rsidRPr="0012514B">
              <w:t>序号</w:t>
            </w:r>
          </w:p>
        </w:tc>
        <w:tc>
          <w:tcPr>
            <w:tcW w:w="1390" w:type="pct"/>
            <w:vMerge w:val="restart"/>
            <w:vAlign w:val="center"/>
          </w:tcPr>
          <w:p w:rsidR="005979E2" w:rsidRPr="0012514B" w:rsidRDefault="005979E2" w:rsidP="00B74188">
            <w:pPr>
              <w:pStyle w:val="Eric1"/>
            </w:pPr>
            <w:r w:rsidRPr="0012514B">
              <w:t>工作内容</w:t>
            </w:r>
          </w:p>
        </w:tc>
        <w:tc>
          <w:tcPr>
            <w:tcW w:w="696" w:type="pct"/>
            <w:vMerge w:val="restart"/>
            <w:vAlign w:val="center"/>
          </w:tcPr>
          <w:p w:rsidR="005979E2" w:rsidRPr="0012514B" w:rsidRDefault="005979E2" w:rsidP="00B74188">
            <w:pPr>
              <w:pStyle w:val="Eric1"/>
            </w:pPr>
            <w:r w:rsidRPr="0012514B">
              <w:t>工期估计</w:t>
            </w:r>
          </w:p>
          <w:p w:rsidR="005979E2" w:rsidRPr="0012514B" w:rsidRDefault="005979E2" w:rsidP="00B74188">
            <w:pPr>
              <w:pStyle w:val="Eric1"/>
            </w:pPr>
            <w:r w:rsidRPr="0012514B">
              <w:t>（工作日）</w:t>
            </w:r>
          </w:p>
        </w:tc>
        <w:tc>
          <w:tcPr>
            <w:tcW w:w="1004" w:type="pct"/>
            <w:gridSpan w:val="2"/>
            <w:vAlign w:val="center"/>
          </w:tcPr>
          <w:p w:rsidR="005979E2" w:rsidRPr="0012514B" w:rsidRDefault="005979E2" w:rsidP="00B74188">
            <w:pPr>
              <w:pStyle w:val="Eric1"/>
            </w:pPr>
            <w:r w:rsidRPr="0012514B">
              <w:t>最早时间</w:t>
            </w:r>
          </w:p>
        </w:tc>
        <w:tc>
          <w:tcPr>
            <w:tcW w:w="1005" w:type="pct"/>
            <w:gridSpan w:val="2"/>
            <w:vAlign w:val="center"/>
          </w:tcPr>
          <w:p w:rsidR="005979E2" w:rsidRPr="0012514B" w:rsidRDefault="005979E2" w:rsidP="00B74188">
            <w:pPr>
              <w:pStyle w:val="Eric1"/>
            </w:pPr>
            <w:r w:rsidRPr="0012514B">
              <w:t>最迟时间</w:t>
            </w:r>
          </w:p>
        </w:tc>
        <w:tc>
          <w:tcPr>
            <w:tcW w:w="537" w:type="pct"/>
            <w:vMerge w:val="restart"/>
            <w:vAlign w:val="center"/>
          </w:tcPr>
          <w:p w:rsidR="005979E2" w:rsidRPr="0012514B" w:rsidRDefault="005979E2" w:rsidP="00B74188">
            <w:pPr>
              <w:pStyle w:val="Eric1"/>
            </w:pPr>
            <w:r w:rsidRPr="0012514B">
              <w:t>总时差</w:t>
            </w:r>
          </w:p>
        </w:tc>
      </w:tr>
      <w:tr w:rsidR="005979E2" w:rsidRPr="0012514B" w:rsidTr="00BC0B60">
        <w:trPr>
          <w:trHeight w:hRule="exact" w:val="340"/>
        </w:trPr>
        <w:tc>
          <w:tcPr>
            <w:tcW w:w="368" w:type="pct"/>
            <w:vMerge/>
            <w:vAlign w:val="center"/>
          </w:tcPr>
          <w:p w:rsidR="005979E2" w:rsidRPr="0012514B" w:rsidRDefault="005979E2" w:rsidP="00B74188">
            <w:pPr>
              <w:pStyle w:val="Eric1"/>
            </w:pPr>
          </w:p>
        </w:tc>
        <w:tc>
          <w:tcPr>
            <w:tcW w:w="1390" w:type="pct"/>
            <w:vMerge/>
            <w:vAlign w:val="center"/>
          </w:tcPr>
          <w:p w:rsidR="005979E2" w:rsidRPr="0012514B" w:rsidRDefault="005979E2" w:rsidP="00B74188">
            <w:pPr>
              <w:pStyle w:val="Eric1"/>
            </w:pPr>
          </w:p>
        </w:tc>
        <w:tc>
          <w:tcPr>
            <w:tcW w:w="696" w:type="pct"/>
            <w:vMerge/>
            <w:vAlign w:val="center"/>
          </w:tcPr>
          <w:p w:rsidR="005979E2" w:rsidRPr="0012514B" w:rsidRDefault="005979E2" w:rsidP="00B74188">
            <w:pPr>
              <w:pStyle w:val="Eric1"/>
            </w:pPr>
          </w:p>
        </w:tc>
        <w:tc>
          <w:tcPr>
            <w:tcW w:w="464" w:type="pct"/>
            <w:vAlign w:val="center"/>
          </w:tcPr>
          <w:p w:rsidR="005979E2" w:rsidRPr="0012514B" w:rsidRDefault="005979E2" w:rsidP="00B74188">
            <w:pPr>
              <w:pStyle w:val="Eric1"/>
            </w:pPr>
            <w:r w:rsidRPr="0012514B">
              <w:t>开始</w:t>
            </w:r>
          </w:p>
        </w:tc>
        <w:tc>
          <w:tcPr>
            <w:tcW w:w="540" w:type="pct"/>
            <w:vAlign w:val="center"/>
          </w:tcPr>
          <w:p w:rsidR="005979E2" w:rsidRPr="0012514B" w:rsidRDefault="005979E2" w:rsidP="00B74188">
            <w:pPr>
              <w:pStyle w:val="Eric1"/>
            </w:pPr>
            <w:r w:rsidRPr="0012514B">
              <w:t>结束</w:t>
            </w:r>
          </w:p>
        </w:tc>
        <w:tc>
          <w:tcPr>
            <w:tcW w:w="464" w:type="pct"/>
            <w:vAlign w:val="center"/>
          </w:tcPr>
          <w:p w:rsidR="005979E2" w:rsidRPr="0012514B" w:rsidRDefault="005979E2" w:rsidP="00B74188">
            <w:pPr>
              <w:pStyle w:val="Eric1"/>
            </w:pPr>
            <w:r w:rsidRPr="0012514B">
              <w:t>开始</w:t>
            </w:r>
          </w:p>
        </w:tc>
        <w:tc>
          <w:tcPr>
            <w:tcW w:w="541" w:type="pct"/>
            <w:vAlign w:val="center"/>
          </w:tcPr>
          <w:p w:rsidR="005979E2" w:rsidRPr="0012514B" w:rsidRDefault="005979E2" w:rsidP="00B74188">
            <w:pPr>
              <w:pStyle w:val="Eric1"/>
            </w:pPr>
            <w:r w:rsidRPr="0012514B">
              <w:t>结束</w:t>
            </w:r>
          </w:p>
        </w:tc>
        <w:tc>
          <w:tcPr>
            <w:tcW w:w="537" w:type="pct"/>
            <w:vMerge/>
            <w:vAlign w:val="center"/>
          </w:tcPr>
          <w:p w:rsidR="005979E2" w:rsidRPr="0012514B" w:rsidRDefault="005979E2" w:rsidP="00B74188">
            <w:pPr>
              <w:pStyle w:val="Eric1"/>
            </w:pPr>
          </w:p>
        </w:tc>
      </w:tr>
      <w:tr w:rsidR="007C6926" w:rsidRPr="0012514B" w:rsidTr="00BC0B60">
        <w:trPr>
          <w:trHeight w:hRule="exact" w:val="340"/>
        </w:trPr>
        <w:tc>
          <w:tcPr>
            <w:tcW w:w="368" w:type="pct"/>
            <w:vAlign w:val="center"/>
          </w:tcPr>
          <w:p w:rsidR="007C6926" w:rsidRPr="0012514B" w:rsidRDefault="007C6926" w:rsidP="00F533CA">
            <w:pPr>
              <w:pStyle w:val="Eric1"/>
            </w:pPr>
            <w:r w:rsidRPr="0012514B">
              <w:t>18</w:t>
            </w:r>
          </w:p>
        </w:tc>
        <w:tc>
          <w:tcPr>
            <w:tcW w:w="1390" w:type="pct"/>
            <w:vAlign w:val="center"/>
          </w:tcPr>
          <w:p w:rsidR="007C6926" w:rsidRPr="0012514B" w:rsidRDefault="007C6926" w:rsidP="00F533CA">
            <w:pPr>
              <w:pStyle w:val="Eric1"/>
              <w:rPr>
                <w:color w:val="000000"/>
              </w:rPr>
            </w:pPr>
            <w:r w:rsidRPr="0012514B">
              <w:rPr>
                <w:color w:val="000000"/>
              </w:rPr>
              <w:t>功能调试</w:t>
            </w:r>
          </w:p>
        </w:tc>
        <w:tc>
          <w:tcPr>
            <w:tcW w:w="696" w:type="pct"/>
            <w:vAlign w:val="center"/>
          </w:tcPr>
          <w:p w:rsidR="007C6926" w:rsidRPr="0012514B" w:rsidRDefault="007C6926" w:rsidP="00F533CA">
            <w:pPr>
              <w:pStyle w:val="Eric1"/>
              <w:rPr>
                <w:kern w:val="0"/>
                <w:lang w:val="zh-CN"/>
              </w:rPr>
            </w:pPr>
            <w:r w:rsidRPr="0012514B">
              <w:rPr>
                <w:kern w:val="0"/>
                <w:lang w:val="zh-CN"/>
              </w:rPr>
              <w:t>5</w:t>
            </w:r>
          </w:p>
        </w:tc>
        <w:tc>
          <w:tcPr>
            <w:tcW w:w="464" w:type="pct"/>
            <w:vAlign w:val="center"/>
          </w:tcPr>
          <w:p w:rsidR="007C6926" w:rsidRPr="0012514B" w:rsidRDefault="007C6926" w:rsidP="00F533CA">
            <w:pPr>
              <w:pStyle w:val="Eric1"/>
              <w:rPr>
                <w:color w:val="000000"/>
                <w:kern w:val="0"/>
              </w:rPr>
            </w:pPr>
            <w:r w:rsidRPr="0012514B">
              <w:rPr>
                <w:color w:val="000000"/>
                <w:kern w:val="0"/>
              </w:rPr>
              <w:t>207</w:t>
            </w:r>
          </w:p>
        </w:tc>
        <w:tc>
          <w:tcPr>
            <w:tcW w:w="540" w:type="pct"/>
            <w:vAlign w:val="center"/>
          </w:tcPr>
          <w:p w:rsidR="007C6926" w:rsidRPr="0012514B" w:rsidRDefault="007C6926" w:rsidP="00F533CA">
            <w:pPr>
              <w:pStyle w:val="Eric1"/>
              <w:rPr>
                <w:color w:val="000000"/>
                <w:kern w:val="0"/>
              </w:rPr>
            </w:pPr>
            <w:r w:rsidRPr="0012514B">
              <w:rPr>
                <w:color w:val="000000"/>
                <w:kern w:val="0"/>
              </w:rPr>
              <w:t>212</w:t>
            </w:r>
          </w:p>
        </w:tc>
        <w:tc>
          <w:tcPr>
            <w:tcW w:w="464" w:type="pct"/>
            <w:vAlign w:val="center"/>
          </w:tcPr>
          <w:p w:rsidR="007C6926" w:rsidRPr="0012514B" w:rsidRDefault="007C6926" w:rsidP="00F533CA">
            <w:pPr>
              <w:pStyle w:val="Eric1"/>
              <w:rPr>
                <w:color w:val="000000"/>
                <w:kern w:val="0"/>
              </w:rPr>
            </w:pPr>
            <w:r w:rsidRPr="0012514B">
              <w:rPr>
                <w:color w:val="000000"/>
                <w:kern w:val="0"/>
              </w:rPr>
              <w:t>207</w:t>
            </w:r>
          </w:p>
        </w:tc>
        <w:tc>
          <w:tcPr>
            <w:tcW w:w="541" w:type="pct"/>
            <w:vAlign w:val="center"/>
          </w:tcPr>
          <w:p w:rsidR="007C6926" w:rsidRPr="0012514B" w:rsidRDefault="007C6926" w:rsidP="00F533CA">
            <w:pPr>
              <w:pStyle w:val="Eric1"/>
              <w:rPr>
                <w:color w:val="000000"/>
                <w:kern w:val="0"/>
              </w:rPr>
            </w:pPr>
            <w:r w:rsidRPr="0012514B">
              <w:rPr>
                <w:color w:val="000000"/>
                <w:kern w:val="0"/>
              </w:rPr>
              <w:t>212</w:t>
            </w:r>
          </w:p>
        </w:tc>
        <w:tc>
          <w:tcPr>
            <w:tcW w:w="537" w:type="pct"/>
            <w:vAlign w:val="center"/>
          </w:tcPr>
          <w:p w:rsidR="007C6926" w:rsidRPr="0012514B" w:rsidRDefault="007C6926" w:rsidP="00F533CA">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F533CA">
            <w:pPr>
              <w:pStyle w:val="Eric1"/>
            </w:pPr>
            <w:r w:rsidRPr="0012514B">
              <w:t>19</w:t>
            </w:r>
          </w:p>
        </w:tc>
        <w:tc>
          <w:tcPr>
            <w:tcW w:w="1390" w:type="pct"/>
            <w:vAlign w:val="center"/>
          </w:tcPr>
          <w:p w:rsidR="007C6926" w:rsidRPr="0012514B" w:rsidRDefault="007C6926" w:rsidP="00F533CA">
            <w:pPr>
              <w:pStyle w:val="Eric1"/>
              <w:rPr>
                <w:color w:val="000000"/>
              </w:rPr>
            </w:pPr>
            <w:r w:rsidRPr="0012514B">
              <w:rPr>
                <w:color w:val="000000"/>
              </w:rPr>
              <w:t>性能调试</w:t>
            </w:r>
          </w:p>
        </w:tc>
        <w:tc>
          <w:tcPr>
            <w:tcW w:w="696" w:type="pct"/>
            <w:vAlign w:val="center"/>
          </w:tcPr>
          <w:p w:rsidR="007C6926" w:rsidRPr="0012514B" w:rsidRDefault="007C6926" w:rsidP="00F533CA">
            <w:pPr>
              <w:pStyle w:val="Eric1"/>
              <w:rPr>
                <w:kern w:val="0"/>
                <w:lang w:val="zh-CN"/>
              </w:rPr>
            </w:pPr>
            <w:r w:rsidRPr="0012514B">
              <w:rPr>
                <w:kern w:val="0"/>
                <w:lang w:val="zh-CN"/>
              </w:rPr>
              <w:t>10</w:t>
            </w:r>
          </w:p>
        </w:tc>
        <w:tc>
          <w:tcPr>
            <w:tcW w:w="464" w:type="pct"/>
            <w:vAlign w:val="center"/>
          </w:tcPr>
          <w:p w:rsidR="007C6926" w:rsidRPr="0012514B" w:rsidRDefault="007C6926" w:rsidP="00F533CA">
            <w:pPr>
              <w:pStyle w:val="Eric1"/>
              <w:rPr>
                <w:color w:val="000000"/>
                <w:kern w:val="0"/>
              </w:rPr>
            </w:pPr>
            <w:r w:rsidRPr="0012514B">
              <w:rPr>
                <w:color w:val="000000"/>
                <w:kern w:val="0"/>
              </w:rPr>
              <w:t>212</w:t>
            </w:r>
          </w:p>
        </w:tc>
        <w:tc>
          <w:tcPr>
            <w:tcW w:w="540" w:type="pct"/>
            <w:vAlign w:val="center"/>
          </w:tcPr>
          <w:p w:rsidR="007C6926" w:rsidRPr="0012514B" w:rsidRDefault="007C6926" w:rsidP="00F533CA">
            <w:pPr>
              <w:pStyle w:val="Eric1"/>
              <w:rPr>
                <w:color w:val="000000"/>
                <w:kern w:val="0"/>
              </w:rPr>
            </w:pPr>
            <w:r w:rsidRPr="0012514B">
              <w:rPr>
                <w:color w:val="000000"/>
                <w:kern w:val="0"/>
              </w:rPr>
              <w:t>222</w:t>
            </w:r>
          </w:p>
        </w:tc>
        <w:tc>
          <w:tcPr>
            <w:tcW w:w="464" w:type="pct"/>
            <w:vAlign w:val="center"/>
          </w:tcPr>
          <w:p w:rsidR="007C6926" w:rsidRPr="0012514B" w:rsidRDefault="007C6926" w:rsidP="00F533CA">
            <w:pPr>
              <w:pStyle w:val="Eric1"/>
              <w:rPr>
                <w:color w:val="000000"/>
                <w:kern w:val="0"/>
              </w:rPr>
            </w:pPr>
            <w:r w:rsidRPr="0012514B">
              <w:rPr>
                <w:color w:val="000000"/>
                <w:kern w:val="0"/>
              </w:rPr>
              <w:t>212</w:t>
            </w:r>
          </w:p>
        </w:tc>
        <w:tc>
          <w:tcPr>
            <w:tcW w:w="541" w:type="pct"/>
            <w:vAlign w:val="center"/>
          </w:tcPr>
          <w:p w:rsidR="007C6926" w:rsidRPr="0012514B" w:rsidRDefault="007C6926" w:rsidP="00F533CA">
            <w:pPr>
              <w:pStyle w:val="Eric1"/>
              <w:rPr>
                <w:color w:val="000000"/>
                <w:kern w:val="0"/>
              </w:rPr>
            </w:pPr>
            <w:r w:rsidRPr="0012514B">
              <w:rPr>
                <w:color w:val="000000"/>
                <w:kern w:val="0"/>
              </w:rPr>
              <w:t>222</w:t>
            </w:r>
          </w:p>
        </w:tc>
        <w:tc>
          <w:tcPr>
            <w:tcW w:w="537" w:type="pct"/>
            <w:vAlign w:val="center"/>
          </w:tcPr>
          <w:p w:rsidR="007C6926" w:rsidRPr="0012514B" w:rsidRDefault="007C6926" w:rsidP="00F533CA">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20</w:t>
            </w:r>
          </w:p>
        </w:tc>
        <w:tc>
          <w:tcPr>
            <w:tcW w:w="1390" w:type="pct"/>
            <w:vAlign w:val="center"/>
          </w:tcPr>
          <w:p w:rsidR="007C6926" w:rsidRPr="0012514B" w:rsidRDefault="007C6926" w:rsidP="00B74188">
            <w:pPr>
              <w:pStyle w:val="Eric1"/>
              <w:rPr>
                <w:color w:val="000000"/>
              </w:rPr>
            </w:pPr>
            <w:r w:rsidRPr="0012514B">
              <w:rPr>
                <w:color w:val="000000"/>
              </w:rPr>
              <w:t>性能测试</w:t>
            </w:r>
          </w:p>
        </w:tc>
        <w:tc>
          <w:tcPr>
            <w:tcW w:w="696" w:type="pct"/>
            <w:vAlign w:val="center"/>
          </w:tcPr>
          <w:p w:rsidR="007C6926" w:rsidRPr="0012514B" w:rsidRDefault="007C6926" w:rsidP="00B74188">
            <w:pPr>
              <w:pStyle w:val="Eric1"/>
              <w:rPr>
                <w:kern w:val="0"/>
                <w:lang w:val="zh-CN"/>
              </w:rPr>
            </w:pPr>
            <w:r w:rsidRPr="0012514B">
              <w:rPr>
                <w:kern w:val="0"/>
                <w:lang w:val="zh-CN"/>
              </w:rPr>
              <w:t>10</w:t>
            </w:r>
          </w:p>
        </w:tc>
        <w:tc>
          <w:tcPr>
            <w:tcW w:w="464" w:type="pct"/>
            <w:vAlign w:val="center"/>
          </w:tcPr>
          <w:p w:rsidR="007C6926" w:rsidRPr="0012514B" w:rsidRDefault="007C6926" w:rsidP="00B74188">
            <w:pPr>
              <w:pStyle w:val="Eric1"/>
              <w:rPr>
                <w:color w:val="000000"/>
                <w:kern w:val="0"/>
              </w:rPr>
            </w:pPr>
            <w:r w:rsidRPr="0012514B">
              <w:rPr>
                <w:color w:val="000000"/>
                <w:kern w:val="0"/>
              </w:rPr>
              <w:t>222</w:t>
            </w:r>
          </w:p>
        </w:tc>
        <w:tc>
          <w:tcPr>
            <w:tcW w:w="540" w:type="pct"/>
            <w:vAlign w:val="center"/>
          </w:tcPr>
          <w:p w:rsidR="007C6926" w:rsidRPr="0012514B" w:rsidRDefault="007C6926" w:rsidP="00B74188">
            <w:pPr>
              <w:pStyle w:val="Eric1"/>
              <w:rPr>
                <w:color w:val="000000"/>
                <w:kern w:val="0"/>
              </w:rPr>
            </w:pPr>
            <w:r w:rsidRPr="0012514B">
              <w:rPr>
                <w:color w:val="000000"/>
                <w:kern w:val="0"/>
              </w:rPr>
              <w:t>232</w:t>
            </w:r>
          </w:p>
        </w:tc>
        <w:tc>
          <w:tcPr>
            <w:tcW w:w="464" w:type="pct"/>
            <w:vAlign w:val="center"/>
          </w:tcPr>
          <w:p w:rsidR="007C6926" w:rsidRPr="0012514B" w:rsidRDefault="007C6926" w:rsidP="00B74188">
            <w:pPr>
              <w:pStyle w:val="Eric1"/>
              <w:rPr>
                <w:color w:val="000000"/>
                <w:kern w:val="0"/>
              </w:rPr>
            </w:pPr>
            <w:r w:rsidRPr="0012514B">
              <w:rPr>
                <w:color w:val="000000"/>
                <w:kern w:val="0"/>
              </w:rPr>
              <w:t>222</w:t>
            </w:r>
          </w:p>
        </w:tc>
        <w:tc>
          <w:tcPr>
            <w:tcW w:w="541" w:type="pct"/>
            <w:vAlign w:val="center"/>
          </w:tcPr>
          <w:p w:rsidR="007C6926" w:rsidRPr="0012514B" w:rsidRDefault="007C6926" w:rsidP="00B74188">
            <w:pPr>
              <w:pStyle w:val="Eric1"/>
              <w:rPr>
                <w:color w:val="000000"/>
                <w:kern w:val="0"/>
              </w:rPr>
            </w:pPr>
            <w:r w:rsidRPr="0012514B">
              <w:rPr>
                <w:color w:val="000000"/>
                <w:kern w:val="0"/>
              </w:rPr>
              <w:t>232</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21</w:t>
            </w:r>
          </w:p>
        </w:tc>
        <w:tc>
          <w:tcPr>
            <w:tcW w:w="1390" w:type="pct"/>
            <w:vAlign w:val="center"/>
          </w:tcPr>
          <w:p w:rsidR="007C6926" w:rsidRPr="0012514B" w:rsidRDefault="007C6926" w:rsidP="00B74188">
            <w:pPr>
              <w:pStyle w:val="Eric1"/>
              <w:rPr>
                <w:color w:val="000000"/>
              </w:rPr>
            </w:pPr>
            <w:r w:rsidRPr="0012514B">
              <w:rPr>
                <w:color w:val="000000"/>
              </w:rPr>
              <w:t>验收</w:t>
            </w:r>
          </w:p>
        </w:tc>
        <w:tc>
          <w:tcPr>
            <w:tcW w:w="696" w:type="pct"/>
            <w:vAlign w:val="center"/>
          </w:tcPr>
          <w:p w:rsidR="007C6926" w:rsidRPr="0012514B" w:rsidRDefault="007C6926" w:rsidP="00B74188">
            <w:pPr>
              <w:pStyle w:val="Eric1"/>
              <w:rPr>
                <w:kern w:val="0"/>
                <w:lang w:val="zh-CN"/>
              </w:rPr>
            </w:pPr>
            <w:r w:rsidRPr="0012514B">
              <w:rPr>
                <w:kern w:val="0"/>
                <w:lang w:val="zh-CN"/>
              </w:rPr>
              <w:t>3</w:t>
            </w:r>
          </w:p>
        </w:tc>
        <w:tc>
          <w:tcPr>
            <w:tcW w:w="464" w:type="pct"/>
            <w:vAlign w:val="center"/>
          </w:tcPr>
          <w:p w:rsidR="007C6926" w:rsidRPr="0012514B" w:rsidRDefault="007C6926" w:rsidP="00B74188">
            <w:pPr>
              <w:pStyle w:val="Eric1"/>
              <w:rPr>
                <w:color w:val="000000"/>
                <w:kern w:val="0"/>
              </w:rPr>
            </w:pPr>
            <w:r w:rsidRPr="0012514B">
              <w:rPr>
                <w:color w:val="000000"/>
                <w:kern w:val="0"/>
              </w:rPr>
              <w:t>232</w:t>
            </w:r>
          </w:p>
        </w:tc>
        <w:tc>
          <w:tcPr>
            <w:tcW w:w="540" w:type="pct"/>
            <w:vAlign w:val="center"/>
          </w:tcPr>
          <w:p w:rsidR="007C6926" w:rsidRPr="0012514B" w:rsidRDefault="007C6926" w:rsidP="00B74188">
            <w:pPr>
              <w:pStyle w:val="Eric1"/>
              <w:rPr>
                <w:color w:val="000000"/>
                <w:kern w:val="0"/>
              </w:rPr>
            </w:pPr>
            <w:r w:rsidRPr="0012514B">
              <w:rPr>
                <w:color w:val="000000"/>
                <w:kern w:val="0"/>
              </w:rPr>
              <w:t>235</w:t>
            </w:r>
          </w:p>
        </w:tc>
        <w:tc>
          <w:tcPr>
            <w:tcW w:w="464" w:type="pct"/>
            <w:vAlign w:val="center"/>
          </w:tcPr>
          <w:p w:rsidR="007C6926" w:rsidRPr="0012514B" w:rsidRDefault="007C6926" w:rsidP="00B74188">
            <w:pPr>
              <w:pStyle w:val="Eric1"/>
              <w:rPr>
                <w:color w:val="000000"/>
                <w:kern w:val="0"/>
              </w:rPr>
            </w:pPr>
            <w:r w:rsidRPr="0012514B">
              <w:rPr>
                <w:color w:val="000000"/>
                <w:kern w:val="0"/>
              </w:rPr>
              <w:t>232</w:t>
            </w:r>
          </w:p>
        </w:tc>
        <w:tc>
          <w:tcPr>
            <w:tcW w:w="541" w:type="pct"/>
            <w:vAlign w:val="center"/>
          </w:tcPr>
          <w:p w:rsidR="007C6926" w:rsidRPr="0012514B" w:rsidRDefault="007C6926" w:rsidP="00B74188">
            <w:pPr>
              <w:pStyle w:val="Eric1"/>
              <w:rPr>
                <w:color w:val="000000"/>
                <w:kern w:val="0"/>
              </w:rPr>
            </w:pPr>
            <w:r w:rsidRPr="0012514B">
              <w:rPr>
                <w:color w:val="000000"/>
                <w:kern w:val="0"/>
              </w:rPr>
              <w:t>235</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22</w:t>
            </w:r>
          </w:p>
        </w:tc>
        <w:tc>
          <w:tcPr>
            <w:tcW w:w="1390" w:type="pct"/>
            <w:vAlign w:val="center"/>
          </w:tcPr>
          <w:p w:rsidR="007C6926" w:rsidRPr="0012514B" w:rsidRDefault="007C6926" w:rsidP="00B74188">
            <w:pPr>
              <w:pStyle w:val="Eric1"/>
              <w:rPr>
                <w:color w:val="000000"/>
              </w:rPr>
            </w:pPr>
            <w:r w:rsidRPr="0012514B">
              <w:rPr>
                <w:color w:val="000000"/>
              </w:rPr>
              <w:t>试验室联试</w:t>
            </w:r>
          </w:p>
        </w:tc>
        <w:tc>
          <w:tcPr>
            <w:tcW w:w="696" w:type="pct"/>
            <w:vAlign w:val="center"/>
          </w:tcPr>
          <w:p w:rsidR="007C6926" w:rsidRPr="0012514B" w:rsidRDefault="007C6926" w:rsidP="00B74188">
            <w:pPr>
              <w:pStyle w:val="Eric1"/>
              <w:rPr>
                <w:kern w:val="0"/>
                <w:lang w:val="zh-CN"/>
              </w:rPr>
            </w:pPr>
            <w:r w:rsidRPr="0012514B">
              <w:rPr>
                <w:kern w:val="0"/>
                <w:lang w:val="zh-CN"/>
              </w:rPr>
              <w:t>10</w:t>
            </w:r>
          </w:p>
        </w:tc>
        <w:tc>
          <w:tcPr>
            <w:tcW w:w="464" w:type="pct"/>
            <w:vAlign w:val="center"/>
          </w:tcPr>
          <w:p w:rsidR="007C6926" w:rsidRPr="0012514B" w:rsidRDefault="007C6926" w:rsidP="00B74188">
            <w:pPr>
              <w:pStyle w:val="Eric1"/>
              <w:rPr>
                <w:color w:val="000000"/>
                <w:kern w:val="0"/>
              </w:rPr>
            </w:pPr>
            <w:r w:rsidRPr="0012514B">
              <w:rPr>
                <w:color w:val="000000"/>
                <w:kern w:val="0"/>
              </w:rPr>
              <w:t>235</w:t>
            </w:r>
          </w:p>
        </w:tc>
        <w:tc>
          <w:tcPr>
            <w:tcW w:w="540" w:type="pct"/>
            <w:vAlign w:val="center"/>
          </w:tcPr>
          <w:p w:rsidR="007C6926" w:rsidRPr="0012514B" w:rsidRDefault="007C6926" w:rsidP="00B74188">
            <w:pPr>
              <w:pStyle w:val="Eric1"/>
              <w:rPr>
                <w:color w:val="000000"/>
                <w:kern w:val="0"/>
              </w:rPr>
            </w:pPr>
            <w:r w:rsidRPr="0012514B">
              <w:rPr>
                <w:color w:val="000000"/>
                <w:kern w:val="0"/>
              </w:rPr>
              <w:t>245</w:t>
            </w:r>
          </w:p>
        </w:tc>
        <w:tc>
          <w:tcPr>
            <w:tcW w:w="464" w:type="pct"/>
            <w:vAlign w:val="center"/>
          </w:tcPr>
          <w:p w:rsidR="007C6926" w:rsidRPr="0012514B" w:rsidRDefault="007C6926" w:rsidP="00B74188">
            <w:pPr>
              <w:pStyle w:val="Eric1"/>
              <w:rPr>
                <w:color w:val="000000"/>
                <w:kern w:val="0"/>
              </w:rPr>
            </w:pPr>
            <w:r w:rsidRPr="0012514B">
              <w:rPr>
                <w:color w:val="000000"/>
                <w:kern w:val="0"/>
              </w:rPr>
              <w:t>235</w:t>
            </w:r>
          </w:p>
        </w:tc>
        <w:tc>
          <w:tcPr>
            <w:tcW w:w="541" w:type="pct"/>
            <w:vAlign w:val="center"/>
          </w:tcPr>
          <w:p w:rsidR="007C6926" w:rsidRPr="0012514B" w:rsidRDefault="007C6926" w:rsidP="00B74188">
            <w:pPr>
              <w:pStyle w:val="Eric1"/>
              <w:rPr>
                <w:color w:val="000000"/>
                <w:kern w:val="0"/>
              </w:rPr>
            </w:pPr>
            <w:r w:rsidRPr="0012514B">
              <w:rPr>
                <w:color w:val="000000"/>
                <w:kern w:val="0"/>
              </w:rPr>
              <w:t>245</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23</w:t>
            </w:r>
          </w:p>
        </w:tc>
        <w:tc>
          <w:tcPr>
            <w:tcW w:w="1390" w:type="pct"/>
            <w:vAlign w:val="center"/>
          </w:tcPr>
          <w:p w:rsidR="007C6926" w:rsidRPr="0012514B" w:rsidRDefault="007C6926" w:rsidP="00B74188">
            <w:pPr>
              <w:pStyle w:val="Eric1"/>
              <w:rPr>
                <w:color w:val="000000"/>
              </w:rPr>
            </w:pPr>
            <w:r w:rsidRPr="0012514B">
              <w:rPr>
                <w:color w:val="000000"/>
              </w:rPr>
              <w:t>装机联试</w:t>
            </w:r>
          </w:p>
        </w:tc>
        <w:tc>
          <w:tcPr>
            <w:tcW w:w="696" w:type="pct"/>
            <w:vAlign w:val="center"/>
          </w:tcPr>
          <w:p w:rsidR="007C6926" w:rsidRPr="0012514B" w:rsidRDefault="007C6926" w:rsidP="00B74188">
            <w:pPr>
              <w:pStyle w:val="Eric1"/>
              <w:rPr>
                <w:kern w:val="0"/>
                <w:lang w:val="zh-CN"/>
              </w:rPr>
            </w:pPr>
            <w:r w:rsidRPr="0012514B">
              <w:rPr>
                <w:kern w:val="0"/>
                <w:lang w:val="zh-CN"/>
              </w:rPr>
              <w:t>15</w:t>
            </w:r>
          </w:p>
        </w:tc>
        <w:tc>
          <w:tcPr>
            <w:tcW w:w="464" w:type="pct"/>
            <w:vAlign w:val="center"/>
          </w:tcPr>
          <w:p w:rsidR="007C6926" w:rsidRPr="0012514B" w:rsidRDefault="007C6926" w:rsidP="00B74188">
            <w:pPr>
              <w:pStyle w:val="Eric1"/>
              <w:rPr>
                <w:color w:val="000000"/>
                <w:kern w:val="0"/>
              </w:rPr>
            </w:pPr>
            <w:r w:rsidRPr="0012514B">
              <w:rPr>
                <w:color w:val="000000"/>
                <w:kern w:val="0"/>
              </w:rPr>
              <w:t>245</w:t>
            </w:r>
          </w:p>
        </w:tc>
        <w:tc>
          <w:tcPr>
            <w:tcW w:w="540" w:type="pct"/>
            <w:vAlign w:val="center"/>
          </w:tcPr>
          <w:p w:rsidR="007C6926" w:rsidRPr="0012514B" w:rsidRDefault="007C6926" w:rsidP="00B74188">
            <w:pPr>
              <w:pStyle w:val="Eric1"/>
              <w:rPr>
                <w:color w:val="000000"/>
                <w:kern w:val="0"/>
              </w:rPr>
            </w:pPr>
            <w:r w:rsidRPr="0012514B">
              <w:rPr>
                <w:color w:val="000000"/>
                <w:kern w:val="0"/>
              </w:rPr>
              <w:t>260</w:t>
            </w:r>
          </w:p>
        </w:tc>
        <w:tc>
          <w:tcPr>
            <w:tcW w:w="464" w:type="pct"/>
            <w:vAlign w:val="center"/>
          </w:tcPr>
          <w:p w:rsidR="007C6926" w:rsidRPr="0012514B" w:rsidRDefault="007C6926" w:rsidP="00B74188">
            <w:pPr>
              <w:pStyle w:val="Eric1"/>
              <w:rPr>
                <w:color w:val="000000"/>
                <w:kern w:val="0"/>
              </w:rPr>
            </w:pPr>
            <w:r w:rsidRPr="0012514B">
              <w:rPr>
                <w:color w:val="000000"/>
                <w:kern w:val="0"/>
              </w:rPr>
              <w:t>245</w:t>
            </w:r>
          </w:p>
        </w:tc>
        <w:tc>
          <w:tcPr>
            <w:tcW w:w="541" w:type="pct"/>
            <w:vAlign w:val="center"/>
          </w:tcPr>
          <w:p w:rsidR="007C6926" w:rsidRPr="0012514B" w:rsidRDefault="007C6926" w:rsidP="00B74188">
            <w:pPr>
              <w:pStyle w:val="Eric1"/>
              <w:rPr>
                <w:color w:val="000000"/>
                <w:kern w:val="0"/>
              </w:rPr>
            </w:pPr>
            <w:r w:rsidRPr="0012514B">
              <w:rPr>
                <w:color w:val="000000"/>
                <w:kern w:val="0"/>
              </w:rPr>
              <w:t>260</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24</w:t>
            </w:r>
          </w:p>
        </w:tc>
        <w:tc>
          <w:tcPr>
            <w:tcW w:w="1390" w:type="pct"/>
            <w:vAlign w:val="center"/>
          </w:tcPr>
          <w:p w:rsidR="007C6926" w:rsidRPr="0012514B" w:rsidRDefault="007C6926" w:rsidP="00B74188">
            <w:pPr>
              <w:pStyle w:val="Eric1"/>
              <w:rPr>
                <w:color w:val="000000"/>
              </w:rPr>
            </w:pPr>
            <w:r w:rsidRPr="0012514B">
              <w:rPr>
                <w:color w:val="000000"/>
              </w:rPr>
              <w:t>调整试飞验证</w:t>
            </w:r>
          </w:p>
        </w:tc>
        <w:tc>
          <w:tcPr>
            <w:tcW w:w="696" w:type="pct"/>
            <w:vAlign w:val="center"/>
          </w:tcPr>
          <w:p w:rsidR="007C6926" w:rsidRPr="0012514B" w:rsidRDefault="007C6926" w:rsidP="00B74188">
            <w:pPr>
              <w:pStyle w:val="Eric1"/>
              <w:rPr>
                <w:kern w:val="0"/>
                <w:lang w:val="zh-CN"/>
              </w:rPr>
            </w:pPr>
            <w:r w:rsidRPr="0012514B">
              <w:rPr>
                <w:kern w:val="0"/>
                <w:lang w:val="zh-CN"/>
              </w:rPr>
              <w:t>10</w:t>
            </w:r>
          </w:p>
        </w:tc>
        <w:tc>
          <w:tcPr>
            <w:tcW w:w="464" w:type="pct"/>
            <w:vAlign w:val="center"/>
          </w:tcPr>
          <w:p w:rsidR="007C6926" w:rsidRPr="0012514B" w:rsidRDefault="007C6926" w:rsidP="00B74188">
            <w:pPr>
              <w:pStyle w:val="Eric1"/>
              <w:rPr>
                <w:color w:val="000000"/>
                <w:kern w:val="0"/>
              </w:rPr>
            </w:pPr>
            <w:r w:rsidRPr="0012514B">
              <w:rPr>
                <w:color w:val="000000"/>
                <w:kern w:val="0"/>
              </w:rPr>
              <w:t>260</w:t>
            </w:r>
          </w:p>
        </w:tc>
        <w:tc>
          <w:tcPr>
            <w:tcW w:w="540" w:type="pct"/>
            <w:vAlign w:val="center"/>
          </w:tcPr>
          <w:p w:rsidR="007C6926" w:rsidRPr="0012514B" w:rsidRDefault="007C6926" w:rsidP="00B74188">
            <w:pPr>
              <w:pStyle w:val="Eric1"/>
              <w:rPr>
                <w:color w:val="000000"/>
                <w:kern w:val="0"/>
              </w:rPr>
            </w:pPr>
            <w:r w:rsidRPr="0012514B">
              <w:rPr>
                <w:color w:val="000000"/>
                <w:kern w:val="0"/>
              </w:rPr>
              <w:t>270</w:t>
            </w:r>
          </w:p>
        </w:tc>
        <w:tc>
          <w:tcPr>
            <w:tcW w:w="464" w:type="pct"/>
            <w:vAlign w:val="center"/>
          </w:tcPr>
          <w:p w:rsidR="007C6926" w:rsidRPr="0012514B" w:rsidRDefault="007C6926" w:rsidP="00B74188">
            <w:pPr>
              <w:pStyle w:val="Eric1"/>
              <w:rPr>
                <w:color w:val="000000"/>
                <w:kern w:val="0"/>
              </w:rPr>
            </w:pPr>
            <w:r w:rsidRPr="0012514B">
              <w:rPr>
                <w:color w:val="000000"/>
                <w:kern w:val="0"/>
              </w:rPr>
              <w:t>260</w:t>
            </w:r>
          </w:p>
        </w:tc>
        <w:tc>
          <w:tcPr>
            <w:tcW w:w="541" w:type="pct"/>
            <w:vAlign w:val="center"/>
          </w:tcPr>
          <w:p w:rsidR="007C6926" w:rsidRPr="0012514B" w:rsidRDefault="007C6926" w:rsidP="00B74188">
            <w:pPr>
              <w:pStyle w:val="Eric1"/>
              <w:rPr>
                <w:color w:val="000000"/>
                <w:kern w:val="0"/>
              </w:rPr>
            </w:pPr>
            <w:r w:rsidRPr="0012514B">
              <w:rPr>
                <w:color w:val="000000"/>
                <w:kern w:val="0"/>
              </w:rPr>
              <w:t>270</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25</w:t>
            </w:r>
          </w:p>
        </w:tc>
        <w:tc>
          <w:tcPr>
            <w:tcW w:w="1390" w:type="pct"/>
            <w:vAlign w:val="center"/>
          </w:tcPr>
          <w:p w:rsidR="007C6926" w:rsidRPr="0012514B" w:rsidRDefault="007C6926" w:rsidP="00B74188">
            <w:pPr>
              <w:pStyle w:val="Eric1"/>
              <w:rPr>
                <w:color w:val="000000"/>
              </w:rPr>
            </w:pPr>
            <w:r w:rsidRPr="0012514B">
              <w:rPr>
                <w:color w:val="000000"/>
              </w:rPr>
              <w:t>软件测评</w:t>
            </w:r>
          </w:p>
        </w:tc>
        <w:tc>
          <w:tcPr>
            <w:tcW w:w="696" w:type="pct"/>
            <w:vAlign w:val="center"/>
          </w:tcPr>
          <w:p w:rsidR="007C6926" w:rsidRPr="0012514B" w:rsidRDefault="007C6926" w:rsidP="00B74188">
            <w:pPr>
              <w:pStyle w:val="Eric1"/>
              <w:rPr>
                <w:kern w:val="0"/>
                <w:lang w:val="zh-CN"/>
              </w:rPr>
            </w:pPr>
            <w:r w:rsidRPr="0012514B">
              <w:rPr>
                <w:kern w:val="0"/>
                <w:lang w:val="zh-CN"/>
              </w:rPr>
              <w:t>15</w:t>
            </w:r>
          </w:p>
        </w:tc>
        <w:tc>
          <w:tcPr>
            <w:tcW w:w="464" w:type="pct"/>
            <w:vAlign w:val="center"/>
          </w:tcPr>
          <w:p w:rsidR="007C6926" w:rsidRPr="0012514B" w:rsidRDefault="007C6926" w:rsidP="00B74188">
            <w:pPr>
              <w:pStyle w:val="Eric1"/>
              <w:rPr>
                <w:color w:val="000000"/>
                <w:kern w:val="0"/>
              </w:rPr>
            </w:pPr>
            <w:r w:rsidRPr="0012514B">
              <w:rPr>
                <w:color w:val="000000"/>
                <w:kern w:val="0"/>
              </w:rPr>
              <w:t>270</w:t>
            </w:r>
          </w:p>
        </w:tc>
        <w:tc>
          <w:tcPr>
            <w:tcW w:w="540" w:type="pct"/>
            <w:vAlign w:val="center"/>
          </w:tcPr>
          <w:p w:rsidR="007C6926" w:rsidRPr="0012514B" w:rsidRDefault="007C6926" w:rsidP="00B74188">
            <w:pPr>
              <w:pStyle w:val="Eric1"/>
              <w:rPr>
                <w:color w:val="000000"/>
                <w:kern w:val="0"/>
              </w:rPr>
            </w:pPr>
            <w:r w:rsidRPr="0012514B">
              <w:rPr>
                <w:color w:val="000000"/>
                <w:kern w:val="0"/>
              </w:rPr>
              <w:t>285</w:t>
            </w:r>
          </w:p>
        </w:tc>
        <w:tc>
          <w:tcPr>
            <w:tcW w:w="464" w:type="pct"/>
            <w:vAlign w:val="center"/>
          </w:tcPr>
          <w:p w:rsidR="007C6926" w:rsidRPr="0012514B" w:rsidRDefault="007C6926" w:rsidP="00B74188">
            <w:pPr>
              <w:pStyle w:val="Eric1"/>
              <w:rPr>
                <w:color w:val="000000"/>
                <w:kern w:val="0"/>
              </w:rPr>
            </w:pPr>
            <w:r w:rsidRPr="0012514B">
              <w:rPr>
                <w:color w:val="000000"/>
                <w:kern w:val="0"/>
              </w:rPr>
              <w:t>270</w:t>
            </w:r>
          </w:p>
        </w:tc>
        <w:tc>
          <w:tcPr>
            <w:tcW w:w="541" w:type="pct"/>
            <w:vAlign w:val="center"/>
          </w:tcPr>
          <w:p w:rsidR="007C6926" w:rsidRPr="0012514B" w:rsidRDefault="007C6926" w:rsidP="00B74188">
            <w:pPr>
              <w:pStyle w:val="Eric1"/>
              <w:rPr>
                <w:color w:val="000000"/>
                <w:kern w:val="0"/>
              </w:rPr>
            </w:pPr>
            <w:r w:rsidRPr="0012514B">
              <w:rPr>
                <w:color w:val="000000"/>
                <w:kern w:val="0"/>
              </w:rPr>
              <w:t>285</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26</w:t>
            </w:r>
          </w:p>
        </w:tc>
        <w:tc>
          <w:tcPr>
            <w:tcW w:w="1390" w:type="pct"/>
            <w:vAlign w:val="center"/>
          </w:tcPr>
          <w:p w:rsidR="007C6926" w:rsidRPr="0012514B" w:rsidRDefault="007C6926" w:rsidP="00B74188">
            <w:pPr>
              <w:pStyle w:val="Eric1"/>
              <w:rPr>
                <w:color w:val="000000"/>
              </w:rPr>
            </w:pPr>
            <w:r w:rsidRPr="0012514B">
              <w:rPr>
                <w:color w:val="000000"/>
              </w:rPr>
              <w:t>地面试验</w:t>
            </w:r>
          </w:p>
        </w:tc>
        <w:tc>
          <w:tcPr>
            <w:tcW w:w="696" w:type="pct"/>
            <w:vAlign w:val="center"/>
          </w:tcPr>
          <w:p w:rsidR="007C6926" w:rsidRPr="0012514B" w:rsidRDefault="007C6926" w:rsidP="00B74188">
            <w:pPr>
              <w:pStyle w:val="Eric1"/>
              <w:rPr>
                <w:kern w:val="0"/>
                <w:lang w:val="zh-CN"/>
              </w:rPr>
            </w:pPr>
            <w:r w:rsidRPr="0012514B">
              <w:rPr>
                <w:kern w:val="0"/>
                <w:lang w:val="zh-CN"/>
              </w:rPr>
              <w:t>10</w:t>
            </w:r>
          </w:p>
        </w:tc>
        <w:tc>
          <w:tcPr>
            <w:tcW w:w="464" w:type="pct"/>
            <w:vAlign w:val="center"/>
          </w:tcPr>
          <w:p w:rsidR="007C6926" w:rsidRPr="0012514B" w:rsidRDefault="007C6926" w:rsidP="00B74188">
            <w:pPr>
              <w:pStyle w:val="Eric1"/>
              <w:rPr>
                <w:color w:val="000000"/>
                <w:kern w:val="0"/>
              </w:rPr>
            </w:pPr>
            <w:r w:rsidRPr="0012514B">
              <w:rPr>
                <w:color w:val="000000"/>
                <w:kern w:val="0"/>
              </w:rPr>
              <w:t>270</w:t>
            </w:r>
          </w:p>
        </w:tc>
        <w:tc>
          <w:tcPr>
            <w:tcW w:w="540" w:type="pct"/>
            <w:vAlign w:val="center"/>
          </w:tcPr>
          <w:p w:rsidR="007C6926" w:rsidRPr="0012514B" w:rsidRDefault="007C6926" w:rsidP="00B74188">
            <w:pPr>
              <w:pStyle w:val="Eric1"/>
              <w:rPr>
                <w:color w:val="000000"/>
                <w:kern w:val="0"/>
              </w:rPr>
            </w:pPr>
            <w:r w:rsidRPr="0012514B">
              <w:rPr>
                <w:color w:val="000000"/>
                <w:kern w:val="0"/>
              </w:rPr>
              <w:t>280</w:t>
            </w:r>
          </w:p>
        </w:tc>
        <w:tc>
          <w:tcPr>
            <w:tcW w:w="464" w:type="pct"/>
            <w:vAlign w:val="center"/>
          </w:tcPr>
          <w:p w:rsidR="007C6926" w:rsidRPr="0012514B" w:rsidRDefault="007C6926" w:rsidP="00B74188">
            <w:pPr>
              <w:pStyle w:val="Eric1"/>
              <w:rPr>
                <w:color w:val="000000"/>
                <w:kern w:val="0"/>
              </w:rPr>
            </w:pPr>
            <w:r w:rsidRPr="0012514B">
              <w:rPr>
                <w:color w:val="000000"/>
                <w:kern w:val="0"/>
              </w:rPr>
              <w:t>275</w:t>
            </w:r>
          </w:p>
        </w:tc>
        <w:tc>
          <w:tcPr>
            <w:tcW w:w="541" w:type="pct"/>
            <w:vAlign w:val="center"/>
          </w:tcPr>
          <w:p w:rsidR="007C6926" w:rsidRPr="0012514B" w:rsidRDefault="007C6926" w:rsidP="00B74188">
            <w:pPr>
              <w:pStyle w:val="Eric1"/>
              <w:rPr>
                <w:color w:val="000000"/>
                <w:kern w:val="0"/>
              </w:rPr>
            </w:pPr>
            <w:r w:rsidRPr="0012514B">
              <w:rPr>
                <w:color w:val="000000"/>
                <w:kern w:val="0"/>
              </w:rPr>
              <w:t>285</w:t>
            </w:r>
          </w:p>
        </w:tc>
        <w:tc>
          <w:tcPr>
            <w:tcW w:w="537" w:type="pct"/>
            <w:vAlign w:val="center"/>
          </w:tcPr>
          <w:p w:rsidR="007C6926" w:rsidRPr="0012514B" w:rsidRDefault="007C6926" w:rsidP="00B74188">
            <w:pPr>
              <w:pStyle w:val="Eric1"/>
              <w:rPr>
                <w:color w:val="000000"/>
                <w:kern w:val="0"/>
              </w:rPr>
            </w:pPr>
            <w:r w:rsidRPr="0012514B">
              <w:rPr>
                <w:color w:val="000000"/>
                <w:kern w:val="0"/>
              </w:rPr>
              <w:t>5</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27</w:t>
            </w:r>
          </w:p>
        </w:tc>
        <w:tc>
          <w:tcPr>
            <w:tcW w:w="1390" w:type="pct"/>
            <w:vAlign w:val="center"/>
          </w:tcPr>
          <w:p w:rsidR="007C6926" w:rsidRPr="0012514B" w:rsidRDefault="007C6926" w:rsidP="00B74188">
            <w:pPr>
              <w:pStyle w:val="Eric1"/>
              <w:rPr>
                <w:color w:val="000000"/>
              </w:rPr>
            </w:pPr>
            <w:r w:rsidRPr="0012514B">
              <w:rPr>
                <w:color w:val="000000"/>
              </w:rPr>
              <w:t>可靠性试验</w:t>
            </w:r>
          </w:p>
        </w:tc>
        <w:tc>
          <w:tcPr>
            <w:tcW w:w="696" w:type="pct"/>
            <w:vAlign w:val="center"/>
          </w:tcPr>
          <w:p w:rsidR="007C6926" w:rsidRPr="0012514B" w:rsidRDefault="007C6926" w:rsidP="00B74188">
            <w:pPr>
              <w:pStyle w:val="Eric1"/>
              <w:rPr>
                <w:kern w:val="0"/>
                <w:lang w:val="zh-CN"/>
              </w:rPr>
            </w:pPr>
            <w:r w:rsidRPr="0012514B">
              <w:rPr>
                <w:kern w:val="0"/>
                <w:lang w:val="zh-CN"/>
              </w:rPr>
              <w:t>10</w:t>
            </w:r>
          </w:p>
        </w:tc>
        <w:tc>
          <w:tcPr>
            <w:tcW w:w="464" w:type="pct"/>
            <w:vAlign w:val="center"/>
          </w:tcPr>
          <w:p w:rsidR="007C6926" w:rsidRPr="0012514B" w:rsidRDefault="007C6926" w:rsidP="00B74188">
            <w:pPr>
              <w:pStyle w:val="Eric1"/>
              <w:rPr>
                <w:color w:val="000000"/>
                <w:kern w:val="0"/>
              </w:rPr>
            </w:pPr>
            <w:r w:rsidRPr="0012514B">
              <w:rPr>
                <w:color w:val="000000"/>
                <w:kern w:val="0"/>
              </w:rPr>
              <w:t>270</w:t>
            </w:r>
          </w:p>
        </w:tc>
        <w:tc>
          <w:tcPr>
            <w:tcW w:w="540" w:type="pct"/>
            <w:vAlign w:val="center"/>
          </w:tcPr>
          <w:p w:rsidR="007C6926" w:rsidRPr="0012514B" w:rsidRDefault="007C6926" w:rsidP="00B74188">
            <w:pPr>
              <w:pStyle w:val="Eric1"/>
              <w:rPr>
                <w:color w:val="000000"/>
                <w:kern w:val="0"/>
              </w:rPr>
            </w:pPr>
            <w:r w:rsidRPr="0012514B">
              <w:rPr>
                <w:color w:val="000000"/>
                <w:kern w:val="0"/>
              </w:rPr>
              <w:t>280</w:t>
            </w:r>
          </w:p>
        </w:tc>
        <w:tc>
          <w:tcPr>
            <w:tcW w:w="464" w:type="pct"/>
            <w:vAlign w:val="center"/>
          </w:tcPr>
          <w:p w:rsidR="007C6926" w:rsidRPr="0012514B" w:rsidRDefault="007C6926" w:rsidP="00B74188">
            <w:pPr>
              <w:pStyle w:val="Eric1"/>
              <w:rPr>
                <w:color w:val="000000"/>
                <w:kern w:val="0"/>
              </w:rPr>
            </w:pPr>
            <w:r w:rsidRPr="0012514B">
              <w:rPr>
                <w:color w:val="000000"/>
                <w:kern w:val="0"/>
              </w:rPr>
              <w:t>275</w:t>
            </w:r>
          </w:p>
        </w:tc>
        <w:tc>
          <w:tcPr>
            <w:tcW w:w="541" w:type="pct"/>
            <w:vAlign w:val="center"/>
          </w:tcPr>
          <w:p w:rsidR="007C6926" w:rsidRPr="0012514B" w:rsidRDefault="007C6926" w:rsidP="00B74188">
            <w:pPr>
              <w:pStyle w:val="Eric1"/>
              <w:rPr>
                <w:color w:val="000000"/>
                <w:kern w:val="0"/>
              </w:rPr>
            </w:pPr>
            <w:r w:rsidRPr="0012514B">
              <w:rPr>
                <w:color w:val="000000"/>
                <w:kern w:val="0"/>
              </w:rPr>
              <w:t>285</w:t>
            </w:r>
          </w:p>
        </w:tc>
        <w:tc>
          <w:tcPr>
            <w:tcW w:w="537" w:type="pct"/>
            <w:vAlign w:val="center"/>
          </w:tcPr>
          <w:p w:rsidR="007C6926" w:rsidRPr="0012514B" w:rsidRDefault="007C6926" w:rsidP="00B74188">
            <w:pPr>
              <w:pStyle w:val="Eric1"/>
              <w:rPr>
                <w:color w:val="000000"/>
                <w:kern w:val="0"/>
              </w:rPr>
            </w:pPr>
            <w:r w:rsidRPr="0012514B">
              <w:rPr>
                <w:color w:val="000000"/>
                <w:kern w:val="0"/>
              </w:rPr>
              <w:t>5</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28</w:t>
            </w:r>
          </w:p>
        </w:tc>
        <w:tc>
          <w:tcPr>
            <w:tcW w:w="1390" w:type="pct"/>
            <w:vAlign w:val="center"/>
          </w:tcPr>
          <w:p w:rsidR="007C6926" w:rsidRPr="0012514B" w:rsidRDefault="007C6926" w:rsidP="00B74188">
            <w:pPr>
              <w:pStyle w:val="Eric1"/>
              <w:rPr>
                <w:color w:val="000000"/>
              </w:rPr>
            </w:pPr>
            <w:r w:rsidRPr="0012514B">
              <w:rPr>
                <w:color w:val="000000"/>
              </w:rPr>
              <w:t>鉴定试飞</w:t>
            </w:r>
          </w:p>
        </w:tc>
        <w:tc>
          <w:tcPr>
            <w:tcW w:w="696" w:type="pct"/>
            <w:vAlign w:val="center"/>
          </w:tcPr>
          <w:p w:rsidR="007C6926" w:rsidRPr="0012514B" w:rsidRDefault="007C6926" w:rsidP="00B74188">
            <w:pPr>
              <w:pStyle w:val="Eric1"/>
              <w:rPr>
                <w:kern w:val="0"/>
                <w:lang w:val="zh-CN"/>
              </w:rPr>
            </w:pPr>
            <w:r w:rsidRPr="0012514B">
              <w:rPr>
                <w:kern w:val="0"/>
                <w:lang w:val="zh-CN"/>
              </w:rPr>
              <w:t>5</w:t>
            </w:r>
          </w:p>
        </w:tc>
        <w:tc>
          <w:tcPr>
            <w:tcW w:w="464" w:type="pct"/>
            <w:vAlign w:val="center"/>
          </w:tcPr>
          <w:p w:rsidR="007C6926" w:rsidRPr="0012514B" w:rsidRDefault="007C6926" w:rsidP="00B74188">
            <w:pPr>
              <w:pStyle w:val="Eric1"/>
              <w:rPr>
                <w:color w:val="000000"/>
                <w:kern w:val="0"/>
              </w:rPr>
            </w:pPr>
            <w:r w:rsidRPr="0012514B">
              <w:rPr>
                <w:color w:val="000000"/>
                <w:kern w:val="0"/>
              </w:rPr>
              <w:t>285</w:t>
            </w:r>
          </w:p>
        </w:tc>
        <w:tc>
          <w:tcPr>
            <w:tcW w:w="540" w:type="pct"/>
            <w:vAlign w:val="center"/>
          </w:tcPr>
          <w:p w:rsidR="007C6926" w:rsidRPr="0012514B" w:rsidRDefault="007C6926" w:rsidP="00B74188">
            <w:pPr>
              <w:pStyle w:val="Eric1"/>
              <w:rPr>
                <w:color w:val="000000"/>
                <w:kern w:val="0"/>
              </w:rPr>
            </w:pPr>
            <w:r w:rsidRPr="0012514B">
              <w:rPr>
                <w:color w:val="000000"/>
                <w:kern w:val="0"/>
              </w:rPr>
              <w:t>290</w:t>
            </w:r>
          </w:p>
        </w:tc>
        <w:tc>
          <w:tcPr>
            <w:tcW w:w="464" w:type="pct"/>
            <w:vAlign w:val="center"/>
          </w:tcPr>
          <w:p w:rsidR="007C6926" w:rsidRPr="0012514B" w:rsidRDefault="007C6926" w:rsidP="00B74188">
            <w:pPr>
              <w:pStyle w:val="Eric1"/>
              <w:rPr>
                <w:color w:val="000000"/>
                <w:kern w:val="0"/>
              </w:rPr>
            </w:pPr>
            <w:r w:rsidRPr="0012514B">
              <w:rPr>
                <w:color w:val="000000"/>
                <w:kern w:val="0"/>
              </w:rPr>
              <w:t>285</w:t>
            </w:r>
          </w:p>
        </w:tc>
        <w:tc>
          <w:tcPr>
            <w:tcW w:w="541" w:type="pct"/>
            <w:vAlign w:val="center"/>
          </w:tcPr>
          <w:p w:rsidR="007C6926" w:rsidRPr="0012514B" w:rsidRDefault="007C6926" w:rsidP="00B74188">
            <w:pPr>
              <w:pStyle w:val="Eric1"/>
              <w:rPr>
                <w:color w:val="000000"/>
                <w:kern w:val="0"/>
              </w:rPr>
            </w:pPr>
            <w:r w:rsidRPr="0012514B">
              <w:rPr>
                <w:color w:val="000000"/>
                <w:kern w:val="0"/>
              </w:rPr>
              <w:t>290</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r w:rsidR="007C6926" w:rsidRPr="0012514B" w:rsidTr="00BC0B60">
        <w:trPr>
          <w:trHeight w:hRule="exact" w:val="340"/>
        </w:trPr>
        <w:tc>
          <w:tcPr>
            <w:tcW w:w="368" w:type="pct"/>
            <w:vAlign w:val="center"/>
          </w:tcPr>
          <w:p w:rsidR="007C6926" w:rsidRPr="0012514B" w:rsidRDefault="007C6926" w:rsidP="00B74188">
            <w:pPr>
              <w:pStyle w:val="Eric1"/>
            </w:pPr>
            <w:r w:rsidRPr="0012514B">
              <w:t>29</w:t>
            </w:r>
          </w:p>
        </w:tc>
        <w:tc>
          <w:tcPr>
            <w:tcW w:w="1390" w:type="pct"/>
            <w:vAlign w:val="center"/>
          </w:tcPr>
          <w:p w:rsidR="007C6926" w:rsidRPr="0012514B" w:rsidRDefault="007C6926" w:rsidP="00B74188">
            <w:pPr>
              <w:pStyle w:val="Eric1"/>
              <w:rPr>
                <w:color w:val="000000"/>
              </w:rPr>
            </w:pPr>
            <w:r w:rsidRPr="0012514B">
              <w:rPr>
                <w:color w:val="000000"/>
              </w:rPr>
              <w:t>鉴定审查</w:t>
            </w:r>
          </w:p>
        </w:tc>
        <w:tc>
          <w:tcPr>
            <w:tcW w:w="696" w:type="pct"/>
            <w:vAlign w:val="center"/>
          </w:tcPr>
          <w:p w:rsidR="007C6926" w:rsidRPr="0012514B" w:rsidRDefault="007C6926" w:rsidP="00B74188">
            <w:pPr>
              <w:pStyle w:val="Eric1"/>
              <w:rPr>
                <w:kern w:val="0"/>
                <w:lang w:val="zh-CN"/>
              </w:rPr>
            </w:pPr>
            <w:r w:rsidRPr="0012514B">
              <w:rPr>
                <w:kern w:val="0"/>
                <w:lang w:val="zh-CN"/>
              </w:rPr>
              <w:t>2</w:t>
            </w:r>
          </w:p>
        </w:tc>
        <w:tc>
          <w:tcPr>
            <w:tcW w:w="464" w:type="pct"/>
            <w:vAlign w:val="center"/>
          </w:tcPr>
          <w:p w:rsidR="007C6926" w:rsidRPr="0012514B" w:rsidRDefault="007C6926" w:rsidP="00B74188">
            <w:pPr>
              <w:pStyle w:val="Eric1"/>
              <w:rPr>
                <w:color w:val="000000"/>
                <w:kern w:val="0"/>
              </w:rPr>
            </w:pPr>
            <w:r w:rsidRPr="0012514B">
              <w:rPr>
                <w:color w:val="000000"/>
                <w:kern w:val="0"/>
              </w:rPr>
              <w:t>290</w:t>
            </w:r>
          </w:p>
        </w:tc>
        <w:tc>
          <w:tcPr>
            <w:tcW w:w="540" w:type="pct"/>
            <w:vAlign w:val="center"/>
          </w:tcPr>
          <w:p w:rsidR="007C6926" w:rsidRPr="0012514B" w:rsidRDefault="007C6926" w:rsidP="00B74188">
            <w:pPr>
              <w:pStyle w:val="Eric1"/>
              <w:rPr>
                <w:color w:val="000000"/>
                <w:kern w:val="0"/>
              </w:rPr>
            </w:pPr>
            <w:r w:rsidRPr="0012514B">
              <w:rPr>
                <w:color w:val="000000"/>
                <w:kern w:val="0"/>
              </w:rPr>
              <w:t>292</w:t>
            </w:r>
          </w:p>
        </w:tc>
        <w:tc>
          <w:tcPr>
            <w:tcW w:w="464" w:type="pct"/>
            <w:vAlign w:val="center"/>
          </w:tcPr>
          <w:p w:rsidR="007C6926" w:rsidRPr="0012514B" w:rsidRDefault="007C6926" w:rsidP="00B74188">
            <w:pPr>
              <w:pStyle w:val="Eric1"/>
              <w:rPr>
                <w:color w:val="000000"/>
                <w:kern w:val="0"/>
              </w:rPr>
            </w:pPr>
            <w:r w:rsidRPr="0012514B">
              <w:rPr>
                <w:color w:val="000000"/>
                <w:kern w:val="0"/>
              </w:rPr>
              <w:t>290</w:t>
            </w:r>
          </w:p>
        </w:tc>
        <w:tc>
          <w:tcPr>
            <w:tcW w:w="541" w:type="pct"/>
            <w:vAlign w:val="center"/>
          </w:tcPr>
          <w:p w:rsidR="007C6926" w:rsidRPr="0012514B" w:rsidRDefault="007C6926" w:rsidP="00B74188">
            <w:pPr>
              <w:pStyle w:val="Eric1"/>
              <w:rPr>
                <w:color w:val="000000"/>
                <w:kern w:val="0"/>
              </w:rPr>
            </w:pPr>
            <w:r w:rsidRPr="0012514B">
              <w:rPr>
                <w:color w:val="000000"/>
                <w:kern w:val="0"/>
              </w:rPr>
              <w:t>292</w:t>
            </w:r>
          </w:p>
        </w:tc>
        <w:tc>
          <w:tcPr>
            <w:tcW w:w="537" w:type="pct"/>
            <w:vAlign w:val="center"/>
          </w:tcPr>
          <w:p w:rsidR="007C6926" w:rsidRPr="0012514B" w:rsidRDefault="007C6926" w:rsidP="00B74188">
            <w:pPr>
              <w:pStyle w:val="Eric1"/>
              <w:rPr>
                <w:color w:val="000000"/>
                <w:kern w:val="0"/>
              </w:rPr>
            </w:pPr>
            <w:r w:rsidRPr="0012514B">
              <w:rPr>
                <w:color w:val="000000"/>
                <w:kern w:val="0"/>
              </w:rPr>
              <w:t>0</w:t>
            </w:r>
          </w:p>
        </w:tc>
      </w:tr>
    </w:tbl>
    <w:p w:rsidR="00B56E81" w:rsidRPr="00BC0B60" w:rsidRDefault="00B56E81" w:rsidP="00BC0B60">
      <w:pPr>
        <w:pStyle w:val="Eric"/>
        <w:ind w:firstLine="480"/>
      </w:pPr>
      <w:r w:rsidRPr="00BC0B60">
        <w:t>在计算出所有活动的</w:t>
      </w:r>
      <w:r w:rsidRPr="00BC0B60">
        <w:t>ES</w:t>
      </w:r>
      <w:r w:rsidRPr="00BC0B60">
        <w:t>，</w:t>
      </w:r>
      <w:r w:rsidRPr="00BC0B60">
        <w:t>EF</w:t>
      </w:r>
      <w:r w:rsidRPr="00BC0B60">
        <w:t>，</w:t>
      </w:r>
      <w:r w:rsidRPr="00BC0B60">
        <w:t>LS</w:t>
      </w:r>
      <w:r w:rsidRPr="00BC0B60">
        <w:t>，</w:t>
      </w:r>
      <w:r w:rsidRPr="00BC0B60">
        <w:t>LF</w:t>
      </w:r>
      <w:r w:rsidR="00FD08C0" w:rsidRPr="00BC0B60">
        <w:t>后，</w:t>
      </w:r>
      <w:r w:rsidR="00FD08C0" w:rsidRPr="00BC0B60">
        <w:rPr>
          <w:rFonts w:hint="eastAsia"/>
        </w:rPr>
        <w:t>通过</w:t>
      </w:r>
      <w:r w:rsidRPr="00BC0B60">
        <w:t>寻找总时差为</w:t>
      </w:r>
      <w:r w:rsidRPr="00BC0B60">
        <w:t>0</w:t>
      </w:r>
      <w:r w:rsidRPr="00BC0B60">
        <w:t>的活动，即可找出项目的关键路径。</w:t>
      </w:r>
    </w:p>
    <w:p w:rsidR="00B56E81" w:rsidRPr="00BC0B60" w:rsidRDefault="00B56E81" w:rsidP="00BC0B60">
      <w:pPr>
        <w:pStyle w:val="Eric"/>
        <w:ind w:firstLine="480"/>
      </w:pPr>
      <w:r w:rsidRPr="00BC0B60">
        <w:t>该项目的关键路径为：</w:t>
      </w:r>
    </w:p>
    <w:p w:rsidR="00B56E81" w:rsidRPr="00BC0B60" w:rsidRDefault="00B56E81" w:rsidP="00BC0B60">
      <w:pPr>
        <w:pStyle w:val="Eric"/>
        <w:ind w:firstLine="480"/>
      </w:pPr>
      <w:r w:rsidRPr="00BC0B60">
        <w:t>（</w:t>
      </w:r>
      <w:r w:rsidRPr="00BC0B60">
        <w:t>1</w:t>
      </w:r>
      <w:r w:rsidRPr="00BC0B60">
        <w:t>）逆向工程方案</w:t>
      </w:r>
      <w:r w:rsidRPr="00BC0B60">
        <w:t>—</w:t>
      </w:r>
      <w:r w:rsidRPr="00BC0B60">
        <w:t>（</w:t>
      </w:r>
      <w:r w:rsidRPr="00BC0B60">
        <w:t>2</w:t>
      </w:r>
      <w:r w:rsidRPr="00BC0B60">
        <w:t>）逆向工程设备准备</w:t>
      </w:r>
      <w:r w:rsidRPr="00BC0B60">
        <w:t>—</w:t>
      </w:r>
      <w:r w:rsidRPr="00BC0B60">
        <w:t>（</w:t>
      </w:r>
      <w:r w:rsidRPr="00BC0B60">
        <w:t>3</w:t>
      </w:r>
      <w:r w:rsidRPr="00BC0B60">
        <w:t>）拆解设备</w:t>
      </w:r>
      <w:r w:rsidRPr="00BC0B60">
        <w:t>—</w:t>
      </w:r>
      <w:r w:rsidRPr="00BC0B60">
        <w:t>（</w:t>
      </w:r>
      <w:r w:rsidRPr="00BC0B60">
        <w:t>5</w:t>
      </w:r>
      <w:r w:rsidRPr="00BC0B60">
        <w:t>）试验室分系统、组件测试</w:t>
      </w:r>
      <w:r w:rsidRPr="00BC0B60">
        <w:t>—</w:t>
      </w:r>
      <w:r w:rsidRPr="00BC0B60">
        <w:t>（</w:t>
      </w:r>
      <w:r w:rsidRPr="00BC0B60">
        <w:t>6</w:t>
      </w:r>
      <w:r w:rsidRPr="00BC0B60">
        <w:t>）系统方案设计</w:t>
      </w:r>
      <w:r w:rsidRPr="00BC0B60">
        <w:t>—</w:t>
      </w:r>
      <w:r w:rsidRPr="00BC0B60">
        <w:t>（</w:t>
      </w:r>
      <w:r w:rsidRPr="00BC0B60">
        <w:t>7</w:t>
      </w:r>
      <w:r w:rsidRPr="00BC0B60">
        <w:t>）分系统方案设计</w:t>
      </w:r>
      <w:r w:rsidRPr="00BC0B60">
        <w:t>—</w:t>
      </w:r>
      <w:r w:rsidRPr="00BC0B60">
        <w:t>（</w:t>
      </w:r>
      <w:r w:rsidRPr="00BC0B60">
        <w:t>8</w:t>
      </w:r>
      <w:r w:rsidRPr="00BC0B60">
        <w:t>）内部评审</w:t>
      </w:r>
      <w:r w:rsidRPr="00BC0B60">
        <w:t>—</w:t>
      </w:r>
      <w:r w:rsidRPr="00BC0B60">
        <w:t>（</w:t>
      </w:r>
      <w:r w:rsidRPr="00BC0B60">
        <w:t>10</w:t>
      </w:r>
      <w:r w:rsidRPr="00BC0B60">
        <w:t>）组件设计、投产</w:t>
      </w:r>
      <w:r w:rsidRPr="00BC0B60">
        <w:t>—</w:t>
      </w:r>
      <w:r w:rsidRPr="00BC0B60">
        <w:t>（</w:t>
      </w:r>
      <w:r w:rsidRPr="00BC0B60">
        <w:t>15</w:t>
      </w:r>
      <w:r w:rsidRPr="00BC0B60">
        <w:t>）零部件加工</w:t>
      </w:r>
      <w:r w:rsidRPr="00BC0B60">
        <w:t>—</w:t>
      </w:r>
      <w:r w:rsidRPr="00BC0B60">
        <w:t>（</w:t>
      </w:r>
      <w:r w:rsidRPr="00BC0B60">
        <w:t>16</w:t>
      </w:r>
      <w:r w:rsidRPr="00BC0B60">
        <w:t>）物资到货配套</w:t>
      </w:r>
      <w:r w:rsidRPr="00BC0B60">
        <w:t>—</w:t>
      </w:r>
      <w:r w:rsidRPr="00BC0B60">
        <w:t>（</w:t>
      </w:r>
      <w:r w:rsidRPr="00BC0B60">
        <w:t>17</w:t>
      </w:r>
      <w:r w:rsidRPr="00BC0B60">
        <w:t>）组件装配</w:t>
      </w:r>
      <w:r w:rsidRPr="00BC0B60">
        <w:t>—</w:t>
      </w:r>
      <w:r w:rsidRPr="00BC0B60">
        <w:t>（</w:t>
      </w:r>
      <w:r w:rsidRPr="00BC0B60">
        <w:t>18</w:t>
      </w:r>
      <w:r w:rsidRPr="00BC0B60">
        <w:t>）功能调试</w:t>
      </w:r>
      <w:r w:rsidRPr="00BC0B60">
        <w:t>—</w:t>
      </w:r>
      <w:r w:rsidRPr="00BC0B60">
        <w:t>（</w:t>
      </w:r>
      <w:r w:rsidRPr="00BC0B60">
        <w:t>19</w:t>
      </w:r>
      <w:r w:rsidRPr="00BC0B60">
        <w:t>）性能调试</w:t>
      </w:r>
      <w:r w:rsidRPr="00BC0B60">
        <w:t>—</w:t>
      </w:r>
      <w:r w:rsidRPr="00BC0B60">
        <w:t>（</w:t>
      </w:r>
      <w:r w:rsidRPr="00BC0B60">
        <w:t>20</w:t>
      </w:r>
      <w:r w:rsidRPr="00BC0B60">
        <w:t>）性能测试</w:t>
      </w:r>
      <w:r w:rsidRPr="00BC0B60">
        <w:t>—</w:t>
      </w:r>
      <w:r w:rsidRPr="00BC0B60">
        <w:t>（</w:t>
      </w:r>
      <w:r w:rsidRPr="00BC0B60">
        <w:t>21</w:t>
      </w:r>
      <w:r w:rsidRPr="00BC0B60">
        <w:t>）验收</w:t>
      </w:r>
      <w:r w:rsidRPr="00BC0B60">
        <w:t>—</w:t>
      </w:r>
      <w:r w:rsidRPr="00BC0B60">
        <w:t>（</w:t>
      </w:r>
      <w:r w:rsidRPr="00BC0B60">
        <w:t>22</w:t>
      </w:r>
      <w:r w:rsidRPr="00BC0B60">
        <w:t>）试验室联试</w:t>
      </w:r>
      <w:r w:rsidRPr="00BC0B60">
        <w:t>—</w:t>
      </w:r>
      <w:r w:rsidRPr="00BC0B60">
        <w:t>（</w:t>
      </w:r>
      <w:r w:rsidRPr="00BC0B60">
        <w:t>23</w:t>
      </w:r>
      <w:r w:rsidRPr="00BC0B60">
        <w:t>）装机联试</w:t>
      </w:r>
      <w:r w:rsidRPr="00BC0B60">
        <w:t>—</w:t>
      </w:r>
      <w:r w:rsidRPr="00BC0B60">
        <w:t>（</w:t>
      </w:r>
      <w:r w:rsidRPr="00BC0B60">
        <w:t>24</w:t>
      </w:r>
      <w:r w:rsidRPr="00BC0B60">
        <w:t>）调整试飞验证</w:t>
      </w:r>
      <w:r w:rsidRPr="00BC0B60">
        <w:t>—</w:t>
      </w:r>
      <w:r w:rsidRPr="00BC0B60">
        <w:t>（</w:t>
      </w:r>
      <w:r w:rsidRPr="00BC0B60">
        <w:t>25</w:t>
      </w:r>
      <w:r w:rsidRPr="00BC0B60">
        <w:t>）软件测评</w:t>
      </w:r>
      <w:r w:rsidRPr="00BC0B60">
        <w:t>—</w:t>
      </w:r>
      <w:r w:rsidRPr="00BC0B60">
        <w:t>（</w:t>
      </w:r>
      <w:r w:rsidRPr="00BC0B60">
        <w:t>28</w:t>
      </w:r>
      <w:r w:rsidRPr="00BC0B60">
        <w:t>）鉴定试飞</w:t>
      </w:r>
      <w:r w:rsidRPr="00BC0B60">
        <w:t>—</w:t>
      </w:r>
      <w:r w:rsidRPr="00BC0B60">
        <w:t>（</w:t>
      </w:r>
      <w:r w:rsidRPr="00BC0B60">
        <w:t>29</w:t>
      </w:r>
      <w:r w:rsidRPr="00BC0B60">
        <w:t>）鉴定审查。</w:t>
      </w:r>
    </w:p>
    <w:p w:rsidR="00B56E81" w:rsidRPr="00BC0B60" w:rsidRDefault="00B56E81" w:rsidP="00BC0B60">
      <w:pPr>
        <w:pStyle w:val="Eric"/>
        <w:ind w:firstLine="480"/>
      </w:pPr>
      <w:r w:rsidRPr="00BC0B60">
        <w:t>在</w:t>
      </w:r>
      <w:r w:rsidRPr="00BC0B60">
        <w:t>Microsoft Project</w:t>
      </w:r>
      <w:r w:rsidR="00ED79A5" w:rsidRPr="00BC0B60">
        <w:rPr>
          <w:rFonts w:hint="eastAsia"/>
        </w:rPr>
        <w:t xml:space="preserve"> 2007</w:t>
      </w:r>
      <w:r w:rsidRPr="00BC0B60">
        <w:t>软件中</w:t>
      </w:r>
      <w:r w:rsidR="00931D03" w:rsidRPr="00BC0B60">
        <w:t>做出</w:t>
      </w:r>
      <w:r w:rsidRPr="00BC0B60">
        <w:t>关键路径，如图</w:t>
      </w:r>
      <w:r w:rsidR="008E763A">
        <w:rPr>
          <w:rFonts w:hint="eastAsia"/>
        </w:rPr>
        <w:t>19</w:t>
      </w:r>
      <w:r w:rsidRPr="00BC0B60">
        <w:t>所示。</w:t>
      </w:r>
    </w:p>
    <w:p w:rsidR="00B56E81" w:rsidRPr="0012514B" w:rsidRDefault="00B56E81" w:rsidP="00F665D6">
      <w:pPr>
        <w:spacing w:line="288" w:lineRule="auto"/>
        <w:ind w:firstLineChars="200" w:firstLine="480"/>
        <w:rPr>
          <w:sz w:val="24"/>
        </w:rPr>
      </w:pPr>
    </w:p>
    <w:p w:rsidR="00B56E81" w:rsidRPr="0012514B" w:rsidRDefault="00B56E81" w:rsidP="00F665D6">
      <w:pPr>
        <w:spacing w:line="288" w:lineRule="auto"/>
        <w:ind w:firstLineChars="200" w:firstLine="480"/>
        <w:rPr>
          <w:sz w:val="24"/>
        </w:rPr>
        <w:sectPr w:rsidR="00B56E81" w:rsidRPr="0012514B" w:rsidSect="008E763A">
          <w:pgSz w:w="11907" w:h="16840" w:code="9"/>
          <w:pgMar w:top="1418" w:right="1134" w:bottom="1418" w:left="1701" w:header="851" w:footer="851" w:gutter="0"/>
          <w:cols w:space="425"/>
          <w:docGrid w:linePitch="384" w:charSpace="7430"/>
        </w:sectPr>
      </w:pPr>
    </w:p>
    <w:p w:rsidR="00B56E81" w:rsidRPr="0012514B" w:rsidRDefault="002A0105" w:rsidP="00B74188">
      <w:pPr>
        <w:pStyle w:val="Eric2"/>
      </w:pPr>
      <w:r>
        <w:rPr>
          <w:noProof/>
        </w:rPr>
        <w:lastRenderedPageBreak/>
        <w:drawing>
          <wp:inline distT="0" distB="0" distL="0" distR="0">
            <wp:extent cx="8893175" cy="3334385"/>
            <wp:effectExtent l="19050" t="0" r="3175" b="0"/>
            <wp:docPr id="3" name="图片 2" descr="初始关键路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初始关键路径图.jpg"/>
                    <pic:cNvPicPr/>
                  </pic:nvPicPr>
                  <pic:blipFill>
                    <a:blip r:embed="rId52"/>
                    <a:stretch>
                      <a:fillRect/>
                    </a:stretch>
                  </pic:blipFill>
                  <pic:spPr>
                    <a:xfrm>
                      <a:off x="0" y="0"/>
                      <a:ext cx="8893175" cy="3334385"/>
                    </a:xfrm>
                    <a:prstGeom prst="rect">
                      <a:avLst/>
                    </a:prstGeom>
                  </pic:spPr>
                </pic:pic>
              </a:graphicData>
            </a:graphic>
          </wp:inline>
        </w:drawing>
      </w:r>
    </w:p>
    <w:p w:rsidR="00B56E81" w:rsidRPr="0012514B" w:rsidRDefault="00B56E81" w:rsidP="007C6926">
      <w:pPr>
        <w:pStyle w:val="Eric2"/>
        <w:sectPr w:rsidR="00B56E81" w:rsidRPr="0012514B" w:rsidSect="009137CB">
          <w:pgSz w:w="16840" w:h="11907" w:orient="landscape" w:code="9"/>
          <w:pgMar w:top="1701" w:right="1134" w:bottom="1418" w:left="1701" w:header="851" w:footer="851" w:gutter="0"/>
          <w:cols w:space="425"/>
          <w:docGrid w:linePitch="384" w:charSpace="7430"/>
        </w:sectPr>
      </w:pPr>
      <w:r w:rsidRPr="00B74188">
        <w:t>图</w:t>
      </w:r>
      <w:r w:rsidR="008E763A">
        <w:rPr>
          <w:rFonts w:hint="eastAsia"/>
        </w:rPr>
        <w:t>19</w:t>
      </w:r>
      <w:r w:rsidR="006E5136" w:rsidRPr="00B74188">
        <w:t xml:space="preserve">  </w:t>
      </w:r>
      <w:r w:rsidR="00386C49" w:rsidRPr="00B74188">
        <w:t>R</w:t>
      </w:r>
      <w:r w:rsidR="00386C49" w:rsidRPr="00B74188">
        <w:t>监控系统</w:t>
      </w:r>
      <w:r w:rsidRPr="00B74188">
        <w:t>研发项目关键路径图</w:t>
      </w:r>
    </w:p>
    <w:p w:rsidR="00B56E81" w:rsidRPr="0012514B" w:rsidRDefault="00B56E81" w:rsidP="00291AA0">
      <w:pPr>
        <w:pStyle w:val="Eric"/>
        <w:ind w:firstLine="480"/>
      </w:pPr>
      <w:r w:rsidRPr="00ED79A5">
        <w:lastRenderedPageBreak/>
        <w:t>从</w:t>
      </w:r>
      <w:r w:rsidRPr="00ED79A5">
        <w:t>Microsoft Project 200</w:t>
      </w:r>
      <w:r w:rsidR="00B74188" w:rsidRPr="00ED79A5">
        <w:rPr>
          <w:rFonts w:hint="eastAsia"/>
        </w:rPr>
        <w:t>7</w:t>
      </w:r>
      <w:r w:rsidRPr="00ED79A5">
        <w:t>项目管理软件可以清楚看到</w:t>
      </w:r>
      <w:r w:rsidR="00386C49" w:rsidRPr="00ED79A5">
        <w:t>R</w:t>
      </w:r>
      <w:r w:rsidR="00386C49" w:rsidRPr="00ED79A5">
        <w:t>监控系统</w:t>
      </w:r>
      <w:r w:rsidRPr="00ED79A5">
        <w:t>研发项目各个工序的开始时间和完成时间，如表</w:t>
      </w:r>
      <w:r w:rsidR="00691317" w:rsidRPr="00ED79A5">
        <w:t>5</w:t>
      </w:r>
      <w:r w:rsidRPr="00ED79A5">
        <w:t>所示</w:t>
      </w:r>
      <w:r w:rsidRPr="0012514B">
        <w:t>。</w:t>
      </w:r>
    </w:p>
    <w:p w:rsidR="00B56E81" w:rsidRPr="0012514B" w:rsidRDefault="00B56E81" w:rsidP="00291AA0">
      <w:pPr>
        <w:pStyle w:val="Eric2"/>
      </w:pPr>
      <w:r w:rsidRPr="0012514B">
        <w:t>表</w:t>
      </w:r>
      <w:r w:rsidR="00691317" w:rsidRPr="0012514B">
        <w:t>5</w:t>
      </w:r>
      <w:r w:rsidR="006E5136" w:rsidRPr="0012514B">
        <w:t xml:space="preserve">  </w:t>
      </w:r>
      <w:r w:rsidR="00386C49" w:rsidRPr="0012514B">
        <w:t>R</w:t>
      </w:r>
      <w:r w:rsidR="00386C49" w:rsidRPr="0012514B">
        <w:t>监控系统</w:t>
      </w:r>
      <w:r w:rsidRPr="0012514B">
        <w:t>研发项目工序计划时间表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2696"/>
        <w:gridCol w:w="1273"/>
        <w:gridCol w:w="2127"/>
        <w:gridCol w:w="2517"/>
      </w:tblGrid>
      <w:tr w:rsidR="005979E2" w:rsidRPr="0012514B" w:rsidTr="00291AA0">
        <w:trPr>
          <w:trHeight w:hRule="exact" w:val="680"/>
        </w:trPr>
        <w:tc>
          <w:tcPr>
            <w:tcW w:w="363" w:type="pct"/>
            <w:vAlign w:val="center"/>
          </w:tcPr>
          <w:p w:rsidR="005979E2" w:rsidRPr="0012514B" w:rsidRDefault="005979E2" w:rsidP="00291AA0">
            <w:pPr>
              <w:pStyle w:val="Eric1"/>
            </w:pPr>
            <w:bookmarkStart w:id="56" w:name="OLE_LINK7"/>
            <w:bookmarkStart w:id="57" w:name="OLE_LINK8"/>
            <w:r w:rsidRPr="0012514B">
              <w:t>序号</w:t>
            </w:r>
          </w:p>
        </w:tc>
        <w:tc>
          <w:tcPr>
            <w:tcW w:w="1451" w:type="pct"/>
            <w:vAlign w:val="center"/>
          </w:tcPr>
          <w:p w:rsidR="005979E2" w:rsidRPr="0012514B" w:rsidRDefault="005979E2" w:rsidP="00291AA0">
            <w:pPr>
              <w:pStyle w:val="Eric1"/>
            </w:pPr>
            <w:r w:rsidRPr="0012514B">
              <w:t>工作名称</w:t>
            </w:r>
          </w:p>
        </w:tc>
        <w:tc>
          <w:tcPr>
            <w:tcW w:w="685" w:type="pct"/>
            <w:vAlign w:val="center"/>
          </w:tcPr>
          <w:p w:rsidR="005979E2" w:rsidRPr="0012514B" w:rsidRDefault="005979E2" w:rsidP="00291AA0">
            <w:pPr>
              <w:pStyle w:val="Eric1"/>
            </w:pPr>
            <w:r w:rsidRPr="0012514B">
              <w:t>计划工期</w:t>
            </w:r>
          </w:p>
          <w:p w:rsidR="005979E2" w:rsidRPr="0012514B" w:rsidRDefault="005979E2" w:rsidP="00291AA0">
            <w:pPr>
              <w:pStyle w:val="Eric1"/>
            </w:pPr>
            <w:r w:rsidRPr="0012514B">
              <w:t>（工作日）</w:t>
            </w:r>
          </w:p>
        </w:tc>
        <w:tc>
          <w:tcPr>
            <w:tcW w:w="1145" w:type="pct"/>
            <w:vAlign w:val="center"/>
          </w:tcPr>
          <w:p w:rsidR="005979E2" w:rsidRPr="0012514B" w:rsidRDefault="005979E2" w:rsidP="00291AA0">
            <w:pPr>
              <w:pStyle w:val="Eric1"/>
            </w:pPr>
            <w:r w:rsidRPr="0012514B">
              <w:t>开始时间</w:t>
            </w:r>
          </w:p>
        </w:tc>
        <w:tc>
          <w:tcPr>
            <w:tcW w:w="1355" w:type="pct"/>
            <w:vAlign w:val="center"/>
          </w:tcPr>
          <w:p w:rsidR="005979E2" w:rsidRPr="0012514B" w:rsidRDefault="005979E2" w:rsidP="00291AA0">
            <w:pPr>
              <w:pStyle w:val="Eric1"/>
            </w:pPr>
            <w:r w:rsidRPr="0012514B">
              <w:t>完成时间</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w:t>
            </w:r>
          </w:p>
        </w:tc>
        <w:tc>
          <w:tcPr>
            <w:tcW w:w="1451" w:type="pct"/>
            <w:vAlign w:val="center"/>
          </w:tcPr>
          <w:p w:rsidR="002A0105" w:rsidRPr="0012514B" w:rsidRDefault="002A0105" w:rsidP="00291AA0">
            <w:pPr>
              <w:pStyle w:val="Eric1"/>
            </w:pPr>
            <w:r w:rsidRPr="0012514B">
              <w:t>逆向工程方案</w:t>
            </w:r>
          </w:p>
        </w:tc>
        <w:tc>
          <w:tcPr>
            <w:tcW w:w="685" w:type="pct"/>
            <w:vAlign w:val="center"/>
          </w:tcPr>
          <w:p w:rsidR="002A0105" w:rsidRPr="0012514B" w:rsidRDefault="002A0105" w:rsidP="00291AA0">
            <w:pPr>
              <w:pStyle w:val="Eric1"/>
            </w:pPr>
            <w:r w:rsidRPr="0012514B">
              <w:t>25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5</w:t>
            </w:r>
            <w:r w:rsidRPr="002A0105">
              <w:rPr>
                <w:rFonts w:hint="eastAsia"/>
                <w:sz w:val="22"/>
                <w:szCs w:val="22"/>
              </w:rPr>
              <w:t>月</w:t>
            </w:r>
            <w:r w:rsidRPr="002A0105">
              <w:rPr>
                <w:rFonts w:hint="eastAsia"/>
                <w:sz w:val="22"/>
                <w:szCs w:val="22"/>
              </w:rPr>
              <w:t>20</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23</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w:t>
            </w:r>
          </w:p>
        </w:tc>
        <w:tc>
          <w:tcPr>
            <w:tcW w:w="1451" w:type="pct"/>
            <w:vAlign w:val="center"/>
          </w:tcPr>
          <w:p w:rsidR="002A0105" w:rsidRPr="0012514B" w:rsidRDefault="002A0105" w:rsidP="00291AA0">
            <w:pPr>
              <w:pStyle w:val="Eric1"/>
            </w:pPr>
            <w:r w:rsidRPr="0012514B">
              <w:t>逆向工程设备准备</w:t>
            </w:r>
          </w:p>
        </w:tc>
        <w:tc>
          <w:tcPr>
            <w:tcW w:w="685" w:type="pct"/>
            <w:vAlign w:val="center"/>
          </w:tcPr>
          <w:p w:rsidR="002A0105" w:rsidRPr="0012514B" w:rsidRDefault="002A0105" w:rsidP="00291AA0">
            <w:pPr>
              <w:pStyle w:val="Eric1"/>
            </w:pPr>
            <w:r w:rsidRPr="0012514B">
              <w:t>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24</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30</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3</w:t>
            </w:r>
          </w:p>
        </w:tc>
        <w:tc>
          <w:tcPr>
            <w:tcW w:w="1451" w:type="pct"/>
            <w:vAlign w:val="center"/>
          </w:tcPr>
          <w:p w:rsidR="002A0105" w:rsidRPr="0012514B" w:rsidRDefault="002A0105" w:rsidP="00291AA0">
            <w:pPr>
              <w:pStyle w:val="Eric1"/>
            </w:pPr>
            <w:r w:rsidRPr="0012514B">
              <w:t>拆解设备</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1</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14</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4</w:t>
            </w:r>
          </w:p>
        </w:tc>
        <w:tc>
          <w:tcPr>
            <w:tcW w:w="1451" w:type="pct"/>
            <w:vAlign w:val="center"/>
          </w:tcPr>
          <w:p w:rsidR="002A0105" w:rsidRPr="0012514B" w:rsidRDefault="002A0105" w:rsidP="00291AA0">
            <w:pPr>
              <w:pStyle w:val="Eric1"/>
            </w:pPr>
            <w:r w:rsidRPr="0012514B">
              <w:t>试验室系统测试</w:t>
            </w:r>
          </w:p>
        </w:tc>
        <w:tc>
          <w:tcPr>
            <w:tcW w:w="685" w:type="pct"/>
            <w:vAlign w:val="center"/>
          </w:tcPr>
          <w:p w:rsidR="002A0105" w:rsidRPr="0012514B" w:rsidRDefault="002A0105" w:rsidP="00291AA0">
            <w:pPr>
              <w:pStyle w:val="Eric1"/>
            </w:pPr>
            <w:r w:rsidRPr="0012514B">
              <w:t>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15</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21</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5</w:t>
            </w:r>
          </w:p>
        </w:tc>
        <w:tc>
          <w:tcPr>
            <w:tcW w:w="1451" w:type="pct"/>
            <w:vAlign w:val="center"/>
          </w:tcPr>
          <w:p w:rsidR="002A0105" w:rsidRPr="0012514B" w:rsidRDefault="002A0105" w:rsidP="00291AA0">
            <w:pPr>
              <w:pStyle w:val="Eric1"/>
            </w:pPr>
            <w:r w:rsidRPr="0012514B">
              <w:t>试验室分系统、组件测试</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15</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28</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6</w:t>
            </w:r>
          </w:p>
        </w:tc>
        <w:tc>
          <w:tcPr>
            <w:tcW w:w="1451" w:type="pct"/>
            <w:vAlign w:val="center"/>
          </w:tcPr>
          <w:p w:rsidR="002A0105" w:rsidRPr="0012514B" w:rsidRDefault="002A0105" w:rsidP="00291AA0">
            <w:pPr>
              <w:pStyle w:val="Eric1"/>
            </w:pPr>
            <w:r w:rsidRPr="0012514B">
              <w:t>系统方案设计</w:t>
            </w:r>
          </w:p>
        </w:tc>
        <w:tc>
          <w:tcPr>
            <w:tcW w:w="685" w:type="pct"/>
            <w:vAlign w:val="center"/>
          </w:tcPr>
          <w:p w:rsidR="002A0105" w:rsidRPr="0012514B" w:rsidRDefault="002A0105" w:rsidP="00291AA0">
            <w:pPr>
              <w:pStyle w:val="Eric1"/>
            </w:pPr>
            <w:r w:rsidRPr="0012514B">
              <w:t>20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29</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8</w:t>
            </w:r>
            <w:r w:rsidRPr="002A0105">
              <w:rPr>
                <w:rFonts w:hint="eastAsia"/>
                <w:sz w:val="22"/>
                <w:szCs w:val="22"/>
              </w:rPr>
              <w:t>月</w:t>
            </w:r>
            <w:r w:rsidRPr="002A0105">
              <w:rPr>
                <w:rFonts w:hint="eastAsia"/>
                <w:sz w:val="22"/>
                <w:szCs w:val="22"/>
              </w:rPr>
              <w:t>25</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7</w:t>
            </w:r>
          </w:p>
        </w:tc>
        <w:tc>
          <w:tcPr>
            <w:tcW w:w="1451" w:type="pct"/>
            <w:vAlign w:val="center"/>
          </w:tcPr>
          <w:p w:rsidR="002A0105" w:rsidRPr="0012514B" w:rsidRDefault="002A0105" w:rsidP="00291AA0">
            <w:pPr>
              <w:pStyle w:val="Eric1"/>
            </w:pPr>
            <w:r w:rsidRPr="0012514B">
              <w:t>分系统方案设计</w:t>
            </w:r>
          </w:p>
        </w:tc>
        <w:tc>
          <w:tcPr>
            <w:tcW w:w="685" w:type="pct"/>
            <w:vAlign w:val="center"/>
          </w:tcPr>
          <w:p w:rsidR="002A0105" w:rsidRPr="0012514B" w:rsidRDefault="002A0105" w:rsidP="00291AA0">
            <w:pPr>
              <w:pStyle w:val="Eric1"/>
            </w:pPr>
            <w:r w:rsidRPr="0012514B">
              <w:t>50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8</w:t>
            </w:r>
            <w:r w:rsidRPr="002A0105">
              <w:rPr>
                <w:rFonts w:hint="eastAsia"/>
                <w:sz w:val="22"/>
                <w:szCs w:val="22"/>
              </w:rPr>
              <w:t>月</w:t>
            </w:r>
            <w:r w:rsidRPr="002A0105">
              <w:rPr>
                <w:rFonts w:hint="eastAsia"/>
                <w:sz w:val="22"/>
                <w:szCs w:val="22"/>
              </w:rPr>
              <w:t>26</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3</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8</w:t>
            </w:r>
          </w:p>
        </w:tc>
        <w:tc>
          <w:tcPr>
            <w:tcW w:w="1451" w:type="pct"/>
            <w:vAlign w:val="center"/>
          </w:tcPr>
          <w:p w:rsidR="002A0105" w:rsidRPr="0012514B" w:rsidRDefault="002A0105" w:rsidP="00291AA0">
            <w:pPr>
              <w:pStyle w:val="Eric1"/>
            </w:pPr>
            <w:r w:rsidRPr="0012514B">
              <w:t>内部评审</w:t>
            </w:r>
          </w:p>
        </w:tc>
        <w:tc>
          <w:tcPr>
            <w:tcW w:w="685" w:type="pct"/>
            <w:vAlign w:val="center"/>
          </w:tcPr>
          <w:p w:rsidR="002A0105" w:rsidRPr="0012514B" w:rsidRDefault="002A0105" w:rsidP="00291AA0">
            <w:pPr>
              <w:pStyle w:val="Eric1"/>
            </w:pPr>
            <w:r w:rsidRPr="0012514B">
              <w:t>12</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4</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19</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9</w:t>
            </w:r>
          </w:p>
        </w:tc>
        <w:tc>
          <w:tcPr>
            <w:tcW w:w="1451" w:type="pct"/>
            <w:vAlign w:val="center"/>
          </w:tcPr>
          <w:p w:rsidR="002A0105" w:rsidRPr="0012514B" w:rsidRDefault="002A0105" w:rsidP="00291AA0">
            <w:pPr>
              <w:pStyle w:val="Eric1"/>
            </w:pPr>
            <w:r w:rsidRPr="0012514B">
              <w:t>外部评审</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4</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17</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10</w:t>
            </w:r>
          </w:p>
        </w:tc>
        <w:tc>
          <w:tcPr>
            <w:tcW w:w="1451" w:type="pct"/>
            <w:vAlign w:val="center"/>
          </w:tcPr>
          <w:p w:rsidR="002A0105" w:rsidRPr="0012514B" w:rsidRDefault="002A0105" w:rsidP="00291AA0">
            <w:pPr>
              <w:pStyle w:val="Eric1"/>
            </w:pPr>
            <w:r w:rsidRPr="0012514B">
              <w:t>组件设计、投产</w:t>
            </w:r>
          </w:p>
        </w:tc>
        <w:tc>
          <w:tcPr>
            <w:tcW w:w="685" w:type="pct"/>
            <w:vAlign w:val="center"/>
          </w:tcPr>
          <w:p w:rsidR="002A0105" w:rsidRPr="0012514B" w:rsidRDefault="002A0105" w:rsidP="00291AA0">
            <w:pPr>
              <w:pStyle w:val="Eric1"/>
            </w:pPr>
            <w:r w:rsidRPr="0012514B">
              <w:t>20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11</w:t>
            </w:r>
            <w:r w:rsidRPr="002A0105">
              <w:rPr>
                <w:rFonts w:hint="eastAsia"/>
                <w:sz w:val="22"/>
                <w:szCs w:val="22"/>
              </w:rPr>
              <w:t>月</w:t>
            </w:r>
            <w:r w:rsidRPr="002A0105">
              <w:rPr>
                <w:rFonts w:hint="eastAsia"/>
                <w:sz w:val="22"/>
                <w:szCs w:val="22"/>
              </w:rPr>
              <w:t>20</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12</w:t>
            </w:r>
            <w:r w:rsidRPr="002A0105">
              <w:rPr>
                <w:rFonts w:hint="eastAsia"/>
                <w:sz w:val="22"/>
                <w:szCs w:val="22"/>
              </w:rPr>
              <w:t>月</w:t>
            </w:r>
            <w:r w:rsidRPr="002A0105">
              <w:rPr>
                <w:rFonts w:hint="eastAsia"/>
                <w:sz w:val="22"/>
                <w:szCs w:val="22"/>
              </w:rPr>
              <w:t>17</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11</w:t>
            </w:r>
          </w:p>
        </w:tc>
        <w:tc>
          <w:tcPr>
            <w:tcW w:w="1451" w:type="pct"/>
            <w:vAlign w:val="center"/>
          </w:tcPr>
          <w:p w:rsidR="002A0105" w:rsidRPr="0012514B" w:rsidRDefault="002A0105" w:rsidP="00291AA0">
            <w:pPr>
              <w:pStyle w:val="Eric1"/>
            </w:pPr>
            <w:r w:rsidRPr="0012514B">
              <w:t>外包件协议、合同签订</w:t>
            </w:r>
          </w:p>
        </w:tc>
        <w:tc>
          <w:tcPr>
            <w:tcW w:w="685" w:type="pct"/>
            <w:vAlign w:val="center"/>
          </w:tcPr>
          <w:p w:rsidR="002A0105" w:rsidRPr="0012514B" w:rsidRDefault="002A0105" w:rsidP="00291AA0">
            <w:pPr>
              <w:pStyle w:val="Eric1"/>
            </w:pPr>
            <w:r w:rsidRPr="0012514B">
              <w:t>15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12</w:t>
            </w:r>
            <w:r w:rsidRPr="002A0105">
              <w:rPr>
                <w:rFonts w:hint="eastAsia"/>
                <w:sz w:val="22"/>
                <w:szCs w:val="22"/>
              </w:rPr>
              <w:t>月</w:t>
            </w:r>
            <w:r w:rsidRPr="002A0105">
              <w:rPr>
                <w:rFonts w:hint="eastAsia"/>
                <w:sz w:val="22"/>
                <w:szCs w:val="22"/>
              </w:rPr>
              <w:t>18</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7</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12</w:t>
            </w:r>
          </w:p>
        </w:tc>
        <w:tc>
          <w:tcPr>
            <w:tcW w:w="1451" w:type="pct"/>
            <w:vAlign w:val="center"/>
          </w:tcPr>
          <w:p w:rsidR="002A0105" w:rsidRPr="0012514B" w:rsidRDefault="002A0105" w:rsidP="00291AA0">
            <w:pPr>
              <w:pStyle w:val="Eric1"/>
            </w:pPr>
            <w:r w:rsidRPr="0012514B">
              <w:t>物资采购</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8</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21</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13</w:t>
            </w:r>
          </w:p>
        </w:tc>
        <w:tc>
          <w:tcPr>
            <w:tcW w:w="1451" w:type="pct"/>
            <w:vAlign w:val="center"/>
          </w:tcPr>
          <w:p w:rsidR="002A0105" w:rsidRPr="0012514B" w:rsidRDefault="002A0105" w:rsidP="00291AA0">
            <w:pPr>
              <w:pStyle w:val="Eric1"/>
            </w:pPr>
            <w:r w:rsidRPr="0012514B">
              <w:t>配套设备投产、外包</w:t>
            </w:r>
          </w:p>
        </w:tc>
        <w:tc>
          <w:tcPr>
            <w:tcW w:w="685" w:type="pct"/>
            <w:vAlign w:val="center"/>
          </w:tcPr>
          <w:p w:rsidR="002A0105" w:rsidRPr="0012514B" w:rsidRDefault="002A0105" w:rsidP="00291AA0">
            <w:pPr>
              <w:pStyle w:val="Eric1"/>
            </w:pPr>
            <w:r w:rsidRPr="0012514B">
              <w:t>15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22</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2</w:t>
            </w:r>
            <w:r w:rsidRPr="002A0105">
              <w:rPr>
                <w:rFonts w:hint="eastAsia"/>
                <w:sz w:val="22"/>
                <w:szCs w:val="22"/>
              </w:rPr>
              <w:t>月</w:t>
            </w:r>
            <w:r w:rsidRPr="002A0105">
              <w:rPr>
                <w:rFonts w:hint="eastAsia"/>
                <w:sz w:val="22"/>
                <w:szCs w:val="22"/>
              </w:rPr>
              <w:t>11</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14</w:t>
            </w:r>
          </w:p>
        </w:tc>
        <w:tc>
          <w:tcPr>
            <w:tcW w:w="1451" w:type="pct"/>
            <w:vAlign w:val="center"/>
          </w:tcPr>
          <w:p w:rsidR="002A0105" w:rsidRPr="0012514B" w:rsidRDefault="002A0105" w:rsidP="00291AA0">
            <w:pPr>
              <w:pStyle w:val="Eric1"/>
            </w:pPr>
            <w:r w:rsidRPr="0012514B">
              <w:t>软件研制</w:t>
            </w:r>
          </w:p>
        </w:tc>
        <w:tc>
          <w:tcPr>
            <w:tcW w:w="685" w:type="pct"/>
            <w:vAlign w:val="center"/>
          </w:tcPr>
          <w:p w:rsidR="002A0105" w:rsidRPr="0012514B" w:rsidRDefault="002A0105" w:rsidP="00291AA0">
            <w:pPr>
              <w:pStyle w:val="Eric1"/>
            </w:pPr>
            <w:r w:rsidRPr="0012514B">
              <w:t>35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12</w:t>
            </w:r>
            <w:r w:rsidRPr="002A0105">
              <w:rPr>
                <w:rFonts w:hint="eastAsia"/>
                <w:sz w:val="22"/>
                <w:szCs w:val="22"/>
              </w:rPr>
              <w:t>月</w:t>
            </w:r>
            <w:r w:rsidRPr="002A0105">
              <w:rPr>
                <w:rFonts w:hint="eastAsia"/>
                <w:sz w:val="22"/>
                <w:szCs w:val="22"/>
              </w:rPr>
              <w:t>18</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2</w:t>
            </w:r>
            <w:r w:rsidRPr="002A0105">
              <w:rPr>
                <w:rFonts w:hint="eastAsia"/>
                <w:sz w:val="22"/>
                <w:szCs w:val="22"/>
              </w:rPr>
              <w:t>月</w:t>
            </w:r>
            <w:r w:rsidRPr="002A0105">
              <w:rPr>
                <w:rFonts w:hint="eastAsia"/>
                <w:sz w:val="22"/>
                <w:szCs w:val="22"/>
              </w:rPr>
              <w:t>4</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15</w:t>
            </w:r>
          </w:p>
        </w:tc>
        <w:tc>
          <w:tcPr>
            <w:tcW w:w="1451" w:type="pct"/>
            <w:vAlign w:val="center"/>
          </w:tcPr>
          <w:p w:rsidR="002A0105" w:rsidRPr="0012514B" w:rsidRDefault="002A0105" w:rsidP="00291AA0">
            <w:pPr>
              <w:pStyle w:val="Eric1"/>
            </w:pPr>
            <w:r w:rsidRPr="0012514B">
              <w:t>零部件加工</w:t>
            </w:r>
          </w:p>
        </w:tc>
        <w:tc>
          <w:tcPr>
            <w:tcW w:w="685" w:type="pct"/>
            <w:vAlign w:val="center"/>
          </w:tcPr>
          <w:p w:rsidR="002A0105" w:rsidRPr="0012514B" w:rsidRDefault="002A0105" w:rsidP="00291AA0">
            <w:pPr>
              <w:pStyle w:val="Eric1"/>
            </w:pPr>
            <w:r w:rsidRPr="0012514B">
              <w:t>20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2014</w:t>
            </w:r>
            <w:r w:rsidRPr="002A0105">
              <w:rPr>
                <w:rFonts w:hint="eastAsia"/>
                <w:sz w:val="22"/>
                <w:szCs w:val="22"/>
              </w:rPr>
              <w:t>年</w:t>
            </w:r>
            <w:r w:rsidRPr="002A0105">
              <w:rPr>
                <w:rFonts w:hint="eastAsia"/>
                <w:sz w:val="22"/>
                <w:szCs w:val="22"/>
              </w:rPr>
              <w:t>12</w:t>
            </w:r>
            <w:r w:rsidRPr="002A0105">
              <w:rPr>
                <w:rFonts w:hint="eastAsia"/>
                <w:sz w:val="22"/>
                <w:szCs w:val="22"/>
              </w:rPr>
              <w:t>月</w:t>
            </w:r>
            <w:r w:rsidRPr="002A0105">
              <w:rPr>
                <w:rFonts w:hint="eastAsia"/>
                <w:sz w:val="22"/>
                <w:szCs w:val="22"/>
              </w:rPr>
              <w:t>18</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14</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16</w:t>
            </w:r>
          </w:p>
        </w:tc>
        <w:tc>
          <w:tcPr>
            <w:tcW w:w="1451" w:type="pct"/>
            <w:vAlign w:val="center"/>
          </w:tcPr>
          <w:p w:rsidR="002A0105" w:rsidRPr="0012514B" w:rsidRDefault="002A0105" w:rsidP="00291AA0">
            <w:pPr>
              <w:pStyle w:val="Eric1"/>
            </w:pPr>
            <w:r w:rsidRPr="0012514B">
              <w:t>物资到货配套</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15</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28</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17</w:t>
            </w:r>
          </w:p>
        </w:tc>
        <w:tc>
          <w:tcPr>
            <w:tcW w:w="1451" w:type="pct"/>
            <w:vAlign w:val="center"/>
          </w:tcPr>
          <w:p w:rsidR="002A0105" w:rsidRPr="0012514B" w:rsidRDefault="002A0105" w:rsidP="00291AA0">
            <w:pPr>
              <w:pStyle w:val="Eric1"/>
            </w:pPr>
            <w:r w:rsidRPr="0012514B">
              <w:t>组件装配</w:t>
            </w:r>
          </w:p>
        </w:tc>
        <w:tc>
          <w:tcPr>
            <w:tcW w:w="685" w:type="pct"/>
            <w:vAlign w:val="center"/>
          </w:tcPr>
          <w:p w:rsidR="002A0105" w:rsidRPr="0012514B" w:rsidRDefault="002A0105" w:rsidP="00291AA0">
            <w:pPr>
              <w:pStyle w:val="Eric1"/>
            </w:pPr>
            <w:r w:rsidRPr="0012514B">
              <w:t>25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1</w:t>
            </w:r>
            <w:r w:rsidRPr="002A0105">
              <w:rPr>
                <w:rFonts w:hint="eastAsia"/>
                <w:sz w:val="22"/>
                <w:szCs w:val="22"/>
              </w:rPr>
              <w:t>月</w:t>
            </w:r>
            <w:r w:rsidRPr="002A0105">
              <w:rPr>
                <w:rFonts w:hint="eastAsia"/>
                <w:sz w:val="22"/>
                <w:szCs w:val="22"/>
              </w:rPr>
              <w:t>29</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4</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18</w:t>
            </w:r>
          </w:p>
        </w:tc>
        <w:tc>
          <w:tcPr>
            <w:tcW w:w="1451" w:type="pct"/>
            <w:vAlign w:val="center"/>
          </w:tcPr>
          <w:p w:rsidR="002A0105" w:rsidRPr="0012514B" w:rsidRDefault="002A0105" w:rsidP="00291AA0">
            <w:pPr>
              <w:pStyle w:val="Eric1"/>
            </w:pPr>
            <w:r w:rsidRPr="0012514B">
              <w:t>功能调试</w:t>
            </w:r>
          </w:p>
        </w:tc>
        <w:tc>
          <w:tcPr>
            <w:tcW w:w="685" w:type="pct"/>
            <w:vAlign w:val="center"/>
          </w:tcPr>
          <w:p w:rsidR="002A0105" w:rsidRPr="0012514B" w:rsidRDefault="002A0105" w:rsidP="00291AA0">
            <w:pPr>
              <w:pStyle w:val="Eric1"/>
            </w:pPr>
            <w:r w:rsidRPr="0012514B">
              <w:t>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5</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11</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19</w:t>
            </w:r>
          </w:p>
        </w:tc>
        <w:tc>
          <w:tcPr>
            <w:tcW w:w="1451" w:type="pct"/>
            <w:vAlign w:val="center"/>
          </w:tcPr>
          <w:p w:rsidR="002A0105" w:rsidRPr="0012514B" w:rsidRDefault="002A0105" w:rsidP="00291AA0">
            <w:pPr>
              <w:pStyle w:val="Eric1"/>
            </w:pPr>
            <w:r w:rsidRPr="0012514B">
              <w:t>性能调试</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12</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25</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20</w:t>
            </w:r>
          </w:p>
        </w:tc>
        <w:tc>
          <w:tcPr>
            <w:tcW w:w="1451" w:type="pct"/>
            <w:vAlign w:val="center"/>
          </w:tcPr>
          <w:p w:rsidR="002A0105" w:rsidRPr="0012514B" w:rsidRDefault="002A0105" w:rsidP="00291AA0">
            <w:pPr>
              <w:pStyle w:val="Eric1"/>
            </w:pPr>
            <w:r w:rsidRPr="0012514B">
              <w:t>性能测试</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3</w:t>
            </w:r>
            <w:r w:rsidRPr="002A0105">
              <w:rPr>
                <w:rFonts w:hint="eastAsia"/>
                <w:sz w:val="22"/>
                <w:szCs w:val="22"/>
              </w:rPr>
              <w:t>月</w:t>
            </w:r>
            <w:r w:rsidRPr="002A0105">
              <w:rPr>
                <w:rFonts w:hint="eastAsia"/>
                <w:sz w:val="22"/>
                <w:szCs w:val="22"/>
              </w:rPr>
              <w:t>26</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8</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21</w:t>
            </w:r>
          </w:p>
        </w:tc>
        <w:tc>
          <w:tcPr>
            <w:tcW w:w="1451" w:type="pct"/>
            <w:vAlign w:val="center"/>
          </w:tcPr>
          <w:p w:rsidR="002A0105" w:rsidRPr="0012514B" w:rsidRDefault="002A0105" w:rsidP="00291AA0">
            <w:pPr>
              <w:pStyle w:val="Eric1"/>
            </w:pPr>
            <w:r w:rsidRPr="0012514B">
              <w:t>验收</w:t>
            </w:r>
          </w:p>
        </w:tc>
        <w:tc>
          <w:tcPr>
            <w:tcW w:w="685" w:type="pct"/>
            <w:vAlign w:val="center"/>
          </w:tcPr>
          <w:p w:rsidR="002A0105" w:rsidRPr="0012514B" w:rsidRDefault="002A0105" w:rsidP="00291AA0">
            <w:pPr>
              <w:pStyle w:val="Eric1"/>
            </w:pPr>
            <w:r w:rsidRPr="0012514B">
              <w:t>3</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9</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13</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22</w:t>
            </w:r>
          </w:p>
        </w:tc>
        <w:tc>
          <w:tcPr>
            <w:tcW w:w="1451" w:type="pct"/>
            <w:vAlign w:val="center"/>
          </w:tcPr>
          <w:p w:rsidR="002A0105" w:rsidRPr="0012514B" w:rsidRDefault="002A0105" w:rsidP="00291AA0">
            <w:pPr>
              <w:pStyle w:val="Eric1"/>
            </w:pPr>
            <w:r w:rsidRPr="0012514B">
              <w:t>试验室联试</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14</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27</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23</w:t>
            </w:r>
          </w:p>
        </w:tc>
        <w:tc>
          <w:tcPr>
            <w:tcW w:w="1451" w:type="pct"/>
            <w:vAlign w:val="center"/>
          </w:tcPr>
          <w:p w:rsidR="002A0105" w:rsidRPr="0012514B" w:rsidRDefault="002A0105" w:rsidP="00291AA0">
            <w:pPr>
              <w:pStyle w:val="Eric1"/>
            </w:pPr>
            <w:r w:rsidRPr="0012514B">
              <w:t>装机联试</w:t>
            </w:r>
          </w:p>
        </w:tc>
        <w:tc>
          <w:tcPr>
            <w:tcW w:w="685" w:type="pct"/>
            <w:vAlign w:val="center"/>
          </w:tcPr>
          <w:p w:rsidR="002A0105" w:rsidRPr="0012514B" w:rsidRDefault="002A0105" w:rsidP="00291AA0">
            <w:pPr>
              <w:pStyle w:val="Eric1"/>
            </w:pPr>
            <w:r w:rsidRPr="0012514B">
              <w:t>15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4</w:t>
            </w:r>
            <w:r w:rsidRPr="002A0105">
              <w:rPr>
                <w:rFonts w:hint="eastAsia"/>
                <w:sz w:val="22"/>
                <w:szCs w:val="22"/>
              </w:rPr>
              <w:t>月</w:t>
            </w:r>
            <w:r w:rsidRPr="002A0105">
              <w:rPr>
                <w:rFonts w:hint="eastAsia"/>
                <w:sz w:val="22"/>
                <w:szCs w:val="22"/>
              </w:rPr>
              <w:t>28</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5</w:t>
            </w:r>
            <w:r w:rsidRPr="002A0105">
              <w:rPr>
                <w:rFonts w:hint="eastAsia"/>
                <w:sz w:val="22"/>
                <w:szCs w:val="22"/>
              </w:rPr>
              <w:t>月</w:t>
            </w:r>
            <w:r w:rsidRPr="002A0105">
              <w:rPr>
                <w:rFonts w:hint="eastAsia"/>
                <w:sz w:val="22"/>
                <w:szCs w:val="22"/>
              </w:rPr>
              <w:t>18</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24</w:t>
            </w:r>
          </w:p>
        </w:tc>
        <w:tc>
          <w:tcPr>
            <w:tcW w:w="1451" w:type="pct"/>
            <w:vAlign w:val="center"/>
          </w:tcPr>
          <w:p w:rsidR="002A0105" w:rsidRPr="0012514B" w:rsidRDefault="002A0105" w:rsidP="00291AA0">
            <w:pPr>
              <w:pStyle w:val="Eric1"/>
            </w:pPr>
            <w:r w:rsidRPr="0012514B">
              <w:t>调整试飞验证</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5</w:t>
            </w:r>
            <w:r w:rsidRPr="002A0105">
              <w:rPr>
                <w:rFonts w:hint="eastAsia"/>
                <w:sz w:val="22"/>
                <w:szCs w:val="22"/>
              </w:rPr>
              <w:t>月</w:t>
            </w:r>
            <w:r w:rsidRPr="002A0105">
              <w:rPr>
                <w:rFonts w:hint="eastAsia"/>
                <w:sz w:val="22"/>
                <w:szCs w:val="22"/>
              </w:rPr>
              <w:t>19</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1</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25</w:t>
            </w:r>
          </w:p>
        </w:tc>
        <w:tc>
          <w:tcPr>
            <w:tcW w:w="1451" w:type="pct"/>
            <w:vAlign w:val="center"/>
          </w:tcPr>
          <w:p w:rsidR="002A0105" w:rsidRPr="0012514B" w:rsidRDefault="002A0105" w:rsidP="00291AA0">
            <w:pPr>
              <w:pStyle w:val="Eric1"/>
            </w:pPr>
            <w:r w:rsidRPr="0012514B">
              <w:t>软件测评</w:t>
            </w:r>
          </w:p>
        </w:tc>
        <w:tc>
          <w:tcPr>
            <w:tcW w:w="685" w:type="pct"/>
            <w:vAlign w:val="center"/>
          </w:tcPr>
          <w:p w:rsidR="002A0105" w:rsidRPr="0012514B" w:rsidRDefault="002A0105" w:rsidP="00291AA0">
            <w:pPr>
              <w:pStyle w:val="Eric1"/>
            </w:pPr>
            <w:r w:rsidRPr="0012514B">
              <w:t>15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22</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26</w:t>
            </w:r>
          </w:p>
        </w:tc>
        <w:tc>
          <w:tcPr>
            <w:tcW w:w="1451" w:type="pct"/>
            <w:vAlign w:val="center"/>
          </w:tcPr>
          <w:p w:rsidR="002A0105" w:rsidRPr="0012514B" w:rsidRDefault="002A0105" w:rsidP="00291AA0">
            <w:pPr>
              <w:pStyle w:val="Eric1"/>
            </w:pPr>
            <w:r w:rsidRPr="0012514B">
              <w:t>地面试验</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15</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27</w:t>
            </w:r>
          </w:p>
        </w:tc>
        <w:tc>
          <w:tcPr>
            <w:tcW w:w="1451" w:type="pct"/>
            <w:vAlign w:val="center"/>
          </w:tcPr>
          <w:p w:rsidR="002A0105" w:rsidRPr="0012514B" w:rsidRDefault="002A0105" w:rsidP="00291AA0">
            <w:pPr>
              <w:pStyle w:val="Eric1"/>
            </w:pPr>
            <w:r w:rsidRPr="0012514B">
              <w:t>可靠性试验</w:t>
            </w:r>
          </w:p>
        </w:tc>
        <w:tc>
          <w:tcPr>
            <w:tcW w:w="685" w:type="pct"/>
            <w:vAlign w:val="center"/>
          </w:tcPr>
          <w:p w:rsidR="002A0105" w:rsidRPr="0012514B" w:rsidRDefault="002A0105" w:rsidP="00291AA0">
            <w:pPr>
              <w:pStyle w:val="Eric1"/>
            </w:pPr>
            <w:r w:rsidRPr="0012514B">
              <w:t>10</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15</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28</w:t>
            </w:r>
          </w:p>
        </w:tc>
        <w:tc>
          <w:tcPr>
            <w:tcW w:w="1451" w:type="pct"/>
            <w:vAlign w:val="center"/>
          </w:tcPr>
          <w:p w:rsidR="002A0105" w:rsidRPr="0012514B" w:rsidRDefault="002A0105" w:rsidP="00291AA0">
            <w:pPr>
              <w:pStyle w:val="Eric1"/>
            </w:pPr>
            <w:r w:rsidRPr="0012514B">
              <w:t>鉴定试飞</w:t>
            </w:r>
          </w:p>
        </w:tc>
        <w:tc>
          <w:tcPr>
            <w:tcW w:w="685" w:type="pct"/>
            <w:vAlign w:val="center"/>
          </w:tcPr>
          <w:p w:rsidR="002A0105" w:rsidRPr="0012514B" w:rsidRDefault="002A0105" w:rsidP="00291AA0">
            <w:pPr>
              <w:pStyle w:val="Eric1"/>
            </w:pPr>
            <w:r w:rsidRPr="0012514B">
              <w:t>5</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23</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29</w:t>
            </w:r>
            <w:r w:rsidRPr="002A0105">
              <w:rPr>
                <w:rFonts w:hint="eastAsia"/>
                <w:sz w:val="22"/>
                <w:szCs w:val="22"/>
              </w:rPr>
              <w:t>日</w:t>
            </w:r>
          </w:p>
        </w:tc>
      </w:tr>
      <w:tr w:rsidR="002A0105" w:rsidRPr="0012514B" w:rsidTr="00291AA0">
        <w:trPr>
          <w:trHeight w:hRule="exact" w:val="340"/>
        </w:trPr>
        <w:tc>
          <w:tcPr>
            <w:tcW w:w="363" w:type="pct"/>
            <w:vAlign w:val="center"/>
          </w:tcPr>
          <w:p w:rsidR="002A0105" w:rsidRPr="0012514B" w:rsidRDefault="002A0105" w:rsidP="00291AA0">
            <w:pPr>
              <w:pStyle w:val="Eric1"/>
            </w:pPr>
            <w:r w:rsidRPr="0012514B">
              <w:t>29</w:t>
            </w:r>
          </w:p>
        </w:tc>
        <w:tc>
          <w:tcPr>
            <w:tcW w:w="1451" w:type="pct"/>
            <w:vAlign w:val="center"/>
          </w:tcPr>
          <w:p w:rsidR="002A0105" w:rsidRPr="0012514B" w:rsidRDefault="002A0105" w:rsidP="00291AA0">
            <w:pPr>
              <w:pStyle w:val="Eric1"/>
            </w:pPr>
            <w:r w:rsidRPr="0012514B">
              <w:t>鉴定审查</w:t>
            </w:r>
          </w:p>
        </w:tc>
        <w:tc>
          <w:tcPr>
            <w:tcW w:w="685" w:type="pct"/>
            <w:vAlign w:val="center"/>
          </w:tcPr>
          <w:p w:rsidR="002A0105" w:rsidRPr="0012514B" w:rsidRDefault="002A0105" w:rsidP="00291AA0">
            <w:pPr>
              <w:pStyle w:val="Eric1"/>
            </w:pPr>
            <w:r w:rsidRPr="0012514B">
              <w:t>2</w:t>
            </w:r>
          </w:p>
        </w:tc>
        <w:tc>
          <w:tcPr>
            <w:tcW w:w="114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6</w:t>
            </w:r>
            <w:r w:rsidRPr="002A0105">
              <w:rPr>
                <w:rFonts w:hint="eastAsia"/>
                <w:sz w:val="22"/>
                <w:szCs w:val="22"/>
              </w:rPr>
              <w:t>月</w:t>
            </w:r>
            <w:r w:rsidRPr="002A0105">
              <w:rPr>
                <w:rFonts w:hint="eastAsia"/>
                <w:sz w:val="22"/>
                <w:szCs w:val="22"/>
              </w:rPr>
              <w:t>30</w:t>
            </w:r>
            <w:r w:rsidRPr="002A0105">
              <w:rPr>
                <w:rFonts w:hint="eastAsia"/>
                <w:sz w:val="22"/>
                <w:szCs w:val="22"/>
              </w:rPr>
              <w:t>日</w:t>
            </w:r>
          </w:p>
        </w:tc>
        <w:tc>
          <w:tcPr>
            <w:tcW w:w="1355" w:type="pct"/>
            <w:vAlign w:val="bottom"/>
          </w:tcPr>
          <w:p w:rsidR="002A0105" w:rsidRPr="002A0105" w:rsidRDefault="002A0105" w:rsidP="00291AA0">
            <w:pPr>
              <w:pStyle w:val="Eric1"/>
              <w:rPr>
                <w:rFonts w:ascii="宋体" w:hAnsi="宋体" w:cs="宋体"/>
                <w:sz w:val="22"/>
                <w:szCs w:val="22"/>
              </w:rPr>
            </w:pPr>
            <w:r w:rsidRPr="002A0105">
              <w:rPr>
                <w:rFonts w:hint="eastAsia"/>
                <w:sz w:val="22"/>
                <w:szCs w:val="22"/>
              </w:rPr>
              <w:t>2015</w:t>
            </w:r>
            <w:r w:rsidRPr="002A0105">
              <w:rPr>
                <w:rFonts w:hint="eastAsia"/>
                <w:sz w:val="22"/>
                <w:szCs w:val="22"/>
              </w:rPr>
              <w:t>年</w:t>
            </w:r>
            <w:r w:rsidRPr="002A0105">
              <w:rPr>
                <w:rFonts w:hint="eastAsia"/>
                <w:sz w:val="22"/>
                <w:szCs w:val="22"/>
              </w:rPr>
              <w:t>7</w:t>
            </w:r>
            <w:r w:rsidRPr="002A0105">
              <w:rPr>
                <w:rFonts w:hint="eastAsia"/>
                <w:sz w:val="22"/>
                <w:szCs w:val="22"/>
              </w:rPr>
              <w:t>月</w:t>
            </w:r>
            <w:r w:rsidRPr="002A0105">
              <w:rPr>
                <w:rFonts w:hint="eastAsia"/>
                <w:sz w:val="22"/>
                <w:szCs w:val="22"/>
              </w:rPr>
              <w:t>1</w:t>
            </w:r>
            <w:r w:rsidRPr="002A0105">
              <w:rPr>
                <w:rFonts w:hint="eastAsia"/>
                <w:sz w:val="22"/>
                <w:szCs w:val="22"/>
              </w:rPr>
              <w:t>日</w:t>
            </w:r>
          </w:p>
        </w:tc>
      </w:tr>
    </w:tbl>
    <w:bookmarkEnd w:id="56"/>
    <w:bookmarkEnd w:id="57"/>
    <w:p w:rsidR="00B56E81" w:rsidRPr="00ED79A5" w:rsidRDefault="00B56E81" w:rsidP="00ED79A5">
      <w:pPr>
        <w:pStyle w:val="Eric"/>
        <w:ind w:firstLine="480"/>
      </w:pPr>
      <w:r w:rsidRPr="00ED79A5">
        <w:t>从表</w:t>
      </w:r>
      <w:r w:rsidR="00691317" w:rsidRPr="00ED79A5">
        <w:t>5</w:t>
      </w:r>
      <w:r w:rsidRPr="00ED79A5">
        <w:t>可以看出，项目计划从</w:t>
      </w:r>
      <w:r w:rsidRPr="00ED79A5">
        <w:t>201</w:t>
      </w:r>
      <w:r w:rsidR="00B41C59" w:rsidRPr="00ED79A5">
        <w:t>4</w:t>
      </w:r>
      <w:r w:rsidRPr="00ED79A5">
        <w:t>年</w:t>
      </w:r>
      <w:r w:rsidRPr="00ED79A5">
        <w:t>5</w:t>
      </w:r>
      <w:r w:rsidRPr="00ED79A5">
        <w:t>月</w:t>
      </w:r>
      <w:r w:rsidRPr="00ED79A5">
        <w:t>20</w:t>
      </w:r>
      <w:r w:rsidRPr="00ED79A5">
        <w:t>日开工，于</w:t>
      </w:r>
      <w:r w:rsidRPr="00ED79A5">
        <w:t>201</w:t>
      </w:r>
      <w:r w:rsidR="00B41C59" w:rsidRPr="00ED79A5">
        <w:t>5</w:t>
      </w:r>
      <w:r w:rsidRPr="00ED79A5">
        <w:t>年</w:t>
      </w:r>
      <w:r w:rsidRPr="00ED79A5">
        <w:t>7</w:t>
      </w:r>
      <w:r w:rsidRPr="00ED79A5">
        <w:t>月</w:t>
      </w:r>
      <w:r w:rsidRPr="00ED79A5">
        <w:t>1</w:t>
      </w:r>
      <w:r w:rsidRPr="00ED79A5">
        <w:t>日完工，所有关键路径持续时间总和就是项目总工期，项目总工期为</w:t>
      </w:r>
      <w:r w:rsidRPr="00ED79A5">
        <w:t>395</w:t>
      </w:r>
      <w:r w:rsidRPr="00ED79A5">
        <w:t>天，总工作日为</w:t>
      </w:r>
      <w:r w:rsidRPr="00ED79A5">
        <w:t>292</w:t>
      </w:r>
      <w:r w:rsidRPr="00ED79A5">
        <w:t>个工作日。</w:t>
      </w:r>
    </w:p>
    <w:p w:rsidR="00B56E81" w:rsidRPr="0012514B" w:rsidRDefault="00B56E81" w:rsidP="009376F6">
      <w:pPr>
        <w:pStyle w:val="2"/>
        <w:spacing w:before="120" w:after="120"/>
        <w:rPr>
          <w:rFonts w:ascii="Times New Roman" w:hAnsi="Times New Roman"/>
        </w:rPr>
      </w:pPr>
      <w:bookmarkStart w:id="58" w:name="_Toc385377363"/>
      <w:bookmarkStart w:id="59" w:name="_Toc404042590"/>
      <w:r w:rsidRPr="0012514B">
        <w:rPr>
          <w:rFonts w:ascii="Times New Roman" w:hAnsi="Times New Roman"/>
        </w:rPr>
        <w:t>3.3</w:t>
      </w:r>
      <w:r w:rsidR="007C6926">
        <w:rPr>
          <w:rFonts w:ascii="Times New Roman" w:hAnsi="Times New Roman" w:hint="eastAsia"/>
        </w:rPr>
        <w:t xml:space="preserve"> </w:t>
      </w:r>
      <w:r w:rsidRPr="0012514B">
        <w:rPr>
          <w:rFonts w:ascii="Times New Roman" w:hAnsi="Times New Roman"/>
        </w:rPr>
        <w:t>项目进度计划存在问题</w:t>
      </w:r>
      <w:bookmarkEnd w:id="58"/>
      <w:bookmarkEnd w:id="59"/>
    </w:p>
    <w:p w:rsidR="00B56E81" w:rsidRPr="0012514B" w:rsidRDefault="00B56E81" w:rsidP="007C6926">
      <w:pPr>
        <w:pStyle w:val="Eric"/>
        <w:ind w:firstLine="480"/>
      </w:pPr>
      <w:bookmarkStart w:id="60" w:name="_Toc385377364"/>
      <w:r w:rsidRPr="0012514B">
        <w:lastRenderedPageBreak/>
        <w:t>本项目为军用飞机</w:t>
      </w:r>
      <w:r w:rsidR="00931D03" w:rsidRPr="0012514B">
        <w:t>加改装</w:t>
      </w:r>
      <w:r w:rsidRPr="0012514B">
        <w:t>项目，军事装备研发项目对进度、质量要求都很高，这就要求本研发项目在管理上</w:t>
      </w:r>
      <w:r w:rsidR="00FD08C0">
        <w:rPr>
          <w:rFonts w:hint="eastAsia"/>
        </w:rPr>
        <w:t>采取高效而有序的方式要进行保障。</w:t>
      </w:r>
      <w:r w:rsidRPr="00FD08C0">
        <w:rPr>
          <w:color w:val="000000" w:themeColor="text1"/>
        </w:rPr>
        <w:t>项目进度计划编制完</w:t>
      </w:r>
      <w:r w:rsidRPr="0012514B">
        <w:t>成后，经过梳理，总结出以下三方面问题。</w:t>
      </w:r>
    </w:p>
    <w:p w:rsidR="00B56E81" w:rsidRPr="0012514B" w:rsidRDefault="00B56E81" w:rsidP="009376F6">
      <w:pPr>
        <w:pStyle w:val="3"/>
        <w:spacing w:before="120" w:after="120"/>
        <w:rPr>
          <w:rFonts w:ascii="Times New Roman" w:hAnsi="Times New Roman"/>
        </w:rPr>
      </w:pPr>
      <w:bookmarkStart w:id="61" w:name="_Toc404042591"/>
      <w:r w:rsidRPr="0012514B">
        <w:rPr>
          <w:rFonts w:ascii="Times New Roman" w:hAnsi="Times New Roman"/>
        </w:rPr>
        <w:t>3.3.1</w:t>
      </w:r>
      <w:r w:rsidR="007C6926">
        <w:rPr>
          <w:rFonts w:ascii="Times New Roman" w:hAnsi="Times New Roman" w:hint="eastAsia"/>
        </w:rPr>
        <w:t xml:space="preserve"> </w:t>
      </w:r>
      <w:r w:rsidRPr="0012514B">
        <w:rPr>
          <w:rFonts w:ascii="Times New Roman" w:hAnsi="Times New Roman"/>
        </w:rPr>
        <w:t>项目的总工期</w:t>
      </w:r>
      <w:bookmarkEnd w:id="60"/>
      <w:r w:rsidRPr="0012514B">
        <w:rPr>
          <w:rFonts w:ascii="Times New Roman" w:hAnsi="Times New Roman"/>
        </w:rPr>
        <w:t>超过规定工期</w:t>
      </w:r>
      <w:bookmarkEnd w:id="61"/>
    </w:p>
    <w:p w:rsidR="00B56E81" w:rsidRPr="0012514B" w:rsidRDefault="00B56E81" w:rsidP="007C6926">
      <w:pPr>
        <w:pStyle w:val="Eric"/>
        <w:ind w:firstLine="480"/>
      </w:pPr>
      <w:r w:rsidRPr="0012514B">
        <w:t>根据项目计划编制结果，</w:t>
      </w:r>
      <w:r w:rsidR="00386C49" w:rsidRPr="0012514B">
        <w:t>R</w:t>
      </w:r>
      <w:r w:rsidR="00386C49" w:rsidRPr="0012514B">
        <w:t>监控系统</w:t>
      </w:r>
      <w:r w:rsidRPr="0012514B">
        <w:t>研发项目最终将于</w:t>
      </w:r>
      <w:r w:rsidRPr="0012514B">
        <w:t>201</w:t>
      </w:r>
      <w:r w:rsidR="00B41C59" w:rsidRPr="0012514B">
        <w:t>5</w:t>
      </w:r>
      <w:r w:rsidRPr="0012514B">
        <w:t>年</w:t>
      </w:r>
      <w:r w:rsidRPr="0012514B">
        <w:t>7</w:t>
      </w:r>
      <w:r w:rsidRPr="0012514B">
        <w:t>月</w:t>
      </w:r>
      <w:r w:rsidRPr="0012514B">
        <w:t>1</w:t>
      </w:r>
      <w:r w:rsidRPr="0012514B">
        <w:t>日完工，项目总工期为</w:t>
      </w:r>
      <w:r w:rsidRPr="0012514B">
        <w:t>395</w:t>
      </w:r>
      <w:r w:rsidRPr="0012514B">
        <w:t>天，然而研究所与用户签订合同约定的项目研发周期为</w:t>
      </w:r>
      <w:r w:rsidRPr="0012514B">
        <w:t>365</w:t>
      </w:r>
      <w:r w:rsidRPr="0012514B">
        <w:t>天，与期望研发周期相比，工期延迟了</w:t>
      </w:r>
      <w:r w:rsidRPr="0012514B">
        <w:t>30</w:t>
      </w:r>
      <w:r w:rsidRPr="0012514B">
        <w:t>天。</w:t>
      </w:r>
    </w:p>
    <w:p w:rsidR="00B56E81" w:rsidRPr="0012514B" w:rsidRDefault="00B56E81" w:rsidP="007C6926">
      <w:pPr>
        <w:pStyle w:val="Eric"/>
        <w:ind w:firstLine="480"/>
      </w:pPr>
      <w:r w:rsidRPr="0012514B">
        <w:t>在规定的时间内完成研发工作，确保项目成功，尽早将产品提交给用户是每个项目的初衷。本项目的顺利完工对于Ｌ研究所、用户乃至</w:t>
      </w:r>
      <w:r w:rsidR="00931D03" w:rsidRPr="0012514B">
        <w:t>国防安排</w:t>
      </w:r>
      <w:r w:rsidRPr="0012514B">
        <w:t>都有着极其重要的意义，因此在项目总工期超过约定工期的情况下，务必要采取合理有效的项目进度管理措施使其能够加快进度，在规定的工期时间范围内完成项目。</w:t>
      </w:r>
    </w:p>
    <w:p w:rsidR="00B56E81" w:rsidRPr="0012514B" w:rsidRDefault="00B56E81" w:rsidP="009376F6">
      <w:pPr>
        <w:pStyle w:val="3"/>
        <w:spacing w:before="120" w:after="120"/>
        <w:rPr>
          <w:rFonts w:ascii="Times New Roman" w:hAnsi="Times New Roman"/>
        </w:rPr>
      </w:pPr>
      <w:bookmarkStart w:id="62" w:name="_Toc385377365"/>
      <w:bookmarkStart w:id="63" w:name="_Toc404042592"/>
      <w:r w:rsidRPr="0012514B">
        <w:rPr>
          <w:rFonts w:ascii="Times New Roman" w:hAnsi="Times New Roman"/>
        </w:rPr>
        <w:t>3.3.2</w:t>
      </w:r>
      <w:r w:rsidR="007C6926">
        <w:rPr>
          <w:rFonts w:ascii="Times New Roman" w:hAnsi="Times New Roman" w:hint="eastAsia"/>
        </w:rPr>
        <w:t xml:space="preserve"> </w:t>
      </w:r>
      <w:r w:rsidRPr="0012514B">
        <w:rPr>
          <w:rFonts w:ascii="Times New Roman" w:hAnsi="Times New Roman"/>
        </w:rPr>
        <w:t>项目工期估计准确度不</w:t>
      </w:r>
      <w:bookmarkEnd w:id="62"/>
      <w:r w:rsidRPr="0012514B">
        <w:rPr>
          <w:rFonts w:ascii="Times New Roman" w:hAnsi="Times New Roman"/>
        </w:rPr>
        <w:t>高</w:t>
      </w:r>
      <w:bookmarkEnd w:id="63"/>
    </w:p>
    <w:p w:rsidR="0067162A" w:rsidRDefault="00B56E81" w:rsidP="007C6926">
      <w:pPr>
        <w:pStyle w:val="Eric"/>
        <w:ind w:firstLine="480"/>
      </w:pPr>
      <w:r w:rsidRPr="0012514B">
        <w:t>L</w:t>
      </w:r>
      <w:r w:rsidRPr="0012514B">
        <w:t>研究所自</w:t>
      </w:r>
      <w:r w:rsidRPr="0012514B">
        <w:t>1970</w:t>
      </w:r>
      <w:r w:rsidRPr="0012514B">
        <w:t>年成立以来，从事了四十多年的机载设备开发工作，积累了相当丰富的工程开发经验。近年来</w:t>
      </w:r>
      <w:r w:rsidRPr="0012514B">
        <w:t>L</w:t>
      </w:r>
      <w:r w:rsidRPr="0012514B">
        <w:t>研究所</w:t>
      </w:r>
      <w:r w:rsidR="0067162A">
        <w:rPr>
          <w:rFonts w:hint="eastAsia"/>
        </w:rPr>
        <w:t>估计工作时间通常采用类比法</w:t>
      </w:r>
      <w:r w:rsidRPr="0012514B">
        <w:t>。同样，在</w:t>
      </w:r>
      <w:r w:rsidR="00386C49" w:rsidRPr="0012514B">
        <w:t>R</w:t>
      </w:r>
      <w:r w:rsidR="00386C49" w:rsidRPr="0012514B">
        <w:t>监控系统</w:t>
      </w:r>
      <w:r w:rsidRPr="0012514B">
        <w:t>研发项目上也采用了类比法来估计工作时间</w:t>
      </w:r>
      <w:r w:rsidR="0067162A">
        <w:rPr>
          <w:rFonts w:hint="eastAsia"/>
        </w:rPr>
        <w:t>。</w:t>
      </w:r>
    </w:p>
    <w:p w:rsidR="00B56E81" w:rsidRPr="00ED79A5" w:rsidRDefault="00B56E81" w:rsidP="00ED79A5">
      <w:pPr>
        <w:pStyle w:val="Eric"/>
        <w:ind w:firstLine="480"/>
      </w:pPr>
      <w:r w:rsidRPr="00580836">
        <w:rPr>
          <w:color w:val="000000" w:themeColor="text1"/>
        </w:rPr>
        <w:t>在编制项目进</w:t>
      </w:r>
      <w:r w:rsidRPr="0012514B">
        <w:t>度计划之前，</w:t>
      </w:r>
      <w:r w:rsidR="00580836">
        <w:rPr>
          <w:rFonts w:hint="eastAsia"/>
        </w:rPr>
        <w:t>项目管理者</w:t>
      </w:r>
      <w:r w:rsidRPr="0012514B">
        <w:t>首要要做的就是客观准确估计项目工作单元持续时间。</w:t>
      </w:r>
      <w:r w:rsidR="00386C49" w:rsidRPr="0012514B">
        <w:t>R</w:t>
      </w:r>
      <w:r w:rsidR="00386C49" w:rsidRPr="0012514B">
        <w:t>监控系统</w:t>
      </w:r>
      <w:r w:rsidRPr="0012514B">
        <w:t>研发项目属于军工项目，他与普通研发项目不同，其研发难度更高，对工期的要求也更高，项目工作单元时间既不能过长，也不能过短，必须能够真实反映项目实际情况。如果采用类比法进行工期估计，会导致项目工作单元时间受以往项目影响严重，不能真实反映此次</w:t>
      </w:r>
      <w:r w:rsidR="00386C49" w:rsidRPr="0012514B">
        <w:t>R</w:t>
      </w:r>
      <w:r w:rsidR="00386C49" w:rsidRPr="0012514B">
        <w:t>监控系统</w:t>
      </w:r>
      <w:r w:rsidRPr="0012514B">
        <w:t>研发项目真实需求，导致项目工期估计不准确。</w:t>
      </w:r>
    </w:p>
    <w:p w:rsidR="00B56E81" w:rsidRPr="00ED79A5" w:rsidRDefault="00B56E81" w:rsidP="00ED79A5">
      <w:pPr>
        <w:pStyle w:val="Eric"/>
        <w:ind w:firstLine="480"/>
      </w:pPr>
      <w:r w:rsidRPr="00ED79A5">
        <w:t>由于</w:t>
      </w:r>
      <w:r w:rsidR="00386C49" w:rsidRPr="00ED79A5">
        <w:t>R</w:t>
      </w:r>
      <w:r w:rsidR="00386C49" w:rsidRPr="00ED79A5">
        <w:t>监控系统</w:t>
      </w:r>
      <w:r w:rsidR="008B3DC5" w:rsidRPr="00ED79A5">
        <w:t>研发技术要求高，具有明显的创新性，项目研发难度比一般项目高。</w:t>
      </w:r>
      <w:r w:rsidRPr="00ED79A5">
        <w:t>工作持续时间</w:t>
      </w:r>
      <w:r w:rsidR="008B3DC5" w:rsidRPr="00ED79A5">
        <w:rPr>
          <w:rFonts w:hint="eastAsia"/>
        </w:rPr>
        <w:t>估计过短或者过长，都会造成不利的局面</w:t>
      </w:r>
      <w:r w:rsidRPr="00ED79A5">
        <w:t>。</w:t>
      </w:r>
      <w:r w:rsidR="008B3DC5" w:rsidRPr="00ED79A5">
        <w:rPr>
          <w:rFonts w:hint="eastAsia"/>
        </w:rPr>
        <w:t>但客观上项目研发人员对于类似项目的工作时间难以把握，</w:t>
      </w:r>
      <w:r w:rsidRPr="00ED79A5">
        <w:t>无法有效反映</w:t>
      </w:r>
      <w:r w:rsidR="00386C49" w:rsidRPr="00ED79A5">
        <w:t>R</w:t>
      </w:r>
      <w:r w:rsidR="00386C49" w:rsidRPr="00ED79A5">
        <w:t>监控系统</w:t>
      </w:r>
      <w:r w:rsidRPr="00ED79A5">
        <w:t>研发所需要的真实时间，</w:t>
      </w:r>
      <w:r w:rsidR="008B3DC5" w:rsidRPr="00ED79A5">
        <w:rPr>
          <w:rFonts w:hint="eastAsia"/>
        </w:rPr>
        <w:t>容易发生项目工期的紧张或延长</w:t>
      </w:r>
      <w:r w:rsidRPr="00ED79A5">
        <w:t>。</w:t>
      </w:r>
    </w:p>
    <w:p w:rsidR="00B56E81" w:rsidRPr="00ED79A5" w:rsidRDefault="00B56E81" w:rsidP="00ED79A5">
      <w:pPr>
        <w:pStyle w:val="Eric"/>
        <w:ind w:firstLine="480"/>
      </w:pPr>
      <w:r w:rsidRPr="00ED79A5">
        <w:t>由于进度计划中的总工期超过了约定的工期，因此项目组对</w:t>
      </w:r>
      <w:r w:rsidR="00386C49" w:rsidRPr="00ED79A5">
        <w:t>R</w:t>
      </w:r>
      <w:r w:rsidR="00386C49" w:rsidRPr="00ED79A5">
        <w:t>监控系统</w:t>
      </w:r>
      <w:r w:rsidRPr="00ED79A5">
        <w:t>研发项目活动的持续时间进行了复核，在这个过程中，发现</w:t>
      </w:r>
      <w:r w:rsidR="00931D03" w:rsidRPr="00ED79A5">
        <w:t>以下情况：</w:t>
      </w:r>
      <w:r w:rsidRPr="00ED79A5">
        <w:t>近年来随着设备的更新及人员培训力度的加强，工作效率有了一定的提升。这就说明一开始所进行的活动持续时间估算是不够准确的，也为后续工期压缩带来了空间。</w:t>
      </w:r>
    </w:p>
    <w:p w:rsidR="00B56E81" w:rsidRPr="0012514B" w:rsidRDefault="00B56E81" w:rsidP="009376F6">
      <w:pPr>
        <w:pStyle w:val="3"/>
        <w:spacing w:before="120" w:after="120"/>
        <w:rPr>
          <w:rFonts w:ascii="Times New Roman" w:hAnsi="Times New Roman"/>
        </w:rPr>
      </w:pPr>
      <w:bookmarkStart w:id="64" w:name="_Toc385377366"/>
      <w:bookmarkStart w:id="65" w:name="_Toc404042593"/>
      <w:r w:rsidRPr="0012514B">
        <w:rPr>
          <w:rFonts w:ascii="Times New Roman" w:hAnsi="Times New Roman"/>
        </w:rPr>
        <w:lastRenderedPageBreak/>
        <w:t>3.3.3</w:t>
      </w:r>
      <w:r w:rsidR="00ED79A5">
        <w:rPr>
          <w:rFonts w:ascii="Times New Roman" w:hAnsi="Times New Roman" w:hint="eastAsia"/>
        </w:rPr>
        <w:t xml:space="preserve"> </w:t>
      </w:r>
      <w:r w:rsidRPr="0012514B">
        <w:rPr>
          <w:rFonts w:ascii="Times New Roman" w:hAnsi="Times New Roman"/>
        </w:rPr>
        <w:t>工作安排基本合理但不够科学</w:t>
      </w:r>
      <w:bookmarkEnd w:id="64"/>
      <w:bookmarkEnd w:id="65"/>
    </w:p>
    <w:p w:rsidR="00102359" w:rsidRDefault="00B56E81" w:rsidP="00ED79A5">
      <w:pPr>
        <w:pStyle w:val="Eric"/>
        <w:ind w:firstLine="480"/>
      </w:pPr>
      <w:r w:rsidRPr="0012514B">
        <w:t>我们看到在</w:t>
      </w:r>
      <w:r w:rsidR="00386C49" w:rsidRPr="0012514B">
        <w:t>R</w:t>
      </w:r>
      <w:r w:rsidR="00386C49" w:rsidRPr="0012514B">
        <w:t>监控系统</w:t>
      </w:r>
      <w:r w:rsidRPr="0012514B">
        <w:t>研发项目中，大多数的具体工作都是由两个部门的成员一起共同完成的，其中电子部和加工部的人员结构、知识能力区别很大，</w:t>
      </w:r>
      <w:r w:rsidR="00102359">
        <w:rPr>
          <w:rFonts w:hint="eastAsia"/>
        </w:rPr>
        <w:t>这对于项目管理者提出了更高的要求。</w:t>
      </w:r>
    </w:p>
    <w:p w:rsidR="00400CA1" w:rsidRDefault="00400CA1" w:rsidP="00ED79A5">
      <w:pPr>
        <w:pStyle w:val="Eric"/>
        <w:ind w:firstLine="480"/>
      </w:pPr>
      <w:r w:rsidRPr="003A3CA5">
        <w:rPr>
          <w:rFonts w:hint="eastAsia"/>
          <w:color w:val="000000" w:themeColor="text1"/>
        </w:rPr>
        <w:t>大</w:t>
      </w:r>
      <w:r w:rsidR="00B56E81" w:rsidRPr="003A3CA5">
        <w:rPr>
          <w:color w:val="000000" w:themeColor="text1"/>
        </w:rPr>
        <w:t>多数具体的项目工作都是由两个部门的两个员工一起完成的，</w:t>
      </w:r>
      <w:r w:rsidRPr="003A3CA5">
        <w:rPr>
          <w:rFonts w:hint="eastAsia"/>
          <w:color w:val="000000" w:themeColor="text1"/>
        </w:rPr>
        <w:t>与之不同的是，项</w:t>
      </w:r>
      <w:r>
        <w:rPr>
          <w:rFonts w:hint="eastAsia"/>
        </w:rPr>
        <w:t>目的整体工作是串行的，这会导致项目工作的连续性不强。项目工作中任何一个环节的缺失或者延误，都会影响整个项目的进行，造成耽误工期的结果，如员工离职、员工疾病等。这些都会导致项目对抗风险的能力大为降低。</w:t>
      </w:r>
    </w:p>
    <w:p w:rsidR="00B56E81" w:rsidRPr="0012514B" w:rsidRDefault="00B56E81" w:rsidP="009376F6">
      <w:pPr>
        <w:pStyle w:val="2"/>
        <w:spacing w:before="120" w:after="120"/>
        <w:rPr>
          <w:rFonts w:ascii="Times New Roman" w:hAnsi="Times New Roman"/>
          <w:sz w:val="24"/>
        </w:rPr>
      </w:pPr>
      <w:bookmarkStart w:id="66" w:name="_Toc404042594"/>
      <w:r w:rsidRPr="0012514B">
        <w:rPr>
          <w:rFonts w:ascii="Times New Roman" w:hAnsi="Times New Roman"/>
          <w:szCs w:val="30"/>
        </w:rPr>
        <w:t>3.4</w:t>
      </w:r>
      <w:r w:rsidR="00ED79A5">
        <w:rPr>
          <w:rFonts w:ascii="Times New Roman" w:hAnsi="Times New Roman" w:hint="eastAsia"/>
          <w:szCs w:val="30"/>
        </w:rPr>
        <w:t xml:space="preserve"> </w:t>
      </w:r>
      <w:r w:rsidRPr="0012514B">
        <w:rPr>
          <w:rFonts w:ascii="Times New Roman" w:hAnsi="Times New Roman"/>
        </w:rPr>
        <w:t>本章小结</w:t>
      </w:r>
      <w:bookmarkEnd w:id="66"/>
    </w:p>
    <w:p w:rsidR="00F12E99" w:rsidRPr="00CB711D" w:rsidRDefault="00B56E81" w:rsidP="00F12E99">
      <w:pPr>
        <w:pStyle w:val="Eric"/>
        <w:ind w:firstLine="480"/>
      </w:pPr>
      <w:r w:rsidRPr="0012514B">
        <w:t>本章介绍了项目的背景情况和项目开展工作各个阶段的基本流程，列出了项目的各级工作分解结构图，也画出了总的工作分解结构图，根据</w:t>
      </w:r>
      <w:r w:rsidRPr="0012514B">
        <w:t>WBS</w:t>
      </w:r>
      <w:r w:rsidRPr="0012514B">
        <w:t>对活动进行了排序，画出了项目网络计划图，编制了项目进度计划、找出了关键路径，提出了当前项目进度计划中存在的问题，为下一章中的进度计划</w:t>
      </w:r>
      <w:r w:rsidR="006D5A4A" w:rsidRPr="0012514B">
        <w:t>仿真</w:t>
      </w:r>
      <w:r w:rsidRPr="0012514B">
        <w:t>及优化做好了铺垫。</w:t>
      </w:r>
      <w:bookmarkStart w:id="67" w:name="_Toc385377367"/>
      <w:bookmarkStart w:id="68" w:name="_Toc404042595"/>
    </w:p>
    <w:p w:rsidR="00F12E99" w:rsidRPr="0012514B" w:rsidRDefault="00F12E99" w:rsidP="00F12E99">
      <w:pPr>
        <w:spacing w:line="360" w:lineRule="auto"/>
        <w:ind w:firstLine="482"/>
      </w:pPr>
    </w:p>
    <w:p w:rsidR="00F12E99" w:rsidRPr="0012514B" w:rsidRDefault="00F12E99" w:rsidP="00F12E99">
      <w:pPr>
        <w:ind w:firstLine="480"/>
        <w:sectPr w:rsidR="00F12E99" w:rsidRPr="0012514B" w:rsidSect="007C6926">
          <w:headerReference w:type="even" r:id="rId53"/>
          <w:headerReference w:type="default" r:id="rId54"/>
          <w:pgSz w:w="11907" w:h="16840" w:code="9"/>
          <w:pgMar w:top="1418" w:right="1134" w:bottom="1418" w:left="1701" w:header="851" w:footer="851" w:gutter="0"/>
          <w:cols w:space="425"/>
          <w:docGrid w:linePitch="384" w:charSpace="7430"/>
        </w:sectPr>
      </w:pPr>
    </w:p>
    <w:p w:rsidR="005979E2" w:rsidRDefault="00A355DC" w:rsidP="00F12E99">
      <w:pPr>
        <w:pStyle w:val="2"/>
        <w:spacing w:before="120" w:after="120"/>
        <w:jc w:val="center"/>
      </w:pPr>
      <w:r w:rsidRPr="0012514B">
        <w:lastRenderedPageBreak/>
        <w:t>第四章</w:t>
      </w:r>
      <w:r w:rsidR="00ED79A5">
        <w:rPr>
          <w:rFonts w:hint="eastAsia"/>
        </w:rPr>
        <w:t xml:space="preserve">  </w:t>
      </w:r>
      <w:r w:rsidR="00386C49" w:rsidRPr="0012514B">
        <w:t>R监控系统</w:t>
      </w:r>
      <w:r w:rsidR="00B56E81" w:rsidRPr="0012514B">
        <w:t>研发项目进度计划仿真及优化</w:t>
      </w:r>
      <w:bookmarkEnd w:id="67"/>
      <w:bookmarkEnd w:id="68"/>
    </w:p>
    <w:p w:rsidR="00FD3C11" w:rsidRPr="00FD3C11" w:rsidRDefault="00FD3C11" w:rsidP="00FD3C11"/>
    <w:p w:rsidR="00B56E81" w:rsidRPr="0012514B" w:rsidRDefault="00B56E81" w:rsidP="00FD3C11">
      <w:pPr>
        <w:pStyle w:val="Eric"/>
        <w:ind w:firstLine="480"/>
      </w:pPr>
      <w:r w:rsidRPr="0012514B">
        <w:t>上文通过对</w:t>
      </w:r>
      <w:r w:rsidR="00386C49" w:rsidRPr="0012514B">
        <w:t>R</w:t>
      </w:r>
      <w:r w:rsidR="00386C49" w:rsidRPr="0012514B">
        <w:t>监控系统</w:t>
      </w:r>
      <w:r w:rsidRPr="0012514B">
        <w:t>研发项目进度现状进行分析，发现当前项目进度计划不同程度上存在一定问题，为了更好的安排项目活动，有必要对</w:t>
      </w:r>
      <w:r w:rsidR="00386C49" w:rsidRPr="0012514B">
        <w:t>R</w:t>
      </w:r>
      <w:r w:rsidR="00386C49" w:rsidRPr="0012514B">
        <w:t>监控系统</w:t>
      </w:r>
      <w:r w:rsidRPr="0012514B">
        <w:t>研发项目进行项目进度计划优化。</w:t>
      </w:r>
    </w:p>
    <w:p w:rsidR="00B56E81" w:rsidRPr="0012514B" w:rsidRDefault="00B56E81" w:rsidP="009376F6">
      <w:pPr>
        <w:pStyle w:val="2"/>
        <w:spacing w:before="120" w:after="120"/>
        <w:rPr>
          <w:rFonts w:ascii="Times New Roman" w:hAnsi="Times New Roman"/>
        </w:rPr>
      </w:pPr>
      <w:bookmarkStart w:id="69" w:name="_Toc385377368"/>
      <w:bookmarkStart w:id="70" w:name="_Toc404042596"/>
      <w:r w:rsidRPr="0012514B">
        <w:rPr>
          <w:rFonts w:ascii="Times New Roman" w:hAnsi="Times New Roman"/>
        </w:rPr>
        <w:t>4.1</w:t>
      </w:r>
      <w:r w:rsidR="00FD3C11">
        <w:rPr>
          <w:rFonts w:ascii="Times New Roman" w:hAnsi="Times New Roman" w:hint="eastAsia"/>
        </w:rPr>
        <w:t xml:space="preserve"> </w:t>
      </w:r>
      <w:r w:rsidRPr="0012514B">
        <w:rPr>
          <w:rFonts w:ascii="Times New Roman" w:hAnsi="Times New Roman"/>
        </w:rPr>
        <w:t>项目进度计划改进</w:t>
      </w:r>
      <w:bookmarkEnd w:id="69"/>
      <w:bookmarkEnd w:id="70"/>
    </w:p>
    <w:p w:rsidR="00B56E81" w:rsidRPr="0012514B" w:rsidRDefault="00B56E81" w:rsidP="009376F6">
      <w:pPr>
        <w:pStyle w:val="3"/>
        <w:spacing w:before="120" w:after="120"/>
        <w:rPr>
          <w:rFonts w:ascii="Times New Roman" w:hAnsi="Times New Roman"/>
        </w:rPr>
      </w:pPr>
      <w:bookmarkStart w:id="71" w:name="_Toc385377369"/>
      <w:bookmarkStart w:id="72" w:name="_Toc404042597"/>
      <w:r w:rsidRPr="0012514B">
        <w:rPr>
          <w:rFonts w:ascii="Times New Roman" w:hAnsi="Times New Roman"/>
        </w:rPr>
        <w:t>4.1.1</w:t>
      </w:r>
      <w:r w:rsidR="00FD3C11">
        <w:rPr>
          <w:rFonts w:ascii="Times New Roman" w:hAnsi="Times New Roman" w:hint="eastAsia"/>
        </w:rPr>
        <w:t xml:space="preserve"> </w:t>
      </w:r>
      <w:r w:rsidRPr="0012514B">
        <w:rPr>
          <w:rFonts w:ascii="Times New Roman" w:hAnsi="Times New Roman"/>
        </w:rPr>
        <w:t>工期计算方法改进</w:t>
      </w:r>
      <w:bookmarkEnd w:id="71"/>
      <w:bookmarkEnd w:id="72"/>
    </w:p>
    <w:p w:rsidR="006F50D0" w:rsidRPr="00FD3C11" w:rsidRDefault="00AE58D5" w:rsidP="00FD3C11">
      <w:pPr>
        <w:pStyle w:val="Eric"/>
        <w:ind w:firstLine="480"/>
      </w:pPr>
      <w:r w:rsidRPr="00FD3C11">
        <w:rPr>
          <w:rFonts w:hint="eastAsia"/>
        </w:rPr>
        <w:t>在</w:t>
      </w:r>
      <w:r w:rsidR="00386C49" w:rsidRPr="00FD3C11">
        <w:t>R</w:t>
      </w:r>
      <w:r w:rsidR="00386C49" w:rsidRPr="00FD3C11">
        <w:t>监控系统</w:t>
      </w:r>
      <w:r w:rsidR="00B56E81" w:rsidRPr="00FD3C11">
        <w:t>研发项目中</w:t>
      </w:r>
      <w:r w:rsidRPr="00FD3C11">
        <w:rPr>
          <w:rFonts w:hint="eastAsia"/>
        </w:rPr>
        <w:t>，用于估计工作时间的方法为常用的类比法。</w:t>
      </w:r>
      <w:r w:rsidR="00B56E81" w:rsidRPr="00FD3C11">
        <w:t>采用类比法估计工作时间，在实际应用中部分项目活动的时间估计差别非常大，有的成员为了在项目活动中时间不至于过于紧张、希望轻松完成工作，故意把工期估算得长一点或者故意夸大工作量；也有成员因为资历浅、经验不足，估算出来的项目活动时间误差非常大。同时，如果项目活动受到外界广泛因素的众多干扰，无法准确估算项目活动工作量和项目活动所需资源量，此时项目活动时间的估算就难以保证准确无误，导致项目进度计划也不具备可信性。</w:t>
      </w:r>
    </w:p>
    <w:p w:rsidR="00B56E81" w:rsidRPr="0012514B" w:rsidRDefault="006F50D0" w:rsidP="00FD3C11">
      <w:pPr>
        <w:pStyle w:val="Eric"/>
        <w:ind w:firstLine="480"/>
      </w:pPr>
      <w:r w:rsidRPr="0012514B">
        <w:t>因此，本文决定采用</w:t>
      </w:r>
      <w:r w:rsidR="00AA06C2" w:rsidRPr="0012514B">
        <w:t>技术评审法</w:t>
      </w:r>
      <w:r w:rsidRPr="0012514B">
        <w:t>来估算项目时间参数。</w:t>
      </w:r>
      <w:r w:rsidR="00AA06C2" w:rsidRPr="0012514B">
        <w:t>技术评审法中的</w:t>
      </w:r>
      <w:r w:rsidR="00B41C59" w:rsidRPr="0012514B">
        <w:t>三点估计法</w:t>
      </w:r>
      <w:r w:rsidRPr="0012514B">
        <w:t>以时间为中心对项目进行统筹规划，相对于类比法来说，能够对项目进度进行更为严格的控制，以达到最大效率完成项目的目标。</w:t>
      </w:r>
      <w:r w:rsidR="00B56E81" w:rsidRPr="0012514B">
        <w:t>本文利用</w:t>
      </w:r>
      <w:r w:rsidR="00AA06C2" w:rsidRPr="0012514B">
        <w:t>技术评审法</w:t>
      </w:r>
      <w:r w:rsidR="00B56E81" w:rsidRPr="0012514B">
        <w:t>来估算项目时间参数，前提是假设各项工作时间服从</w:t>
      </w:r>
      <w:r w:rsidR="00B56E81" w:rsidRPr="0012514B">
        <w:t>β</w:t>
      </w:r>
      <w:r w:rsidR="00B56E81" w:rsidRPr="0012514B">
        <w:t>分布，分别估计工作最短持续时间、工作最长持续时间和工作正常持续时间，然后将这三个值加权平均，计算出平均期望值作为工作持续时间。</w:t>
      </w:r>
    </w:p>
    <w:p w:rsidR="00B56E81" w:rsidRPr="0012514B" w:rsidRDefault="00B56E81" w:rsidP="00F665D6">
      <w:pPr>
        <w:spacing w:line="288" w:lineRule="auto"/>
        <w:ind w:firstLineChars="200" w:firstLine="480"/>
        <w:rPr>
          <w:sz w:val="24"/>
        </w:rPr>
      </w:pPr>
      <w:r w:rsidRPr="0012514B">
        <w:rPr>
          <w:position w:val="-24"/>
          <w:sz w:val="24"/>
        </w:rPr>
        <w:object w:dxaOrig="1560" w:dyaOrig="620">
          <v:shape id="_x0000_i1042" type="#_x0000_t75" style="width:77.4pt;height:30.6pt" o:ole="">
            <v:imagedata r:id="rId55" o:title=""/>
          </v:shape>
          <o:OLEObject Type="Embed" ProgID="Equation.DSMT4" ShapeID="_x0000_i1042" DrawAspect="Content" ObjectID="_1479328527" r:id="rId56"/>
        </w:object>
      </w:r>
      <w:r w:rsidR="00B41C59" w:rsidRPr="0012514B">
        <w:rPr>
          <w:position w:val="-24"/>
          <w:sz w:val="24"/>
        </w:rPr>
        <w:t xml:space="preserve">                                                       </w:t>
      </w:r>
      <w:r w:rsidR="00B41C59" w:rsidRPr="0012514B">
        <w:rPr>
          <w:color w:val="000000"/>
        </w:rPr>
        <w:t>(1.1)</w:t>
      </w:r>
    </w:p>
    <w:p w:rsidR="00B56E81" w:rsidRPr="002D44AE" w:rsidRDefault="00B56E81" w:rsidP="00FD3C11">
      <w:pPr>
        <w:pStyle w:val="Eric"/>
        <w:ind w:firstLine="480"/>
      </w:pPr>
      <w:r w:rsidRPr="002D44AE">
        <w:t>式中：</w:t>
      </w:r>
      <w:r w:rsidRPr="002D44AE">
        <w:tab/>
      </w:r>
      <w:r w:rsidRPr="002D44AE">
        <w:tab/>
      </w:r>
    </w:p>
    <w:p w:rsidR="00B56E81" w:rsidRPr="002D44AE" w:rsidRDefault="00B56E81" w:rsidP="00FD3C11">
      <w:pPr>
        <w:pStyle w:val="Eric"/>
        <w:ind w:firstLine="480"/>
      </w:pPr>
      <w:r w:rsidRPr="002D44AE">
        <w:t>（</w:t>
      </w:r>
      <w:r w:rsidRPr="002D44AE">
        <w:t>1</w:t>
      </w:r>
      <w:r w:rsidRPr="002D44AE">
        <w:t>）</w:t>
      </w:r>
      <w:r w:rsidRPr="002D44AE">
        <w:object w:dxaOrig="180" w:dyaOrig="360">
          <v:shape id="_x0000_i1043" type="#_x0000_t75" style="width:9pt;height:18pt" o:ole="">
            <v:imagedata r:id="rId57" o:title=""/>
          </v:shape>
          <o:OLEObject Type="Embed" ProgID="Equation.DSMT4" ShapeID="_x0000_i1043" DrawAspect="Content" ObjectID="_1479328528" r:id="rId58"/>
        </w:object>
      </w:r>
      <w:r w:rsidRPr="002D44AE">
        <w:t>表示为</w:t>
      </w:r>
      <w:r w:rsidRPr="002D44AE">
        <w:t>i</w:t>
      </w:r>
      <w:r w:rsidRPr="002D44AE">
        <w:t>工作的平均持续时间；</w:t>
      </w:r>
    </w:p>
    <w:p w:rsidR="00B56E81" w:rsidRPr="002D44AE" w:rsidRDefault="00B56E81" w:rsidP="00FD3C11">
      <w:pPr>
        <w:pStyle w:val="Eric"/>
        <w:ind w:firstLine="480"/>
      </w:pPr>
      <w:r w:rsidRPr="002D44AE">
        <w:t>（</w:t>
      </w:r>
      <w:r w:rsidRPr="002D44AE">
        <w:t>2</w:t>
      </w:r>
      <w:r w:rsidRPr="002D44AE">
        <w:t>）</w:t>
      </w:r>
      <w:r w:rsidRPr="002D44AE">
        <w:object w:dxaOrig="240" w:dyaOrig="360">
          <v:shape id="_x0000_i1044" type="#_x0000_t75" style="width:10.8pt;height:18pt" o:ole="">
            <v:imagedata r:id="rId59" o:title=""/>
          </v:shape>
          <o:OLEObject Type="Embed" ProgID="Equation.DSMT4" ShapeID="_x0000_i1044" DrawAspect="Content" ObjectID="_1479328529" r:id="rId60"/>
        </w:object>
      </w:r>
      <w:r w:rsidRPr="002D44AE">
        <w:t>表示为</w:t>
      </w:r>
      <w:r w:rsidRPr="002D44AE">
        <w:t>i</w:t>
      </w:r>
      <w:r w:rsidRPr="002D44AE">
        <w:t>工作最短持续时间；</w:t>
      </w:r>
    </w:p>
    <w:p w:rsidR="00B56E81" w:rsidRPr="002D44AE" w:rsidRDefault="00B56E81" w:rsidP="00FD3C11">
      <w:pPr>
        <w:pStyle w:val="Eric"/>
        <w:ind w:firstLine="480"/>
      </w:pPr>
      <w:r w:rsidRPr="002D44AE">
        <w:t>（</w:t>
      </w:r>
      <w:r w:rsidRPr="002D44AE">
        <w:t>3</w:t>
      </w:r>
      <w:r w:rsidRPr="002D44AE">
        <w:t>）</w:t>
      </w:r>
      <w:r w:rsidRPr="002D44AE">
        <w:object w:dxaOrig="220" w:dyaOrig="360">
          <v:shape id="_x0000_i1045" type="#_x0000_t75" style="width:10.8pt;height:18pt" o:ole="">
            <v:imagedata r:id="rId61" o:title=""/>
          </v:shape>
          <o:OLEObject Type="Embed" ProgID="Equation.DSMT4" ShapeID="_x0000_i1045" DrawAspect="Content" ObjectID="_1479328530" r:id="rId62"/>
        </w:object>
      </w:r>
      <w:r w:rsidRPr="002D44AE">
        <w:t>表示为</w:t>
      </w:r>
      <w:r w:rsidRPr="002D44AE">
        <w:t>i</w:t>
      </w:r>
      <w:r w:rsidRPr="002D44AE">
        <w:t>工作最长持续时间；</w:t>
      </w:r>
    </w:p>
    <w:p w:rsidR="00B56E81" w:rsidRPr="002D44AE" w:rsidRDefault="00B56E81" w:rsidP="00FD3C11">
      <w:pPr>
        <w:pStyle w:val="Eric"/>
        <w:ind w:firstLine="480"/>
      </w:pPr>
      <w:r w:rsidRPr="002D44AE">
        <w:t>（</w:t>
      </w:r>
      <w:r w:rsidRPr="002D44AE">
        <w:t>4</w:t>
      </w:r>
      <w:r w:rsidRPr="002D44AE">
        <w:t>）</w:t>
      </w:r>
      <w:r w:rsidRPr="002D44AE">
        <w:object w:dxaOrig="220" w:dyaOrig="360">
          <v:shape id="_x0000_i1046" type="#_x0000_t75" style="width:10.8pt;height:18pt" o:ole="">
            <v:imagedata r:id="rId63" o:title=""/>
          </v:shape>
          <o:OLEObject Type="Embed" ProgID="Equation.DSMT4" ShapeID="_x0000_i1046" DrawAspect="Content" ObjectID="_1479328531" r:id="rId64"/>
        </w:object>
      </w:r>
      <w:r w:rsidRPr="002D44AE">
        <w:t>表示为</w:t>
      </w:r>
      <w:r w:rsidRPr="002D44AE">
        <w:t>i</w:t>
      </w:r>
      <w:r w:rsidRPr="002D44AE">
        <w:t>工作正常持续时间。</w:t>
      </w:r>
    </w:p>
    <w:p w:rsidR="00B56E81" w:rsidRPr="0012514B" w:rsidRDefault="00B56E81" w:rsidP="00FD3C11">
      <w:pPr>
        <w:pStyle w:val="Eric"/>
        <w:ind w:firstLine="480"/>
        <w:rPr>
          <w:noProof/>
        </w:rPr>
      </w:pPr>
      <w:r w:rsidRPr="0012514B">
        <w:t>其中</w:t>
      </w:r>
      <w:r w:rsidRPr="0012514B">
        <w:rPr>
          <w:i/>
        </w:rPr>
        <w:t>ai</w:t>
      </w:r>
      <w:r w:rsidRPr="0012514B">
        <w:t>和</w:t>
      </w:r>
      <w:r w:rsidRPr="0012514B">
        <w:rPr>
          <w:i/>
        </w:rPr>
        <w:t>bi</w:t>
      </w:r>
      <w:r w:rsidRPr="0012514B">
        <w:t>两种工作的持续时间由多组专业人员估算，利用统计方法进行算术平均。</w:t>
      </w:r>
      <w:r w:rsidRPr="0012514B">
        <w:rPr>
          <w:i/>
        </w:rPr>
        <w:t>ci</w:t>
      </w:r>
      <w:r w:rsidRPr="0012514B">
        <w:t>根据</w:t>
      </w:r>
      <w:r w:rsidR="001B0145" w:rsidRPr="0012514B">
        <w:t>工作</w:t>
      </w:r>
      <w:r w:rsidRPr="0012514B">
        <w:t>现场情况和工期定额估算。</w:t>
      </w:r>
      <w:r w:rsidRPr="0012514B">
        <w:rPr>
          <w:lang w:val="en-GB"/>
        </w:rPr>
        <w:t>各分项工作持续时间见表</w:t>
      </w:r>
      <w:r w:rsidR="00691317" w:rsidRPr="0012514B">
        <w:rPr>
          <w:lang w:val="en-GB"/>
        </w:rPr>
        <w:t>6</w:t>
      </w:r>
      <w:r w:rsidRPr="0012514B">
        <w:rPr>
          <w:lang w:val="en-GB"/>
        </w:rPr>
        <w:t>。</w:t>
      </w:r>
    </w:p>
    <w:p w:rsidR="00FD3C11" w:rsidRDefault="00FD3C11" w:rsidP="009D2A11">
      <w:pPr>
        <w:spacing w:beforeLines="50"/>
        <w:ind w:firstLineChars="9" w:firstLine="19"/>
        <w:jc w:val="center"/>
        <w:rPr>
          <w:b/>
          <w:bCs/>
          <w:color w:val="000000"/>
          <w:kern w:val="0"/>
        </w:rPr>
      </w:pPr>
    </w:p>
    <w:p w:rsidR="00FD3C11" w:rsidRDefault="00FD3C11" w:rsidP="00FD3C11">
      <w:pPr>
        <w:pStyle w:val="Eric2"/>
        <w:rPr>
          <w:kern w:val="0"/>
        </w:rPr>
      </w:pPr>
    </w:p>
    <w:p w:rsidR="00B56E81" w:rsidRPr="0012514B" w:rsidRDefault="00B56E81" w:rsidP="00FD3C11">
      <w:pPr>
        <w:pStyle w:val="Eric2"/>
        <w:rPr>
          <w:kern w:val="0"/>
        </w:rPr>
      </w:pPr>
      <w:r w:rsidRPr="0012514B">
        <w:rPr>
          <w:kern w:val="0"/>
        </w:rPr>
        <w:lastRenderedPageBreak/>
        <w:t>表</w:t>
      </w:r>
      <w:r w:rsidR="00691317" w:rsidRPr="0012514B">
        <w:rPr>
          <w:kern w:val="0"/>
        </w:rPr>
        <w:t>6</w:t>
      </w:r>
      <w:r w:rsidR="006E5136" w:rsidRPr="0012514B">
        <w:rPr>
          <w:kern w:val="0"/>
        </w:rPr>
        <w:t xml:space="preserve">  </w:t>
      </w:r>
      <w:r w:rsidRPr="0012514B">
        <w:rPr>
          <w:kern w:val="0"/>
        </w:rPr>
        <w:t>项目工作持续时间计算表</w:t>
      </w:r>
    </w:p>
    <w:tbl>
      <w:tblPr>
        <w:tblW w:w="50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6"/>
        <w:gridCol w:w="2551"/>
        <w:gridCol w:w="1558"/>
        <w:gridCol w:w="1560"/>
        <w:gridCol w:w="1565"/>
        <w:gridCol w:w="1554"/>
      </w:tblGrid>
      <w:tr w:rsidR="005979E2" w:rsidRPr="0012514B" w:rsidTr="00FD3C11">
        <w:trPr>
          <w:trHeight w:hRule="exact" w:val="340"/>
        </w:trPr>
        <w:tc>
          <w:tcPr>
            <w:tcW w:w="357" w:type="pct"/>
            <w:vMerge w:val="restart"/>
            <w:vAlign w:val="center"/>
          </w:tcPr>
          <w:p w:rsidR="005979E2" w:rsidRPr="0012514B" w:rsidRDefault="005979E2" w:rsidP="00FD3C11">
            <w:pPr>
              <w:pStyle w:val="Eric1"/>
              <w:rPr>
                <w:kern w:val="0"/>
              </w:rPr>
            </w:pPr>
            <w:bookmarkStart w:id="73" w:name="_Toc385377370"/>
            <w:r w:rsidRPr="0012514B">
              <w:rPr>
                <w:kern w:val="0"/>
              </w:rPr>
              <w:t>序号</w:t>
            </w:r>
          </w:p>
        </w:tc>
        <w:tc>
          <w:tcPr>
            <w:tcW w:w="1348" w:type="pct"/>
            <w:vMerge w:val="restart"/>
            <w:vAlign w:val="center"/>
          </w:tcPr>
          <w:p w:rsidR="005979E2" w:rsidRPr="0012514B" w:rsidRDefault="005979E2" w:rsidP="00FD3C11">
            <w:pPr>
              <w:pStyle w:val="Eric1"/>
              <w:rPr>
                <w:kern w:val="0"/>
              </w:rPr>
            </w:pPr>
            <w:r w:rsidRPr="0012514B">
              <w:rPr>
                <w:kern w:val="0"/>
              </w:rPr>
              <w:t>工作名称</w:t>
            </w:r>
          </w:p>
        </w:tc>
        <w:tc>
          <w:tcPr>
            <w:tcW w:w="3295" w:type="pct"/>
            <w:gridSpan w:val="4"/>
            <w:vAlign w:val="center"/>
          </w:tcPr>
          <w:p w:rsidR="005979E2" w:rsidRPr="0012514B" w:rsidRDefault="005979E2" w:rsidP="00FD3C11">
            <w:pPr>
              <w:pStyle w:val="Eric1"/>
              <w:rPr>
                <w:kern w:val="0"/>
              </w:rPr>
            </w:pPr>
            <w:r w:rsidRPr="0012514B">
              <w:rPr>
                <w:kern w:val="0"/>
              </w:rPr>
              <w:t>PERT</w:t>
            </w:r>
          </w:p>
        </w:tc>
      </w:tr>
      <w:tr w:rsidR="00FD3C11" w:rsidRPr="0012514B" w:rsidTr="00FD3C11">
        <w:trPr>
          <w:trHeight w:hRule="exact" w:val="340"/>
        </w:trPr>
        <w:tc>
          <w:tcPr>
            <w:tcW w:w="357" w:type="pct"/>
            <w:vMerge/>
            <w:vAlign w:val="center"/>
          </w:tcPr>
          <w:p w:rsidR="005979E2" w:rsidRPr="0012514B" w:rsidRDefault="005979E2" w:rsidP="00FD3C11">
            <w:pPr>
              <w:pStyle w:val="Eric1"/>
              <w:rPr>
                <w:kern w:val="0"/>
              </w:rPr>
            </w:pPr>
          </w:p>
        </w:tc>
        <w:tc>
          <w:tcPr>
            <w:tcW w:w="1348" w:type="pct"/>
            <w:vMerge/>
            <w:vAlign w:val="center"/>
          </w:tcPr>
          <w:p w:rsidR="005979E2" w:rsidRPr="0012514B" w:rsidRDefault="005979E2" w:rsidP="00FD3C11">
            <w:pPr>
              <w:pStyle w:val="Eric1"/>
              <w:rPr>
                <w:kern w:val="0"/>
              </w:rPr>
            </w:pPr>
          </w:p>
        </w:tc>
        <w:tc>
          <w:tcPr>
            <w:tcW w:w="823" w:type="pct"/>
            <w:vAlign w:val="center"/>
          </w:tcPr>
          <w:p w:rsidR="005979E2" w:rsidRPr="0012514B" w:rsidRDefault="005979E2" w:rsidP="00FD3C11">
            <w:pPr>
              <w:pStyle w:val="Eric1"/>
              <w:rPr>
                <w:kern w:val="0"/>
              </w:rPr>
            </w:pPr>
            <w:r w:rsidRPr="0012514B">
              <w:rPr>
                <w:kern w:val="0"/>
              </w:rPr>
              <w:t>乐观估计时间</w:t>
            </w:r>
          </w:p>
        </w:tc>
        <w:tc>
          <w:tcPr>
            <w:tcW w:w="824" w:type="pct"/>
            <w:vAlign w:val="center"/>
          </w:tcPr>
          <w:p w:rsidR="005979E2" w:rsidRPr="0012514B" w:rsidRDefault="005979E2" w:rsidP="00FD3C11">
            <w:pPr>
              <w:pStyle w:val="Eric1"/>
              <w:rPr>
                <w:kern w:val="0"/>
              </w:rPr>
            </w:pPr>
            <w:r w:rsidRPr="0012514B">
              <w:rPr>
                <w:kern w:val="0"/>
              </w:rPr>
              <w:t>正常持续时间</w:t>
            </w:r>
          </w:p>
        </w:tc>
        <w:tc>
          <w:tcPr>
            <w:tcW w:w="827" w:type="pct"/>
            <w:vAlign w:val="center"/>
          </w:tcPr>
          <w:p w:rsidR="005979E2" w:rsidRPr="0012514B" w:rsidRDefault="005979E2" w:rsidP="00FD3C11">
            <w:pPr>
              <w:pStyle w:val="Eric1"/>
              <w:rPr>
                <w:kern w:val="0"/>
              </w:rPr>
            </w:pPr>
            <w:r w:rsidRPr="0012514B">
              <w:rPr>
                <w:kern w:val="0"/>
              </w:rPr>
              <w:t>悲观估计时间</w:t>
            </w:r>
          </w:p>
        </w:tc>
        <w:tc>
          <w:tcPr>
            <w:tcW w:w="821" w:type="pct"/>
            <w:vAlign w:val="center"/>
          </w:tcPr>
          <w:p w:rsidR="005979E2" w:rsidRPr="0012514B" w:rsidRDefault="005979E2" w:rsidP="00FD3C11">
            <w:pPr>
              <w:pStyle w:val="Eric1"/>
              <w:rPr>
                <w:kern w:val="0"/>
              </w:rPr>
            </w:pPr>
            <w:r w:rsidRPr="0012514B">
              <w:rPr>
                <w:kern w:val="0"/>
              </w:rPr>
              <w:t>期望完成时间</w:t>
            </w:r>
          </w:p>
        </w:tc>
      </w:tr>
      <w:tr w:rsidR="00FD3C11" w:rsidRPr="0012514B" w:rsidTr="00FD3C11">
        <w:trPr>
          <w:trHeight w:hRule="exact" w:val="340"/>
        </w:trPr>
        <w:tc>
          <w:tcPr>
            <w:tcW w:w="357" w:type="pct"/>
            <w:vMerge/>
            <w:vAlign w:val="center"/>
          </w:tcPr>
          <w:p w:rsidR="005979E2" w:rsidRPr="0012514B" w:rsidRDefault="005979E2" w:rsidP="00FD3C11">
            <w:pPr>
              <w:pStyle w:val="Eric1"/>
              <w:rPr>
                <w:kern w:val="0"/>
              </w:rPr>
            </w:pPr>
          </w:p>
        </w:tc>
        <w:tc>
          <w:tcPr>
            <w:tcW w:w="1348" w:type="pct"/>
            <w:vMerge/>
            <w:vAlign w:val="center"/>
          </w:tcPr>
          <w:p w:rsidR="005979E2" w:rsidRPr="0012514B" w:rsidRDefault="005979E2" w:rsidP="00FD3C11">
            <w:pPr>
              <w:pStyle w:val="Eric1"/>
              <w:rPr>
                <w:kern w:val="0"/>
              </w:rPr>
            </w:pPr>
          </w:p>
        </w:tc>
        <w:tc>
          <w:tcPr>
            <w:tcW w:w="823" w:type="pct"/>
            <w:vAlign w:val="center"/>
          </w:tcPr>
          <w:p w:rsidR="005979E2" w:rsidRPr="0012514B" w:rsidRDefault="005979E2" w:rsidP="00FD3C11">
            <w:pPr>
              <w:pStyle w:val="Eric1"/>
              <w:rPr>
                <w:i/>
                <w:kern w:val="0"/>
              </w:rPr>
            </w:pPr>
            <w:r w:rsidRPr="0012514B">
              <w:rPr>
                <w:i/>
                <w:noProof/>
                <w:kern w:val="0"/>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0" cy="257175"/>
                  <wp:effectExtent l="0" t="0" r="4445" b="635"/>
                  <wp:wrapNone/>
                  <wp:docPr id="1"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5"/>
                          <a:srcRect/>
                          <a:stretch>
                            <a:fillRect/>
                          </a:stretch>
                        </pic:blipFill>
                        <pic:spPr bwMode="auto">
                          <a:xfrm>
                            <a:off x="0" y="0"/>
                            <a:ext cx="0" cy="257175"/>
                          </a:xfrm>
                          <a:prstGeom prst="rect">
                            <a:avLst/>
                          </a:prstGeom>
                          <a:noFill/>
                        </pic:spPr>
                      </pic:pic>
                    </a:graphicData>
                  </a:graphic>
                </wp:anchor>
              </w:drawing>
            </w:r>
            <w:r w:rsidRPr="0012514B">
              <w:rPr>
                <w:i/>
                <w:kern w:val="0"/>
              </w:rPr>
              <w:t>a</w:t>
            </w:r>
          </w:p>
        </w:tc>
        <w:tc>
          <w:tcPr>
            <w:tcW w:w="824" w:type="pct"/>
            <w:vAlign w:val="center"/>
          </w:tcPr>
          <w:p w:rsidR="005979E2" w:rsidRPr="0012514B" w:rsidRDefault="005979E2" w:rsidP="00FD3C11">
            <w:pPr>
              <w:pStyle w:val="Eric1"/>
              <w:rPr>
                <w:i/>
                <w:kern w:val="0"/>
              </w:rPr>
            </w:pPr>
            <w:r w:rsidRPr="0012514B">
              <w:rPr>
                <w:i/>
                <w:kern w:val="0"/>
              </w:rPr>
              <w:t>c</w:t>
            </w:r>
          </w:p>
        </w:tc>
        <w:tc>
          <w:tcPr>
            <w:tcW w:w="827" w:type="pct"/>
            <w:vAlign w:val="center"/>
          </w:tcPr>
          <w:p w:rsidR="005979E2" w:rsidRPr="0012514B" w:rsidRDefault="005979E2" w:rsidP="00FD3C11">
            <w:pPr>
              <w:pStyle w:val="Eric1"/>
              <w:rPr>
                <w:i/>
                <w:kern w:val="0"/>
              </w:rPr>
            </w:pPr>
            <w:r w:rsidRPr="0012514B">
              <w:rPr>
                <w:i/>
                <w:kern w:val="0"/>
              </w:rPr>
              <w:t>b</w:t>
            </w:r>
          </w:p>
        </w:tc>
        <w:tc>
          <w:tcPr>
            <w:tcW w:w="821" w:type="pct"/>
            <w:vAlign w:val="center"/>
          </w:tcPr>
          <w:p w:rsidR="005979E2" w:rsidRPr="0012514B" w:rsidRDefault="005979E2" w:rsidP="00FD3C11">
            <w:pPr>
              <w:pStyle w:val="Eric1"/>
              <w:rPr>
                <w:i/>
                <w:kern w:val="0"/>
              </w:rPr>
            </w:pPr>
            <w:r w:rsidRPr="0012514B">
              <w:rPr>
                <w:i/>
                <w:kern w:val="0"/>
              </w:rPr>
              <w:t>Te</w:t>
            </w:r>
          </w:p>
        </w:tc>
      </w:tr>
      <w:tr w:rsidR="00FD3C11" w:rsidRPr="0012514B" w:rsidTr="00FD3C11">
        <w:trPr>
          <w:trHeight w:hRule="exact" w:val="340"/>
        </w:trPr>
        <w:tc>
          <w:tcPr>
            <w:tcW w:w="357" w:type="pct"/>
            <w:noWrap/>
            <w:vAlign w:val="center"/>
          </w:tcPr>
          <w:p w:rsidR="005979E2" w:rsidRPr="0012514B" w:rsidRDefault="005979E2" w:rsidP="00FD3C11">
            <w:pPr>
              <w:pStyle w:val="Eric1"/>
            </w:pPr>
            <w:r w:rsidRPr="0012514B">
              <w:t>1</w:t>
            </w:r>
          </w:p>
        </w:tc>
        <w:tc>
          <w:tcPr>
            <w:tcW w:w="1348" w:type="pct"/>
            <w:noWrap/>
            <w:vAlign w:val="center"/>
          </w:tcPr>
          <w:p w:rsidR="005979E2" w:rsidRPr="0012514B" w:rsidRDefault="005979E2" w:rsidP="00FD3C11">
            <w:pPr>
              <w:pStyle w:val="Eric1"/>
            </w:pPr>
            <w:r w:rsidRPr="0012514B">
              <w:t>逆向工程方案</w:t>
            </w:r>
          </w:p>
        </w:tc>
        <w:tc>
          <w:tcPr>
            <w:tcW w:w="823" w:type="pct"/>
            <w:noWrap/>
            <w:vAlign w:val="center"/>
          </w:tcPr>
          <w:p w:rsidR="005979E2" w:rsidRPr="0012514B" w:rsidRDefault="005979E2" w:rsidP="00FD3C11">
            <w:pPr>
              <w:pStyle w:val="Eric1"/>
            </w:pPr>
            <w:r w:rsidRPr="0012514B">
              <w:t>21</w:t>
            </w:r>
          </w:p>
        </w:tc>
        <w:tc>
          <w:tcPr>
            <w:tcW w:w="824" w:type="pct"/>
            <w:noWrap/>
            <w:vAlign w:val="center"/>
          </w:tcPr>
          <w:p w:rsidR="005979E2" w:rsidRPr="0012514B" w:rsidRDefault="005979E2" w:rsidP="00FD3C11">
            <w:pPr>
              <w:pStyle w:val="Eric1"/>
            </w:pPr>
            <w:r w:rsidRPr="0012514B">
              <w:t>25</w:t>
            </w:r>
          </w:p>
        </w:tc>
        <w:tc>
          <w:tcPr>
            <w:tcW w:w="827" w:type="pct"/>
            <w:noWrap/>
            <w:vAlign w:val="center"/>
          </w:tcPr>
          <w:p w:rsidR="005979E2" w:rsidRPr="0012514B" w:rsidRDefault="005979E2" w:rsidP="00FD3C11">
            <w:pPr>
              <w:pStyle w:val="Eric1"/>
            </w:pPr>
            <w:r w:rsidRPr="0012514B">
              <w:t>26</w:t>
            </w:r>
          </w:p>
        </w:tc>
        <w:tc>
          <w:tcPr>
            <w:tcW w:w="821" w:type="pct"/>
            <w:vAlign w:val="center"/>
          </w:tcPr>
          <w:p w:rsidR="005979E2" w:rsidRPr="0012514B" w:rsidRDefault="005979E2" w:rsidP="00FD3C11">
            <w:pPr>
              <w:pStyle w:val="Eric1"/>
            </w:pPr>
            <w:r w:rsidRPr="0012514B">
              <w:t>24.5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w:t>
            </w:r>
          </w:p>
        </w:tc>
        <w:tc>
          <w:tcPr>
            <w:tcW w:w="1348" w:type="pct"/>
            <w:noWrap/>
            <w:vAlign w:val="center"/>
          </w:tcPr>
          <w:p w:rsidR="005979E2" w:rsidRPr="0012514B" w:rsidRDefault="005979E2" w:rsidP="00FD3C11">
            <w:pPr>
              <w:pStyle w:val="Eric1"/>
            </w:pPr>
            <w:r w:rsidRPr="0012514B">
              <w:t>逆向工程设备准备</w:t>
            </w:r>
          </w:p>
        </w:tc>
        <w:tc>
          <w:tcPr>
            <w:tcW w:w="823" w:type="pct"/>
            <w:noWrap/>
            <w:vAlign w:val="center"/>
          </w:tcPr>
          <w:p w:rsidR="005979E2" w:rsidRPr="0012514B" w:rsidRDefault="005979E2" w:rsidP="00FD3C11">
            <w:pPr>
              <w:pStyle w:val="Eric1"/>
            </w:pPr>
            <w:r w:rsidRPr="0012514B">
              <w:t>4</w:t>
            </w:r>
          </w:p>
        </w:tc>
        <w:tc>
          <w:tcPr>
            <w:tcW w:w="824" w:type="pct"/>
            <w:noWrap/>
            <w:vAlign w:val="center"/>
          </w:tcPr>
          <w:p w:rsidR="005979E2" w:rsidRPr="0012514B" w:rsidRDefault="005979E2" w:rsidP="00FD3C11">
            <w:pPr>
              <w:pStyle w:val="Eric1"/>
            </w:pPr>
            <w:r w:rsidRPr="0012514B">
              <w:t>5</w:t>
            </w:r>
          </w:p>
        </w:tc>
        <w:tc>
          <w:tcPr>
            <w:tcW w:w="827" w:type="pct"/>
            <w:noWrap/>
            <w:vAlign w:val="center"/>
          </w:tcPr>
          <w:p w:rsidR="005979E2" w:rsidRPr="0012514B" w:rsidRDefault="005979E2" w:rsidP="00FD3C11">
            <w:pPr>
              <w:pStyle w:val="Eric1"/>
            </w:pPr>
            <w:r w:rsidRPr="0012514B">
              <w:t>6</w:t>
            </w:r>
          </w:p>
        </w:tc>
        <w:tc>
          <w:tcPr>
            <w:tcW w:w="821" w:type="pct"/>
            <w:vAlign w:val="center"/>
          </w:tcPr>
          <w:p w:rsidR="005979E2" w:rsidRPr="0012514B" w:rsidRDefault="005979E2" w:rsidP="00FD3C11">
            <w:pPr>
              <w:pStyle w:val="Eric1"/>
            </w:pPr>
            <w:r w:rsidRPr="0012514B">
              <w:t>5</w:t>
            </w:r>
          </w:p>
        </w:tc>
      </w:tr>
      <w:tr w:rsidR="00FD3C11" w:rsidRPr="0012514B" w:rsidTr="00FD3C11">
        <w:trPr>
          <w:trHeight w:hRule="exact" w:val="340"/>
        </w:trPr>
        <w:tc>
          <w:tcPr>
            <w:tcW w:w="357" w:type="pct"/>
            <w:noWrap/>
            <w:vAlign w:val="center"/>
          </w:tcPr>
          <w:p w:rsidR="005979E2" w:rsidRPr="0012514B" w:rsidRDefault="005979E2" w:rsidP="00FD3C11">
            <w:pPr>
              <w:pStyle w:val="Eric1"/>
            </w:pPr>
            <w:r w:rsidRPr="0012514B">
              <w:t>3</w:t>
            </w:r>
          </w:p>
        </w:tc>
        <w:tc>
          <w:tcPr>
            <w:tcW w:w="1348" w:type="pct"/>
            <w:noWrap/>
            <w:vAlign w:val="center"/>
          </w:tcPr>
          <w:p w:rsidR="005979E2" w:rsidRPr="0012514B" w:rsidRDefault="005979E2" w:rsidP="00FD3C11">
            <w:pPr>
              <w:pStyle w:val="Eric1"/>
            </w:pPr>
            <w:r w:rsidRPr="0012514B">
              <w:t>拆解设备</w:t>
            </w:r>
          </w:p>
        </w:tc>
        <w:tc>
          <w:tcPr>
            <w:tcW w:w="823" w:type="pct"/>
            <w:noWrap/>
            <w:vAlign w:val="center"/>
          </w:tcPr>
          <w:p w:rsidR="005979E2" w:rsidRPr="0012514B" w:rsidRDefault="005979E2" w:rsidP="00FD3C11">
            <w:pPr>
              <w:pStyle w:val="Eric1"/>
            </w:pPr>
            <w:r w:rsidRPr="0012514B">
              <w:t>6.5</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10.5</w:t>
            </w:r>
          </w:p>
        </w:tc>
        <w:tc>
          <w:tcPr>
            <w:tcW w:w="821" w:type="pct"/>
            <w:vAlign w:val="center"/>
          </w:tcPr>
          <w:p w:rsidR="005979E2" w:rsidRPr="0012514B" w:rsidRDefault="005979E2" w:rsidP="00FD3C11">
            <w:pPr>
              <w:pStyle w:val="Eric1"/>
            </w:pPr>
            <w:r w:rsidRPr="0012514B">
              <w:t>9.5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4</w:t>
            </w:r>
          </w:p>
        </w:tc>
        <w:tc>
          <w:tcPr>
            <w:tcW w:w="1348" w:type="pct"/>
            <w:noWrap/>
            <w:vAlign w:val="center"/>
          </w:tcPr>
          <w:p w:rsidR="005979E2" w:rsidRPr="0012514B" w:rsidRDefault="005979E2" w:rsidP="00FD3C11">
            <w:pPr>
              <w:pStyle w:val="Eric1"/>
            </w:pPr>
            <w:r w:rsidRPr="0012514B">
              <w:t>试验室系统测试</w:t>
            </w:r>
          </w:p>
        </w:tc>
        <w:tc>
          <w:tcPr>
            <w:tcW w:w="823" w:type="pct"/>
            <w:noWrap/>
            <w:vAlign w:val="center"/>
          </w:tcPr>
          <w:p w:rsidR="005979E2" w:rsidRPr="0012514B" w:rsidRDefault="005979E2" w:rsidP="00FD3C11">
            <w:pPr>
              <w:pStyle w:val="Eric1"/>
            </w:pPr>
            <w:r w:rsidRPr="0012514B">
              <w:t>4</w:t>
            </w:r>
          </w:p>
        </w:tc>
        <w:tc>
          <w:tcPr>
            <w:tcW w:w="824" w:type="pct"/>
            <w:noWrap/>
            <w:vAlign w:val="center"/>
          </w:tcPr>
          <w:p w:rsidR="005979E2" w:rsidRPr="0012514B" w:rsidRDefault="005979E2" w:rsidP="00FD3C11">
            <w:pPr>
              <w:pStyle w:val="Eric1"/>
            </w:pPr>
            <w:r w:rsidRPr="0012514B">
              <w:t>5</w:t>
            </w:r>
          </w:p>
        </w:tc>
        <w:tc>
          <w:tcPr>
            <w:tcW w:w="827" w:type="pct"/>
            <w:noWrap/>
            <w:vAlign w:val="center"/>
          </w:tcPr>
          <w:p w:rsidR="005979E2" w:rsidRPr="0012514B" w:rsidRDefault="005979E2" w:rsidP="00FD3C11">
            <w:pPr>
              <w:pStyle w:val="Eric1"/>
            </w:pPr>
            <w:r w:rsidRPr="0012514B">
              <w:t>6</w:t>
            </w:r>
          </w:p>
        </w:tc>
        <w:tc>
          <w:tcPr>
            <w:tcW w:w="821" w:type="pct"/>
            <w:vAlign w:val="center"/>
          </w:tcPr>
          <w:p w:rsidR="005979E2" w:rsidRPr="0012514B" w:rsidRDefault="005979E2" w:rsidP="00FD3C11">
            <w:pPr>
              <w:pStyle w:val="Eric1"/>
            </w:pPr>
            <w:r w:rsidRPr="0012514B">
              <w:t>5</w:t>
            </w:r>
          </w:p>
        </w:tc>
      </w:tr>
      <w:tr w:rsidR="00FD3C11" w:rsidRPr="0012514B" w:rsidTr="00FD3C11">
        <w:trPr>
          <w:trHeight w:hRule="exact" w:val="340"/>
        </w:trPr>
        <w:tc>
          <w:tcPr>
            <w:tcW w:w="357" w:type="pct"/>
            <w:noWrap/>
            <w:vAlign w:val="center"/>
          </w:tcPr>
          <w:p w:rsidR="005979E2" w:rsidRPr="0012514B" w:rsidRDefault="005979E2" w:rsidP="00FD3C11">
            <w:pPr>
              <w:pStyle w:val="Eric1"/>
            </w:pPr>
            <w:r w:rsidRPr="0012514B">
              <w:t>5</w:t>
            </w:r>
          </w:p>
        </w:tc>
        <w:tc>
          <w:tcPr>
            <w:tcW w:w="1348" w:type="pct"/>
            <w:noWrap/>
            <w:vAlign w:val="center"/>
          </w:tcPr>
          <w:p w:rsidR="005979E2" w:rsidRPr="0012514B" w:rsidRDefault="005979E2" w:rsidP="00FD3C11">
            <w:pPr>
              <w:pStyle w:val="Eric1"/>
            </w:pPr>
            <w:r w:rsidRPr="0012514B">
              <w:t>试验室分系统、组件测试</w:t>
            </w:r>
          </w:p>
        </w:tc>
        <w:tc>
          <w:tcPr>
            <w:tcW w:w="823" w:type="pct"/>
            <w:noWrap/>
            <w:vAlign w:val="center"/>
          </w:tcPr>
          <w:p w:rsidR="005979E2" w:rsidRPr="0012514B" w:rsidRDefault="005979E2" w:rsidP="00FD3C11">
            <w:pPr>
              <w:pStyle w:val="Eric1"/>
            </w:pPr>
            <w:r w:rsidRPr="0012514B">
              <w:t>9</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14</w:t>
            </w:r>
          </w:p>
        </w:tc>
        <w:tc>
          <w:tcPr>
            <w:tcW w:w="821" w:type="pct"/>
            <w:vAlign w:val="center"/>
          </w:tcPr>
          <w:p w:rsidR="005979E2" w:rsidRPr="0012514B" w:rsidRDefault="005979E2" w:rsidP="00FD3C11">
            <w:pPr>
              <w:pStyle w:val="Eric1"/>
            </w:pPr>
            <w:r w:rsidRPr="0012514B">
              <w:t>10.5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6</w:t>
            </w:r>
          </w:p>
        </w:tc>
        <w:tc>
          <w:tcPr>
            <w:tcW w:w="1348" w:type="pct"/>
            <w:noWrap/>
            <w:vAlign w:val="center"/>
          </w:tcPr>
          <w:p w:rsidR="005979E2" w:rsidRPr="0012514B" w:rsidRDefault="005979E2" w:rsidP="00FD3C11">
            <w:pPr>
              <w:pStyle w:val="Eric1"/>
            </w:pPr>
            <w:r w:rsidRPr="0012514B">
              <w:t>系统方案设计</w:t>
            </w:r>
          </w:p>
        </w:tc>
        <w:tc>
          <w:tcPr>
            <w:tcW w:w="823" w:type="pct"/>
            <w:noWrap/>
            <w:vAlign w:val="center"/>
          </w:tcPr>
          <w:p w:rsidR="005979E2" w:rsidRPr="0012514B" w:rsidRDefault="005979E2" w:rsidP="00FD3C11">
            <w:pPr>
              <w:pStyle w:val="Eric1"/>
            </w:pPr>
            <w:r w:rsidRPr="0012514B">
              <w:t>16</w:t>
            </w:r>
          </w:p>
        </w:tc>
        <w:tc>
          <w:tcPr>
            <w:tcW w:w="824" w:type="pct"/>
            <w:noWrap/>
            <w:vAlign w:val="center"/>
          </w:tcPr>
          <w:p w:rsidR="005979E2" w:rsidRPr="0012514B" w:rsidRDefault="005979E2" w:rsidP="00FD3C11">
            <w:pPr>
              <w:pStyle w:val="Eric1"/>
            </w:pPr>
            <w:r w:rsidRPr="0012514B">
              <w:t>20</w:t>
            </w:r>
          </w:p>
        </w:tc>
        <w:tc>
          <w:tcPr>
            <w:tcW w:w="827" w:type="pct"/>
            <w:noWrap/>
            <w:vAlign w:val="center"/>
          </w:tcPr>
          <w:p w:rsidR="005979E2" w:rsidRPr="0012514B" w:rsidRDefault="005979E2" w:rsidP="00FD3C11">
            <w:pPr>
              <w:pStyle w:val="Eric1"/>
            </w:pPr>
            <w:r w:rsidRPr="0012514B">
              <w:t>21</w:t>
            </w:r>
          </w:p>
        </w:tc>
        <w:tc>
          <w:tcPr>
            <w:tcW w:w="821" w:type="pct"/>
            <w:vAlign w:val="center"/>
          </w:tcPr>
          <w:p w:rsidR="005979E2" w:rsidRPr="0012514B" w:rsidRDefault="005979E2" w:rsidP="00FD3C11">
            <w:pPr>
              <w:pStyle w:val="Eric1"/>
            </w:pPr>
            <w:r w:rsidRPr="0012514B">
              <w:t>19.5</w:t>
            </w:r>
          </w:p>
        </w:tc>
      </w:tr>
      <w:tr w:rsidR="00FD3C11" w:rsidRPr="0012514B" w:rsidTr="00FD3C11">
        <w:trPr>
          <w:trHeight w:hRule="exact" w:val="340"/>
        </w:trPr>
        <w:tc>
          <w:tcPr>
            <w:tcW w:w="357" w:type="pct"/>
            <w:noWrap/>
            <w:vAlign w:val="center"/>
          </w:tcPr>
          <w:p w:rsidR="005979E2" w:rsidRPr="0012514B" w:rsidRDefault="005979E2" w:rsidP="00FD3C11">
            <w:pPr>
              <w:pStyle w:val="Eric1"/>
            </w:pPr>
            <w:r w:rsidRPr="0012514B">
              <w:t>7</w:t>
            </w:r>
          </w:p>
        </w:tc>
        <w:tc>
          <w:tcPr>
            <w:tcW w:w="1348" w:type="pct"/>
            <w:noWrap/>
            <w:vAlign w:val="center"/>
          </w:tcPr>
          <w:p w:rsidR="005979E2" w:rsidRPr="0012514B" w:rsidRDefault="005979E2" w:rsidP="00FD3C11">
            <w:pPr>
              <w:pStyle w:val="Eric1"/>
            </w:pPr>
            <w:r w:rsidRPr="0012514B">
              <w:t>分系统方案设计</w:t>
            </w:r>
          </w:p>
        </w:tc>
        <w:tc>
          <w:tcPr>
            <w:tcW w:w="823" w:type="pct"/>
            <w:noWrap/>
            <w:vAlign w:val="center"/>
          </w:tcPr>
          <w:p w:rsidR="005979E2" w:rsidRPr="0012514B" w:rsidRDefault="005979E2" w:rsidP="00FD3C11">
            <w:pPr>
              <w:pStyle w:val="Eric1"/>
            </w:pPr>
            <w:r w:rsidRPr="0012514B">
              <w:t>48</w:t>
            </w:r>
          </w:p>
        </w:tc>
        <w:tc>
          <w:tcPr>
            <w:tcW w:w="824" w:type="pct"/>
            <w:noWrap/>
            <w:vAlign w:val="center"/>
          </w:tcPr>
          <w:p w:rsidR="005979E2" w:rsidRPr="0012514B" w:rsidRDefault="005979E2" w:rsidP="00FD3C11">
            <w:pPr>
              <w:pStyle w:val="Eric1"/>
            </w:pPr>
            <w:r w:rsidRPr="0012514B">
              <w:t>50</w:t>
            </w:r>
          </w:p>
        </w:tc>
        <w:tc>
          <w:tcPr>
            <w:tcW w:w="827" w:type="pct"/>
            <w:noWrap/>
            <w:vAlign w:val="center"/>
          </w:tcPr>
          <w:p w:rsidR="005979E2" w:rsidRPr="0012514B" w:rsidRDefault="005979E2" w:rsidP="00FD3C11">
            <w:pPr>
              <w:pStyle w:val="Eric1"/>
            </w:pPr>
            <w:r w:rsidRPr="0012514B">
              <w:t>52</w:t>
            </w:r>
          </w:p>
        </w:tc>
        <w:tc>
          <w:tcPr>
            <w:tcW w:w="821" w:type="pct"/>
            <w:vAlign w:val="center"/>
          </w:tcPr>
          <w:p w:rsidR="005979E2" w:rsidRPr="0012514B" w:rsidRDefault="005979E2" w:rsidP="00FD3C11">
            <w:pPr>
              <w:pStyle w:val="Eric1"/>
            </w:pPr>
            <w:r w:rsidRPr="0012514B">
              <w:t>50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8</w:t>
            </w:r>
          </w:p>
        </w:tc>
        <w:tc>
          <w:tcPr>
            <w:tcW w:w="1348" w:type="pct"/>
            <w:noWrap/>
            <w:vAlign w:val="center"/>
          </w:tcPr>
          <w:p w:rsidR="005979E2" w:rsidRPr="0012514B" w:rsidRDefault="005979E2" w:rsidP="00FD3C11">
            <w:pPr>
              <w:pStyle w:val="Eric1"/>
            </w:pPr>
            <w:r w:rsidRPr="0012514B">
              <w:t>内部评审</w:t>
            </w:r>
          </w:p>
        </w:tc>
        <w:tc>
          <w:tcPr>
            <w:tcW w:w="823" w:type="pct"/>
            <w:noWrap/>
            <w:vAlign w:val="center"/>
          </w:tcPr>
          <w:p w:rsidR="005979E2" w:rsidRPr="0012514B" w:rsidRDefault="005979E2" w:rsidP="00FD3C11">
            <w:pPr>
              <w:pStyle w:val="Eric1"/>
            </w:pPr>
            <w:r w:rsidRPr="0012514B">
              <w:t>9</w:t>
            </w:r>
          </w:p>
        </w:tc>
        <w:tc>
          <w:tcPr>
            <w:tcW w:w="824" w:type="pct"/>
            <w:noWrap/>
            <w:vAlign w:val="center"/>
          </w:tcPr>
          <w:p w:rsidR="005979E2" w:rsidRPr="0012514B" w:rsidRDefault="005979E2" w:rsidP="00FD3C11">
            <w:pPr>
              <w:pStyle w:val="Eric1"/>
            </w:pPr>
            <w:r w:rsidRPr="0012514B">
              <w:t>12</w:t>
            </w:r>
          </w:p>
        </w:tc>
        <w:tc>
          <w:tcPr>
            <w:tcW w:w="827" w:type="pct"/>
            <w:noWrap/>
            <w:vAlign w:val="center"/>
          </w:tcPr>
          <w:p w:rsidR="005979E2" w:rsidRPr="0012514B" w:rsidRDefault="005979E2" w:rsidP="00FD3C11">
            <w:pPr>
              <w:pStyle w:val="Eric1"/>
            </w:pPr>
            <w:r w:rsidRPr="0012514B">
              <w:t>15</w:t>
            </w:r>
          </w:p>
        </w:tc>
        <w:tc>
          <w:tcPr>
            <w:tcW w:w="821" w:type="pct"/>
            <w:vAlign w:val="center"/>
          </w:tcPr>
          <w:p w:rsidR="005979E2" w:rsidRPr="0012514B" w:rsidRDefault="005979E2" w:rsidP="00FD3C11">
            <w:pPr>
              <w:pStyle w:val="Eric1"/>
            </w:pPr>
            <w:r w:rsidRPr="0012514B">
              <w:t>12</w:t>
            </w:r>
          </w:p>
        </w:tc>
      </w:tr>
      <w:tr w:rsidR="00FD3C11" w:rsidRPr="0012514B" w:rsidTr="00FD3C11">
        <w:trPr>
          <w:trHeight w:hRule="exact" w:val="340"/>
        </w:trPr>
        <w:tc>
          <w:tcPr>
            <w:tcW w:w="357" w:type="pct"/>
            <w:noWrap/>
            <w:vAlign w:val="center"/>
          </w:tcPr>
          <w:p w:rsidR="005979E2" w:rsidRPr="0012514B" w:rsidRDefault="005979E2" w:rsidP="00FD3C11">
            <w:pPr>
              <w:pStyle w:val="Eric1"/>
            </w:pPr>
            <w:r w:rsidRPr="0012514B">
              <w:t>9</w:t>
            </w:r>
          </w:p>
        </w:tc>
        <w:tc>
          <w:tcPr>
            <w:tcW w:w="1348" w:type="pct"/>
            <w:noWrap/>
            <w:vAlign w:val="center"/>
          </w:tcPr>
          <w:p w:rsidR="005979E2" w:rsidRPr="0012514B" w:rsidRDefault="005979E2" w:rsidP="00FD3C11">
            <w:pPr>
              <w:pStyle w:val="Eric1"/>
            </w:pPr>
            <w:r w:rsidRPr="0012514B">
              <w:t>外部评审</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10</w:t>
            </w:r>
          </w:p>
        </w:tc>
        <w:tc>
          <w:tcPr>
            <w:tcW w:w="1348" w:type="pct"/>
            <w:noWrap/>
            <w:vAlign w:val="center"/>
          </w:tcPr>
          <w:p w:rsidR="005979E2" w:rsidRPr="0012514B" w:rsidRDefault="005979E2" w:rsidP="00FD3C11">
            <w:pPr>
              <w:pStyle w:val="Eric1"/>
            </w:pPr>
            <w:r w:rsidRPr="0012514B">
              <w:t>组件设计、投产</w:t>
            </w:r>
          </w:p>
        </w:tc>
        <w:tc>
          <w:tcPr>
            <w:tcW w:w="823" w:type="pct"/>
            <w:noWrap/>
            <w:vAlign w:val="center"/>
          </w:tcPr>
          <w:p w:rsidR="005979E2" w:rsidRPr="0012514B" w:rsidRDefault="005979E2" w:rsidP="00FD3C11">
            <w:pPr>
              <w:pStyle w:val="Eric1"/>
            </w:pPr>
            <w:r w:rsidRPr="0012514B">
              <w:t>19</w:t>
            </w:r>
          </w:p>
        </w:tc>
        <w:tc>
          <w:tcPr>
            <w:tcW w:w="824" w:type="pct"/>
            <w:noWrap/>
            <w:vAlign w:val="center"/>
          </w:tcPr>
          <w:p w:rsidR="005979E2" w:rsidRPr="0012514B" w:rsidRDefault="005979E2" w:rsidP="00FD3C11">
            <w:pPr>
              <w:pStyle w:val="Eric1"/>
            </w:pPr>
            <w:r w:rsidRPr="0012514B">
              <w:t>20</w:t>
            </w:r>
          </w:p>
        </w:tc>
        <w:tc>
          <w:tcPr>
            <w:tcW w:w="827" w:type="pct"/>
            <w:noWrap/>
            <w:vAlign w:val="center"/>
          </w:tcPr>
          <w:p w:rsidR="005979E2" w:rsidRPr="0012514B" w:rsidRDefault="005979E2" w:rsidP="00FD3C11">
            <w:pPr>
              <w:pStyle w:val="Eric1"/>
            </w:pPr>
            <w:r w:rsidRPr="0012514B">
              <w:t>21</w:t>
            </w:r>
          </w:p>
        </w:tc>
        <w:tc>
          <w:tcPr>
            <w:tcW w:w="821" w:type="pct"/>
            <w:vAlign w:val="center"/>
          </w:tcPr>
          <w:p w:rsidR="005979E2" w:rsidRPr="0012514B" w:rsidRDefault="005979E2" w:rsidP="00FD3C11">
            <w:pPr>
              <w:pStyle w:val="Eric1"/>
            </w:pPr>
            <w:r w:rsidRPr="0012514B">
              <w:t>20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11</w:t>
            </w:r>
          </w:p>
        </w:tc>
        <w:tc>
          <w:tcPr>
            <w:tcW w:w="1348" w:type="pct"/>
            <w:noWrap/>
            <w:vAlign w:val="center"/>
          </w:tcPr>
          <w:p w:rsidR="005979E2" w:rsidRPr="0012514B" w:rsidRDefault="005979E2" w:rsidP="00FD3C11">
            <w:pPr>
              <w:pStyle w:val="Eric1"/>
            </w:pPr>
            <w:r w:rsidRPr="0012514B">
              <w:t>外包件协议、合同签订</w:t>
            </w:r>
          </w:p>
        </w:tc>
        <w:tc>
          <w:tcPr>
            <w:tcW w:w="823" w:type="pct"/>
            <w:noWrap/>
            <w:vAlign w:val="center"/>
          </w:tcPr>
          <w:p w:rsidR="005979E2" w:rsidRPr="0012514B" w:rsidRDefault="005979E2" w:rsidP="00FD3C11">
            <w:pPr>
              <w:pStyle w:val="Eric1"/>
            </w:pPr>
            <w:r w:rsidRPr="0012514B">
              <w:t>14</w:t>
            </w:r>
          </w:p>
        </w:tc>
        <w:tc>
          <w:tcPr>
            <w:tcW w:w="824" w:type="pct"/>
            <w:noWrap/>
            <w:vAlign w:val="center"/>
          </w:tcPr>
          <w:p w:rsidR="005979E2" w:rsidRPr="0012514B" w:rsidRDefault="005979E2" w:rsidP="00FD3C11">
            <w:pPr>
              <w:pStyle w:val="Eric1"/>
            </w:pPr>
            <w:r w:rsidRPr="0012514B">
              <w:t>15</w:t>
            </w:r>
          </w:p>
        </w:tc>
        <w:tc>
          <w:tcPr>
            <w:tcW w:w="827" w:type="pct"/>
            <w:noWrap/>
            <w:vAlign w:val="center"/>
          </w:tcPr>
          <w:p w:rsidR="005979E2" w:rsidRPr="0012514B" w:rsidRDefault="005979E2" w:rsidP="00FD3C11">
            <w:pPr>
              <w:pStyle w:val="Eric1"/>
            </w:pPr>
            <w:r w:rsidRPr="0012514B">
              <w:t>16</w:t>
            </w:r>
          </w:p>
        </w:tc>
        <w:tc>
          <w:tcPr>
            <w:tcW w:w="821" w:type="pct"/>
            <w:vAlign w:val="center"/>
          </w:tcPr>
          <w:p w:rsidR="005979E2" w:rsidRPr="0012514B" w:rsidRDefault="005979E2" w:rsidP="00FD3C11">
            <w:pPr>
              <w:pStyle w:val="Eric1"/>
            </w:pPr>
            <w:r w:rsidRPr="0012514B">
              <w:t>15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12</w:t>
            </w:r>
          </w:p>
        </w:tc>
        <w:tc>
          <w:tcPr>
            <w:tcW w:w="1348" w:type="pct"/>
            <w:noWrap/>
            <w:vAlign w:val="center"/>
          </w:tcPr>
          <w:p w:rsidR="005979E2" w:rsidRPr="0012514B" w:rsidRDefault="005979E2" w:rsidP="00FD3C11">
            <w:pPr>
              <w:pStyle w:val="Eric1"/>
            </w:pPr>
            <w:r w:rsidRPr="0012514B">
              <w:t>物资采购</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13</w:t>
            </w:r>
          </w:p>
        </w:tc>
        <w:tc>
          <w:tcPr>
            <w:tcW w:w="1348" w:type="pct"/>
            <w:noWrap/>
            <w:vAlign w:val="center"/>
          </w:tcPr>
          <w:p w:rsidR="005979E2" w:rsidRPr="0012514B" w:rsidRDefault="005979E2" w:rsidP="00FD3C11">
            <w:pPr>
              <w:pStyle w:val="Eric1"/>
            </w:pPr>
            <w:r w:rsidRPr="0012514B">
              <w:t>配套设备投产、外包</w:t>
            </w:r>
          </w:p>
        </w:tc>
        <w:tc>
          <w:tcPr>
            <w:tcW w:w="823" w:type="pct"/>
            <w:noWrap/>
            <w:vAlign w:val="center"/>
          </w:tcPr>
          <w:p w:rsidR="005979E2" w:rsidRPr="0012514B" w:rsidRDefault="005979E2" w:rsidP="00FD3C11">
            <w:pPr>
              <w:pStyle w:val="Eric1"/>
            </w:pPr>
            <w:r w:rsidRPr="0012514B">
              <w:t>13</w:t>
            </w:r>
          </w:p>
        </w:tc>
        <w:tc>
          <w:tcPr>
            <w:tcW w:w="824" w:type="pct"/>
            <w:noWrap/>
            <w:vAlign w:val="center"/>
          </w:tcPr>
          <w:p w:rsidR="005979E2" w:rsidRPr="0012514B" w:rsidRDefault="005979E2" w:rsidP="00FD3C11">
            <w:pPr>
              <w:pStyle w:val="Eric1"/>
            </w:pPr>
            <w:r w:rsidRPr="0012514B">
              <w:t>15</w:t>
            </w:r>
          </w:p>
        </w:tc>
        <w:tc>
          <w:tcPr>
            <w:tcW w:w="827" w:type="pct"/>
            <w:noWrap/>
            <w:vAlign w:val="center"/>
          </w:tcPr>
          <w:p w:rsidR="005979E2" w:rsidRPr="0012514B" w:rsidRDefault="005979E2" w:rsidP="00FD3C11">
            <w:pPr>
              <w:pStyle w:val="Eric1"/>
            </w:pPr>
            <w:r w:rsidRPr="0012514B">
              <w:t>17</w:t>
            </w:r>
          </w:p>
        </w:tc>
        <w:tc>
          <w:tcPr>
            <w:tcW w:w="821" w:type="pct"/>
            <w:vAlign w:val="center"/>
          </w:tcPr>
          <w:p w:rsidR="005979E2" w:rsidRPr="0012514B" w:rsidRDefault="005979E2" w:rsidP="00FD3C11">
            <w:pPr>
              <w:pStyle w:val="Eric1"/>
            </w:pPr>
            <w:r w:rsidRPr="0012514B">
              <w:t>15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14</w:t>
            </w:r>
          </w:p>
        </w:tc>
        <w:tc>
          <w:tcPr>
            <w:tcW w:w="1348" w:type="pct"/>
            <w:noWrap/>
            <w:vAlign w:val="center"/>
          </w:tcPr>
          <w:p w:rsidR="005979E2" w:rsidRPr="0012514B" w:rsidRDefault="005979E2" w:rsidP="00FD3C11">
            <w:pPr>
              <w:pStyle w:val="Eric1"/>
            </w:pPr>
            <w:r w:rsidRPr="0012514B">
              <w:t>软件研制</w:t>
            </w:r>
          </w:p>
        </w:tc>
        <w:tc>
          <w:tcPr>
            <w:tcW w:w="823" w:type="pct"/>
            <w:noWrap/>
            <w:vAlign w:val="center"/>
          </w:tcPr>
          <w:p w:rsidR="005979E2" w:rsidRPr="0012514B" w:rsidRDefault="005979E2" w:rsidP="00FD3C11">
            <w:pPr>
              <w:pStyle w:val="Eric1"/>
            </w:pPr>
            <w:r w:rsidRPr="0012514B">
              <w:t>32</w:t>
            </w:r>
          </w:p>
        </w:tc>
        <w:tc>
          <w:tcPr>
            <w:tcW w:w="824" w:type="pct"/>
            <w:noWrap/>
            <w:vAlign w:val="center"/>
          </w:tcPr>
          <w:p w:rsidR="005979E2" w:rsidRPr="0012514B" w:rsidRDefault="005979E2" w:rsidP="00FD3C11">
            <w:pPr>
              <w:pStyle w:val="Eric1"/>
            </w:pPr>
            <w:r w:rsidRPr="0012514B">
              <w:t>35</w:t>
            </w:r>
          </w:p>
        </w:tc>
        <w:tc>
          <w:tcPr>
            <w:tcW w:w="827" w:type="pct"/>
            <w:noWrap/>
            <w:vAlign w:val="center"/>
          </w:tcPr>
          <w:p w:rsidR="005979E2" w:rsidRPr="0012514B" w:rsidRDefault="005979E2" w:rsidP="00FD3C11">
            <w:pPr>
              <w:pStyle w:val="Eric1"/>
            </w:pPr>
            <w:r w:rsidRPr="0012514B">
              <w:t>38</w:t>
            </w:r>
          </w:p>
        </w:tc>
        <w:tc>
          <w:tcPr>
            <w:tcW w:w="821" w:type="pct"/>
            <w:vAlign w:val="center"/>
          </w:tcPr>
          <w:p w:rsidR="005979E2" w:rsidRPr="0012514B" w:rsidRDefault="005979E2" w:rsidP="00FD3C11">
            <w:pPr>
              <w:pStyle w:val="Eric1"/>
            </w:pPr>
            <w:r w:rsidRPr="0012514B">
              <w:t>35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15</w:t>
            </w:r>
          </w:p>
        </w:tc>
        <w:tc>
          <w:tcPr>
            <w:tcW w:w="1348" w:type="pct"/>
            <w:noWrap/>
            <w:vAlign w:val="center"/>
          </w:tcPr>
          <w:p w:rsidR="005979E2" w:rsidRPr="0012514B" w:rsidRDefault="005979E2" w:rsidP="00FD3C11">
            <w:pPr>
              <w:pStyle w:val="Eric1"/>
            </w:pPr>
            <w:r w:rsidRPr="0012514B">
              <w:t>零部件加工</w:t>
            </w:r>
          </w:p>
        </w:tc>
        <w:tc>
          <w:tcPr>
            <w:tcW w:w="823" w:type="pct"/>
            <w:noWrap/>
            <w:vAlign w:val="center"/>
          </w:tcPr>
          <w:p w:rsidR="005979E2" w:rsidRPr="0012514B" w:rsidRDefault="005979E2" w:rsidP="00FD3C11">
            <w:pPr>
              <w:pStyle w:val="Eric1"/>
            </w:pPr>
            <w:r w:rsidRPr="0012514B">
              <w:t>18</w:t>
            </w:r>
          </w:p>
        </w:tc>
        <w:tc>
          <w:tcPr>
            <w:tcW w:w="824" w:type="pct"/>
            <w:noWrap/>
            <w:vAlign w:val="center"/>
          </w:tcPr>
          <w:p w:rsidR="005979E2" w:rsidRPr="0012514B" w:rsidRDefault="005979E2" w:rsidP="00FD3C11">
            <w:pPr>
              <w:pStyle w:val="Eric1"/>
            </w:pPr>
            <w:r w:rsidRPr="0012514B">
              <w:t>20</w:t>
            </w:r>
          </w:p>
        </w:tc>
        <w:tc>
          <w:tcPr>
            <w:tcW w:w="827" w:type="pct"/>
            <w:noWrap/>
            <w:vAlign w:val="center"/>
          </w:tcPr>
          <w:p w:rsidR="005979E2" w:rsidRPr="0012514B" w:rsidRDefault="005979E2" w:rsidP="00FD3C11">
            <w:pPr>
              <w:pStyle w:val="Eric1"/>
            </w:pPr>
            <w:r w:rsidRPr="0012514B">
              <w:t>22</w:t>
            </w:r>
          </w:p>
        </w:tc>
        <w:tc>
          <w:tcPr>
            <w:tcW w:w="821" w:type="pct"/>
            <w:vAlign w:val="center"/>
          </w:tcPr>
          <w:p w:rsidR="005979E2" w:rsidRPr="0012514B" w:rsidRDefault="005979E2" w:rsidP="00FD3C11">
            <w:pPr>
              <w:pStyle w:val="Eric1"/>
            </w:pPr>
            <w:r w:rsidRPr="0012514B">
              <w:t>20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16</w:t>
            </w:r>
          </w:p>
        </w:tc>
        <w:tc>
          <w:tcPr>
            <w:tcW w:w="1348" w:type="pct"/>
            <w:noWrap/>
            <w:vAlign w:val="center"/>
          </w:tcPr>
          <w:p w:rsidR="005979E2" w:rsidRPr="0012514B" w:rsidRDefault="005979E2" w:rsidP="00FD3C11">
            <w:pPr>
              <w:pStyle w:val="Eric1"/>
            </w:pPr>
            <w:r w:rsidRPr="0012514B">
              <w:t>物资到货配套</w:t>
            </w:r>
          </w:p>
        </w:tc>
        <w:tc>
          <w:tcPr>
            <w:tcW w:w="823" w:type="pct"/>
            <w:noWrap/>
            <w:vAlign w:val="center"/>
          </w:tcPr>
          <w:p w:rsidR="005979E2" w:rsidRPr="0012514B" w:rsidRDefault="005979E2" w:rsidP="00FD3C11">
            <w:pPr>
              <w:pStyle w:val="Eric1"/>
            </w:pPr>
            <w:r w:rsidRPr="0012514B">
              <w:t>7</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13</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17</w:t>
            </w:r>
          </w:p>
        </w:tc>
        <w:tc>
          <w:tcPr>
            <w:tcW w:w="1348" w:type="pct"/>
            <w:noWrap/>
            <w:vAlign w:val="center"/>
          </w:tcPr>
          <w:p w:rsidR="005979E2" w:rsidRPr="0012514B" w:rsidRDefault="005979E2" w:rsidP="00FD3C11">
            <w:pPr>
              <w:pStyle w:val="Eric1"/>
            </w:pPr>
            <w:r w:rsidRPr="0012514B">
              <w:t>组件装配</w:t>
            </w:r>
          </w:p>
        </w:tc>
        <w:tc>
          <w:tcPr>
            <w:tcW w:w="823" w:type="pct"/>
            <w:noWrap/>
            <w:vAlign w:val="center"/>
          </w:tcPr>
          <w:p w:rsidR="005979E2" w:rsidRPr="0012514B" w:rsidRDefault="005979E2" w:rsidP="00FD3C11">
            <w:pPr>
              <w:pStyle w:val="Eric1"/>
            </w:pPr>
            <w:r w:rsidRPr="0012514B">
              <w:t>22</w:t>
            </w:r>
          </w:p>
        </w:tc>
        <w:tc>
          <w:tcPr>
            <w:tcW w:w="824" w:type="pct"/>
            <w:noWrap/>
            <w:vAlign w:val="center"/>
          </w:tcPr>
          <w:p w:rsidR="005979E2" w:rsidRPr="0012514B" w:rsidRDefault="005979E2" w:rsidP="00FD3C11">
            <w:pPr>
              <w:pStyle w:val="Eric1"/>
            </w:pPr>
            <w:r w:rsidRPr="0012514B">
              <w:t>25</w:t>
            </w:r>
          </w:p>
        </w:tc>
        <w:tc>
          <w:tcPr>
            <w:tcW w:w="827" w:type="pct"/>
            <w:noWrap/>
            <w:vAlign w:val="center"/>
          </w:tcPr>
          <w:p w:rsidR="005979E2" w:rsidRPr="0012514B" w:rsidRDefault="005979E2" w:rsidP="00FD3C11">
            <w:pPr>
              <w:pStyle w:val="Eric1"/>
            </w:pPr>
            <w:r w:rsidRPr="0012514B">
              <w:t>28</w:t>
            </w:r>
          </w:p>
        </w:tc>
        <w:tc>
          <w:tcPr>
            <w:tcW w:w="821" w:type="pct"/>
            <w:vAlign w:val="center"/>
          </w:tcPr>
          <w:p w:rsidR="005979E2" w:rsidRPr="0012514B" w:rsidRDefault="005979E2" w:rsidP="00FD3C11">
            <w:pPr>
              <w:pStyle w:val="Eric1"/>
            </w:pPr>
            <w:r w:rsidRPr="0012514B">
              <w:t>25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18</w:t>
            </w:r>
          </w:p>
        </w:tc>
        <w:tc>
          <w:tcPr>
            <w:tcW w:w="1348" w:type="pct"/>
            <w:noWrap/>
            <w:vAlign w:val="center"/>
          </w:tcPr>
          <w:p w:rsidR="005979E2" w:rsidRPr="0012514B" w:rsidRDefault="005979E2" w:rsidP="00FD3C11">
            <w:pPr>
              <w:pStyle w:val="Eric1"/>
            </w:pPr>
            <w:r w:rsidRPr="0012514B">
              <w:t>功能调试</w:t>
            </w:r>
          </w:p>
        </w:tc>
        <w:tc>
          <w:tcPr>
            <w:tcW w:w="823" w:type="pct"/>
            <w:noWrap/>
            <w:vAlign w:val="center"/>
          </w:tcPr>
          <w:p w:rsidR="005979E2" w:rsidRPr="0012514B" w:rsidRDefault="005979E2" w:rsidP="00FD3C11">
            <w:pPr>
              <w:pStyle w:val="Eric1"/>
            </w:pPr>
            <w:r w:rsidRPr="0012514B">
              <w:t>3</w:t>
            </w:r>
          </w:p>
        </w:tc>
        <w:tc>
          <w:tcPr>
            <w:tcW w:w="824" w:type="pct"/>
            <w:noWrap/>
            <w:vAlign w:val="center"/>
          </w:tcPr>
          <w:p w:rsidR="005979E2" w:rsidRPr="0012514B" w:rsidRDefault="005979E2" w:rsidP="00FD3C11">
            <w:pPr>
              <w:pStyle w:val="Eric1"/>
            </w:pPr>
            <w:r w:rsidRPr="0012514B">
              <w:t>5</w:t>
            </w:r>
          </w:p>
        </w:tc>
        <w:tc>
          <w:tcPr>
            <w:tcW w:w="827" w:type="pct"/>
            <w:noWrap/>
            <w:vAlign w:val="center"/>
          </w:tcPr>
          <w:p w:rsidR="005979E2" w:rsidRPr="0012514B" w:rsidRDefault="005979E2" w:rsidP="00FD3C11">
            <w:pPr>
              <w:pStyle w:val="Eric1"/>
            </w:pPr>
            <w:r w:rsidRPr="0012514B">
              <w:t>7</w:t>
            </w:r>
          </w:p>
        </w:tc>
        <w:tc>
          <w:tcPr>
            <w:tcW w:w="821" w:type="pct"/>
            <w:vAlign w:val="center"/>
          </w:tcPr>
          <w:p w:rsidR="005979E2" w:rsidRPr="0012514B" w:rsidRDefault="005979E2" w:rsidP="00FD3C11">
            <w:pPr>
              <w:pStyle w:val="Eric1"/>
            </w:pPr>
            <w:r w:rsidRPr="0012514B">
              <w:t>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19</w:t>
            </w:r>
          </w:p>
        </w:tc>
        <w:tc>
          <w:tcPr>
            <w:tcW w:w="1348" w:type="pct"/>
            <w:noWrap/>
            <w:vAlign w:val="center"/>
          </w:tcPr>
          <w:p w:rsidR="005979E2" w:rsidRPr="0012514B" w:rsidRDefault="005979E2" w:rsidP="00FD3C11">
            <w:pPr>
              <w:pStyle w:val="Eric1"/>
            </w:pPr>
            <w:r w:rsidRPr="0012514B">
              <w:t>性能调试</w:t>
            </w:r>
          </w:p>
        </w:tc>
        <w:tc>
          <w:tcPr>
            <w:tcW w:w="823" w:type="pct"/>
            <w:noWrap/>
            <w:vAlign w:val="center"/>
          </w:tcPr>
          <w:p w:rsidR="005979E2" w:rsidRPr="0012514B" w:rsidRDefault="005979E2" w:rsidP="00FD3C11">
            <w:pPr>
              <w:pStyle w:val="Eric1"/>
            </w:pPr>
            <w:r w:rsidRPr="0012514B">
              <w:t>6.5</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10.5</w:t>
            </w:r>
          </w:p>
        </w:tc>
        <w:tc>
          <w:tcPr>
            <w:tcW w:w="821" w:type="pct"/>
            <w:vAlign w:val="center"/>
          </w:tcPr>
          <w:p w:rsidR="005979E2" w:rsidRPr="0012514B" w:rsidRDefault="005979E2" w:rsidP="00FD3C11">
            <w:pPr>
              <w:pStyle w:val="Eric1"/>
            </w:pPr>
            <w:r w:rsidRPr="0012514B">
              <w:t>9.5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20</w:t>
            </w:r>
          </w:p>
        </w:tc>
        <w:tc>
          <w:tcPr>
            <w:tcW w:w="1348" w:type="pct"/>
            <w:noWrap/>
            <w:vAlign w:val="center"/>
          </w:tcPr>
          <w:p w:rsidR="005979E2" w:rsidRPr="0012514B" w:rsidRDefault="005979E2" w:rsidP="00FD3C11">
            <w:pPr>
              <w:pStyle w:val="Eric1"/>
            </w:pPr>
            <w:r w:rsidRPr="0012514B">
              <w:t>性能测试</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21</w:t>
            </w:r>
          </w:p>
        </w:tc>
        <w:tc>
          <w:tcPr>
            <w:tcW w:w="1348" w:type="pct"/>
            <w:noWrap/>
            <w:vAlign w:val="center"/>
          </w:tcPr>
          <w:p w:rsidR="005979E2" w:rsidRPr="0012514B" w:rsidRDefault="005979E2" w:rsidP="00FD3C11">
            <w:pPr>
              <w:pStyle w:val="Eric1"/>
            </w:pPr>
            <w:r w:rsidRPr="0012514B">
              <w:t>验收</w:t>
            </w:r>
          </w:p>
        </w:tc>
        <w:tc>
          <w:tcPr>
            <w:tcW w:w="823" w:type="pct"/>
            <w:noWrap/>
            <w:vAlign w:val="center"/>
          </w:tcPr>
          <w:p w:rsidR="005979E2" w:rsidRPr="0012514B" w:rsidRDefault="005979E2" w:rsidP="00FD3C11">
            <w:pPr>
              <w:pStyle w:val="Eric1"/>
            </w:pPr>
            <w:r w:rsidRPr="0012514B">
              <w:t>2</w:t>
            </w:r>
          </w:p>
        </w:tc>
        <w:tc>
          <w:tcPr>
            <w:tcW w:w="824" w:type="pct"/>
            <w:noWrap/>
            <w:vAlign w:val="center"/>
          </w:tcPr>
          <w:p w:rsidR="005979E2" w:rsidRPr="0012514B" w:rsidRDefault="005979E2" w:rsidP="00FD3C11">
            <w:pPr>
              <w:pStyle w:val="Eric1"/>
            </w:pPr>
            <w:r w:rsidRPr="0012514B">
              <w:t>3</w:t>
            </w:r>
          </w:p>
        </w:tc>
        <w:tc>
          <w:tcPr>
            <w:tcW w:w="827" w:type="pct"/>
            <w:noWrap/>
            <w:vAlign w:val="center"/>
          </w:tcPr>
          <w:p w:rsidR="005979E2" w:rsidRPr="0012514B" w:rsidRDefault="005979E2" w:rsidP="00FD3C11">
            <w:pPr>
              <w:pStyle w:val="Eric1"/>
            </w:pPr>
            <w:r w:rsidRPr="0012514B">
              <w:t>4</w:t>
            </w:r>
          </w:p>
        </w:tc>
        <w:tc>
          <w:tcPr>
            <w:tcW w:w="821" w:type="pct"/>
            <w:vAlign w:val="center"/>
          </w:tcPr>
          <w:p w:rsidR="005979E2" w:rsidRPr="0012514B" w:rsidRDefault="005979E2" w:rsidP="00FD3C11">
            <w:pPr>
              <w:pStyle w:val="Eric1"/>
            </w:pPr>
            <w:r w:rsidRPr="0012514B">
              <w:t>3</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22</w:t>
            </w:r>
          </w:p>
        </w:tc>
        <w:tc>
          <w:tcPr>
            <w:tcW w:w="1348" w:type="pct"/>
            <w:noWrap/>
            <w:vAlign w:val="center"/>
          </w:tcPr>
          <w:p w:rsidR="005979E2" w:rsidRPr="0012514B" w:rsidRDefault="005979E2" w:rsidP="00FD3C11">
            <w:pPr>
              <w:pStyle w:val="Eric1"/>
            </w:pPr>
            <w:r w:rsidRPr="0012514B">
              <w:t>试验室联试</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23</w:t>
            </w:r>
          </w:p>
        </w:tc>
        <w:tc>
          <w:tcPr>
            <w:tcW w:w="1348" w:type="pct"/>
            <w:noWrap/>
            <w:vAlign w:val="center"/>
          </w:tcPr>
          <w:p w:rsidR="005979E2" w:rsidRPr="0012514B" w:rsidRDefault="005979E2" w:rsidP="00FD3C11">
            <w:pPr>
              <w:pStyle w:val="Eric1"/>
            </w:pPr>
            <w:r w:rsidRPr="0012514B">
              <w:t>装机联试</w:t>
            </w:r>
          </w:p>
        </w:tc>
        <w:tc>
          <w:tcPr>
            <w:tcW w:w="823" w:type="pct"/>
            <w:noWrap/>
            <w:vAlign w:val="center"/>
          </w:tcPr>
          <w:p w:rsidR="005979E2" w:rsidRPr="0012514B" w:rsidRDefault="005979E2" w:rsidP="00FD3C11">
            <w:pPr>
              <w:pStyle w:val="Eric1"/>
            </w:pPr>
            <w:r w:rsidRPr="0012514B">
              <w:t>13</w:t>
            </w:r>
          </w:p>
        </w:tc>
        <w:tc>
          <w:tcPr>
            <w:tcW w:w="824" w:type="pct"/>
            <w:noWrap/>
            <w:vAlign w:val="center"/>
          </w:tcPr>
          <w:p w:rsidR="005979E2" w:rsidRPr="0012514B" w:rsidRDefault="005979E2" w:rsidP="00FD3C11">
            <w:pPr>
              <w:pStyle w:val="Eric1"/>
            </w:pPr>
            <w:r w:rsidRPr="0012514B">
              <w:t>15</w:t>
            </w:r>
          </w:p>
        </w:tc>
        <w:tc>
          <w:tcPr>
            <w:tcW w:w="827" w:type="pct"/>
            <w:noWrap/>
            <w:vAlign w:val="center"/>
          </w:tcPr>
          <w:p w:rsidR="005979E2" w:rsidRPr="0012514B" w:rsidRDefault="005979E2" w:rsidP="00FD3C11">
            <w:pPr>
              <w:pStyle w:val="Eric1"/>
            </w:pPr>
            <w:r w:rsidRPr="0012514B">
              <w:t>17</w:t>
            </w:r>
          </w:p>
        </w:tc>
        <w:tc>
          <w:tcPr>
            <w:tcW w:w="821" w:type="pct"/>
            <w:vAlign w:val="center"/>
          </w:tcPr>
          <w:p w:rsidR="005979E2" w:rsidRPr="0012514B" w:rsidRDefault="005979E2" w:rsidP="00FD3C11">
            <w:pPr>
              <w:pStyle w:val="Eric1"/>
            </w:pPr>
            <w:r w:rsidRPr="0012514B">
              <w:t>15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24</w:t>
            </w:r>
          </w:p>
        </w:tc>
        <w:tc>
          <w:tcPr>
            <w:tcW w:w="1348" w:type="pct"/>
            <w:noWrap/>
            <w:vAlign w:val="center"/>
          </w:tcPr>
          <w:p w:rsidR="005979E2" w:rsidRPr="0012514B" w:rsidRDefault="005979E2" w:rsidP="00FD3C11">
            <w:pPr>
              <w:pStyle w:val="Eric1"/>
            </w:pPr>
            <w:r w:rsidRPr="0012514B">
              <w:t>调整试飞验证</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25</w:t>
            </w:r>
          </w:p>
        </w:tc>
        <w:tc>
          <w:tcPr>
            <w:tcW w:w="1348" w:type="pct"/>
            <w:noWrap/>
            <w:vAlign w:val="center"/>
          </w:tcPr>
          <w:p w:rsidR="005979E2" w:rsidRPr="0012514B" w:rsidRDefault="005979E2" w:rsidP="00FD3C11">
            <w:pPr>
              <w:pStyle w:val="Eric1"/>
            </w:pPr>
            <w:r w:rsidRPr="0012514B">
              <w:t>软件测评</w:t>
            </w:r>
          </w:p>
        </w:tc>
        <w:tc>
          <w:tcPr>
            <w:tcW w:w="823" w:type="pct"/>
            <w:noWrap/>
            <w:vAlign w:val="center"/>
          </w:tcPr>
          <w:p w:rsidR="005979E2" w:rsidRPr="0012514B" w:rsidRDefault="005979E2" w:rsidP="00FD3C11">
            <w:pPr>
              <w:pStyle w:val="Eric1"/>
            </w:pPr>
            <w:r w:rsidRPr="0012514B">
              <w:t>11</w:t>
            </w:r>
          </w:p>
        </w:tc>
        <w:tc>
          <w:tcPr>
            <w:tcW w:w="824" w:type="pct"/>
            <w:noWrap/>
            <w:vAlign w:val="center"/>
          </w:tcPr>
          <w:p w:rsidR="005979E2" w:rsidRPr="0012514B" w:rsidRDefault="005979E2" w:rsidP="00FD3C11">
            <w:pPr>
              <w:pStyle w:val="Eric1"/>
            </w:pPr>
            <w:r w:rsidRPr="0012514B">
              <w:t>15</w:t>
            </w:r>
          </w:p>
        </w:tc>
        <w:tc>
          <w:tcPr>
            <w:tcW w:w="827" w:type="pct"/>
            <w:noWrap/>
            <w:vAlign w:val="center"/>
          </w:tcPr>
          <w:p w:rsidR="005979E2" w:rsidRPr="0012514B" w:rsidRDefault="005979E2" w:rsidP="00FD3C11">
            <w:pPr>
              <w:pStyle w:val="Eric1"/>
            </w:pPr>
            <w:r w:rsidRPr="0012514B">
              <w:t>16</w:t>
            </w:r>
          </w:p>
        </w:tc>
        <w:tc>
          <w:tcPr>
            <w:tcW w:w="821" w:type="pct"/>
            <w:vAlign w:val="center"/>
          </w:tcPr>
          <w:p w:rsidR="005979E2" w:rsidRPr="0012514B" w:rsidRDefault="005979E2" w:rsidP="00FD3C11">
            <w:pPr>
              <w:pStyle w:val="Eric1"/>
            </w:pPr>
            <w:r w:rsidRPr="0012514B">
              <w:t>14.5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26</w:t>
            </w:r>
          </w:p>
        </w:tc>
        <w:tc>
          <w:tcPr>
            <w:tcW w:w="1348" w:type="pct"/>
            <w:noWrap/>
            <w:vAlign w:val="center"/>
          </w:tcPr>
          <w:p w:rsidR="005979E2" w:rsidRPr="0012514B" w:rsidRDefault="005979E2" w:rsidP="00FD3C11">
            <w:pPr>
              <w:pStyle w:val="Eric1"/>
            </w:pPr>
            <w:r w:rsidRPr="0012514B">
              <w:t>地面试验</w:t>
            </w:r>
          </w:p>
        </w:tc>
        <w:tc>
          <w:tcPr>
            <w:tcW w:w="823" w:type="pct"/>
            <w:noWrap/>
            <w:vAlign w:val="center"/>
          </w:tcPr>
          <w:p w:rsidR="005979E2" w:rsidRPr="0012514B" w:rsidRDefault="005979E2" w:rsidP="00FD3C11">
            <w:pPr>
              <w:pStyle w:val="Eric1"/>
            </w:pPr>
            <w:r w:rsidRPr="0012514B">
              <w:t>7</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13</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27</w:t>
            </w:r>
          </w:p>
        </w:tc>
        <w:tc>
          <w:tcPr>
            <w:tcW w:w="1348" w:type="pct"/>
            <w:noWrap/>
            <w:vAlign w:val="center"/>
          </w:tcPr>
          <w:p w:rsidR="005979E2" w:rsidRPr="0012514B" w:rsidRDefault="005979E2" w:rsidP="00FD3C11">
            <w:pPr>
              <w:pStyle w:val="Eric1"/>
            </w:pPr>
            <w:r w:rsidRPr="0012514B">
              <w:t>可靠性试验</w:t>
            </w:r>
          </w:p>
        </w:tc>
        <w:tc>
          <w:tcPr>
            <w:tcW w:w="823" w:type="pct"/>
            <w:noWrap/>
            <w:vAlign w:val="center"/>
          </w:tcPr>
          <w:p w:rsidR="005979E2" w:rsidRPr="0012514B" w:rsidRDefault="005979E2" w:rsidP="00FD3C11">
            <w:pPr>
              <w:pStyle w:val="Eric1"/>
            </w:pPr>
            <w:r w:rsidRPr="0012514B">
              <w:t>8</w:t>
            </w:r>
          </w:p>
        </w:tc>
        <w:tc>
          <w:tcPr>
            <w:tcW w:w="824" w:type="pct"/>
            <w:noWrap/>
            <w:vAlign w:val="center"/>
          </w:tcPr>
          <w:p w:rsidR="005979E2" w:rsidRPr="0012514B" w:rsidRDefault="005979E2" w:rsidP="00FD3C11">
            <w:pPr>
              <w:pStyle w:val="Eric1"/>
            </w:pPr>
            <w:r w:rsidRPr="0012514B">
              <w:t>10</w:t>
            </w:r>
          </w:p>
        </w:tc>
        <w:tc>
          <w:tcPr>
            <w:tcW w:w="827" w:type="pct"/>
            <w:noWrap/>
            <w:vAlign w:val="center"/>
          </w:tcPr>
          <w:p w:rsidR="005979E2" w:rsidRPr="0012514B" w:rsidRDefault="005979E2" w:rsidP="00FD3C11">
            <w:pPr>
              <w:pStyle w:val="Eric1"/>
            </w:pPr>
            <w:r w:rsidRPr="0012514B">
              <w:t>12</w:t>
            </w:r>
          </w:p>
        </w:tc>
        <w:tc>
          <w:tcPr>
            <w:tcW w:w="821" w:type="pct"/>
            <w:vAlign w:val="center"/>
          </w:tcPr>
          <w:p w:rsidR="005979E2" w:rsidRPr="0012514B" w:rsidRDefault="005979E2" w:rsidP="00FD3C11">
            <w:pPr>
              <w:pStyle w:val="Eric1"/>
            </w:pPr>
            <w:r w:rsidRPr="0012514B">
              <w:t>10</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28</w:t>
            </w:r>
          </w:p>
        </w:tc>
        <w:tc>
          <w:tcPr>
            <w:tcW w:w="1348" w:type="pct"/>
            <w:noWrap/>
            <w:vAlign w:val="center"/>
          </w:tcPr>
          <w:p w:rsidR="005979E2" w:rsidRPr="0012514B" w:rsidRDefault="005979E2" w:rsidP="00FD3C11">
            <w:pPr>
              <w:pStyle w:val="Eric1"/>
            </w:pPr>
            <w:r w:rsidRPr="0012514B">
              <w:t>鉴定试飞</w:t>
            </w:r>
          </w:p>
        </w:tc>
        <w:tc>
          <w:tcPr>
            <w:tcW w:w="823" w:type="pct"/>
            <w:noWrap/>
            <w:vAlign w:val="center"/>
          </w:tcPr>
          <w:p w:rsidR="005979E2" w:rsidRPr="0012514B" w:rsidRDefault="005979E2" w:rsidP="00FD3C11">
            <w:pPr>
              <w:pStyle w:val="Eric1"/>
            </w:pPr>
            <w:r w:rsidRPr="0012514B">
              <w:t>3</w:t>
            </w:r>
          </w:p>
        </w:tc>
        <w:tc>
          <w:tcPr>
            <w:tcW w:w="824" w:type="pct"/>
            <w:noWrap/>
            <w:vAlign w:val="center"/>
          </w:tcPr>
          <w:p w:rsidR="005979E2" w:rsidRPr="0012514B" w:rsidRDefault="005979E2" w:rsidP="00FD3C11">
            <w:pPr>
              <w:pStyle w:val="Eric1"/>
            </w:pPr>
            <w:r w:rsidRPr="0012514B">
              <w:t>5</w:t>
            </w:r>
          </w:p>
        </w:tc>
        <w:tc>
          <w:tcPr>
            <w:tcW w:w="827" w:type="pct"/>
            <w:noWrap/>
            <w:vAlign w:val="center"/>
          </w:tcPr>
          <w:p w:rsidR="005979E2" w:rsidRPr="0012514B" w:rsidRDefault="005979E2" w:rsidP="00FD3C11">
            <w:pPr>
              <w:pStyle w:val="Eric1"/>
            </w:pPr>
            <w:r w:rsidRPr="0012514B">
              <w:t>7</w:t>
            </w:r>
          </w:p>
        </w:tc>
        <w:tc>
          <w:tcPr>
            <w:tcW w:w="821" w:type="pct"/>
            <w:vAlign w:val="center"/>
          </w:tcPr>
          <w:p w:rsidR="005979E2" w:rsidRPr="0012514B" w:rsidRDefault="005979E2" w:rsidP="00FD3C11">
            <w:pPr>
              <w:pStyle w:val="Eric1"/>
            </w:pPr>
            <w:r w:rsidRPr="0012514B">
              <w:t>5</w:t>
            </w:r>
          </w:p>
        </w:tc>
      </w:tr>
      <w:tr w:rsidR="00FD3C11" w:rsidRPr="0012514B" w:rsidTr="00FD3C11">
        <w:trPr>
          <w:trHeight w:hRule="exact" w:val="340"/>
        </w:trPr>
        <w:tc>
          <w:tcPr>
            <w:tcW w:w="357" w:type="pct"/>
            <w:vAlign w:val="center"/>
          </w:tcPr>
          <w:p w:rsidR="005979E2" w:rsidRPr="0012514B" w:rsidRDefault="005979E2" w:rsidP="00FD3C11">
            <w:pPr>
              <w:pStyle w:val="Eric1"/>
            </w:pPr>
            <w:r w:rsidRPr="0012514B">
              <w:t>29</w:t>
            </w:r>
          </w:p>
        </w:tc>
        <w:tc>
          <w:tcPr>
            <w:tcW w:w="1348" w:type="pct"/>
            <w:noWrap/>
            <w:vAlign w:val="center"/>
          </w:tcPr>
          <w:p w:rsidR="005979E2" w:rsidRPr="0012514B" w:rsidRDefault="005979E2" w:rsidP="00FD3C11">
            <w:pPr>
              <w:pStyle w:val="Eric1"/>
            </w:pPr>
            <w:r w:rsidRPr="0012514B">
              <w:t>鉴定审查</w:t>
            </w:r>
          </w:p>
        </w:tc>
        <w:tc>
          <w:tcPr>
            <w:tcW w:w="823" w:type="pct"/>
            <w:noWrap/>
            <w:vAlign w:val="center"/>
          </w:tcPr>
          <w:p w:rsidR="005979E2" w:rsidRPr="0012514B" w:rsidRDefault="005979E2" w:rsidP="00FD3C11">
            <w:pPr>
              <w:pStyle w:val="Eric1"/>
            </w:pPr>
            <w:r w:rsidRPr="0012514B">
              <w:t>1</w:t>
            </w:r>
          </w:p>
        </w:tc>
        <w:tc>
          <w:tcPr>
            <w:tcW w:w="824" w:type="pct"/>
            <w:noWrap/>
            <w:vAlign w:val="center"/>
          </w:tcPr>
          <w:p w:rsidR="005979E2" w:rsidRPr="0012514B" w:rsidRDefault="005979E2" w:rsidP="00FD3C11">
            <w:pPr>
              <w:pStyle w:val="Eric1"/>
            </w:pPr>
            <w:r w:rsidRPr="0012514B">
              <w:t>2</w:t>
            </w:r>
          </w:p>
        </w:tc>
        <w:tc>
          <w:tcPr>
            <w:tcW w:w="827" w:type="pct"/>
            <w:noWrap/>
            <w:vAlign w:val="center"/>
          </w:tcPr>
          <w:p w:rsidR="005979E2" w:rsidRPr="0012514B" w:rsidRDefault="005979E2" w:rsidP="00FD3C11">
            <w:pPr>
              <w:pStyle w:val="Eric1"/>
            </w:pPr>
            <w:r w:rsidRPr="0012514B">
              <w:t>3</w:t>
            </w:r>
          </w:p>
        </w:tc>
        <w:tc>
          <w:tcPr>
            <w:tcW w:w="821" w:type="pct"/>
            <w:vAlign w:val="center"/>
          </w:tcPr>
          <w:p w:rsidR="005979E2" w:rsidRPr="0012514B" w:rsidRDefault="005979E2" w:rsidP="00FD3C11">
            <w:pPr>
              <w:pStyle w:val="Eric1"/>
            </w:pPr>
            <w:r w:rsidRPr="0012514B">
              <w:t>2</w:t>
            </w:r>
          </w:p>
        </w:tc>
      </w:tr>
    </w:tbl>
    <w:p w:rsidR="00B56E81" w:rsidRPr="0012514B" w:rsidRDefault="00B56E81" w:rsidP="009376F6">
      <w:pPr>
        <w:pStyle w:val="3"/>
        <w:spacing w:before="120" w:after="120"/>
        <w:rPr>
          <w:rFonts w:ascii="Times New Roman" w:hAnsi="Times New Roman"/>
        </w:rPr>
      </w:pPr>
      <w:bookmarkStart w:id="74" w:name="_Toc404042598"/>
      <w:r w:rsidRPr="0012514B">
        <w:rPr>
          <w:rFonts w:ascii="Times New Roman" w:hAnsi="Times New Roman"/>
        </w:rPr>
        <w:t>4.1.2</w:t>
      </w:r>
      <w:r w:rsidR="00FD3C11">
        <w:rPr>
          <w:rFonts w:ascii="Times New Roman" w:hAnsi="Times New Roman" w:hint="eastAsia"/>
        </w:rPr>
        <w:t xml:space="preserve"> </w:t>
      </w:r>
      <w:r w:rsidRPr="0012514B">
        <w:rPr>
          <w:rFonts w:ascii="Times New Roman" w:hAnsi="Times New Roman"/>
        </w:rPr>
        <w:t>工期改进后网络计划图</w:t>
      </w:r>
      <w:bookmarkEnd w:id="73"/>
      <w:bookmarkEnd w:id="74"/>
    </w:p>
    <w:p w:rsidR="00B56E81" w:rsidRPr="0012514B" w:rsidRDefault="00B56E81" w:rsidP="00FD3C11">
      <w:pPr>
        <w:pStyle w:val="Eric"/>
        <w:ind w:firstLine="480"/>
      </w:pPr>
      <w:r w:rsidRPr="0012514B">
        <w:t>利用计划评审技术来估算项目时间参数后，项目工作持续时间发生变化，但项目活动排序没有变化，根据表</w:t>
      </w:r>
      <w:r w:rsidR="00691317" w:rsidRPr="0012514B">
        <w:t>6</w:t>
      </w:r>
      <w:r w:rsidR="00931D03" w:rsidRPr="0012514B">
        <w:t>所示的项目工作持续时间表，可以做出</w:t>
      </w:r>
      <w:r w:rsidRPr="0012514B">
        <w:t>工期改进后的网络计划图如图</w:t>
      </w:r>
      <w:r w:rsidR="008E763A">
        <w:rPr>
          <w:rFonts w:hint="eastAsia"/>
        </w:rPr>
        <w:t>20</w:t>
      </w:r>
      <w:r w:rsidRPr="0012514B">
        <w:t>所示。</w:t>
      </w:r>
    </w:p>
    <w:p w:rsidR="00B56E81" w:rsidRPr="0012514B" w:rsidRDefault="0050187F" w:rsidP="00F533CA">
      <w:pPr>
        <w:pStyle w:val="Eric2"/>
        <w:rPr>
          <w:color w:val="000000"/>
          <w:sz w:val="24"/>
        </w:rPr>
      </w:pPr>
      <w:r w:rsidRPr="00F533CA">
        <w:object w:dxaOrig="13060" w:dyaOrig="8817">
          <v:shape id="_x0000_i1047" type="#_x0000_t75" style="width:441pt;height:330.3pt" o:ole="">
            <v:imagedata r:id="rId66" o:title=""/>
          </v:shape>
          <o:OLEObject Type="Embed" ProgID="Visio.Drawing.11" ShapeID="_x0000_i1047" DrawAspect="Content" ObjectID="_1479328532" r:id="rId67"/>
        </w:object>
      </w:r>
    </w:p>
    <w:p w:rsidR="00B56E81" w:rsidRPr="0012514B" w:rsidRDefault="00B56E81" w:rsidP="00F533CA">
      <w:pPr>
        <w:pStyle w:val="Eric2"/>
      </w:pPr>
      <w:r w:rsidRPr="0012514B">
        <w:t>图</w:t>
      </w:r>
      <w:r w:rsidR="00931D03" w:rsidRPr="0012514B">
        <w:t>2</w:t>
      </w:r>
      <w:r w:rsidR="008E763A">
        <w:rPr>
          <w:rFonts w:hint="eastAsia"/>
        </w:rPr>
        <w:t>0</w:t>
      </w:r>
      <w:r w:rsidR="006E5136" w:rsidRPr="0012514B">
        <w:t xml:space="preserve">  </w:t>
      </w:r>
      <w:r w:rsidRPr="0012514B">
        <w:t>工期改进后项目网络计划图</w:t>
      </w:r>
    </w:p>
    <w:p w:rsidR="00B56E81" w:rsidRPr="0012514B" w:rsidRDefault="00B56E81" w:rsidP="00F533CA">
      <w:pPr>
        <w:pStyle w:val="Eric"/>
        <w:ind w:firstLine="480"/>
      </w:pPr>
      <w:r w:rsidRPr="0012514B">
        <w:t>根据图</w:t>
      </w:r>
      <w:r w:rsidR="00931D03" w:rsidRPr="0012514B">
        <w:t>22</w:t>
      </w:r>
      <w:r w:rsidRPr="0012514B">
        <w:t>工期改进后项目网络计划图数据可以使用</w:t>
      </w:r>
      <w:r w:rsidRPr="0012514B">
        <w:t>Microsoft Project 200</w:t>
      </w:r>
      <w:r w:rsidR="00441BB2">
        <w:rPr>
          <w:rFonts w:hint="eastAsia"/>
        </w:rPr>
        <w:t>7</w:t>
      </w:r>
      <w:r w:rsidRPr="0012514B">
        <w:t>项目管理软件</w:t>
      </w:r>
      <w:r w:rsidR="009E0E2C" w:rsidRPr="0012514B">
        <w:t>做出</w:t>
      </w:r>
      <w:r w:rsidRPr="0012514B">
        <w:t>工期改进后的项目网络进度图，如图</w:t>
      </w:r>
      <w:r w:rsidR="00931D03" w:rsidRPr="0012514B">
        <w:t>2</w:t>
      </w:r>
      <w:r w:rsidR="008E763A">
        <w:rPr>
          <w:rFonts w:hint="eastAsia"/>
        </w:rPr>
        <w:t>1</w:t>
      </w:r>
      <w:r w:rsidRPr="0012514B">
        <w:t>所示。</w:t>
      </w:r>
    </w:p>
    <w:p w:rsidR="00B56E81" w:rsidRPr="0012514B" w:rsidRDefault="00B56E81" w:rsidP="00F665D6">
      <w:pPr>
        <w:spacing w:line="288" w:lineRule="auto"/>
        <w:ind w:firstLineChars="200" w:firstLine="480"/>
        <w:rPr>
          <w:color w:val="000000"/>
          <w:sz w:val="24"/>
        </w:rPr>
      </w:pPr>
    </w:p>
    <w:p w:rsidR="00B56E81" w:rsidRPr="0012514B" w:rsidRDefault="00B56E81" w:rsidP="00F665D6">
      <w:pPr>
        <w:spacing w:line="288" w:lineRule="auto"/>
        <w:ind w:firstLineChars="200" w:firstLine="480"/>
        <w:rPr>
          <w:color w:val="000000"/>
          <w:sz w:val="24"/>
        </w:rPr>
      </w:pPr>
    </w:p>
    <w:p w:rsidR="00B56E81" w:rsidRPr="0012514B" w:rsidRDefault="00B56E81" w:rsidP="00F665D6">
      <w:pPr>
        <w:spacing w:line="288" w:lineRule="auto"/>
        <w:ind w:firstLineChars="200" w:firstLine="480"/>
        <w:rPr>
          <w:color w:val="000000"/>
          <w:sz w:val="24"/>
        </w:rPr>
        <w:sectPr w:rsidR="00B56E81" w:rsidRPr="0012514B" w:rsidSect="007C6926">
          <w:headerReference w:type="even" r:id="rId68"/>
          <w:headerReference w:type="default" r:id="rId69"/>
          <w:footerReference w:type="even" r:id="rId70"/>
          <w:footerReference w:type="default" r:id="rId71"/>
          <w:headerReference w:type="first" r:id="rId72"/>
          <w:footerReference w:type="first" r:id="rId73"/>
          <w:pgSz w:w="11907" w:h="16840" w:code="9"/>
          <w:pgMar w:top="1418" w:right="1134" w:bottom="1418" w:left="1701" w:header="851" w:footer="851" w:gutter="0"/>
          <w:cols w:space="425"/>
          <w:docGrid w:linePitch="384" w:charSpace="7430"/>
        </w:sectPr>
      </w:pPr>
    </w:p>
    <w:p w:rsidR="00B56E81" w:rsidRPr="0012514B" w:rsidRDefault="002A0105" w:rsidP="00F533CA">
      <w:pPr>
        <w:pStyle w:val="Eric2"/>
      </w:pPr>
      <w:r>
        <w:rPr>
          <w:noProof/>
        </w:rPr>
        <w:lastRenderedPageBreak/>
        <w:drawing>
          <wp:inline distT="0" distB="0" distL="0" distR="0">
            <wp:extent cx="8893175" cy="3555365"/>
            <wp:effectExtent l="19050" t="0" r="3175" b="0"/>
            <wp:docPr id="4" name="图片 3" descr="改进后甘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改进后甘特图.jpg"/>
                    <pic:cNvPicPr/>
                  </pic:nvPicPr>
                  <pic:blipFill>
                    <a:blip r:embed="rId74"/>
                    <a:stretch>
                      <a:fillRect/>
                    </a:stretch>
                  </pic:blipFill>
                  <pic:spPr>
                    <a:xfrm>
                      <a:off x="0" y="0"/>
                      <a:ext cx="8893175" cy="3555365"/>
                    </a:xfrm>
                    <a:prstGeom prst="rect">
                      <a:avLst/>
                    </a:prstGeom>
                  </pic:spPr>
                </pic:pic>
              </a:graphicData>
            </a:graphic>
          </wp:inline>
        </w:drawing>
      </w:r>
    </w:p>
    <w:p w:rsidR="0049043F" w:rsidRPr="0012514B" w:rsidRDefault="00B56E81" w:rsidP="00F533CA">
      <w:pPr>
        <w:pStyle w:val="Eric2"/>
      </w:pPr>
      <w:r w:rsidRPr="002A0105">
        <w:t>图</w:t>
      </w:r>
      <w:r w:rsidR="00931D03" w:rsidRPr="002A0105">
        <w:t>2</w:t>
      </w:r>
      <w:r w:rsidR="008E763A">
        <w:rPr>
          <w:rFonts w:hint="eastAsia"/>
        </w:rPr>
        <w:t>1</w:t>
      </w:r>
      <w:r w:rsidR="006E5136" w:rsidRPr="002A0105">
        <w:t xml:space="preserve">  </w:t>
      </w:r>
      <w:r w:rsidRPr="002A0105">
        <w:t>工期改进后项目进度计划图</w:t>
      </w:r>
    </w:p>
    <w:p w:rsidR="00B56E81" w:rsidRPr="0012514B" w:rsidRDefault="00B56E81" w:rsidP="00DA0F44">
      <w:pPr>
        <w:ind w:firstLine="480"/>
        <w:rPr>
          <w:b/>
          <w:color w:val="000000"/>
        </w:rPr>
        <w:sectPr w:rsidR="00B56E81" w:rsidRPr="0012514B" w:rsidSect="009137CB">
          <w:pgSz w:w="16840" w:h="11907" w:orient="landscape" w:code="9"/>
          <w:pgMar w:top="1701" w:right="1134" w:bottom="1418" w:left="1701" w:header="851" w:footer="851" w:gutter="0"/>
          <w:cols w:space="425"/>
          <w:docGrid w:linePitch="384" w:charSpace="7430"/>
        </w:sectPr>
      </w:pPr>
    </w:p>
    <w:p w:rsidR="00B56E81" w:rsidRPr="0012514B" w:rsidRDefault="00B56E81" w:rsidP="009376F6">
      <w:pPr>
        <w:pStyle w:val="3"/>
        <w:spacing w:before="120" w:after="120"/>
        <w:rPr>
          <w:rFonts w:ascii="Times New Roman" w:hAnsi="Times New Roman"/>
        </w:rPr>
      </w:pPr>
      <w:bookmarkStart w:id="75" w:name="_Toc385377371"/>
      <w:bookmarkStart w:id="76" w:name="_Toc404042599"/>
      <w:r w:rsidRPr="0012514B">
        <w:rPr>
          <w:rFonts w:ascii="Times New Roman" w:hAnsi="Times New Roman"/>
        </w:rPr>
        <w:lastRenderedPageBreak/>
        <w:t>4.1.3</w:t>
      </w:r>
      <w:r w:rsidR="00F533CA">
        <w:rPr>
          <w:rFonts w:ascii="Times New Roman" w:hAnsi="Times New Roman" w:hint="eastAsia"/>
        </w:rPr>
        <w:t xml:space="preserve"> </w:t>
      </w:r>
      <w:r w:rsidRPr="0012514B">
        <w:rPr>
          <w:rFonts w:ascii="Times New Roman" w:hAnsi="Times New Roman"/>
        </w:rPr>
        <w:t>工期改进后关键路径</w:t>
      </w:r>
      <w:bookmarkEnd w:id="75"/>
      <w:bookmarkEnd w:id="76"/>
    </w:p>
    <w:p w:rsidR="00B56E81" w:rsidRPr="0012514B" w:rsidRDefault="00B56E81" w:rsidP="00F533CA">
      <w:pPr>
        <w:pStyle w:val="Eric"/>
        <w:ind w:firstLine="480"/>
      </w:pPr>
      <w:r w:rsidRPr="0012514B">
        <w:t>项目工期改进后，针对</w:t>
      </w:r>
      <w:r w:rsidR="00386C49" w:rsidRPr="0012514B">
        <w:t>R</w:t>
      </w:r>
      <w:r w:rsidR="00386C49" w:rsidRPr="0012514B">
        <w:t>监控系统</w:t>
      </w:r>
      <w:r w:rsidRPr="0012514B">
        <w:t>研发项目而言，项目关键路径重新计算过程如下：</w:t>
      </w:r>
    </w:p>
    <w:p w:rsidR="00B56E81" w:rsidRPr="0012514B" w:rsidRDefault="00B56E81" w:rsidP="00F533CA">
      <w:pPr>
        <w:pStyle w:val="Eric2"/>
        <w:rPr>
          <w:color w:val="000000"/>
          <w:sz w:val="24"/>
        </w:rPr>
      </w:pPr>
      <w:r w:rsidRPr="0012514B">
        <w:t>表</w:t>
      </w:r>
      <w:r w:rsidR="00691317" w:rsidRPr="0012514B">
        <w:t>7</w:t>
      </w:r>
      <w:r w:rsidR="006E5136" w:rsidRPr="0012514B">
        <w:t xml:space="preserve">  </w:t>
      </w:r>
      <w:r w:rsidRPr="0012514B">
        <w:t>工期改进后项目关键路径计算表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2"/>
        <w:gridCol w:w="2582"/>
        <w:gridCol w:w="1291"/>
        <w:gridCol w:w="1005"/>
        <w:gridCol w:w="1003"/>
        <w:gridCol w:w="862"/>
        <w:gridCol w:w="1005"/>
        <w:gridCol w:w="998"/>
      </w:tblGrid>
      <w:tr w:rsidR="005979E2" w:rsidRPr="0012514B" w:rsidTr="00F533CA">
        <w:trPr>
          <w:trHeight w:hRule="exact" w:val="340"/>
        </w:trPr>
        <w:tc>
          <w:tcPr>
            <w:tcW w:w="292" w:type="pct"/>
            <w:vMerge w:val="restart"/>
            <w:vAlign w:val="center"/>
          </w:tcPr>
          <w:p w:rsidR="005979E2" w:rsidRPr="0012514B" w:rsidRDefault="005979E2" w:rsidP="00F533CA">
            <w:pPr>
              <w:pStyle w:val="Eric1"/>
            </w:pPr>
            <w:r w:rsidRPr="0012514B">
              <w:t>序号</w:t>
            </w:r>
          </w:p>
        </w:tc>
        <w:tc>
          <w:tcPr>
            <w:tcW w:w="1390" w:type="pct"/>
            <w:vMerge w:val="restart"/>
            <w:vAlign w:val="center"/>
          </w:tcPr>
          <w:p w:rsidR="005979E2" w:rsidRPr="0012514B" w:rsidRDefault="005979E2" w:rsidP="00F533CA">
            <w:pPr>
              <w:pStyle w:val="Eric1"/>
            </w:pPr>
            <w:r w:rsidRPr="0012514B">
              <w:t>工作内容</w:t>
            </w:r>
          </w:p>
        </w:tc>
        <w:tc>
          <w:tcPr>
            <w:tcW w:w="695" w:type="pct"/>
            <w:vMerge w:val="restart"/>
            <w:vAlign w:val="center"/>
          </w:tcPr>
          <w:p w:rsidR="005979E2" w:rsidRPr="0012514B" w:rsidRDefault="005979E2" w:rsidP="00F533CA">
            <w:pPr>
              <w:pStyle w:val="Eric1"/>
            </w:pPr>
            <w:r w:rsidRPr="0012514B">
              <w:t>工期估计</w:t>
            </w:r>
          </w:p>
          <w:p w:rsidR="005979E2" w:rsidRPr="0012514B" w:rsidRDefault="005979E2" w:rsidP="00F533CA">
            <w:pPr>
              <w:pStyle w:val="Eric1"/>
            </w:pPr>
            <w:r w:rsidRPr="0012514B">
              <w:t>（工作日）</w:t>
            </w:r>
          </w:p>
        </w:tc>
        <w:tc>
          <w:tcPr>
            <w:tcW w:w="1081" w:type="pct"/>
            <w:gridSpan w:val="2"/>
            <w:vAlign w:val="center"/>
          </w:tcPr>
          <w:p w:rsidR="005979E2" w:rsidRPr="0012514B" w:rsidRDefault="005979E2" w:rsidP="00F533CA">
            <w:pPr>
              <w:pStyle w:val="Eric1"/>
            </w:pPr>
            <w:r w:rsidRPr="0012514B">
              <w:t>最早时间</w:t>
            </w:r>
          </w:p>
        </w:tc>
        <w:tc>
          <w:tcPr>
            <w:tcW w:w="1005" w:type="pct"/>
            <w:gridSpan w:val="2"/>
            <w:vAlign w:val="center"/>
          </w:tcPr>
          <w:p w:rsidR="005979E2" w:rsidRPr="0012514B" w:rsidRDefault="005979E2" w:rsidP="00F533CA">
            <w:pPr>
              <w:pStyle w:val="Eric1"/>
            </w:pPr>
            <w:r w:rsidRPr="0012514B">
              <w:t>最迟时间</w:t>
            </w:r>
          </w:p>
        </w:tc>
        <w:tc>
          <w:tcPr>
            <w:tcW w:w="537" w:type="pct"/>
            <w:vMerge w:val="restart"/>
            <w:vAlign w:val="center"/>
          </w:tcPr>
          <w:p w:rsidR="005979E2" w:rsidRPr="0012514B" w:rsidRDefault="005979E2" w:rsidP="00F533CA">
            <w:pPr>
              <w:pStyle w:val="Eric1"/>
            </w:pPr>
            <w:r w:rsidRPr="0012514B">
              <w:t>总时差</w:t>
            </w:r>
          </w:p>
        </w:tc>
      </w:tr>
      <w:tr w:rsidR="005979E2" w:rsidRPr="0012514B" w:rsidTr="00F533CA">
        <w:trPr>
          <w:trHeight w:hRule="exact" w:val="340"/>
        </w:trPr>
        <w:tc>
          <w:tcPr>
            <w:tcW w:w="292" w:type="pct"/>
            <w:vMerge/>
            <w:vAlign w:val="center"/>
          </w:tcPr>
          <w:p w:rsidR="005979E2" w:rsidRPr="0012514B" w:rsidRDefault="005979E2" w:rsidP="00F533CA">
            <w:pPr>
              <w:pStyle w:val="Eric1"/>
            </w:pPr>
          </w:p>
        </w:tc>
        <w:tc>
          <w:tcPr>
            <w:tcW w:w="1390" w:type="pct"/>
            <w:vMerge/>
            <w:vAlign w:val="center"/>
          </w:tcPr>
          <w:p w:rsidR="005979E2" w:rsidRPr="0012514B" w:rsidRDefault="005979E2" w:rsidP="00F533CA">
            <w:pPr>
              <w:pStyle w:val="Eric1"/>
            </w:pPr>
          </w:p>
        </w:tc>
        <w:tc>
          <w:tcPr>
            <w:tcW w:w="695" w:type="pct"/>
            <w:vMerge/>
            <w:vAlign w:val="center"/>
          </w:tcPr>
          <w:p w:rsidR="005979E2" w:rsidRPr="0012514B" w:rsidRDefault="005979E2" w:rsidP="00F533CA">
            <w:pPr>
              <w:pStyle w:val="Eric1"/>
            </w:pPr>
          </w:p>
        </w:tc>
        <w:tc>
          <w:tcPr>
            <w:tcW w:w="541" w:type="pct"/>
            <w:vAlign w:val="center"/>
          </w:tcPr>
          <w:p w:rsidR="005979E2" w:rsidRPr="0012514B" w:rsidRDefault="005979E2" w:rsidP="00F533CA">
            <w:pPr>
              <w:pStyle w:val="Eric1"/>
            </w:pPr>
            <w:r w:rsidRPr="0012514B">
              <w:t>开始</w:t>
            </w:r>
          </w:p>
        </w:tc>
        <w:tc>
          <w:tcPr>
            <w:tcW w:w="540" w:type="pct"/>
            <w:vAlign w:val="center"/>
          </w:tcPr>
          <w:p w:rsidR="005979E2" w:rsidRPr="0012514B" w:rsidRDefault="005979E2" w:rsidP="00F533CA">
            <w:pPr>
              <w:pStyle w:val="Eric1"/>
            </w:pPr>
            <w:r w:rsidRPr="0012514B">
              <w:t>结束</w:t>
            </w:r>
          </w:p>
        </w:tc>
        <w:tc>
          <w:tcPr>
            <w:tcW w:w="464" w:type="pct"/>
            <w:vAlign w:val="center"/>
          </w:tcPr>
          <w:p w:rsidR="005979E2" w:rsidRPr="0012514B" w:rsidRDefault="005979E2" w:rsidP="00F533CA">
            <w:pPr>
              <w:pStyle w:val="Eric1"/>
            </w:pPr>
            <w:r w:rsidRPr="0012514B">
              <w:t>开始</w:t>
            </w:r>
          </w:p>
        </w:tc>
        <w:tc>
          <w:tcPr>
            <w:tcW w:w="541" w:type="pct"/>
            <w:vAlign w:val="center"/>
          </w:tcPr>
          <w:p w:rsidR="005979E2" w:rsidRPr="0012514B" w:rsidRDefault="005979E2" w:rsidP="00F533CA">
            <w:pPr>
              <w:pStyle w:val="Eric1"/>
            </w:pPr>
            <w:r w:rsidRPr="0012514B">
              <w:t>结束</w:t>
            </w:r>
          </w:p>
        </w:tc>
        <w:tc>
          <w:tcPr>
            <w:tcW w:w="537" w:type="pct"/>
            <w:vMerge/>
            <w:vAlign w:val="center"/>
          </w:tcPr>
          <w:p w:rsidR="005979E2" w:rsidRPr="0012514B" w:rsidRDefault="005979E2" w:rsidP="00F533CA">
            <w:pPr>
              <w:pStyle w:val="Eric1"/>
            </w:pP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w:t>
            </w:r>
          </w:p>
        </w:tc>
        <w:tc>
          <w:tcPr>
            <w:tcW w:w="1390" w:type="pct"/>
            <w:vAlign w:val="center"/>
          </w:tcPr>
          <w:p w:rsidR="005979E2" w:rsidRPr="0012514B" w:rsidRDefault="005979E2" w:rsidP="00F533CA">
            <w:pPr>
              <w:pStyle w:val="Eric1"/>
              <w:rPr>
                <w:color w:val="000000"/>
              </w:rPr>
            </w:pPr>
            <w:r w:rsidRPr="0012514B">
              <w:rPr>
                <w:color w:val="000000"/>
              </w:rPr>
              <w:t>逆向工程方案</w:t>
            </w:r>
          </w:p>
        </w:tc>
        <w:tc>
          <w:tcPr>
            <w:tcW w:w="695" w:type="pct"/>
            <w:vAlign w:val="center"/>
          </w:tcPr>
          <w:p w:rsidR="005979E2" w:rsidRPr="0012514B" w:rsidRDefault="005979E2" w:rsidP="00F533CA">
            <w:pPr>
              <w:pStyle w:val="Eric1"/>
              <w:rPr>
                <w:color w:val="000000"/>
              </w:rPr>
            </w:pPr>
            <w:r w:rsidRPr="0012514B">
              <w:rPr>
                <w:color w:val="000000"/>
              </w:rPr>
              <w:t>24.5</w:t>
            </w:r>
          </w:p>
        </w:tc>
        <w:tc>
          <w:tcPr>
            <w:tcW w:w="541" w:type="pct"/>
            <w:vAlign w:val="center"/>
          </w:tcPr>
          <w:p w:rsidR="005979E2" w:rsidRPr="0012514B" w:rsidRDefault="005979E2" w:rsidP="00F533CA">
            <w:pPr>
              <w:pStyle w:val="Eric1"/>
              <w:rPr>
                <w:color w:val="000000"/>
                <w:kern w:val="0"/>
              </w:rPr>
            </w:pPr>
            <w:r w:rsidRPr="0012514B">
              <w:rPr>
                <w:color w:val="000000"/>
                <w:kern w:val="0"/>
              </w:rPr>
              <w:t>0</w:t>
            </w:r>
          </w:p>
        </w:tc>
        <w:tc>
          <w:tcPr>
            <w:tcW w:w="540" w:type="pct"/>
            <w:vAlign w:val="center"/>
          </w:tcPr>
          <w:p w:rsidR="005979E2" w:rsidRPr="0012514B" w:rsidRDefault="005979E2" w:rsidP="00F533CA">
            <w:pPr>
              <w:pStyle w:val="Eric1"/>
              <w:rPr>
                <w:color w:val="000000"/>
                <w:kern w:val="0"/>
              </w:rPr>
            </w:pPr>
            <w:r w:rsidRPr="0012514B">
              <w:rPr>
                <w:color w:val="000000"/>
                <w:kern w:val="0"/>
              </w:rPr>
              <w:t>24.5</w:t>
            </w:r>
          </w:p>
        </w:tc>
        <w:tc>
          <w:tcPr>
            <w:tcW w:w="464" w:type="pct"/>
            <w:vAlign w:val="center"/>
          </w:tcPr>
          <w:p w:rsidR="005979E2" w:rsidRPr="0012514B" w:rsidRDefault="005979E2" w:rsidP="00F533CA">
            <w:pPr>
              <w:pStyle w:val="Eric1"/>
              <w:rPr>
                <w:color w:val="000000"/>
                <w:kern w:val="0"/>
              </w:rPr>
            </w:pPr>
            <w:r w:rsidRPr="0012514B">
              <w:rPr>
                <w:color w:val="000000"/>
                <w:kern w:val="0"/>
              </w:rPr>
              <w:t>0</w:t>
            </w:r>
          </w:p>
        </w:tc>
        <w:tc>
          <w:tcPr>
            <w:tcW w:w="541" w:type="pct"/>
            <w:vAlign w:val="center"/>
          </w:tcPr>
          <w:p w:rsidR="005979E2" w:rsidRPr="0012514B" w:rsidRDefault="005979E2" w:rsidP="00F533CA">
            <w:pPr>
              <w:pStyle w:val="Eric1"/>
              <w:rPr>
                <w:color w:val="000000"/>
                <w:kern w:val="0"/>
              </w:rPr>
            </w:pPr>
            <w:r w:rsidRPr="0012514B">
              <w:rPr>
                <w:color w:val="000000"/>
                <w:kern w:val="0"/>
              </w:rPr>
              <w:t>24.5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w:t>
            </w:r>
          </w:p>
        </w:tc>
        <w:tc>
          <w:tcPr>
            <w:tcW w:w="1390" w:type="pct"/>
            <w:vAlign w:val="center"/>
          </w:tcPr>
          <w:p w:rsidR="005979E2" w:rsidRPr="0012514B" w:rsidRDefault="005979E2" w:rsidP="00F533CA">
            <w:pPr>
              <w:pStyle w:val="Eric1"/>
              <w:rPr>
                <w:color w:val="000000"/>
              </w:rPr>
            </w:pPr>
            <w:r w:rsidRPr="0012514B">
              <w:rPr>
                <w:color w:val="000000"/>
              </w:rPr>
              <w:t>逆向工程设备准备</w:t>
            </w:r>
          </w:p>
        </w:tc>
        <w:tc>
          <w:tcPr>
            <w:tcW w:w="695" w:type="pct"/>
            <w:vAlign w:val="center"/>
          </w:tcPr>
          <w:p w:rsidR="005979E2" w:rsidRPr="0012514B" w:rsidRDefault="005979E2" w:rsidP="00F533CA">
            <w:pPr>
              <w:pStyle w:val="Eric1"/>
              <w:rPr>
                <w:color w:val="000000"/>
              </w:rPr>
            </w:pPr>
            <w:r w:rsidRPr="0012514B">
              <w:rPr>
                <w:color w:val="000000"/>
              </w:rPr>
              <w:t>5</w:t>
            </w:r>
          </w:p>
        </w:tc>
        <w:tc>
          <w:tcPr>
            <w:tcW w:w="541" w:type="pct"/>
            <w:vAlign w:val="center"/>
          </w:tcPr>
          <w:p w:rsidR="005979E2" w:rsidRPr="0012514B" w:rsidRDefault="005979E2" w:rsidP="00F533CA">
            <w:pPr>
              <w:pStyle w:val="Eric1"/>
              <w:rPr>
                <w:color w:val="000000"/>
                <w:kern w:val="0"/>
              </w:rPr>
            </w:pPr>
            <w:r w:rsidRPr="0012514B">
              <w:rPr>
                <w:color w:val="000000"/>
                <w:kern w:val="0"/>
              </w:rPr>
              <w:t>24.5</w:t>
            </w:r>
          </w:p>
        </w:tc>
        <w:tc>
          <w:tcPr>
            <w:tcW w:w="540" w:type="pct"/>
            <w:vAlign w:val="center"/>
          </w:tcPr>
          <w:p w:rsidR="005979E2" w:rsidRPr="0012514B" w:rsidRDefault="005979E2" w:rsidP="00F533CA">
            <w:pPr>
              <w:pStyle w:val="Eric1"/>
              <w:rPr>
                <w:color w:val="000000"/>
                <w:kern w:val="0"/>
              </w:rPr>
            </w:pPr>
            <w:r w:rsidRPr="0012514B">
              <w:rPr>
                <w:color w:val="000000"/>
                <w:kern w:val="0"/>
              </w:rPr>
              <w:t>29.5</w:t>
            </w:r>
          </w:p>
        </w:tc>
        <w:tc>
          <w:tcPr>
            <w:tcW w:w="464" w:type="pct"/>
            <w:vAlign w:val="center"/>
          </w:tcPr>
          <w:p w:rsidR="005979E2" w:rsidRPr="0012514B" w:rsidRDefault="005979E2" w:rsidP="00F533CA">
            <w:pPr>
              <w:pStyle w:val="Eric1"/>
              <w:rPr>
                <w:color w:val="000000"/>
                <w:kern w:val="0"/>
              </w:rPr>
            </w:pPr>
            <w:r w:rsidRPr="0012514B">
              <w:rPr>
                <w:color w:val="000000"/>
                <w:kern w:val="0"/>
              </w:rPr>
              <w:t>24.5</w:t>
            </w:r>
          </w:p>
        </w:tc>
        <w:tc>
          <w:tcPr>
            <w:tcW w:w="541" w:type="pct"/>
            <w:vAlign w:val="center"/>
          </w:tcPr>
          <w:p w:rsidR="005979E2" w:rsidRPr="0012514B" w:rsidRDefault="005979E2" w:rsidP="00F533CA">
            <w:pPr>
              <w:pStyle w:val="Eric1"/>
              <w:rPr>
                <w:color w:val="000000"/>
                <w:kern w:val="0"/>
              </w:rPr>
            </w:pPr>
            <w:r w:rsidRPr="0012514B">
              <w:rPr>
                <w:color w:val="000000"/>
                <w:kern w:val="0"/>
              </w:rPr>
              <w:t>29.5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3</w:t>
            </w:r>
          </w:p>
        </w:tc>
        <w:tc>
          <w:tcPr>
            <w:tcW w:w="1390" w:type="pct"/>
            <w:vAlign w:val="center"/>
          </w:tcPr>
          <w:p w:rsidR="005979E2" w:rsidRPr="0012514B" w:rsidRDefault="005979E2" w:rsidP="00F533CA">
            <w:pPr>
              <w:pStyle w:val="Eric1"/>
              <w:rPr>
                <w:color w:val="000000"/>
              </w:rPr>
            </w:pPr>
            <w:r w:rsidRPr="0012514B">
              <w:rPr>
                <w:color w:val="000000"/>
              </w:rPr>
              <w:t>拆解设备</w:t>
            </w:r>
          </w:p>
        </w:tc>
        <w:tc>
          <w:tcPr>
            <w:tcW w:w="695" w:type="pct"/>
            <w:vAlign w:val="center"/>
          </w:tcPr>
          <w:p w:rsidR="005979E2" w:rsidRPr="0012514B" w:rsidRDefault="005979E2" w:rsidP="00F533CA">
            <w:pPr>
              <w:pStyle w:val="Eric1"/>
              <w:rPr>
                <w:color w:val="000000"/>
              </w:rPr>
            </w:pPr>
            <w:r w:rsidRPr="0012514B">
              <w:rPr>
                <w:color w:val="000000"/>
              </w:rPr>
              <w:t>9.5</w:t>
            </w:r>
          </w:p>
        </w:tc>
        <w:tc>
          <w:tcPr>
            <w:tcW w:w="541" w:type="pct"/>
            <w:vAlign w:val="center"/>
          </w:tcPr>
          <w:p w:rsidR="005979E2" w:rsidRPr="0012514B" w:rsidRDefault="005979E2" w:rsidP="00F533CA">
            <w:pPr>
              <w:pStyle w:val="Eric1"/>
              <w:rPr>
                <w:color w:val="000000"/>
                <w:kern w:val="0"/>
              </w:rPr>
            </w:pPr>
            <w:r w:rsidRPr="0012514B">
              <w:rPr>
                <w:color w:val="000000"/>
                <w:kern w:val="0"/>
              </w:rPr>
              <w:t>29.5</w:t>
            </w:r>
          </w:p>
        </w:tc>
        <w:tc>
          <w:tcPr>
            <w:tcW w:w="540" w:type="pct"/>
            <w:vAlign w:val="center"/>
          </w:tcPr>
          <w:p w:rsidR="005979E2" w:rsidRPr="0012514B" w:rsidRDefault="005979E2" w:rsidP="00F533CA">
            <w:pPr>
              <w:pStyle w:val="Eric1"/>
              <w:rPr>
                <w:color w:val="000000"/>
                <w:kern w:val="0"/>
              </w:rPr>
            </w:pPr>
            <w:r w:rsidRPr="0012514B">
              <w:rPr>
                <w:color w:val="000000"/>
                <w:kern w:val="0"/>
              </w:rPr>
              <w:t>39</w:t>
            </w:r>
          </w:p>
        </w:tc>
        <w:tc>
          <w:tcPr>
            <w:tcW w:w="464" w:type="pct"/>
            <w:vAlign w:val="center"/>
          </w:tcPr>
          <w:p w:rsidR="005979E2" w:rsidRPr="0012514B" w:rsidRDefault="005979E2" w:rsidP="00F533CA">
            <w:pPr>
              <w:pStyle w:val="Eric1"/>
              <w:rPr>
                <w:color w:val="000000"/>
                <w:kern w:val="0"/>
              </w:rPr>
            </w:pPr>
            <w:r w:rsidRPr="0012514B">
              <w:rPr>
                <w:color w:val="000000"/>
                <w:kern w:val="0"/>
              </w:rPr>
              <w:t>29.5</w:t>
            </w:r>
          </w:p>
        </w:tc>
        <w:tc>
          <w:tcPr>
            <w:tcW w:w="541" w:type="pct"/>
            <w:vAlign w:val="center"/>
          </w:tcPr>
          <w:p w:rsidR="005979E2" w:rsidRPr="0012514B" w:rsidRDefault="005979E2" w:rsidP="00F533CA">
            <w:pPr>
              <w:pStyle w:val="Eric1"/>
              <w:rPr>
                <w:color w:val="000000"/>
                <w:kern w:val="0"/>
              </w:rPr>
            </w:pPr>
            <w:r w:rsidRPr="0012514B">
              <w:rPr>
                <w:color w:val="000000"/>
                <w:kern w:val="0"/>
              </w:rPr>
              <w:t>39</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4</w:t>
            </w:r>
          </w:p>
        </w:tc>
        <w:tc>
          <w:tcPr>
            <w:tcW w:w="1390" w:type="pct"/>
            <w:vAlign w:val="center"/>
          </w:tcPr>
          <w:p w:rsidR="005979E2" w:rsidRPr="0012514B" w:rsidRDefault="005979E2" w:rsidP="00F533CA">
            <w:pPr>
              <w:pStyle w:val="Eric1"/>
              <w:rPr>
                <w:color w:val="000000"/>
              </w:rPr>
            </w:pPr>
            <w:r w:rsidRPr="0012514B">
              <w:rPr>
                <w:color w:val="000000"/>
              </w:rPr>
              <w:t>试验室系统测试</w:t>
            </w:r>
          </w:p>
        </w:tc>
        <w:tc>
          <w:tcPr>
            <w:tcW w:w="695" w:type="pct"/>
            <w:vAlign w:val="center"/>
          </w:tcPr>
          <w:p w:rsidR="005979E2" w:rsidRPr="0012514B" w:rsidRDefault="005979E2" w:rsidP="00F533CA">
            <w:pPr>
              <w:pStyle w:val="Eric1"/>
              <w:rPr>
                <w:color w:val="000000"/>
              </w:rPr>
            </w:pPr>
            <w:r w:rsidRPr="0012514B">
              <w:rPr>
                <w:color w:val="000000"/>
              </w:rPr>
              <w:t>5</w:t>
            </w:r>
          </w:p>
        </w:tc>
        <w:tc>
          <w:tcPr>
            <w:tcW w:w="541" w:type="pct"/>
            <w:vAlign w:val="center"/>
          </w:tcPr>
          <w:p w:rsidR="005979E2" w:rsidRPr="0012514B" w:rsidRDefault="005979E2" w:rsidP="00F533CA">
            <w:pPr>
              <w:pStyle w:val="Eric1"/>
              <w:rPr>
                <w:color w:val="000000"/>
                <w:kern w:val="0"/>
              </w:rPr>
            </w:pPr>
            <w:r w:rsidRPr="0012514B">
              <w:rPr>
                <w:color w:val="000000"/>
                <w:kern w:val="0"/>
              </w:rPr>
              <w:t>39</w:t>
            </w:r>
          </w:p>
        </w:tc>
        <w:tc>
          <w:tcPr>
            <w:tcW w:w="540" w:type="pct"/>
            <w:vAlign w:val="center"/>
          </w:tcPr>
          <w:p w:rsidR="005979E2" w:rsidRPr="0012514B" w:rsidRDefault="005979E2" w:rsidP="00F533CA">
            <w:pPr>
              <w:pStyle w:val="Eric1"/>
              <w:rPr>
                <w:color w:val="000000"/>
                <w:kern w:val="0"/>
              </w:rPr>
            </w:pPr>
            <w:r w:rsidRPr="0012514B">
              <w:rPr>
                <w:color w:val="000000"/>
                <w:kern w:val="0"/>
              </w:rPr>
              <w:t>44</w:t>
            </w:r>
          </w:p>
        </w:tc>
        <w:tc>
          <w:tcPr>
            <w:tcW w:w="464" w:type="pct"/>
            <w:vAlign w:val="center"/>
          </w:tcPr>
          <w:p w:rsidR="005979E2" w:rsidRPr="0012514B" w:rsidRDefault="005979E2" w:rsidP="00F533CA">
            <w:pPr>
              <w:pStyle w:val="Eric1"/>
              <w:rPr>
                <w:color w:val="000000"/>
                <w:kern w:val="0"/>
              </w:rPr>
            </w:pPr>
            <w:r w:rsidRPr="0012514B">
              <w:rPr>
                <w:color w:val="000000"/>
                <w:kern w:val="0"/>
              </w:rPr>
              <w:t>44.5</w:t>
            </w:r>
          </w:p>
        </w:tc>
        <w:tc>
          <w:tcPr>
            <w:tcW w:w="541" w:type="pct"/>
            <w:vAlign w:val="center"/>
          </w:tcPr>
          <w:p w:rsidR="005979E2" w:rsidRPr="0012514B" w:rsidRDefault="005979E2" w:rsidP="00F533CA">
            <w:pPr>
              <w:pStyle w:val="Eric1"/>
              <w:rPr>
                <w:color w:val="000000"/>
                <w:kern w:val="0"/>
              </w:rPr>
            </w:pPr>
            <w:r w:rsidRPr="0012514B">
              <w:rPr>
                <w:color w:val="000000"/>
                <w:kern w:val="0"/>
              </w:rPr>
              <w:t>49.5</w:t>
            </w:r>
          </w:p>
        </w:tc>
        <w:tc>
          <w:tcPr>
            <w:tcW w:w="537" w:type="pct"/>
            <w:vAlign w:val="center"/>
          </w:tcPr>
          <w:p w:rsidR="005979E2" w:rsidRPr="0012514B" w:rsidRDefault="005979E2" w:rsidP="00F533CA">
            <w:pPr>
              <w:pStyle w:val="Eric1"/>
              <w:rPr>
                <w:color w:val="000000"/>
                <w:kern w:val="0"/>
              </w:rPr>
            </w:pPr>
            <w:r w:rsidRPr="0012514B">
              <w:rPr>
                <w:color w:val="000000"/>
                <w:kern w:val="0"/>
              </w:rPr>
              <w:t>4.5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5</w:t>
            </w:r>
          </w:p>
        </w:tc>
        <w:tc>
          <w:tcPr>
            <w:tcW w:w="1390" w:type="pct"/>
            <w:vAlign w:val="center"/>
          </w:tcPr>
          <w:p w:rsidR="005979E2" w:rsidRPr="0012514B" w:rsidRDefault="005979E2" w:rsidP="00F533CA">
            <w:pPr>
              <w:pStyle w:val="Eric1"/>
              <w:rPr>
                <w:color w:val="000000"/>
              </w:rPr>
            </w:pPr>
            <w:r w:rsidRPr="0012514B">
              <w:rPr>
                <w:color w:val="000000"/>
              </w:rPr>
              <w:t>试验室分系统、组件测试</w:t>
            </w:r>
          </w:p>
        </w:tc>
        <w:tc>
          <w:tcPr>
            <w:tcW w:w="695" w:type="pct"/>
            <w:vAlign w:val="center"/>
          </w:tcPr>
          <w:p w:rsidR="005979E2" w:rsidRPr="0012514B" w:rsidRDefault="005979E2" w:rsidP="00F533CA">
            <w:pPr>
              <w:pStyle w:val="Eric1"/>
              <w:rPr>
                <w:color w:val="000000"/>
              </w:rPr>
            </w:pPr>
            <w:r w:rsidRPr="0012514B">
              <w:rPr>
                <w:color w:val="000000"/>
              </w:rPr>
              <w:t>10.5</w:t>
            </w:r>
          </w:p>
        </w:tc>
        <w:tc>
          <w:tcPr>
            <w:tcW w:w="541" w:type="pct"/>
            <w:vAlign w:val="center"/>
          </w:tcPr>
          <w:p w:rsidR="005979E2" w:rsidRPr="0012514B" w:rsidRDefault="005979E2" w:rsidP="00F533CA">
            <w:pPr>
              <w:pStyle w:val="Eric1"/>
              <w:rPr>
                <w:color w:val="000000"/>
                <w:kern w:val="0"/>
              </w:rPr>
            </w:pPr>
            <w:r w:rsidRPr="0012514B">
              <w:rPr>
                <w:color w:val="000000"/>
                <w:kern w:val="0"/>
              </w:rPr>
              <w:t>39</w:t>
            </w:r>
          </w:p>
        </w:tc>
        <w:tc>
          <w:tcPr>
            <w:tcW w:w="540" w:type="pct"/>
            <w:vAlign w:val="center"/>
          </w:tcPr>
          <w:p w:rsidR="005979E2" w:rsidRPr="0012514B" w:rsidRDefault="005979E2" w:rsidP="00F533CA">
            <w:pPr>
              <w:pStyle w:val="Eric1"/>
              <w:rPr>
                <w:color w:val="000000"/>
                <w:kern w:val="0"/>
              </w:rPr>
            </w:pPr>
            <w:r w:rsidRPr="0012514B">
              <w:rPr>
                <w:color w:val="000000"/>
                <w:kern w:val="0"/>
              </w:rPr>
              <w:t>49.5</w:t>
            </w:r>
          </w:p>
        </w:tc>
        <w:tc>
          <w:tcPr>
            <w:tcW w:w="464" w:type="pct"/>
            <w:vAlign w:val="center"/>
          </w:tcPr>
          <w:p w:rsidR="005979E2" w:rsidRPr="0012514B" w:rsidRDefault="005979E2" w:rsidP="00F533CA">
            <w:pPr>
              <w:pStyle w:val="Eric1"/>
              <w:rPr>
                <w:color w:val="000000"/>
                <w:kern w:val="0"/>
              </w:rPr>
            </w:pPr>
            <w:r w:rsidRPr="0012514B">
              <w:rPr>
                <w:color w:val="000000"/>
                <w:kern w:val="0"/>
              </w:rPr>
              <w:t>39</w:t>
            </w:r>
          </w:p>
        </w:tc>
        <w:tc>
          <w:tcPr>
            <w:tcW w:w="541" w:type="pct"/>
            <w:vAlign w:val="center"/>
          </w:tcPr>
          <w:p w:rsidR="005979E2" w:rsidRPr="0012514B" w:rsidRDefault="005979E2" w:rsidP="00F533CA">
            <w:pPr>
              <w:pStyle w:val="Eric1"/>
              <w:rPr>
                <w:color w:val="000000"/>
                <w:kern w:val="0"/>
              </w:rPr>
            </w:pPr>
            <w:r w:rsidRPr="0012514B">
              <w:rPr>
                <w:color w:val="000000"/>
                <w:kern w:val="0"/>
              </w:rPr>
              <w:t>49.5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6</w:t>
            </w:r>
          </w:p>
        </w:tc>
        <w:tc>
          <w:tcPr>
            <w:tcW w:w="1390" w:type="pct"/>
            <w:vAlign w:val="center"/>
          </w:tcPr>
          <w:p w:rsidR="005979E2" w:rsidRPr="0012514B" w:rsidRDefault="005979E2" w:rsidP="00F533CA">
            <w:pPr>
              <w:pStyle w:val="Eric1"/>
              <w:rPr>
                <w:color w:val="000000"/>
              </w:rPr>
            </w:pPr>
            <w:r w:rsidRPr="0012514B">
              <w:rPr>
                <w:color w:val="000000"/>
              </w:rPr>
              <w:t>系统方案设计</w:t>
            </w:r>
          </w:p>
        </w:tc>
        <w:tc>
          <w:tcPr>
            <w:tcW w:w="695" w:type="pct"/>
            <w:vAlign w:val="center"/>
          </w:tcPr>
          <w:p w:rsidR="005979E2" w:rsidRPr="0012514B" w:rsidRDefault="005979E2" w:rsidP="00F533CA">
            <w:pPr>
              <w:pStyle w:val="Eric1"/>
              <w:rPr>
                <w:color w:val="000000"/>
              </w:rPr>
            </w:pPr>
            <w:r w:rsidRPr="0012514B">
              <w:rPr>
                <w:color w:val="000000"/>
              </w:rPr>
              <w:t>19.5</w:t>
            </w:r>
          </w:p>
        </w:tc>
        <w:tc>
          <w:tcPr>
            <w:tcW w:w="541" w:type="pct"/>
            <w:vAlign w:val="center"/>
          </w:tcPr>
          <w:p w:rsidR="005979E2" w:rsidRPr="0012514B" w:rsidRDefault="005979E2" w:rsidP="00F533CA">
            <w:pPr>
              <w:pStyle w:val="Eric1"/>
              <w:rPr>
                <w:kern w:val="0"/>
              </w:rPr>
            </w:pPr>
            <w:r w:rsidRPr="0012514B">
              <w:rPr>
                <w:kern w:val="0"/>
              </w:rPr>
              <w:t>49.5</w:t>
            </w:r>
          </w:p>
        </w:tc>
        <w:tc>
          <w:tcPr>
            <w:tcW w:w="540" w:type="pct"/>
            <w:vAlign w:val="center"/>
          </w:tcPr>
          <w:p w:rsidR="005979E2" w:rsidRPr="0012514B" w:rsidRDefault="005979E2" w:rsidP="00F533CA">
            <w:pPr>
              <w:pStyle w:val="Eric1"/>
              <w:rPr>
                <w:kern w:val="0"/>
              </w:rPr>
            </w:pPr>
            <w:r w:rsidRPr="0012514B">
              <w:rPr>
                <w:kern w:val="0"/>
              </w:rPr>
              <w:t>69</w:t>
            </w:r>
          </w:p>
        </w:tc>
        <w:tc>
          <w:tcPr>
            <w:tcW w:w="464" w:type="pct"/>
            <w:vAlign w:val="center"/>
          </w:tcPr>
          <w:p w:rsidR="005979E2" w:rsidRPr="0012514B" w:rsidRDefault="005979E2" w:rsidP="00F533CA">
            <w:pPr>
              <w:pStyle w:val="Eric1"/>
              <w:rPr>
                <w:kern w:val="0"/>
              </w:rPr>
            </w:pPr>
            <w:r w:rsidRPr="0012514B">
              <w:rPr>
                <w:kern w:val="0"/>
              </w:rPr>
              <w:t>49.5</w:t>
            </w:r>
          </w:p>
        </w:tc>
        <w:tc>
          <w:tcPr>
            <w:tcW w:w="541" w:type="pct"/>
            <w:vAlign w:val="center"/>
          </w:tcPr>
          <w:p w:rsidR="005979E2" w:rsidRPr="0012514B" w:rsidRDefault="005979E2" w:rsidP="00F533CA">
            <w:pPr>
              <w:pStyle w:val="Eric1"/>
              <w:rPr>
                <w:kern w:val="0"/>
              </w:rPr>
            </w:pPr>
            <w:r w:rsidRPr="0012514B">
              <w:rPr>
                <w:kern w:val="0"/>
              </w:rPr>
              <w:t>69</w:t>
            </w:r>
          </w:p>
        </w:tc>
        <w:tc>
          <w:tcPr>
            <w:tcW w:w="537" w:type="pct"/>
            <w:vAlign w:val="center"/>
          </w:tcPr>
          <w:p w:rsidR="005979E2" w:rsidRPr="0012514B" w:rsidRDefault="005979E2" w:rsidP="00F533CA">
            <w:pPr>
              <w:pStyle w:val="Eric1"/>
              <w:rPr>
                <w:kern w:val="0"/>
              </w:rPr>
            </w:pPr>
            <w:r w:rsidRPr="0012514B">
              <w:rPr>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7</w:t>
            </w:r>
          </w:p>
        </w:tc>
        <w:tc>
          <w:tcPr>
            <w:tcW w:w="1390" w:type="pct"/>
            <w:vAlign w:val="center"/>
          </w:tcPr>
          <w:p w:rsidR="005979E2" w:rsidRPr="0012514B" w:rsidRDefault="005979E2" w:rsidP="00F533CA">
            <w:pPr>
              <w:pStyle w:val="Eric1"/>
              <w:rPr>
                <w:color w:val="000000"/>
              </w:rPr>
            </w:pPr>
            <w:r w:rsidRPr="0012514B">
              <w:rPr>
                <w:color w:val="000000"/>
              </w:rPr>
              <w:t>分系统方案设计</w:t>
            </w:r>
          </w:p>
        </w:tc>
        <w:tc>
          <w:tcPr>
            <w:tcW w:w="695" w:type="pct"/>
            <w:vAlign w:val="center"/>
          </w:tcPr>
          <w:p w:rsidR="005979E2" w:rsidRPr="0012514B" w:rsidRDefault="005979E2" w:rsidP="00F533CA">
            <w:pPr>
              <w:pStyle w:val="Eric1"/>
              <w:rPr>
                <w:color w:val="000000"/>
              </w:rPr>
            </w:pPr>
            <w:r w:rsidRPr="0012514B">
              <w:rPr>
                <w:color w:val="000000"/>
              </w:rPr>
              <w:t>50</w:t>
            </w:r>
          </w:p>
        </w:tc>
        <w:tc>
          <w:tcPr>
            <w:tcW w:w="541" w:type="pct"/>
            <w:vAlign w:val="center"/>
          </w:tcPr>
          <w:p w:rsidR="005979E2" w:rsidRPr="0012514B" w:rsidRDefault="005979E2" w:rsidP="00F533CA">
            <w:pPr>
              <w:pStyle w:val="Eric1"/>
              <w:rPr>
                <w:color w:val="000000"/>
                <w:kern w:val="0"/>
              </w:rPr>
            </w:pPr>
            <w:r w:rsidRPr="0012514B">
              <w:rPr>
                <w:color w:val="000000"/>
                <w:kern w:val="0"/>
              </w:rPr>
              <w:t>69</w:t>
            </w:r>
          </w:p>
        </w:tc>
        <w:tc>
          <w:tcPr>
            <w:tcW w:w="540" w:type="pct"/>
            <w:vAlign w:val="center"/>
          </w:tcPr>
          <w:p w:rsidR="005979E2" w:rsidRPr="0012514B" w:rsidRDefault="005979E2" w:rsidP="00F533CA">
            <w:pPr>
              <w:pStyle w:val="Eric1"/>
              <w:rPr>
                <w:color w:val="000000"/>
                <w:kern w:val="0"/>
              </w:rPr>
            </w:pPr>
            <w:r w:rsidRPr="0012514B">
              <w:rPr>
                <w:color w:val="000000"/>
                <w:kern w:val="0"/>
              </w:rPr>
              <w:t>119</w:t>
            </w:r>
          </w:p>
        </w:tc>
        <w:tc>
          <w:tcPr>
            <w:tcW w:w="464" w:type="pct"/>
            <w:vAlign w:val="center"/>
          </w:tcPr>
          <w:p w:rsidR="005979E2" w:rsidRPr="0012514B" w:rsidRDefault="005979E2" w:rsidP="00F533CA">
            <w:pPr>
              <w:pStyle w:val="Eric1"/>
              <w:rPr>
                <w:color w:val="000000"/>
                <w:kern w:val="0"/>
              </w:rPr>
            </w:pPr>
            <w:r w:rsidRPr="0012514B">
              <w:rPr>
                <w:color w:val="000000"/>
                <w:kern w:val="0"/>
              </w:rPr>
              <w:t>69</w:t>
            </w:r>
          </w:p>
        </w:tc>
        <w:tc>
          <w:tcPr>
            <w:tcW w:w="541" w:type="pct"/>
            <w:vAlign w:val="center"/>
          </w:tcPr>
          <w:p w:rsidR="005979E2" w:rsidRPr="0012514B" w:rsidRDefault="005979E2" w:rsidP="00F533CA">
            <w:pPr>
              <w:pStyle w:val="Eric1"/>
              <w:rPr>
                <w:color w:val="000000"/>
                <w:kern w:val="0"/>
              </w:rPr>
            </w:pPr>
            <w:r w:rsidRPr="0012514B">
              <w:rPr>
                <w:color w:val="000000"/>
                <w:kern w:val="0"/>
              </w:rPr>
              <w:t>119</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8</w:t>
            </w:r>
          </w:p>
        </w:tc>
        <w:tc>
          <w:tcPr>
            <w:tcW w:w="1390" w:type="pct"/>
            <w:vAlign w:val="center"/>
          </w:tcPr>
          <w:p w:rsidR="005979E2" w:rsidRPr="0012514B" w:rsidRDefault="005979E2" w:rsidP="00F533CA">
            <w:pPr>
              <w:pStyle w:val="Eric1"/>
              <w:rPr>
                <w:color w:val="000000"/>
              </w:rPr>
            </w:pPr>
            <w:r w:rsidRPr="0012514B">
              <w:rPr>
                <w:color w:val="000000"/>
              </w:rPr>
              <w:t>内部评审</w:t>
            </w:r>
          </w:p>
        </w:tc>
        <w:tc>
          <w:tcPr>
            <w:tcW w:w="695" w:type="pct"/>
            <w:vAlign w:val="center"/>
          </w:tcPr>
          <w:p w:rsidR="005979E2" w:rsidRPr="0012514B" w:rsidRDefault="005979E2" w:rsidP="00F533CA">
            <w:pPr>
              <w:pStyle w:val="Eric1"/>
              <w:rPr>
                <w:color w:val="000000"/>
              </w:rPr>
            </w:pPr>
            <w:r w:rsidRPr="0012514B">
              <w:rPr>
                <w:color w:val="000000"/>
              </w:rPr>
              <w:t>12</w:t>
            </w:r>
          </w:p>
        </w:tc>
        <w:tc>
          <w:tcPr>
            <w:tcW w:w="541" w:type="pct"/>
            <w:vAlign w:val="center"/>
          </w:tcPr>
          <w:p w:rsidR="005979E2" w:rsidRPr="0012514B" w:rsidRDefault="005979E2" w:rsidP="00F533CA">
            <w:pPr>
              <w:pStyle w:val="Eric1"/>
              <w:rPr>
                <w:color w:val="000000"/>
                <w:kern w:val="0"/>
              </w:rPr>
            </w:pPr>
            <w:r w:rsidRPr="0012514B">
              <w:rPr>
                <w:color w:val="000000"/>
                <w:kern w:val="0"/>
              </w:rPr>
              <w:t>119</w:t>
            </w:r>
          </w:p>
        </w:tc>
        <w:tc>
          <w:tcPr>
            <w:tcW w:w="540" w:type="pct"/>
            <w:vAlign w:val="center"/>
          </w:tcPr>
          <w:p w:rsidR="005979E2" w:rsidRPr="0012514B" w:rsidRDefault="005979E2" w:rsidP="00F533CA">
            <w:pPr>
              <w:pStyle w:val="Eric1"/>
              <w:rPr>
                <w:color w:val="000000"/>
                <w:kern w:val="0"/>
              </w:rPr>
            </w:pPr>
            <w:r w:rsidRPr="0012514B">
              <w:rPr>
                <w:color w:val="000000"/>
                <w:kern w:val="0"/>
              </w:rPr>
              <w:t>131</w:t>
            </w:r>
          </w:p>
        </w:tc>
        <w:tc>
          <w:tcPr>
            <w:tcW w:w="464" w:type="pct"/>
            <w:vAlign w:val="center"/>
          </w:tcPr>
          <w:p w:rsidR="005979E2" w:rsidRPr="0012514B" w:rsidRDefault="005979E2" w:rsidP="00F533CA">
            <w:pPr>
              <w:pStyle w:val="Eric1"/>
              <w:rPr>
                <w:color w:val="000000"/>
                <w:kern w:val="0"/>
              </w:rPr>
            </w:pPr>
            <w:r w:rsidRPr="0012514B">
              <w:rPr>
                <w:color w:val="000000"/>
                <w:kern w:val="0"/>
              </w:rPr>
              <w:t>119</w:t>
            </w:r>
          </w:p>
        </w:tc>
        <w:tc>
          <w:tcPr>
            <w:tcW w:w="541" w:type="pct"/>
            <w:vAlign w:val="center"/>
          </w:tcPr>
          <w:p w:rsidR="005979E2" w:rsidRPr="0012514B" w:rsidRDefault="005979E2" w:rsidP="00F533CA">
            <w:pPr>
              <w:pStyle w:val="Eric1"/>
              <w:rPr>
                <w:color w:val="000000"/>
                <w:kern w:val="0"/>
              </w:rPr>
            </w:pPr>
            <w:r w:rsidRPr="0012514B">
              <w:rPr>
                <w:color w:val="000000"/>
                <w:kern w:val="0"/>
              </w:rPr>
              <w:t>131</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9</w:t>
            </w:r>
          </w:p>
        </w:tc>
        <w:tc>
          <w:tcPr>
            <w:tcW w:w="1390" w:type="pct"/>
            <w:vAlign w:val="center"/>
          </w:tcPr>
          <w:p w:rsidR="005979E2" w:rsidRPr="0012514B" w:rsidRDefault="005979E2" w:rsidP="00F533CA">
            <w:pPr>
              <w:pStyle w:val="Eric1"/>
              <w:rPr>
                <w:color w:val="000000"/>
              </w:rPr>
            </w:pPr>
            <w:r w:rsidRPr="0012514B">
              <w:rPr>
                <w:color w:val="000000"/>
              </w:rPr>
              <w:t>外部评审</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119</w:t>
            </w:r>
          </w:p>
        </w:tc>
        <w:tc>
          <w:tcPr>
            <w:tcW w:w="540" w:type="pct"/>
            <w:vAlign w:val="center"/>
          </w:tcPr>
          <w:p w:rsidR="005979E2" w:rsidRPr="0012514B" w:rsidRDefault="005979E2" w:rsidP="00F533CA">
            <w:pPr>
              <w:pStyle w:val="Eric1"/>
              <w:rPr>
                <w:color w:val="000000"/>
                <w:kern w:val="0"/>
              </w:rPr>
            </w:pPr>
            <w:r w:rsidRPr="0012514B">
              <w:rPr>
                <w:color w:val="000000"/>
                <w:kern w:val="0"/>
              </w:rPr>
              <w:t>129</w:t>
            </w:r>
          </w:p>
        </w:tc>
        <w:tc>
          <w:tcPr>
            <w:tcW w:w="464" w:type="pct"/>
            <w:vAlign w:val="center"/>
          </w:tcPr>
          <w:p w:rsidR="005979E2" w:rsidRPr="0012514B" w:rsidRDefault="005979E2" w:rsidP="00F533CA">
            <w:pPr>
              <w:pStyle w:val="Eric1"/>
              <w:rPr>
                <w:color w:val="000000"/>
                <w:kern w:val="0"/>
              </w:rPr>
            </w:pPr>
            <w:r w:rsidRPr="0012514B">
              <w:rPr>
                <w:color w:val="000000"/>
                <w:kern w:val="0"/>
              </w:rPr>
              <w:t>121</w:t>
            </w:r>
          </w:p>
        </w:tc>
        <w:tc>
          <w:tcPr>
            <w:tcW w:w="541" w:type="pct"/>
            <w:vAlign w:val="center"/>
          </w:tcPr>
          <w:p w:rsidR="005979E2" w:rsidRPr="0012514B" w:rsidRDefault="005979E2" w:rsidP="00F533CA">
            <w:pPr>
              <w:pStyle w:val="Eric1"/>
              <w:rPr>
                <w:color w:val="000000"/>
                <w:kern w:val="0"/>
              </w:rPr>
            </w:pPr>
            <w:r w:rsidRPr="0012514B">
              <w:rPr>
                <w:color w:val="000000"/>
                <w:kern w:val="0"/>
              </w:rPr>
              <w:t>131</w:t>
            </w:r>
          </w:p>
        </w:tc>
        <w:tc>
          <w:tcPr>
            <w:tcW w:w="537" w:type="pct"/>
            <w:vAlign w:val="center"/>
          </w:tcPr>
          <w:p w:rsidR="005979E2" w:rsidRPr="0012514B" w:rsidRDefault="005979E2" w:rsidP="00F533CA">
            <w:pPr>
              <w:pStyle w:val="Eric1"/>
              <w:rPr>
                <w:color w:val="000000"/>
                <w:kern w:val="0"/>
              </w:rPr>
            </w:pPr>
            <w:r w:rsidRPr="0012514B">
              <w:rPr>
                <w:color w:val="000000"/>
                <w:kern w:val="0"/>
              </w:rPr>
              <w:t>2</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10</w:t>
            </w:r>
          </w:p>
        </w:tc>
        <w:tc>
          <w:tcPr>
            <w:tcW w:w="1390" w:type="pct"/>
            <w:vAlign w:val="center"/>
          </w:tcPr>
          <w:p w:rsidR="005979E2" w:rsidRPr="0012514B" w:rsidRDefault="005979E2" w:rsidP="00F533CA">
            <w:pPr>
              <w:pStyle w:val="Eric1"/>
              <w:rPr>
                <w:color w:val="000000"/>
              </w:rPr>
            </w:pPr>
            <w:r w:rsidRPr="0012514B">
              <w:rPr>
                <w:color w:val="000000"/>
              </w:rPr>
              <w:t>组件设计、投产</w:t>
            </w:r>
          </w:p>
        </w:tc>
        <w:tc>
          <w:tcPr>
            <w:tcW w:w="695" w:type="pct"/>
            <w:vAlign w:val="center"/>
          </w:tcPr>
          <w:p w:rsidR="005979E2" w:rsidRPr="0012514B" w:rsidRDefault="005979E2" w:rsidP="00F533CA">
            <w:pPr>
              <w:pStyle w:val="Eric1"/>
              <w:rPr>
                <w:color w:val="000000"/>
              </w:rPr>
            </w:pPr>
            <w:r w:rsidRPr="0012514B">
              <w:rPr>
                <w:color w:val="000000"/>
              </w:rPr>
              <w:t>20</w:t>
            </w:r>
          </w:p>
        </w:tc>
        <w:tc>
          <w:tcPr>
            <w:tcW w:w="541" w:type="pct"/>
            <w:vAlign w:val="center"/>
          </w:tcPr>
          <w:p w:rsidR="005979E2" w:rsidRPr="0012514B" w:rsidRDefault="005979E2" w:rsidP="00F533CA">
            <w:pPr>
              <w:pStyle w:val="Eric1"/>
              <w:rPr>
                <w:color w:val="000000"/>
                <w:kern w:val="0"/>
              </w:rPr>
            </w:pPr>
            <w:r w:rsidRPr="0012514B">
              <w:rPr>
                <w:color w:val="000000"/>
                <w:kern w:val="0"/>
              </w:rPr>
              <w:t>131</w:t>
            </w:r>
          </w:p>
        </w:tc>
        <w:tc>
          <w:tcPr>
            <w:tcW w:w="540" w:type="pct"/>
            <w:vAlign w:val="center"/>
          </w:tcPr>
          <w:p w:rsidR="005979E2" w:rsidRPr="0012514B" w:rsidRDefault="005979E2" w:rsidP="00F533CA">
            <w:pPr>
              <w:pStyle w:val="Eric1"/>
              <w:rPr>
                <w:color w:val="000000"/>
                <w:kern w:val="0"/>
              </w:rPr>
            </w:pPr>
            <w:r w:rsidRPr="0012514B">
              <w:rPr>
                <w:color w:val="000000"/>
                <w:kern w:val="0"/>
              </w:rPr>
              <w:t>151</w:t>
            </w:r>
          </w:p>
        </w:tc>
        <w:tc>
          <w:tcPr>
            <w:tcW w:w="464" w:type="pct"/>
            <w:vAlign w:val="center"/>
          </w:tcPr>
          <w:p w:rsidR="005979E2" w:rsidRPr="0012514B" w:rsidRDefault="005979E2" w:rsidP="00F533CA">
            <w:pPr>
              <w:pStyle w:val="Eric1"/>
              <w:rPr>
                <w:color w:val="000000"/>
                <w:kern w:val="0"/>
              </w:rPr>
            </w:pPr>
            <w:r w:rsidRPr="0012514B">
              <w:rPr>
                <w:color w:val="000000"/>
                <w:kern w:val="0"/>
              </w:rPr>
              <w:t>131</w:t>
            </w:r>
          </w:p>
        </w:tc>
        <w:tc>
          <w:tcPr>
            <w:tcW w:w="541" w:type="pct"/>
            <w:vAlign w:val="center"/>
          </w:tcPr>
          <w:p w:rsidR="005979E2" w:rsidRPr="0012514B" w:rsidRDefault="005979E2" w:rsidP="00F533CA">
            <w:pPr>
              <w:pStyle w:val="Eric1"/>
              <w:rPr>
                <w:color w:val="000000"/>
                <w:kern w:val="0"/>
              </w:rPr>
            </w:pPr>
            <w:r w:rsidRPr="0012514B">
              <w:rPr>
                <w:color w:val="000000"/>
                <w:kern w:val="0"/>
              </w:rPr>
              <w:t>151</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11</w:t>
            </w:r>
          </w:p>
        </w:tc>
        <w:tc>
          <w:tcPr>
            <w:tcW w:w="1390" w:type="pct"/>
            <w:vAlign w:val="center"/>
          </w:tcPr>
          <w:p w:rsidR="005979E2" w:rsidRPr="0012514B" w:rsidRDefault="005979E2" w:rsidP="00F533CA">
            <w:pPr>
              <w:pStyle w:val="Eric1"/>
              <w:rPr>
                <w:color w:val="000000"/>
              </w:rPr>
            </w:pPr>
            <w:r w:rsidRPr="0012514B">
              <w:rPr>
                <w:color w:val="000000"/>
              </w:rPr>
              <w:t>外包件协议、合同签订</w:t>
            </w:r>
          </w:p>
        </w:tc>
        <w:tc>
          <w:tcPr>
            <w:tcW w:w="695" w:type="pct"/>
            <w:vAlign w:val="center"/>
          </w:tcPr>
          <w:p w:rsidR="005979E2" w:rsidRPr="0012514B" w:rsidRDefault="005979E2" w:rsidP="00F533CA">
            <w:pPr>
              <w:pStyle w:val="Eric1"/>
              <w:rPr>
                <w:color w:val="000000"/>
              </w:rPr>
            </w:pPr>
            <w:r w:rsidRPr="0012514B">
              <w:rPr>
                <w:color w:val="000000"/>
              </w:rPr>
              <w:t>15</w:t>
            </w:r>
          </w:p>
        </w:tc>
        <w:tc>
          <w:tcPr>
            <w:tcW w:w="541" w:type="pct"/>
            <w:vAlign w:val="center"/>
          </w:tcPr>
          <w:p w:rsidR="005979E2" w:rsidRPr="0012514B" w:rsidRDefault="005979E2" w:rsidP="00F533CA">
            <w:pPr>
              <w:pStyle w:val="Eric1"/>
              <w:rPr>
                <w:color w:val="000000"/>
                <w:kern w:val="0"/>
              </w:rPr>
            </w:pPr>
            <w:r w:rsidRPr="0012514B">
              <w:rPr>
                <w:color w:val="000000"/>
                <w:kern w:val="0"/>
              </w:rPr>
              <w:t>151</w:t>
            </w:r>
          </w:p>
        </w:tc>
        <w:tc>
          <w:tcPr>
            <w:tcW w:w="540" w:type="pct"/>
            <w:vAlign w:val="center"/>
          </w:tcPr>
          <w:p w:rsidR="005979E2" w:rsidRPr="0012514B" w:rsidRDefault="005979E2" w:rsidP="00F533CA">
            <w:pPr>
              <w:pStyle w:val="Eric1"/>
              <w:rPr>
                <w:color w:val="000000"/>
                <w:kern w:val="0"/>
              </w:rPr>
            </w:pPr>
            <w:r w:rsidRPr="0012514B">
              <w:rPr>
                <w:color w:val="000000"/>
                <w:kern w:val="0"/>
              </w:rPr>
              <w:t>166</w:t>
            </w:r>
          </w:p>
        </w:tc>
        <w:tc>
          <w:tcPr>
            <w:tcW w:w="464" w:type="pct"/>
            <w:vAlign w:val="center"/>
          </w:tcPr>
          <w:p w:rsidR="005979E2" w:rsidRPr="0012514B" w:rsidRDefault="005979E2" w:rsidP="00F533CA">
            <w:pPr>
              <w:pStyle w:val="Eric1"/>
              <w:rPr>
                <w:color w:val="000000"/>
                <w:kern w:val="0"/>
              </w:rPr>
            </w:pPr>
            <w:r w:rsidRPr="0012514B">
              <w:rPr>
                <w:color w:val="000000"/>
                <w:kern w:val="0"/>
              </w:rPr>
              <w:t>166</w:t>
            </w:r>
          </w:p>
        </w:tc>
        <w:tc>
          <w:tcPr>
            <w:tcW w:w="541" w:type="pct"/>
            <w:vAlign w:val="center"/>
          </w:tcPr>
          <w:p w:rsidR="005979E2" w:rsidRPr="0012514B" w:rsidRDefault="005979E2" w:rsidP="00F533CA">
            <w:pPr>
              <w:pStyle w:val="Eric1"/>
              <w:rPr>
                <w:color w:val="000000"/>
                <w:kern w:val="0"/>
              </w:rPr>
            </w:pPr>
            <w:r w:rsidRPr="0012514B">
              <w:rPr>
                <w:color w:val="000000"/>
                <w:kern w:val="0"/>
              </w:rPr>
              <w:t>181</w:t>
            </w:r>
          </w:p>
        </w:tc>
        <w:tc>
          <w:tcPr>
            <w:tcW w:w="537" w:type="pct"/>
            <w:vAlign w:val="center"/>
          </w:tcPr>
          <w:p w:rsidR="005979E2" w:rsidRPr="0012514B" w:rsidRDefault="005979E2" w:rsidP="00F533CA">
            <w:pPr>
              <w:pStyle w:val="Eric1"/>
              <w:rPr>
                <w:color w:val="000000"/>
                <w:kern w:val="0"/>
              </w:rPr>
            </w:pPr>
            <w:r w:rsidRPr="0012514B">
              <w:rPr>
                <w:color w:val="000000"/>
                <w:kern w:val="0"/>
              </w:rPr>
              <w:t>15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12</w:t>
            </w:r>
          </w:p>
        </w:tc>
        <w:tc>
          <w:tcPr>
            <w:tcW w:w="1390" w:type="pct"/>
            <w:vAlign w:val="center"/>
          </w:tcPr>
          <w:p w:rsidR="005979E2" w:rsidRPr="0012514B" w:rsidRDefault="005979E2" w:rsidP="00F533CA">
            <w:pPr>
              <w:pStyle w:val="Eric1"/>
              <w:rPr>
                <w:color w:val="000000"/>
              </w:rPr>
            </w:pPr>
            <w:r w:rsidRPr="0012514B">
              <w:rPr>
                <w:color w:val="000000"/>
              </w:rPr>
              <w:t>物资采购</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166</w:t>
            </w:r>
          </w:p>
        </w:tc>
        <w:tc>
          <w:tcPr>
            <w:tcW w:w="540" w:type="pct"/>
            <w:vAlign w:val="center"/>
          </w:tcPr>
          <w:p w:rsidR="005979E2" w:rsidRPr="0012514B" w:rsidRDefault="005979E2" w:rsidP="00F533CA">
            <w:pPr>
              <w:pStyle w:val="Eric1"/>
              <w:rPr>
                <w:color w:val="000000"/>
                <w:kern w:val="0"/>
              </w:rPr>
            </w:pPr>
            <w:r w:rsidRPr="0012514B">
              <w:rPr>
                <w:color w:val="000000"/>
                <w:kern w:val="0"/>
              </w:rPr>
              <w:t>176</w:t>
            </w:r>
          </w:p>
        </w:tc>
        <w:tc>
          <w:tcPr>
            <w:tcW w:w="464" w:type="pct"/>
            <w:vAlign w:val="center"/>
          </w:tcPr>
          <w:p w:rsidR="005979E2" w:rsidRPr="0012514B" w:rsidRDefault="005979E2" w:rsidP="00F533CA">
            <w:pPr>
              <w:pStyle w:val="Eric1"/>
              <w:rPr>
                <w:color w:val="000000"/>
                <w:kern w:val="0"/>
              </w:rPr>
            </w:pPr>
            <w:r w:rsidRPr="0012514B">
              <w:rPr>
                <w:color w:val="000000"/>
                <w:kern w:val="0"/>
              </w:rPr>
              <w:t>181</w:t>
            </w:r>
          </w:p>
        </w:tc>
        <w:tc>
          <w:tcPr>
            <w:tcW w:w="541" w:type="pct"/>
            <w:vAlign w:val="center"/>
          </w:tcPr>
          <w:p w:rsidR="005979E2" w:rsidRPr="0012514B" w:rsidRDefault="005979E2" w:rsidP="00F533CA">
            <w:pPr>
              <w:pStyle w:val="Eric1"/>
              <w:rPr>
                <w:color w:val="000000"/>
                <w:kern w:val="0"/>
              </w:rPr>
            </w:pPr>
            <w:r w:rsidRPr="0012514B">
              <w:rPr>
                <w:color w:val="000000"/>
                <w:kern w:val="0"/>
              </w:rPr>
              <w:t>191</w:t>
            </w:r>
          </w:p>
        </w:tc>
        <w:tc>
          <w:tcPr>
            <w:tcW w:w="537" w:type="pct"/>
            <w:vAlign w:val="center"/>
          </w:tcPr>
          <w:p w:rsidR="005979E2" w:rsidRPr="0012514B" w:rsidRDefault="005979E2" w:rsidP="00F533CA">
            <w:pPr>
              <w:pStyle w:val="Eric1"/>
              <w:rPr>
                <w:color w:val="000000"/>
                <w:kern w:val="0"/>
              </w:rPr>
            </w:pPr>
            <w:r w:rsidRPr="0012514B">
              <w:rPr>
                <w:color w:val="000000"/>
                <w:kern w:val="0"/>
              </w:rPr>
              <w:t>15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13</w:t>
            </w:r>
          </w:p>
        </w:tc>
        <w:tc>
          <w:tcPr>
            <w:tcW w:w="1390" w:type="pct"/>
            <w:vAlign w:val="center"/>
          </w:tcPr>
          <w:p w:rsidR="005979E2" w:rsidRPr="0012514B" w:rsidRDefault="005979E2" w:rsidP="00F533CA">
            <w:pPr>
              <w:pStyle w:val="Eric1"/>
              <w:rPr>
                <w:color w:val="000000"/>
              </w:rPr>
            </w:pPr>
            <w:r w:rsidRPr="0012514B">
              <w:rPr>
                <w:color w:val="000000"/>
              </w:rPr>
              <w:t>配套设备投产、外包</w:t>
            </w:r>
          </w:p>
        </w:tc>
        <w:tc>
          <w:tcPr>
            <w:tcW w:w="695" w:type="pct"/>
            <w:vAlign w:val="center"/>
          </w:tcPr>
          <w:p w:rsidR="005979E2" w:rsidRPr="0012514B" w:rsidRDefault="005979E2" w:rsidP="00F533CA">
            <w:pPr>
              <w:pStyle w:val="Eric1"/>
              <w:rPr>
                <w:color w:val="000000"/>
              </w:rPr>
            </w:pPr>
            <w:r w:rsidRPr="0012514B">
              <w:rPr>
                <w:color w:val="000000"/>
              </w:rPr>
              <w:t>15</w:t>
            </w:r>
          </w:p>
        </w:tc>
        <w:tc>
          <w:tcPr>
            <w:tcW w:w="541" w:type="pct"/>
            <w:vAlign w:val="center"/>
          </w:tcPr>
          <w:p w:rsidR="005979E2" w:rsidRPr="0012514B" w:rsidRDefault="005979E2" w:rsidP="00F533CA">
            <w:pPr>
              <w:pStyle w:val="Eric1"/>
              <w:rPr>
                <w:color w:val="000000"/>
                <w:kern w:val="0"/>
              </w:rPr>
            </w:pPr>
            <w:r w:rsidRPr="0012514B">
              <w:rPr>
                <w:color w:val="000000"/>
                <w:kern w:val="0"/>
              </w:rPr>
              <w:t>176</w:t>
            </w:r>
          </w:p>
        </w:tc>
        <w:tc>
          <w:tcPr>
            <w:tcW w:w="540" w:type="pct"/>
            <w:vAlign w:val="center"/>
          </w:tcPr>
          <w:p w:rsidR="005979E2" w:rsidRPr="0012514B" w:rsidRDefault="005979E2" w:rsidP="00F533CA">
            <w:pPr>
              <w:pStyle w:val="Eric1"/>
              <w:rPr>
                <w:color w:val="000000"/>
                <w:kern w:val="0"/>
              </w:rPr>
            </w:pPr>
            <w:r w:rsidRPr="0012514B">
              <w:rPr>
                <w:color w:val="000000"/>
                <w:kern w:val="0"/>
              </w:rPr>
              <w:t>191</w:t>
            </w:r>
          </w:p>
        </w:tc>
        <w:tc>
          <w:tcPr>
            <w:tcW w:w="464" w:type="pct"/>
            <w:vAlign w:val="center"/>
          </w:tcPr>
          <w:p w:rsidR="005979E2" w:rsidRPr="0012514B" w:rsidRDefault="005979E2" w:rsidP="00F533CA">
            <w:pPr>
              <w:pStyle w:val="Eric1"/>
              <w:rPr>
                <w:color w:val="000000"/>
                <w:kern w:val="0"/>
              </w:rPr>
            </w:pPr>
            <w:r w:rsidRPr="0012514B">
              <w:rPr>
                <w:color w:val="000000"/>
                <w:kern w:val="0"/>
              </w:rPr>
              <w:t>191</w:t>
            </w:r>
          </w:p>
        </w:tc>
        <w:tc>
          <w:tcPr>
            <w:tcW w:w="541" w:type="pct"/>
            <w:vAlign w:val="center"/>
          </w:tcPr>
          <w:p w:rsidR="005979E2" w:rsidRPr="0012514B" w:rsidRDefault="005979E2" w:rsidP="00F533CA">
            <w:pPr>
              <w:pStyle w:val="Eric1"/>
              <w:rPr>
                <w:color w:val="000000"/>
                <w:kern w:val="0"/>
              </w:rPr>
            </w:pPr>
            <w:r w:rsidRPr="0012514B">
              <w:rPr>
                <w:color w:val="000000"/>
                <w:kern w:val="0"/>
              </w:rPr>
              <w:t>206</w:t>
            </w:r>
          </w:p>
        </w:tc>
        <w:tc>
          <w:tcPr>
            <w:tcW w:w="537" w:type="pct"/>
            <w:vAlign w:val="center"/>
          </w:tcPr>
          <w:p w:rsidR="005979E2" w:rsidRPr="0012514B" w:rsidRDefault="005979E2" w:rsidP="00F533CA">
            <w:pPr>
              <w:pStyle w:val="Eric1"/>
              <w:rPr>
                <w:color w:val="000000"/>
                <w:kern w:val="0"/>
              </w:rPr>
            </w:pPr>
            <w:r w:rsidRPr="0012514B">
              <w:rPr>
                <w:color w:val="000000"/>
                <w:kern w:val="0"/>
              </w:rPr>
              <w:t>15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14</w:t>
            </w:r>
          </w:p>
        </w:tc>
        <w:tc>
          <w:tcPr>
            <w:tcW w:w="1390" w:type="pct"/>
            <w:vAlign w:val="center"/>
          </w:tcPr>
          <w:p w:rsidR="005979E2" w:rsidRPr="0012514B" w:rsidRDefault="005979E2" w:rsidP="00F533CA">
            <w:pPr>
              <w:pStyle w:val="Eric1"/>
              <w:rPr>
                <w:color w:val="000000"/>
              </w:rPr>
            </w:pPr>
            <w:r w:rsidRPr="0012514B">
              <w:rPr>
                <w:color w:val="000000"/>
              </w:rPr>
              <w:t>软件研制</w:t>
            </w:r>
          </w:p>
        </w:tc>
        <w:tc>
          <w:tcPr>
            <w:tcW w:w="695" w:type="pct"/>
            <w:vAlign w:val="center"/>
          </w:tcPr>
          <w:p w:rsidR="005979E2" w:rsidRPr="0012514B" w:rsidRDefault="005979E2" w:rsidP="00F533CA">
            <w:pPr>
              <w:pStyle w:val="Eric1"/>
              <w:rPr>
                <w:color w:val="000000"/>
              </w:rPr>
            </w:pPr>
            <w:r w:rsidRPr="0012514B">
              <w:rPr>
                <w:color w:val="000000"/>
              </w:rPr>
              <w:t>35</w:t>
            </w:r>
          </w:p>
        </w:tc>
        <w:tc>
          <w:tcPr>
            <w:tcW w:w="541" w:type="pct"/>
            <w:vAlign w:val="center"/>
          </w:tcPr>
          <w:p w:rsidR="005979E2" w:rsidRPr="0012514B" w:rsidRDefault="005979E2" w:rsidP="00F533CA">
            <w:pPr>
              <w:pStyle w:val="Eric1"/>
              <w:rPr>
                <w:color w:val="000000"/>
                <w:kern w:val="0"/>
              </w:rPr>
            </w:pPr>
            <w:r w:rsidRPr="0012514B">
              <w:rPr>
                <w:color w:val="000000"/>
                <w:kern w:val="0"/>
              </w:rPr>
              <w:t>151</w:t>
            </w:r>
          </w:p>
        </w:tc>
        <w:tc>
          <w:tcPr>
            <w:tcW w:w="540" w:type="pct"/>
            <w:vAlign w:val="center"/>
          </w:tcPr>
          <w:p w:rsidR="005979E2" w:rsidRPr="0012514B" w:rsidRDefault="005979E2" w:rsidP="00F533CA">
            <w:pPr>
              <w:pStyle w:val="Eric1"/>
              <w:rPr>
                <w:color w:val="000000"/>
                <w:kern w:val="0"/>
              </w:rPr>
            </w:pPr>
            <w:r w:rsidRPr="0012514B">
              <w:rPr>
                <w:color w:val="000000"/>
                <w:kern w:val="0"/>
              </w:rPr>
              <w:t>186</w:t>
            </w:r>
          </w:p>
        </w:tc>
        <w:tc>
          <w:tcPr>
            <w:tcW w:w="464" w:type="pct"/>
            <w:vAlign w:val="center"/>
          </w:tcPr>
          <w:p w:rsidR="005979E2" w:rsidRPr="0012514B" w:rsidRDefault="005979E2" w:rsidP="00F533CA">
            <w:pPr>
              <w:pStyle w:val="Eric1"/>
              <w:rPr>
                <w:color w:val="000000"/>
                <w:kern w:val="0"/>
              </w:rPr>
            </w:pPr>
            <w:r w:rsidRPr="0012514B">
              <w:rPr>
                <w:color w:val="000000"/>
                <w:kern w:val="0"/>
              </w:rPr>
              <w:t>171</w:t>
            </w:r>
          </w:p>
        </w:tc>
        <w:tc>
          <w:tcPr>
            <w:tcW w:w="541" w:type="pct"/>
            <w:vAlign w:val="center"/>
          </w:tcPr>
          <w:p w:rsidR="005979E2" w:rsidRPr="0012514B" w:rsidRDefault="005979E2" w:rsidP="00F533CA">
            <w:pPr>
              <w:pStyle w:val="Eric1"/>
              <w:rPr>
                <w:color w:val="000000"/>
                <w:kern w:val="0"/>
              </w:rPr>
            </w:pPr>
            <w:r w:rsidRPr="0012514B">
              <w:rPr>
                <w:color w:val="000000"/>
                <w:kern w:val="0"/>
              </w:rPr>
              <w:t>206</w:t>
            </w:r>
          </w:p>
        </w:tc>
        <w:tc>
          <w:tcPr>
            <w:tcW w:w="537" w:type="pct"/>
            <w:vAlign w:val="center"/>
          </w:tcPr>
          <w:p w:rsidR="005979E2" w:rsidRPr="0012514B" w:rsidRDefault="005979E2" w:rsidP="00F533CA">
            <w:pPr>
              <w:pStyle w:val="Eric1"/>
              <w:rPr>
                <w:color w:val="000000"/>
                <w:kern w:val="0"/>
              </w:rPr>
            </w:pPr>
            <w:r w:rsidRPr="0012514B">
              <w:rPr>
                <w:color w:val="000000"/>
                <w:kern w:val="0"/>
              </w:rPr>
              <w:t>20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15</w:t>
            </w:r>
          </w:p>
        </w:tc>
        <w:tc>
          <w:tcPr>
            <w:tcW w:w="1390" w:type="pct"/>
            <w:vAlign w:val="center"/>
          </w:tcPr>
          <w:p w:rsidR="005979E2" w:rsidRPr="0012514B" w:rsidRDefault="005979E2" w:rsidP="00F533CA">
            <w:pPr>
              <w:pStyle w:val="Eric1"/>
              <w:rPr>
                <w:color w:val="000000"/>
              </w:rPr>
            </w:pPr>
            <w:r w:rsidRPr="0012514B">
              <w:rPr>
                <w:color w:val="000000"/>
              </w:rPr>
              <w:t>零部件加工</w:t>
            </w:r>
          </w:p>
        </w:tc>
        <w:tc>
          <w:tcPr>
            <w:tcW w:w="695" w:type="pct"/>
            <w:vAlign w:val="center"/>
          </w:tcPr>
          <w:p w:rsidR="005979E2" w:rsidRPr="0012514B" w:rsidRDefault="005979E2" w:rsidP="00F533CA">
            <w:pPr>
              <w:pStyle w:val="Eric1"/>
              <w:rPr>
                <w:color w:val="000000"/>
              </w:rPr>
            </w:pPr>
            <w:r w:rsidRPr="0012514B">
              <w:rPr>
                <w:color w:val="000000"/>
              </w:rPr>
              <w:t>20</w:t>
            </w:r>
          </w:p>
        </w:tc>
        <w:tc>
          <w:tcPr>
            <w:tcW w:w="541" w:type="pct"/>
            <w:vAlign w:val="center"/>
          </w:tcPr>
          <w:p w:rsidR="005979E2" w:rsidRPr="0012514B" w:rsidRDefault="005979E2" w:rsidP="00F533CA">
            <w:pPr>
              <w:pStyle w:val="Eric1"/>
              <w:rPr>
                <w:color w:val="000000"/>
                <w:kern w:val="0"/>
              </w:rPr>
            </w:pPr>
            <w:r w:rsidRPr="0012514B">
              <w:rPr>
                <w:color w:val="000000"/>
                <w:kern w:val="0"/>
              </w:rPr>
              <w:t>151</w:t>
            </w:r>
          </w:p>
        </w:tc>
        <w:tc>
          <w:tcPr>
            <w:tcW w:w="540" w:type="pct"/>
            <w:vAlign w:val="center"/>
          </w:tcPr>
          <w:p w:rsidR="005979E2" w:rsidRPr="0012514B" w:rsidRDefault="005979E2" w:rsidP="00F533CA">
            <w:pPr>
              <w:pStyle w:val="Eric1"/>
              <w:rPr>
                <w:color w:val="000000"/>
                <w:kern w:val="0"/>
              </w:rPr>
            </w:pPr>
            <w:r w:rsidRPr="0012514B">
              <w:rPr>
                <w:color w:val="000000"/>
                <w:kern w:val="0"/>
              </w:rPr>
              <w:t>171</w:t>
            </w:r>
          </w:p>
        </w:tc>
        <w:tc>
          <w:tcPr>
            <w:tcW w:w="464" w:type="pct"/>
            <w:vAlign w:val="center"/>
          </w:tcPr>
          <w:p w:rsidR="005979E2" w:rsidRPr="0012514B" w:rsidRDefault="005979E2" w:rsidP="00F533CA">
            <w:pPr>
              <w:pStyle w:val="Eric1"/>
              <w:rPr>
                <w:color w:val="000000"/>
                <w:kern w:val="0"/>
              </w:rPr>
            </w:pPr>
            <w:r w:rsidRPr="0012514B">
              <w:rPr>
                <w:color w:val="000000"/>
                <w:kern w:val="0"/>
              </w:rPr>
              <w:t>151</w:t>
            </w:r>
          </w:p>
        </w:tc>
        <w:tc>
          <w:tcPr>
            <w:tcW w:w="541" w:type="pct"/>
            <w:vAlign w:val="center"/>
          </w:tcPr>
          <w:p w:rsidR="005979E2" w:rsidRPr="0012514B" w:rsidRDefault="005979E2" w:rsidP="00F533CA">
            <w:pPr>
              <w:pStyle w:val="Eric1"/>
              <w:rPr>
                <w:color w:val="000000"/>
                <w:kern w:val="0"/>
              </w:rPr>
            </w:pPr>
            <w:r w:rsidRPr="0012514B">
              <w:rPr>
                <w:color w:val="000000"/>
                <w:kern w:val="0"/>
              </w:rPr>
              <w:t>171</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16</w:t>
            </w:r>
          </w:p>
        </w:tc>
        <w:tc>
          <w:tcPr>
            <w:tcW w:w="1390" w:type="pct"/>
            <w:vAlign w:val="center"/>
          </w:tcPr>
          <w:p w:rsidR="005979E2" w:rsidRPr="0012514B" w:rsidRDefault="005979E2" w:rsidP="00F533CA">
            <w:pPr>
              <w:pStyle w:val="Eric1"/>
              <w:rPr>
                <w:color w:val="000000"/>
              </w:rPr>
            </w:pPr>
            <w:r w:rsidRPr="0012514B">
              <w:rPr>
                <w:color w:val="000000"/>
              </w:rPr>
              <w:t>物资到货配套</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171</w:t>
            </w:r>
          </w:p>
        </w:tc>
        <w:tc>
          <w:tcPr>
            <w:tcW w:w="540" w:type="pct"/>
            <w:vAlign w:val="center"/>
          </w:tcPr>
          <w:p w:rsidR="005979E2" w:rsidRPr="0012514B" w:rsidRDefault="005979E2" w:rsidP="00F533CA">
            <w:pPr>
              <w:pStyle w:val="Eric1"/>
              <w:rPr>
                <w:color w:val="000000"/>
                <w:kern w:val="0"/>
              </w:rPr>
            </w:pPr>
            <w:r w:rsidRPr="0012514B">
              <w:rPr>
                <w:color w:val="000000"/>
                <w:kern w:val="0"/>
              </w:rPr>
              <w:t>181</w:t>
            </w:r>
          </w:p>
        </w:tc>
        <w:tc>
          <w:tcPr>
            <w:tcW w:w="464" w:type="pct"/>
            <w:vAlign w:val="center"/>
          </w:tcPr>
          <w:p w:rsidR="005979E2" w:rsidRPr="0012514B" w:rsidRDefault="005979E2" w:rsidP="00F533CA">
            <w:pPr>
              <w:pStyle w:val="Eric1"/>
              <w:rPr>
                <w:color w:val="000000"/>
                <w:kern w:val="0"/>
              </w:rPr>
            </w:pPr>
            <w:r w:rsidRPr="0012514B">
              <w:rPr>
                <w:color w:val="000000"/>
                <w:kern w:val="0"/>
              </w:rPr>
              <w:t>171</w:t>
            </w:r>
          </w:p>
        </w:tc>
        <w:tc>
          <w:tcPr>
            <w:tcW w:w="541" w:type="pct"/>
            <w:vAlign w:val="center"/>
          </w:tcPr>
          <w:p w:rsidR="005979E2" w:rsidRPr="0012514B" w:rsidRDefault="005979E2" w:rsidP="00F533CA">
            <w:pPr>
              <w:pStyle w:val="Eric1"/>
              <w:rPr>
                <w:color w:val="000000"/>
                <w:kern w:val="0"/>
              </w:rPr>
            </w:pPr>
            <w:r w:rsidRPr="0012514B">
              <w:rPr>
                <w:color w:val="000000"/>
                <w:kern w:val="0"/>
              </w:rPr>
              <w:t>181</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17</w:t>
            </w:r>
          </w:p>
        </w:tc>
        <w:tc>
          <w:tcPr>
            <w:tcW w:w="1390" w:type="pct"/>
            <w:vAlign w:val="center"/>
          </w:tcPr>
          <w:p w:rsidR="005979E2" w:rsidRPr="0012514B" w:rsidRDefault="005979E2" w:rsidP="00F533CA">
            <w:pPr>
              <w:pStyle w:val="Eric1"/>
              <w:rPr>
                <w:color w:val="000000"/>
              </w:rPr>
            </w:pPr>
            <w:r w:rsidRPr="0012514B">
              <w:rPr>
                <w:color w:val="000000"/>
              </w:rPr>
              <w:t>组件装配</w:t>
            </w:r>
          </w:p>
        </w:tc>
        <w:tc>
          <w:tcPr>
            <w:tcW w:w="695" w:type="pct"/>
            <w:vAlign w:val="center"/>
          </w:tcPr>
          <w:p w:rsidR="005979E2" w:rsidRPr="0012514B" w:rsidRDefault="005979E2" w:rsidP="00F533CA">
            <w:pPr>
              <w:pStyle w:val="Eric1"/>
              <w:rPr>
                <w:color w:val="000000"/>
              </w:rPr>
            </w:pPr>
            <w:r w:rsidRPr="0012514B">
              <w:rPr>
                <w:color w:val="000000"/>
              </w:rPr>
              <w:t>25</w:t>
            </w:r>
          </w:p>
        </w:tc>
        <w:tc>
          <w:tcPr>
            <w:tcW w:w="541" w:type="pct"/>
            <w:vAlign w:val="center"/>
          </w:tcPr>
          <w:p w:rsidR="005979E2" w:rsidRPr="0012514B" w:rsidRDefault="005979E2" w:rsidP="00F533CA">
            <w:pPr>
              <w:pStyle w:val="Eric1"/>
              <w:rPr>
                <w:color w:val="000000"/>
                <w:kern w:val="0"/>
              </w:rPr>
            </w:pPr>
            <w:r w:rsidRPr="0012514B">
              <w:rPr>
                <w:color w:val="000000"/>
                <w:kern w:val="0"/>
              </w:rPr>
              <w:t>181</w:t>
            </w:r>
          </w:p>
        </w:tc>
        <w:tc>
          <w:tcPr>
            <w:tcW w:w="540" w:type="pct"/>
            <w:vAlign w:val="center"/>
          </w:tcPr>
          <w:p w:rsidR="005979E2" w:rsidRPr="0012514B" w:rsidRDefault="005979E2" w:rsidP="00F533CA">
            <w:pPr>
              <w:pStyle w:val="Eric1"/>
              <w:rPr>
                <w:color w:val="000000"/>
                <w:kern w:val="0"/>
              </w:rPr>
            </w:pPr>
            <w:r w:rsidRPr="0012514B">
              <w:rPr>
                <w:color w:val="000000"/>
                <w:kern w:val="0"/>
              </w:rPr>
              <w:t>206</w:t>
            </w:r>
          </w:p>
        </w:tc>
        <w:tc>
          <w:tcPr>
            <w:tcW w:w="464" w:type="pct"/>
            <w:vAlign w:val="center"/>
          </w:tcPr>
          <w:p w:rsidR="005979E2" w:rsidRPr="0012514B" w:rsidRDefault="005979E2" w:rsidP="00F533CA">
            <w:pPr>
              <w:pStyle w:val="Eric1"/>
              <w:rPr>
                <w:color w:val="000000"/>
                <w:kern w:val="0"/>
              </w:rPr>
            </w:pPr>
            <w:r w:rsidRPr="0012514B">
              <w:rPr>
                <w:color w:val="000000"/>
                <w:kern w:val="0"/>
              </w:rPr>
              <w:t>181</w:t>
            </w:r>
          </w:p>
        </w:tc>
        <w:tc>
          <w:tcPr>
            <w:tcW w:w="541" w:type="pct"/>
            <w:vAlign w:val="center"/>
          </w:tcPr>
          <w:p w:rsidR="005979E2" w:rsidRPr="0012514B" w:rsidRDefault="005979E2" w:rsidP="00F533CA">
            <w:pPr>
              <w:pStyle w:val="Eric1"/>
              <w:rPr>
                <w:color w:val="000000"/>
                <w:kern w:val="0"/>
              </w:rPr>
            </w:pPr>
            <w:r w:rsidRPr="0012514B">
              <w:rPr>
                <w:color w:val="000000"/>
                <w:kern w:val="0"/>
              </w:rPr>
              <w:t>206</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18</w:t>
            </w:r>
          </w:p>
        </w:tc>
        <w:tc>
          <w:tcPr>
            <w:tcW w:w="1390" w:type="pct"/>
            <w:vAlign w:val="center"/>
          </w:tcPr>
          <w:p w:rsidR="005979E2" w:rsidRPr="0012514B" w:rsidRDefault="005979E2" w:rsidP="00F533CA">
            <w:pPr>
              <w:pStyle w:val="Eric1"/>
              <w:rPr>
                <w:color w:val="000000"/>
              </w:rPr>
            </w:pPr>
            <w:r w:rsidRPr="0012514B">
              <w:rPr>
                <w:color w:val="000000"/>
              </w:rPr>
              <w:t>功能调试</w:t>
            </w:r>
          </w:p>
        </w:tc>
        <w:tc>
          <w:tcPr>
            <w:tcW w:w="695" w:type="pct"/>
            <w:vAlign w:val="center"/>
          </w:tcPr>
          <w:p w:rsidR="005979E2" w:rsidRPr="0012514B" w:rsidRDefault="005979E2" w:rsidP="00F533CA">
            <w:pPr>
              <w:pStyle w:val="Eric1"/>
              <w:rPr>
                <w:color w:val="000000"/>
              </w:rPr>
            </w:pPr>
            <w:r w:rsidRPr="0012514B">
              <w:rPr>
                <w:color w:val="000000"/>
              </w:rPr>
              <w:t>5</w:t>
            </w:r>
          </w:p>
        </w:tc>
        <w:tc>
          <w:tcPr>
            <w:tcW w:w="541" w:type="pct"/>
            <w:vAlign w:val="center"/>
          </w:tcPr>
          <w:p w:rsidR="005979E2" w:rsidRPr="0012514B" w:rsidRDefault="005979E2" w:rsidP="00F533CA">
            <w:pPr>
              <w:pStyle w:val="Eric1"/>
              <w:rPr>
                <w:color w:val="000000"/>
                <w:kern w:val="0"/>
              </w:rPr>
            </w:pPr>
            <w:r w:rsidRPr="0012514B">
              <w:rPr>
                <w:color w:val="000000"/>
                <w:kern w:val="0"/>
              </w:rPr>
              <w:t>206</w:t>
            </w:r>
          </w:p>
        </w:tc>
        <w:tc>
          <w:tcPr>
            <w:tcW w:w="540" w:type="pct"/>
            <w:vAlign w:val="center"/>
          </w:tcPr>
          <w:p w:rsidR="005979E2" w:rsidRPr="0012514B" w:rsidRDefault="005979E2" w:rsidP="00F533CA">
            <w:pPr>
              <w:pStyle w:val="Eric1"/>
              <w:rPr>
                <w:color w:val="000000"/>
                <w:kern w:val="0"/>
              </w:rPr>
            </w:pPr>
            <w:r w:rsidRPr="0012514B">
              <w:rPr>
                <w:color w:val="000000"/>
                <w:kern w:val="0"/>
              </w:rPr>
              <w:t>211</w:t>
            </w:r>
          </w:p>
        </w:tc>
        <w:tc>
          <w:tcPr>
            <w:tcW w:w="464" w:type="pct"/>
            <w:vAlign w:val="center"/>
          </w:tcPr>
          <w:p w:rsidR="005979E2" w:rsidRPr="0012514B" w:rsidRDefault="005979E2" w:rsidP="00F533CA">
            <w:pPr>
              <w:pStyle w:val="Eric1"/>
              <w:rPr>
                <w:color w:val="000000"/>
                <w:kern w:val="0"/>
              </w:rPr>
            </w:pPr>
            <w:r w:rsidRPr="0012514B">
              <w:rPr>
                <w:color w:val="000000"/>
                <w:kern w:val="0"/>
              </w:rPr>
              <w:t>206</w:t>
            </w:r>
          </w:p>
        </w:tc>
        <w:tc>
          <w:tcPr>
            <w:tcW w:w="541" w:type="pct"/>
            <w:vAlign w:val="center"/>
          </w:tcPr>
          <w:p w:rsidR="005979E2" w:rsidRPr="0012514B" w:rsidRDefault="005979E2" w:rsidP="00F533CA">
            <w:pPr>
              <w:pStyle w:val="Eric1"/>
              <w:rPr>
                <w:color w:val="000000"/>
                <w:kern w:val="0"/>
              </w:rPr>
            </w:pPr>
            <w:r w:rsidRPr="0012514B">
              <w:rPr>
                <w:color w:val="000000"/>
                <w:kern w:val="0"/>
              </w:rPr>
              <w:t>211</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19</w:t>
            </w:r>
          </w:p>
        </w:tc>
        <w:tc>
          <w:tcPr>
            <w:tcW w:w="1390" w:type="pct"/>
            <w:vAlign w:val="center"/>
          </w:tcPr>
          <w:p w:rsidR="005979E2" w:rsidRPr="0012514B" w:rsidRDefault="005979E2" w:rsidP="00F533CA">
            <w:pPr>
              <w:pStyle w:val="Eric1"/>
              <w:rPr>
                <w:color w:val="000000"/>
              </w:rPr>
            </w:pPr>
            <w:r w:rsidRPr="0012514B">
              <w:rPr>
                <w:color w:val="000000"/>
              </w:rPr>
              <w:t>性能调试</w:t>
            </w:r>
          </w:p>
        </w:tc>
        <w:tc>
          <w:tcPr>
            <w:tcW w:w="695" w:type="pct"/>
            <w:vAlign w:val="center"/>
          </w:tcPr>
          <w:p w:rsidR="005979E2" w:rsidRPr="0012514B" w:rsidRDefault="005979E2" w:rsidP="00F533CA">
            <w:pPr>
              <w:pStyle w:val="Eric1"/>
              <w:rPr>
                <w:color w:val="000000"/>
              </w:rPr>
            </w:pPr>
            <w:r w:rsidRPr="0012514B">
              <w:rPr>
                <w:color w:val="000000"/>
              </w:rPr>
              <w:t>9.5</w:t>
            </w:r>
          </w:p>
        </w:tc>
        <w:tc>
          <w:tcPr>
            <w:tcW w:w="541" w:type="pct"/>
            <w:vAlign w:val="center"/>
          </w:tcPr>
          <w:p w:rsidR="005979E2" w:rsidRPr="0012514B" w:rsidRDefault="005979E2" w:rsidP="00F533CA">
            <w:pPr>
              <w:pStyle w:val="Eric1"/>
              <w:rPr>
                <w:color w:val="000000"/>
                <w:kern w:val="0"/>
              </w:rPr>
            </w:pPr>
            <w:r w:rsidRPr="0012514B">
              <w:rPr>
                <w:color w:val="000000"/>
                <w:kern w:val="0"/>
              </w:rPr>
              <w:t>211</w:t>
            </w:r>
          </w:p>
        </w:tc>
        <w:tc>
          <w:tcPr>
            <w:tcW w:w="540" w:type="pct"/>
            <w:vAlign w:val="center"/>
          </w:tcPr>
          <w:p w:rsidR="005979E2" w:rsidRPr="0012514B" w:rsidRDefault="005979E2" w:rsidP="00F533CA">
            <w:pPr>
              <w:pStyle w:val="Eric1"/>
              <w:rPr>
                <w:color w:val="000000"/>
                <w:kern w:val="0"/>
              </w:rPr>
            </w:pPr>
            <w:r w:rsidRPr="0012514B">
              <w:rPr>
                <w:color w:val="000000"/>
                <w:kern w:val="0"/>
              </w:rPr>
              <w:t>220.5</w:t>
            </w:r>
          </w:p>
        </w:tc>
        <w:tc>
          <w:tcPr>
            <w:tcW w:w="464" w:type="pct"/>
            <w:vAlign w:val="center"/>
          </w:tcPr>
          <w:p w:rsidR="005979E2" w:rsidRPr="0012514B" w:rsidRDefault="005979E2" w:rsidP="00F533CA">
            <w:pPr>
              <w:pStyle w:val="Eric1"/>
              <w:rPr>
                <w:color w:val="000000"/>
                <w:kern w:val="0"/>
              </w:rPr>
            </w:pPr>
            <w:r w:rsidRPr="0012514B">
              <w:rPr>
                <w:color w:val="000000"/>
                <w:kern w:val="0"/>
              </w:rPr>
              <w:t>211</w:t>
            </w:r>
          </w:p>
        </w:tc>
        <w:tc>
          <w:tcPr>
            <w:tcW w:w="541" w:type="pct"/>
            <w:vAlign w:val="center"/>
          </w:tcPr>
          <w:p w:rsidR="005979E2" w:rsidRPr="0012514B" w:rsidRDefault="005979E2" w:rsidP="00F533CA">
            <w:pPr>
              <w:pStyle w:val="Eric1"/>
              <w:rPr>
                <w:color w:val="000000"/>
                <w:kern w:val="0"/>
              </w:rPr>
            </w:pPr>
            <w:r w:rsidRPr="0012514B">
              <w:rPr>
                <w:color w:val="000000"/>
                <w:kern w:val="0"/>
              </w:rPr>
              <w:t>220.5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20</w:t>
            </w:r>
          </w:p>
        </w:tc>
        <w:tc>
          <w:tcPr>
            <w:tcW w:w="1390" w:type="pct"/>
            <w:vAlign w:val="center"/>
          </w:tcPr>
          <w:p w:rsidR="005979E2" w:rsidRPr="0012514B" w:rsidRDefault="005979E2" w:rsidP="00F533CA">
            <w:pPr>
              <w:pStyle w:val="Eric1"/>
              <w:rPr>
                <w:color w:val="000000"/>
              </w:rPr>
            </w:pPr>
            <w:r w:rsidRPr="0012514B">
              <w:rPr>
                <w:color w:val="000000"/>
              </w:rPr>
              <w:t>性能测试</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220.5</w:t>
            </w:r>
          </w:p>
        </w:tc>
        <w:tc>
          <w:tcPr>
            <w:tcW w:w="540" w:type="pct"/>
            <w:vAlign w:val="center"/>
          </w:tcPr>
          <w:p w:rsidR="005979E2" w:rsidRPr="0012514B" w:rsidRDefault="005979E2" w:rsidP="00F533CA">
            <w:pPr>
              <w:pStyle w:val="Eric1"/>
              <w:rPr>
                <w:color w:val="000000"/>
                <w:kern w:val="0"/>
              </w:rPr>
            </w:pPr>
            <w:r w:rsidRPr="0012514B">
              <w:rPr>
                <w:color w:val="000000"/>
                <w:kern w:val="0"/>
              </w:rPr>
              <w:t>230.5</w:t>
            </w:r>
          </w:p>
        </w:tc>
        <w:tc>
          <w:tcPr>
            <w:tcW w:w="464" w:type="pct"/>
            <w:vAlign w:val="center"/>
          </w:tcPr>
          <w:p w:rsidR="005979E2" w:rsidRPr="0012514B" w:rsidRDefault="005979E2" w:rsidP="00F533CA">
            <w:pPr>
              <w:pStyle w:val="Eric1"/>
              <w:rPr>
                <w:color w:val="000000"/>
                <w:kern w:val="0"/>
              </w:rPr>
            </w:pPr>
            <w:r w:rsidRPr="0012514B">
              <w:rPr>
                <w:color w:val="000000"/>
                <w:kern w:val="0"/>
              </w:rPr>
              <w:t>220.5</w:t>
            </w:r>
          </w:p>
        </w:tc>
        <w:tc>
          <w:tcPr>
            <w:tcW w:w="541" w:type="pct"/>
            <w:vAlign w:val="center"/>
          </w:tcPr>
          <w:p w:rsidR="005979E2" w:rsidRPr="0012514B" w:rsidRDefault="005979E2" w:rsidP="00F533CA">
            <w:pPr>
              <w:pStyle w:val="Eric1"/>
              <w:rPr>
                <w:color w:val="000000"/>
                <w:kern w:val="0"/>
              </w:rPr>
            </w:pPr>
            <w:r w:rsidRPr="0012514B">
              <w:rPr>
                <w:color w:val="000000"/>
                <w:kern w:val="0"/>
              </w:rPr>
              <w:t>230.5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21</w:t>
            </w:r>
          </w:p>
        </w:tc>
        <w:tc>
          <w:tcPr>
            <w:tcW w:w="1390" w:type="pct"/>
            <w:vAlign w:val="center"/>
          </w:tcPr>
          <w:p w:rsidR="005979E2" w:rsidRPr="0012514B" w:rsidRDefault="005979E2" w:rsidP="00F533CA">
            <w:pPr>
              <w:pStyle w:val="Eric1"/>
              <w:rPr>
                <w:color w:val="000000"/>
              </w:rPr>
            </w:pPr>
            <w:r w:rsidRPr="0012514B">
              <w:rPr>
                <w:color w:val="000000"/>
              </w:rPr>
              <w:t>验收</w:t>
            </w:r>
          </w:p>
        </w:tc>
        <w:tc>
          <w:tcPr>
            <w:tcW w:w="695" w:type="pct"/>
            <w:vAlign w:val="center"/>
          </w:tcPr>
          <w:p w:rsidR="005979E2" w:rsidRPr="0012514B" w:rsidRDefault="005979E2" w:rsidP="00F533CA">
            <w:pPr>
              <w:pStyle w:val="Eric1"/>
              <w:rPr>
                <w:color w:val="000000"/>
              </w:rPr>
            </w:pPr>
            <w:r w:rsidRPr="0012514B">
              <w:rPr>
                <w:color w:val="000000"/>
              </w:rPr>
              <w:t>3</w:t>
            </w:r>
          </w:p>
        </w:tc>
        <w:tc>
          <w:tcPr>
            <w:tcW w:w="541" w:type="pct"/>
            <w:vAlign w:val="center"/>
          </w:tcPr>
          <w:p w:rsidR="005979E2" w:rsidRPr="0012514B" w:rsidRDefault="005979E2" w:rsidP="00F533CA">
            <w:pPr>
              <w:pStyle w:val="Eric1"/>
              <w:rPr>
                <w:color w:val="000000"/>
                <w:kern w:val="0"/>
              </w:rPr>
            </w:pPr>
            <w:r w:rsidRPr="0012514B">
              <w:rPr>
                <w:color w:val="000000"/>
                <w:kern w:val="0"/>
              </w:rPr>
              <w:t>230.5</w:t>
            </w:r>
          </w:p>
        </w:tc>
        <w:tc>
          <w:tcPr>
            <w:tcW w:w="540" w:type="pct"/>
            <w:vAlign w:val="center"/>
          </w:tcPr>
          <w:p w:rsidR="005979E2" w:rsidRPr="0012514B" w:rsidRDefault="005979E2" w:rsidP="00F533CA">
            <w:pPr>
              <w:pStyle w:val="Eric1"/>
              <w:rPr>
                <w:color w:val="000000"/>
                <w:kern w:val="0"/>
              </w:rPr>
            </w:pPr>
            <w:r w:rsidRPr="0012514B">
              <w:rPr>
                <w:color w:val="000000"/>
                <w:kern w:val="0"/>
              </w:rPr>
              <w:t>233.5</w:t>
            </w:r>
          </w:p>
        </w:tc>
        <w:tc>
          <w:tcPr>
            <w:tcW w:w="464" w:type="pct"/>
            <w:vAlign w:val="center"/>
          </w:tcPr>
          <w:p w:rsidR="005979E2" w:rsidRPr="0012514B" w:rsidRDefault="005979E2" w:rsidP="00F533CA">
            <w:pPr>
              <w:pStyle w:val="Eric1"/>
              <w:rPr>
                <w:color w:val="000000"/>
                <w:kern w:val="0"/>
              </w:rPr>
            </w:pPr>
            <w:r w:rsidRPr="0012514B">
              <w:rPr>
                <w:color w:val="000000"/>
                <w:kern w:val="0"/>
              </w:rPr>
              <w:t>230.5</w:t>
            </w:r>
          </w:p>
        </w:tc>
        <w:tc>
          <w:tcPr>
            <w:tcW w:w="541" w:type="pct"/>
            <w:vAlign w:val="center"/>
          </w:tcPr>
          <w:p w:rsidR="005979E2" w:rsidRPr="0012514B" w:rsidRDefault="005979E2" w:rsidP="00F533CA">
            <w:pPr>
              <w:pStyle w:val="Eric1"/>
              <w:rPr>
                <w:color w:val="000000"/>
                <w:kern w:val="0"/>
              </w:rPr>
            </w:pPr>
            <w:r w:rsidRPr="0012514B">
              <w:rPr>
                <w:color w:val="000000"/>
                <w:kern w:val="0"/>
              </w:rPr>
              <w:t>233.5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22</w:t>
            </w:r>
          </w:p>
        </w:tc>
        <w:tc>
          <w:tcPr>
            <w:tcW w:w="1390" w:type="pct"/>
            <w:vAlign w:val="center"/>
          </w:tcPr>
          <w:p w:rsidR="005979E2" w:rsidRPr="0012514B" w:rsidRDefault="005979E2" w:rsidP="00F533CA">
            <w:pPr>
              <w:pStyle w:val="Eric1"/>
              <w:rPr>
                <w:color w:val="000000"/>
              </w:rPr>
            </w:pPr>
            <w:r w:rsidRPr="0012514B">
              <w:rPr>
                <w:color w:val="000000"/>
              </w:rPr>
              <w:t>试验室联试</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233.5</w:t>
            </w:r>
          </w:p>
        </w:tc>
        <w:tc>
          <w:tcPr>
            <w:tcW w:w="540" w:type="pct"/>
            <w:vAlign w:val="center"/>
          </w:tcPr>
          <w:p w:rsidR="005979E2" w:rsidRPr="0012514B" w:rsidRDefault="005979E2" w:rsidP="00F533CA">
            <w:pPr>
              <w:pStyle w:val="Eric1"/>
              <w:rPr>
                <w:color w:val="000000"/>
                <w:kern w:val="0"/>
              </w:rPr>
            </w:pPr>
            <w:r w:rsidRPr="0012514B">
              <w:rPr>
                <w:color w:val="000000"/>
                <w:kern w:val="0"/>
              </w:rPr>
              <w:t>243.5</w:t>
            </w:r>
          </w:p>
        </w:tc>
        <w:tc>
          <w:tcPr>
            <w:tcW w:w="464" w:type="pct"/>
            <w:vAlign w:val="center"/>
          </w:tcPr>
          <w:p w:rsidR="005979E2" w:rsidRPr="0012514B" w:rsidRDefault="005979E2" w:rsidP="00F533CA">
            <w:pPr>
              <w:pStyle w:val="Eric1"/>
              <w:rPr>
                <w:color w:val="000000"/>
                <w:kern w:val="0"/>
              </w:rPr>
            </w:pPr>
            <w:r w:rsidRPr="0012514B">
              <w:rPr>
                <w:color w:val="000000"/>
                <w:kern w:val="0"/>
              </w:rPr>
              <w:t>233.5</w:t>
            </w:r>
          </w:p>
        </w:tc>
        <w:tc>
          <w:tcPr>
            <w:tcW w:w="541" w:type="pct"/>
            <w:vAlign w:val="center"/>
          </w:tcPr>
          <w:p w:rsidR="005979E2" w:rsidRPr="0012514B" w:rsidRDefault="005979E2" w:rsidP="00F533CA">
            <w:pPr>
              <w:pStyle w:val="Eric1"/>
              <w:rPr>
                <w:color w:val="000000"/>
                <w:kern w:val="0"/>
              </w:rPr>
            </w:pPr>
            <w:r w:rsidRPr="0012514B">
              <w:rPr>
                <w:color w:val="000000"/>
                <w:kern w:val="0"/>
              </w:rPr>
              <w:t>243.5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23</w:t>
            </w:r>
          </w:p>
        </w:tc>
        <w:tc>
          <w:tcPr>
            <w:tcW w:w="1390" w:type="pct"/>
            <w:vAlign w:val="center"/>
          </w:tcPr>
          <w:p w:rsidR="005979E2" w:rsidRPr="0012514B" w:rsidRDefault="005979E2" w:rsidP="00F533CA">
            <w:pPr>
              <w:pStyle w:val="Eric1"/>
              <w:rPr>
                <w:color w:val="000000"/>
              </w:rPr>
            </w:pPr>
            <w:r w:rsidRPr="0012514B">
              <w:rPr>
                <w:color w:val="000000"/>
              </w:rPr>
              <w:t>装机联试</w:t>
            </w:r>
          </w:p>
        </w:tc>
        <w:tc>
          <w:tcPr>
            <w:tcW w:w="695" w:type="pct"/>
            <w:vAlign w:val="center"/>
          </w:tcPr>
          <w:p w:rsidR="005979E2" w:rsidRPr="0012514B" w:rsidRDefault="005979E2" w:rsidP="00F533CA">
            <w:pPr>
              <w:pStyle w:val="Eric1"/>
              <w:rPr>
                <w:color w:val="000000"/>
              </w:rPr>
            </w:pPr>
            <w:r w:rsidRPr="0012514B">
              <w:rPr>
                <w:color w:val="000000"/>
              </w:rPr>
              <w:t>15</w:t>
            </w:r>
          </w:p>
        </w:tc>
        <w:tc>
          <w:tcPr>
            <w:tcW w:w="541" w:type="pct"/>
            <w:vAlign w:val="center"/>
          </w:tcPr>
          <w:p w:rsidR="005979E2" w:rsidRPr="0012514B" w:rsidRDefault="005979E2" w:rsidP="00F533CA">
            <w:pPr>
              <w:pStyle w:val="Eric1"/>
              <w:rPr>
                <w:color w:val="000000"/>
                <w:kern w:val="0"/>
              </w:rPr>
            </w:pPr>
            <w:r w:rsidRPr="0012514B">
              <w:rPr>
                <w:color w:val="000000"/>
                <w:kern w:val="0"/>
              </w:rPr>
              <w:t>243.5</w:t>
            </w:r>
          </w:p>
        </w:tc>
        <w:tc>
          <w:tcPr>
            <w:tcW w:w="540" w:type="pct"/>
            <w:vAlign w:val="center"/>
          </w:tcPr>
          <w:p w:rsidR="005979E2" w:rsidRPr="0012514B" w:rsidRDefault="005979E2" w:rsidP="00F533CA">
            <w:pPr>
              <w:pStyle w:val="Eric1"/>
              <w:rPr>
                <w:color w:val="000000"/>
                <w:kern w:val="0"/>
              </w:rPr>
            </w:pPr>
            <w:r w:rsidRPr="0012514B">
              <w:rPr>
                <w:color w:val="000000"/>
                <w:kern w:val="0"/>
              </w:rPr>
              <w:t>258.5</w:t>
            </w:r>
          </w:p>
        </w:tc>
        <w:tc>
          <w:tcPr>
            <w:tcW w:w="464" w:type="pct"/>
            <w:vAlign w:val="center"/>
          </w:tcPr>
          <w:p w:rsidR="005979E2" w:rsidRPr="0012514B" w:rsidRDefault="005979E2" w:rsidP="00F533CA">
            <w:pPr>
              <w:pStyle w:val="Eric1"/>
              <w:rPr>
                <w:color w:val="000000"/>
                <w:kern w:val="0"/>
              </w:rPr>
            </w:pPr>
            <w:r w:rsidRPr="0012514B">
              <w:rPr>
                <w:color w:val="000000"/>
                <w:kern w:val="0"/>
              </w:rPr>
              <w:t>243.5</w:t>
            </w:r>
          </w:p>
        </w:tc>
        <w:tc>
          <w:tcPr>
            <w:tcW w:w="541" w:type="pct"/>
            <w:vAlign w:val="center"/>
          </w:tcPr>
          <w:p w:rsidR="005979E2" w:rsidRPr="0012514B" w:rsidRDefault="005979E2" w:rsidP="00F533CA">
            <w:pPr>
              <w:pStyle w:val="Eric1"/>
              <w:rPr>
                <w:color w:val="000000"/>
                <w:kern w:val="0"/>
              </w:rPr>
            </w:pPr>
            <w:r w:rsidRPr="0012514B">
              <w:rPr>
                <w:color w:val="000000"/>
                <w:kern w:val="0"/>
              </w:rPr>
              <w:t>258.5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24</w:t>
            </w:r>
          </w:p>
        </w:tc>
        <w:tc>
          <w:tcPr>
            <w:tcW w:w="1390" w:type="pct"/>
            <w:vAlign w:val="center"/>
          </w:tcPr>
          <w:p w:rsidR="005979E2" w:rsidRPr="0012514B" w:rsidRDefault="005979E2" w:rsidP="00F533CA">
            <w:pPr>
              <w:pStyle w:val="Eric1"/>
              <w:rPr>
                <w:color w:val="000000"/>
              </w:rPr>
            </w:pPr>
            <w:r w:rsidRPr="0012514B">
              <w:rPr>
                <w:color w:val="000000"/>
              </w:rPr>
              <w:t>调整试飞验证</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258.5</w:t>
            </w:r>
          </w:p>
        </w:tc>
        <w:tc>
          <w:tcPr>
            <w:tcW w:w="540" w:type="pct"/>
            <w:vAlign w:val="center"/>
          </w:tcPr>
          <w:p w:rsidR="005979E2" w:rsidRPr="0012514B" w:rsidRDefault="005979E2" w:rsidP="00F533CA">
            <w:pPr>
              <w:pStyle w:val="Eric1"/>
              <w:rPr>
                <w:color w:val="000000"/>
                <w:kern w:val="0"/>
              </w:rPr>
            </w:pPr>
            <w:r w:rsidRPr="0012514B">
              <w:rPr>
                <w:color w:val="000000"/>
                <w:kern w:val="0"/>
              </w:rPr>
              <w:t>268.5</w:t>
            </w:r>
          </w:p>
        </w:tc>
        <w:tc>
          <w:tcPr>
            <w:tcW w:w="464" w:type="pct"/>
            <w:vAlign w:val="center"/>
          </w:tcPr>
          <w:p w:rsidR="005979E2" w:rsidRPr="0012514B" w:rsidRDefault="005979E2" w:rsidP="00F533CA">
            <w:pPr>
              <w:pStyle w:val="Eric1"/>
              <w:rPr>
                <w:color w:val="000000"/>
                <w:kern w:val="0"/>
              </w:rPr>
            </w:pPr>
            <w:r w:rsidRPr="0012514B">
              <w:rPr>
                <w:color w:val="000000"/>
                <w:kern w:val="0"/>
              </w:rPr>
              <w:t>258.5</w:t>
            </w:r>
          </w:p>
        </w:tc>
        <w:tc>
          <w:tcPr>
            <w:tcW w:w="541" w:type="pct"/>
            <w:vAlign w:val="center"/>
          </w:tcPr>
          <w:p w:rsidR="005979E2" w:rsidRPr="0012514B" w:rsidRDefault="005979E2" w:rsidP="00F533CA">
            <w:pPr>
              <w:pStyle w:val="Eric1"/>
              <w:rPr>
                <w:color w:val="000000"/>
                <w:kern w:val="0"/>
              </w:rPr>
            </w:pPr>
            <w:r w:rsidRPr="0012514B">
              <w:rPr>
                <w:color w:val="000000"/>
                <w:kern w:val="0"/>
              </w:rPr>
              <w:t>268.5</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25</w:t>
            </w:r>
          </w:p>
        </w:tc>
        <w:tc>
          <w:tcPr>
            <w:tcW w:w="1390" w:type="pct"/>
            <w:vAlign w:val="center"/>
          </w:tcPr>
          <w:p w:rsidR="005979E2" w:rsidRPr="0012514B" w:rsidRDefault="005979E2" w:rsidP="00F533CA">
            <w:pPr>
              <w:pStyle w:val="Eric1"/>
              <w:rPr>
                <w:color w:val="000000"/>
              </w:rPr>
            </w:pPr>
            <w:r w:rsidRPr="0012514B">
              <w:rPr>
                <w:color w:val="000000"/>
              </w:rPr>
              <w:t>软件测评</w:t>
            </w:r>
          </w:p>
        </w:tc>
        <w:tc>
          <w:tcPr>
            <w:tcW w:w="695" w:type="pct"/>
            <w:vAlign w:val="center"/>
          </w:tcPr>
          <w:p w:rsidR="005979E2" w:rsidRPr="0012514B" w:rsidRDefault="005979E2" w:rsidP="00F533CA">
            <w:pPr>
              <w:pStyle w:val="Eric1"/>
              <w:rPr>
                <w:color w:val="000000"/>
              </w:rPr>
            </w:pPr>
            <w:r w:rsidRPr="0012514B">
              <w:rPr>
                <w:color w:val="000000"/>
              </w:rPr>
              <w:t>14.5</w:t>
            </w:r>
          </w:p>
        </w:tc>
        <w:tc>
          <w:tcPr>
            <w:tcW w:w="541" w:type="pct"/>
            <w:vAlign w:val="center"/>
          </w:tcPr>
          <w:p w:rsidR="005979E2" w:rsidRPr="0012514B" w:rsidRDefault="005979E2" w:rsidP="00F533CA">
            <w:pPr>
              <w:pStyle w:val="Eric1"/>
              <w:rPr>
                <w:color w:val="000000"/>
                <w:kern w:val="0"/>
              </w:rPr>
            </w:pPr>
            <w:r w:rsidRPr="0012514B">
              <w:rPr>
                <w:color w:val="000000"/>
                <w:kern w:val="0"/>
              </w:rPr>
              <w:t>268.5</w:t>
            </w:r>
          </w:p>
        </w:tc>
        <w:tc>
          <w:tcPr>
            <w:tcW w:w="540" w:type="pct"/>
            <w:vAlign w:val="center"/>
          </w:tcPr>
          <w:p w:rsidR="005979E2" w:rsidRPr="0012514B" w:rsidRDefault="005979E2" w:rsidP="00F533CA">
            <w:pPr>
              <w:pStyle w:val="Eric1"/>
              <w:rPr>
                <w:color w:val="000000"/>
                <w:kern w:val="0"/>
              </w:rPr>
            </w:pPr>
            <w:r w:rsidRPr="0012514B">
              <w:rPr>
                <w:color w:val="000000"/>
                <w:kern w:val="0"/>
              </w:rPr>
              <w:t>283</w:t>
            </w:r>
          </w:p>
        </w:tc>
        <w:tc>
          <w:tcPr>
            <w:tcW w:w="464" w:type="pct"/>
            <w:vAlign w:val="center"/>
          </w:tcPr>
          <w:p w:rsidR="005979E2" w:rsidRPr="0012514B" w:rsidRDefault="005979E2" w:rsidP="00F533CA">
            <w:pPr>
              <w:pStyle w:val="Eric1"/>
              <w:rPr>
                <w:color w:val="000000"/>
                <w:kern w:val="0"/>
              </w:rPr>
            </w:pPr>
            <w:r w:rsidRPr="0012514B">
              <w:rPr>
                <w:color w:val="000000"/>
                <w:kern w:val="0"/>
              </w:rPr>
              <w:t>268.5</w:t>
            </w:r>
          </w:p>
        </w:tc>
        <w:tc>
          <w:tcPr>
            <w:tcW w:w="541" w:type="pct"/>
            <w:vAlign w:val="center"/>
          </w:tcPr>
          <w:p w:rsidR="005979E2" w:rsidRPr="0012514B" w:rsidRDefault="005979E2" w:rsidP="00F533CA">
            <w:pPr>
              <w:pStyle w:val="Eric1"/>
              <w:rPr>
                <w:color w:val="000000"/>
                <w:kern w:val="0"/>
              </w:rPr>
            </w:pPr>
            <w:r w:rsidRPr="0012514B">
              <w:rPr>
                <w:color w:val="000000"/>
                <w:kern w:val="0"/>
              </w:rPr>
              <w:t>283</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26</w:t>
            </w:r>
          </w:p>
        </w:tc>
        <w:tc>
          <w:tcPr>
            <w:tcW w:w="1390" w:type="pct"/>
            <w:vAlign w:val="center"/>
          </w:tcPr>
          <w:p w:rsidR="005979E2" w:rsidRPr="0012514B" w:rsidRDefault="005979E2" w:rsidP="00F533CA">
            <w:pPr>
              <w:pStyle w:val="Eric1"/>
              <w:rPr>
                <w:color w:val="000000"/>
              </w:rPr>
            </w:pPr>
            <w:r w:rsidRPr="0012514B">
              <w:rPr>
                <w:color w:val="000000"/>
              </w:rPr>
              <w:t>地面试验</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268.5</w:t>
            </w:r>
          </w:p>
        </w:tc>
        <w:tc>
          <w:tcPr>
            <w:tcW w:w="540" w:type="pct"/>
            <w:vAlign w:val="center"/>
          </w:tcPr>
          <w:p w:rsidR="005979E2" w:rsidRPr="0012514B" w:rsidRDefault="005979E2" w:rsidP="00F533CA">
            <w:pPr>
              <w:pStyle w:val="Eric1"/>
              <w:rPr>
                <w:color w:val="000000"/>
                <w:kern w:val="0"/>
              </w:rPr>
            </w:pPr>
            <w:r w:rsidRPr="0012514B">
              <w:rPr>
                <w:color w:val="000000"/>
                <w:kern w:val="0"/>
              </w:rPr>
              <w:t>278.5</w:t>
            </w:r>
          </w:p>
        </w:tc>
        <w:tc>
          <w:tcPr>
            <w:tcW w:w="464" w:type="pct"/>
            <w:vAlign w:val="center"/>
          </w:tcPr>
          <w:p w:rsidR="005979E2" w:rsidRPr="0012514B" w:rsidRDefault="005979E2" w:rsidP="00F533CA">
            <w:pPr>
              <w:pStyle w:val="Eric1"/>
              <w:rPr>
                <w:color w:val="000000"/>
                <w:kern w:val="0"/>
              </w:rPr>
            </w:pPr>
            <w:r w:rsidRPr="0012514B">
              <w:rPr>
                <w:color w:val="000000"/>
                <w:kern w:val="0"/>
              </w:rPr>
              <w:t>273</w:t>
            </w:r>
          </w:p>
        </w:tc>
        <w:tc>
          <w:tcPr>
            <w:tcW w:w="541" w:type="pct"/>
            <w:vAlign w:val="center"/>
          </w:tcPr>
          <w:p w:rsidR="005979E2" w:rsidRPr="0012514B" w:rsidRDefault="005979E2" w:rsidP="00F533CA">
            <w:pPr>
              <w:pStyle w:val="Eric1"/>
              <w:rPr>
                <w:color w:val="000000"/>
                <w:kern w:val="0"/>
              </w:rPr>
            </w:pPr>
            <w:r w:rsidRPr="0012514B">
              <w:rPr>
                <w:color w:val="000000"/>
                <w:kern w:val="0"/>
              </w:rPr>
              <w:t>283</w:t>
            </w:r>
          </w:p>
        </w:tc>
        <w:tc>
          <w:tcPr>
            <w:tcW w:w="537" w:type="pct"/>
            <w:vAlign w:val="center"/>
          </w:tcPr>
          <w:p w:rsidR="005979E2" w:rsidRPr="0012514B" w:rsidRDefault="005979E2" w:rsidP="00F533CA">
            <w:pPr>
              <w:pStyle w:val="Eric1"/>
              <w:rPr>
                <w:color w:val="000000"/>
                <w:kern w:val="0"/>
              </w:rPr>
            </w:pPr>
            <w:r w:rsidRPr="0012514B">
              <w:rPr>
                <w:color w:val="000000"/>
                <w:kern w:val="0"/>
              </w:rPr>
              <w:t>4.5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27</w:t>
            </w:r>
          </w:p>
        </w:tc>
        <w:tc>
          <w:tcPr>
            <w:tcW w:w="1390" w:type="pct"/>
            <w:vAlign w:val="center"/>
          </w:tcPr>
          <w:p w:rsidR="005979E2" w:rsidRPr="0012514B" w:rsidRDefault="005979E2" w:rsidP="00F533CA">
            <w:pPr>
              <w:pStyle w:val="Eric1"/>
              <w:rPr>
                <w:color w:val="000000"/>
              </w:rPr>
            </w:pPr>
            <w:r w:rsidRPr="0012514B">
              <w:rPr>
                <w:color w:val="000000"/>
              </w:rPr>
              <w:t>可靠性试验</w:t>
            </w:r>
          </w:p>
        </w:tc>
        <w:tc>
          <w:tcPr>
            <w:tcW w:w="695" w:type="pct"/>
            <w:vAlign w:val="center"/>
          </w:tcPr>
          <w:p w:rsidR="005979E2" w:rsidRPr="0012514B" w:rsidRDefault="005979E2" w:rsidP="00F533CA">
            <w:pPr>
              <w:pStyle w:val="Eric1"/>
              <w:rPr>
                <w:color w:val="000000"/>
              </w:rPr>
            </w:pPr>
            <w:r w:rsidRPr="0012514B">
              <w:rPr>
                <w:color w:val="000000"/>
              </w:rPr>
              <w:t>10</w:t>
            </w:r>
          </w:p>
        </w:tc>
        <w:tc>
          <w:tcPr>
            <w:tcW w:w="541" w:type="pct"/>
            <w:vAlign w:val="center"/>
          </w:tcPr>
          <w:p w:rsidR="005979E2" w:rsidRPr="0012514B" w:rsidRDefault="005979E2" w:rsidP="00F533CA">
            <w:pPr>
              <w:pStyle w:val="Eric1"/>
              <w:rPr>
                <w:color w:val="000000"/>
                <w:kern w:val="0"/>
              </w:rPr>
            </w:pPr>
            <w:r w:rsidRPr="0012514B">
              <w:rPr>
                <w:color w:val="000000"/>
                <w:kern w:val="0"/>
              </w:rPr>
              <w:t>268.5</w:t>
            </w:r>
          </w:p>
        </w:tc>
        <w:tc>
          <w:tcPr>
            <w:tcW w:w="540" w:type="pct"/>
            <w:vAlign w:val="center"/>
          </w:tcPr>
          <w:p w:rsidR="005979E2" w:rsidRPr="0012514B" w:rsidRDefault="005979E2" w:rsidP="00F533CA">
            <w:pPr>
              <w:pStyle w:val="Eric1"/>
              <w:rPr>
                <w:color w:val="000000"/>
                <w:kern w:val="0"/>
              </w:rPr>
            </w:pPr>
            <w:r w:rsidRPr="0012514B">
              <w:rPr>
                <w:color w:val="000000"/>
                <w:kern w:val="0"/>
              </w:rPr>
              <w:t>278.5</w:t>
            </w:r>
          </w:p>
        </w:tc>
        <w:tc>
          <w:tcPr>
            <w:tcW w:w="464" w:type="pct"/>
            <w:vAlign w:val="center"/>
          </w:tcPr>
          <w:p w:rsidR="005979E2" w:rsidRPr="0012514B" w:rsidRDefault="005979E2" w:rsidP="00F533CA">
            <w:pPr>
              <w:pStyle w:val="Eric1"/>
              <w:rPr>
                <w:color w:val="000000"/>
                <w:kern w:val="0"/>
              </w:rPr>
            </w:pPr>
            <w:r w:rsidRPr="0012514B">
              <w:rPr>
                <w:color w:val="000000"/>
                <w:kern w:val="0"/>
              </w:rPr>
              <w:t>273</w:t>
            </w:r>
          </w:p>
        </w:tc>
        <w:tc>
          <w:tcPr>
            <w:tcW w:w="541" w:type="pct"/>
            <w:vAlign w:val="center"/>
          </w:tcPr>
          <w:p w:rsidR="005979E2" w:rsidRPr="0012514B" w:rsidRDefault="005979E2" w:rsidP="00F533CA">
            <w:pPr>
              <w:pStyle w:val="Eric1"/>
              <w:rPr>
                <w:color w:val="000000"/>
                <w:kern w:val="0"/>
              </w:rPr>
            </w:pPr>
            <w:r w:rsidRPr="0012514B">
              <w:rPr>
                <w:color w:val="000000"/>
                <w:kern w:val="0"/>
              </w:rPr>
              <w:t>283</w:t>
            </w:r>
          </w:p>
        </w:tc>
        <w:tc>
          <w:tcPr>
            <w:tcW w:w="537" w:type="pct"/>
            <w:vAlign w:val="center"/>
          </w:tcPr>
          <w:p w:rsidR="005979E2" w:rsidRPr="0012514B" w:rsidRDefault="005979E2" w:rsidP="00F533CA">
            <w:pPr>
              <w:pStyle w:val="Eric1"/>
              <w:rPr>
                <w:color w:val="000000"/>
                <w:kern w:val="0"/>
              </w:rPr>
            </w:pPr>
            <w:r w:rsidRPr="0012514B">
              <w:rPr>
                <w:color w:val="000000"/>
                <w:kern w:val="0"/>
              </w:rPr>
              <w:t>4.5</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28</w:t>
            </w:r>
          </w:p>
        </w:tc>
        <w:tc>
          <w:tcPr>
            <w:tcW w:w="1390" w:type="pct"/>
            <w:vAlign w:val="center"/>
          </w:tcPr>
          <w:p w:rsidR="005979E2" w:rsidRPr="0012514B" w:rsidRDefault="005979E2" w:rsidP="00F533CA">
            <w:pPr>
              <w:pStyle w:val="Eric1"/>
              <w:rPr>
                <w:color w:val="000000"/>
              </w:rPr>
            </w:pPr>
            <w:r w:rsidRPr="0012514B">
              <w:rPr>
                <w:color w:val="000000"/>
              </w:rPr>
              <w:t>鉴定试飞</w:t>
            </w:r>
          </w:p>
        </w:tc>
        <w:tc>
          <w:tcPr>
            <w:tcW w:w="695" w:type="pct"/>
            <w:vAlign w:val="center"/>
          </w:tcPr>
          <w:p w:rsidR="005979E2" w:rsidRPr="0012514B" w:rsidRDefault="005979E2" w:rsidP="00F533CA">
            <w:pPr>
              <w:pStyle w:val="Eric1"/>
              <w:rPr>
                <w:color w:val="000000"/>
              </w:rPr>
            </w:pPr>
            <w:r w:rsidRPr="0012514B">
              <w:rPr>
                <w:color w:val="000000"/>
              </w:rPr>
              <w:t>5</w:t>
            </w:r>
          </w:p>
        </w:tc>
        <w:tc>
          <w:tcPr>
            <w:tcW w:w="541" w:type="pct"/>
            <w:vAlign w:val="center"/>
          </w:tcPr>
          <w:p w:rsidR="005979E2" w:rsidRPr="0012514B" w:rsidRDefault="005979E2" w:rsidP="00F533CA">
            <w:pPr>
              <w:pStyle w:val="Eric1"/>
              <w:rPr>
                <w:color w:val="000000"/>
                <w:kern w:val="0"/>
              </w:rPr>
            </w:pPr>
            <w:r w:rsidRPr="0012514B">
              <w:rPr>
                <w:color w:val="000000"/>
                <w:kern w:val="0"/>
              </w:rPr>
              <w:t>283</w:t>
            </w:r>
          </w:p>
        </w:tc>
        <w:tc>
          <w:tcPr>
            <w:tcW w:w="540" w:type="pct"/>
            <w:vAlign w:val="center"/>
          </w:tcPr>
          <w:p w:rsidR="005979E2" w:rsidRPr="0012514B" w:rsidRDefault="005979E2" w:rsidP="00F533CA">
            <w:pPr>
              <w:pStyle w:val="Eric1"/>
              <w:rPr>
                <w:color w:val="000000"/>
                <w:kern w:val="0"/>
              </w:rPr>
            </w:pPr>
            <w:r w:rsidRPr="0012514B">
              <w:rPr>
                <w:color w:val="000000"/>
                <w:kern w:val="0"/>
              </w:rPr>
              <w:t>288</w:t>
            </w:r>
          </w:p>
        </w:tc>
        <w:tc>
          <w:tcPr>
            <w:tcW w:w="464" w:type="pct"/>
            <w:vAlign w:val="center"/>
          </w:tcPr>
          <w:p w:rsidR="005979E2" w:rsidRPr="0012514B" w:rsidRDefault="005979E2" w:rsidP="00F533CA">
            <w:pPr>
              <w:pStyle w:val="Eric1"/>
              <w:rPr>
                <w:color w:val="000000"/>
                <w:kern w:val="0"/>
              </w:rPr>
            </w:pPr>
            <w:r w:rsidRPr="0012514B">
              <w:rPr>
                <w:color w:val="000000"/>
                <w:kern w:val="0"/>
              </w:rPr>
              <w:t>283</w:t>
            </w:r>
          </w:p>
        </w:tc>
        <w:tc>
          <w:tcPr>
            <w:tcW w:w="541" w:type="pct"/>
            <w:vAlign w:val="center"/>
          </w:tcPr>
          <w:p w:rsidR="005979E2" w:rsidRPr="0012514B" w:rsidRDefault="005979E2" w:rsidP="00F533CA">
            <w:pPr>
              <w:pStyle w:val="Eric1"/>
              <w:rPr>
                <w:color w:val="000000"/>
                <w:kern w:val="0"/>
              </w:rPr>
            </w:pPr>
            <w:r w:rsidRPr="0012514B">
              <w:rPr>
                <w:color w:val="000000"/>
                <w:kern w:val="0"/>
              </w:rPr>
              <w:t>288</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r w:rsidR="005979E2" w:rsidRPr="0012514B" w:rsidTr="00F533CA">
        <w:trPr>
          <w:trHeight w:hRule="exact" w:val="340"/>
        </w:trPr>
        <w:tc>
          <w:tcPr>
            <w:tcW w:w="292" w:type="pct"/>
            <w:vAlign w:val="center"/>
          </w:tcPr>
          <w:p w:rsidR="005979E2" w:rsidRPr="0012514B" w:rsidRDefault="005979E2" w:rsidP="00F533CA">
            <w:pPr>
              <w:pStyle w:val="Eric1"/>
            </w:pPr>
            <w:r w:rsidRPr="0012514B">
              <w:t>29</w:t>
            </w:r>
          </w:p>
        </w:tc>
        <w:tc>
          <w:tcPr>
            <w:tcW w:w="1390" w:type="pct"/>
            <w:vAlign w:val="center"/>
          </w:tcPr>
          <w:p w:rsidR="005979E2" w:rsidRPr="0012514B" w:rsidRDefault="005979E2" w:rsidP="00F533CA">
            <w:pPr>
              <w:pStyle w:val="Eric1"/>
              <w:rPr>
                <w:color w:val="000000"/>
              </w:rPr>
            </w:pPr>
            <w:r w:rsidRPr="0012514B">
              <w:rPr>
                <w:color w:val="000000"/>
              </w:rPr>
              <w:t>鉴定审查</w:t>
            </w:r>
          </w:p>
        </w:tc>
        <w:tc>
          <w:tcPr>
            <w:tcW w:w="695" w:type="pct"/>
            <w:vAlign w:val="center"/>
          </w:tcPr>
          <w:p w:rsidR="005979E2" w:rsidRPr="0012514B" w:rsidRDefault="005979E2" w:rsidP="00F533CA">
            <w:pPr>
              <w:pStyle w:val="Eric1"/>
              <w:rPr>
                <w:color w:val="000000"/>
              </w:rPr>
            </w:pPr>
            <w:r w:rsidRPr="0012514B">
              <w:rPr>
                <w:color w:val="000000"/>
              </w:rPr>
              <w:t>2</w:t>
            </w:r>
          </w:p>
        </w:tc>
        <w:tc>
          <w:tcPr>
            <w:tcW w:w="541" w:type="pct"/>
            <w:vAlign w:val="center"/>
          </w:tcPr>
          <w:p w:rsidR="005979E2" w:rsidRPr="0012514B" w:rsidRDefault="005979E2" w:rsidP="00F533CA">
            <w:pPr>
              <w:pStyle w:val="Eric1"/>
              <w:rPr>
                <w:color w:val="000000"/>
                <w:kern w:val="0"/>
              </w:rPr>
            </w:pPr>
            <w:r w:rsidRPr="0012514B">
              <w:rPr>
                <w:color w:val="000000"/>
                <w:kern w:val="0"/>
              </w:rPr>
              <w:t>288</w:t>
            </w:r>
          </w:p>
        </w:tc>
        <w:tc>
          <w:tcPr>
            <w:tcW w:w="540" w:type="pct"/>
            <w:vAlign w:val="center"/>
          </w:tcPr>
          <w:p w:rsidR="005979E2" w:rsidRPr="0012514B" w:rsidRDefault="005979E2" w:rsidP="00F533CA">
            <w:pPr>
              <w:pStyle w:val="Eric1"/>
              <w:rPr>
                <w:color w:val="000000"/>
                <w:kern w:val="0"/>
              </w:rPr>
            </w:pPr>
            <w:r w:rsidRPr="0012514B">
              <w:rPr>
                <w:color w:val="000000"/>
                <w:kern w:val="0"/>
              </w:rPr>
              <w:t>290</w:t>
            </w:r>
          </w:p>
        </w:tc>
        <w:tc>
          <w:tcPr>
            <w:tcW w:w="464" w:type="pct"/>
            <w:vAlign w:val="center"/>
          </w:tcPr>
          <w:p w:rsidR="005979E2" w:rsidRPr="0012514B" w:rsidRDefault="005979E2" w:rsidP="00F533CA">
            <w:pPr>
              <w:pStyle w:val="Eric1"/>
              <w:rPr>
                <w:color w:val="000000"/>
                <w:kern w:val="0"/>
              </w:rPr>
            </w:pPr>
            <w:r w:rsidRPr="0012514B">
              <w:rPr>
                <w:color w:val="000000"/>
                <w:kern w:val="0"/>
              </w:rPr>
              <w:t>288</w:t>
            </w:r>
          </w:p>
        </w:tc>
        <w:tc>
          <w:tcPr>
            <w:tcW w:w="541" w:type="pct"/>
            <w:vAlign w:val="center"/>
          </w:tcPr>
          <w:p w:rsidR="005979E2" w:rsidRPr="0012514B" w:rsidRDefault="005979E2" w:rsidP="00F533CA">
            <w:pPr>
              <w:pStyle w:val="Eric1"/>
              <w:rPr>
                <w:color w:val="000000"/>
                <w:kern w:val="0"/>
              </w:rPr>
            </w:pPr>
            <w:r w:rsidRPr="0012514B">
              <w:rPr>
                <w:color w:val="000000"/>
                <w:kern w:val="0"/>
              </w:rPr>
              <w:t>290</w:t>
            </w:r>
          </w:p>
        </w:tc>
        <w:tc>
          <w:tcPr>
            <w:tcW w:w="537" w:type="pct"/>
            <w:vAlign w:val="center"/>
          </w:tcPr>
          <w:p w:rsidR="005979E2" w:rsidRPr="0012514B" w:rsidRDefault="005979E2" w:rsidP="00F533CA">
            <w:pPr>
              <w:pStyle w:val="Eric1"/>
              <w:rPr>
                <w:color w:val="000000"/>
                <w:kern w:val="0"/>
              </w:rPr>
            </w:pPr>
            <w:r w:rsidRPr="0012514B">
              <w:rPr>
                <w:color w:val="000000"/>
                <w:kern w:val="0"/>
              </w:rPr>
              <w:t>0</w:t>
            </w:r>
          </w:p>
        </w:tc>
      </w:tr>
    </w:tbl>
    <w:p w:rsidR="00B56E81" w:rsidRPr="00580836" w:rsidRDefault="00B56E81" w:rsidP="00F533CA">
      <w:pPr>
        <w:pStyle w:val="Eric"/>
        <w:ind w:firstLine="480"/>
      </w:pPr>
      <w:r w:rsidRPr="00580836">
        <w:t>在计算出所有活动的</w:t>
      </w:r>
      <w:r w:rsidRPr="00580836">
        <w:t>ES</w:t>
      </w:r>
      <w:r w:rsidRPr="00580836">
        <w:t>，</w:t>
      </w:r>
      <w:r w:rsidRPr="00580836">
        <w:t>EF</w:t>
      </w:r>
      <w:r w:rsidRPr="00580836">
        <w:t>，</w:t>
      </w:r>
      <w:r w:rsidRPr="00580836">
        <w:t>LS</w:t>
      </w:r>
      <w:r w:rsidRPr="00580836">
        <w:t>，</w:t>
      </w:r>
      <w:r w:rsidRPr="00580836">
        <w:t>LF</w:t>
      </w:r>
      <w:r w:rsidRPr="00580836">
        <w:t>后，可以寻找所有总时差为</w:t>
      </w:r>
      <w:r w:rsidRPr="00580836">
        <w:t>0</w:t>
      </w:r>
      <w:r w:rsidRPr="00580836">
        <w:t>的活动，</w:t>
      </w:r>
      <w:r w:rsidR="00580836" w:rsidRPr="00580836">
        <w:rPr>
          <w:rFonts w:hint="eastAsia"/>
        </w:rPr>
        <w:t>进而找出</w:t>
      </w:r>
      <w:r w:rsidRPr="00580836">
        <w:t>关键路径。</w:t>
      </w:r>
    </w:p>
    <w:p w:rsidR="00B56E81" w:rsidRPr="0012514B" w:rsidRDefault="00B56E81" w:rsidP="00F533CA">
      <w:pPr>
        <w:pStyle w:val="Eric"/>
        <w:ind w:firstLine="480"/>
      </w:pPr>
      <w:r w:rsidRPr="0012514B">
        <w:t>从表</w:t>
      </w:r>
      <w:r w:rsidR="00065E84" w:rsidRPr="0012514B">
        <w:t>5</w:t>
      </w:r>
      <w:r w:rsidRPr="0012514B">
        <w:t>可以看出项目关键路径与工期改进前是一致的，关键路径为：</w:t>
      </w:r>
    </w:p>
    <w:p w:rsidR="00B56E81" w:rsidRPr="0012514B" w:rsidRDefault="00B56E81" w:rsidP="00F533CA">
      <w:pPr>
        <w:pStyle w:val="Eric"/>
        <w:ind w:firstLine="480"/>
      </w:pPr>
      <w:r w:rsidRPr="0012514B">
        <w:lastRenderedPageBreak/>
        <w:t>（</w:t>
      </w:r>
      <w:r w:rsidRPr="0012514B">
        <w:t>1</w:t>
      </w:r>
      <w:r w:rsidRPr="0012514B">
        <w:t>）逆向工程方案</w:t>
      </w:r>
      <w:r w:rsidRPr="0012514B">
        <w:t>—</w:t>
      </w:r>
      <w:r w:rsidRPr="0012514B">
        <w:t>（</w:t>
      </w:r>
      <w:r w:rsidRPr="0012514B">
        <w:t>2</w:t>
      </w:r>
      <w:r w:rsidRPr="0012514B">
        <w:t>）逆向工程设备准备</w:t>
      </w:r>
      <w:r w:rsidRPr="0012514B">
        <w:t>—</w:t>
      </w:r>
      <w:r w:rsidRPr="0012514B">
        <w:t>（</w:t>
      </w:r>
      <w:r w:rsidRPr="0012514B">
        <w:t>3</w:t>
      </w:r>
      <w:r w:rsidRPr="0012514B">
        <w:t>）拆解设备</w:t>
      </w:r>
      <w:r w:rsidRPr="0012514B">
        <w:t>—</w:t>
      </w:r>
      <w:r w:rsidRPr="0012514B">
        <w:t>（</w:t>
      </w:r>
      <w:r w:rsidRPr="0012514B">
        <w:t>5</w:t>
      </w:r>
      <w:r w:rsidRPr="0012514B">
        <w:t>）试验室分系统、组件测试</w:t>
      </w:r>
      <w:r w:rsidRPr="0012514B">
        <w:t>—</w:t>
      </w:r>
      <w:r w:rsidRPr="0012514B">
        <w:t>（</w:t>
      </w:r>
      <w:r w:rsidRPr="0012514B">
        <w:t>6</w:t>
      </w:r>
      <w:r w:rsidRPr="0012514B">
        <w:t>）系统方案设计</w:t>
      </w:r>
      <w:r w:rsidRPr="0012514B">
        <w:t>—</w:t>
      </w:r>
      <w:r w:rsidRPr="0012514B">
        <w:t>（</w:t>
      </w:r>
      <w:r w:rsidRPr="0012514B">
        <w:t>7</w:t>
      </w:r>
      <w:r w:rsidRPr="0012514B">
        <w:t>）分系统方案设计</w:t>
      </w:r>
      <w:r w:rsidRPr="0012514B">
        <w:t>—</w:t>
      </w:r>
      <w:r w:rsidRPr="0012514B">
        <w:t>（</w:t>
      </w:r>
      <w:r w:rsidRPr="0012514B">
        <w:t>8</w:t>
      </w:r>
      <w:r w:rsidRPr="0012514B">
        <w:t>）内部评审</w:t>
      </w:r>
      <w:r w:rsidRPr="0012514B">
        <w:t>—</w:t>
      </w:r>
      <w:r w:rsidRPr="0012514B">
        <w:t>（</w:t>
      </w:r>
      <w:r w:rsidRPr="0012514B">
        <w:t>10</w:t>
      </w:r>
      <w:r w:rsidRPr="0012514B">
        <w:t>）组件设计、投产</w:t>
      </w:r>
      <w:r w:rsidRPr="0012514B">
        <w:t>—</w:t>
      </w:r>
      <w:r w:rsidRPr="0012514B">
        <w:t>（</w:t>
      </w:r>
      <w:r w:rsidRPr="0012514B">
        <w:t>15</w:t>
      </w:r>
      <w:r w:rsidRPr="0012514B">
        <w:t>）零部件加工</w:t>
      </w:r>
      <w:r w:rsidRPr="0012514B">
        <w:t>—</w:t>
      </w:r>
      <w:r w:rsidRPr="0012514B">
        <w:t>（</w:t>
      </w:r>
      <w:r w:rsidRPr="0012514B">
        <w:t>16</w:t>
      </w:r>
      <w:r w:rsidRPr="0012514B">
        <w:t>）物资到货配套</w:t>
      </w:r>
      <w:r w:rsidRPr="0012514B">
        <w:t>—</w:t>
      </w:r>
      <w:r w:rsidRPr="0012514B">
        <w:t>（</w:t>
      </w:r>
      <w:r w:rsidRPr="0012514B">
        <w:t>17</w:t>
      </w:r>
      <w:r w:rsidRPr="0012514B">
        <w:t>）组件装配</w:t>
      </w:r>
      <w:r w:rsidRPr="0012514B">
        <w:t>—</w:t>
      </w:r>
      <w:r w:rsidRPr="0012514B">
        <w:t>（</w:t>
      </w:r>
      <w:r w:rsidRPr="0012514B">
        <w:t>18</w:t>
      </w:r>
      <w:r w:rsidRPr="0012514B">
        <w:t>）功能调试</w:t>
      </w:r>
      <w:r w:rsidRPr="0012514B">
        <w:t>—</w:t>
      </w:r>
      <w:r w:rsidRPr="0012514B">
        <w:t>（</w:t>
      </w:r>
      <w:r w:rsidRPr="0012514B">
        <w:t>19</w:t>
      </w:r>
      <w:r w:rsidRPr="0012514B">
        <w:t>）性能调试</w:t>
      </w:r>
      <w:r w:rsidRPr="0012514B">
        <w:t>—</w:t>
      </w:r>
      <w:r w:rsidRPr="0012514B">
        <w:t>（</w:t>
      </w:r>
      <w:r w:rsidRPr="0012514B">
        <w:t>20</w:t>
      </w:r>
      <w:r w:rsidRPr="0012514B">
        <w:t>）性能测试</w:t>
      </w:r>
      <w:r w:rsidRPr="0012514B">
        <w:t>—</w:t>
      </w:r>
      <w:r w:rsidRPr="0012514B">
        <w:t>（</w:t>
      </w:r>
      <w:r w:rsidRPr="0012514B">
        <w:t>21</w:t>
      </w:r>
      <w:r w:rsidRPr="0012514B">
        <w:t>）验收</w:t>
      </w:r>
      <w:r w:rsidRPr="0012514B">
        <w:t>—</w:t>
      </w:r>
      <w:r w:rsidRPr="0012514B">
        <w:t>（</w:t>
      </w:r>
      <w:r w:rsidRPr="0012514B">
        <w:t>22</w:t>
      </w:r>
      <w:r w:rsidRPr="0012514B">
        <w:t>）试验室联试</w:t>
      </w:r>
      <w:r w:rsidRPr="0012514B">
        <w:t>—</w:t>
      </w:r>
      <w:r w:rsidRPr="0012514B">
        <w:t>（</w:t>
      </w:r>
      <w:r w:rsidRPr="0012514B">
        <w:t>23</w:t>
      </w:r>
      <w:r w:rsidRPr="0012514B">
        <w:t>）装机联试</w:t>
      </w:r>
      <w:r w:rsidRPr="0012514B">
        <w:t>—</w:t>
      </w:r>
      <w:r w:rsidRPr="0012514B">
        <w:t>（</w:t>
      </w:r>
      <w:r w:rsidRPr="0012514B">
        <w:t>24</w:t>
      </w:r>
      <w:r w:rsidRPr="0012514B">
        <w:t>）调整试飞验证</w:t>
      </w:r>
      <w:r w:rsidRPr="0012514B">
        <w:t>—</w:t>
      </w:r>
      <w:r w:rsidRPr="0012514B">
        <w:t>（</w:t>
      </w:r>
      <w:r w:rsidRPr="0012514B">
        <w:t>25</w:t>
      </w:r>
      <w:r w:rsidRPr="0012514B">
        <w:t>）软件测评</w:t>
      </w:r>
      <w:r w:rsidRPr="0012514B">
        <w:t>—</w:t>
      </w:r>
      <w:r w:rsidRPr="0012514B">
        <w:t>（</w:t>
      </w:r>
      <w:r w:rsidRPr="0012514B">
        <w:t>28</w:t>
      </w:r>
      <w:r w:rsidRPr="0012514B">
        <w:t>）鉴定试飞</w:t>
      </w:r>
      <w:r w:rsidRPr="0012514B">
        <w:t>—</w:t>
      </w:r>
      <w:r w:rsidRPr="0012514B">
        <w:t>（</w:t>
      </w:r>
      <w:r w:rsidRPr="0012514B">
        <w:t>29</w:t>
      </w:r>
      <w:r w:rsidRPr="0012514B">
        <w:t>）鉴定审查。</w:t>
      </w:r>
    </w:p>
    <w:p w:rsidR="00B56E81" w:rsidRPr="0012514B" w:rsidRDefault="00B56E81" w:rsidP="004B3448">
      <w:pPr>
        <w:pStyle w:val="Eric"/>
        <w:ind w:firstLine="480"/>
      </w:pPr>
      <w:r w:rsidRPr="0012514B">
        <w:t>在</w:t>
      </w:r>
      <w:r w:rsidRPr="0012514B">
        <w:t>Microsoft Project</w:t>
      </w:r>
      <w:r w:rsidRPr="0012514B">
        <w:t>软件中作出关键路径，如图</w:t>
      </w:r>
      <w:r w:rsidR="00065E84" w:rsidRPr="0012514B">
        <w:t>2</w:t>
      </w:r>
      <w:r w:rsidR="008E763A">
        <w:rPr>
          <w:rFonts w:hint="eastAsia"/>
        </w:rPr>
        <w:t>2</w:t>
      </w:r>
      <w:r w:rsidRPr="0012514B">
        <w:t>所示。</w:t>
      </w:r>
    </w:p>
    <w:p w:rsidR="00B56E81" w:rsidRPr="0012514B" w:rsidRDefault="00B56E81" w:rsidP="00F665D6">
      <w:pPr>
        <w:rPr>
          <w:sz w:val="24"/>
        </w:rPr>
        <w:sectPr w:rsidR="00B56E81" w:rsidRPr="0012514B" w:rsidSect="009137CB">
          <w:pgSz w:w="11907" w:h="16840" w:code="9"/>
          <w:pgMar w:top="1701" w:right="1134" w:bottom="1418" w:left="1701" w:header="851" w:footer="851" w:gutter="0"/>
          <w:cols w:space="425"/>
          <w:docGrid w:linePitch="384" w:charSpace="7430"/>
        </w:sectPr>
      </w:pPr>
    </w:p>
    <w:p w:rsidR="00B56E81" w:rsidRPr="0012514B" w:rsidRDefault="002A0105" w:rsidP="004A3A28">
      <w:pPr>
        <w:pStyle w:val="Eric2"/>
      </w:pPr>
      <w:r>
        <w:rPr>
          <w:noProof/>
        </w:rPr>
        <w:lastRenderedPageBreak/>
        <w:drawing>
          <wp:inline distT="0" distB="0" distL="0" distR="0">
            <wp:extent cx="8893175" cy="3268980"/>
            <wp:effectExtent l="19050" t="0" r="3175" b="0"/>
            <wp:docPr id="5" name="图片 4" descr="改进后关键路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改进后关键路径图.jpg"/>
                    <pic:cNvPicPr/>
                  </pic:nvPicPr>
                  <pic:blipFill>
                    <a:blip r:embed="rId75"/>
                    <a:stretch>
                      <a:fillRect/>
                    </a:stretch>
                  </pic:blipFill>
                  <pic:spPr>
                    <a:xfrm>
                      <a:off x="0" y="0"/>
                      <a:ext cx="8893175" cy="3268980"/>
                    </a:xfrm>
                    <a:prstGeom prst="rect">
                      <a:avLst/>
                    </a:prstGeom>
                  </pic:spPr>
                </pic:pic>
              </a:graphicData>
            </a:graphic>
          </wp:inline>
        </w:drawing>
      </w:r>
    </w:p>
    <w:p w:rsidR="00B56E81" w:rsidRPr="0012514B" w:rsidRDefault="00B56E81" w:rsidP="004A3A28">
      <w:pPr>
        <w:pStyle w:val="Eric2"/>
      </w:pPr>
      <w:r w:rsidRPr="004A3A28">
        <w:t>图</w:t>
      </w:r>
      <w:r w:rsidR="00065E84" w:rsidRPr="004A3A28">
        <w:t>2</w:t>
      </w:r>
      <w:r w:rsidR="008E763A">
        <w:rPr>
          <w:rFonts w:hint="eastAsia"/>
        </w:rPr>
        <w:t>2</w:t>
      </w:r>
      <w:r w:rsidR="006E5136" w:rsidRPr="004A3A28">
        <w:t xml:space="preserve">  </w:t>
      </w:r>
      <w:r w:rsidRPr="004A3A28">
        <w:t>工期改进后项目关键路径图</w:t>
      </w:r>
    </w:p>
    <w:p w:rsidR="0049043F" w:rsidRPr="0012514B" w:rsidRDefault="0049043F" w:rsidP="009D2A11">
      <w:pPr>
        <w:spacing w:beforeLines="50" w:line="288" w:lineRule="auto"/>
        <w:ind w:firstLine="480"/>
        <w:jc w:val="center"/>
        <w:rPr>
          <w:color w:val="000000"/>
        </w:rPr>
      </w:pPr>
    </w:p>
    <w:p w:rsidR="0049043F" w:rsidRPr="0012514B" w:rsidRDefault="0049043F" w:rsidP="009D2A11">
      <w:pPr>
        <w:spacing w:beforeLines="50" w:line="288" w:lineRule="auto"/>
        <w:ind w:firstLine="480"/>
        <w:jc w:val="center"/>
        <w:rPr>
          <w:color w:val="000000"/>
        </w:rPr>
      </w:pPr>
    </w:p>
    <w:p w:rsidR="00B56E81" w:rsidRPr="0012514B" w:rsidRDefault="00B56E81" w:rsidP="009D2A11">
      <w:pPr>
        <w:spacing w:beforeLines="50" w:line="288" w:lineRule="auto"/>
        <w:ind w:firstLine="480"/>
        <w:jc w:val="center"/>
        <w:rPr>
          <w:color w:val="000000"/>
        </w:rPr>
        <w:sectPr w:rsidR="00B56E81" w:rsidRPr="0012514B" w:rsidSect="009137CB">
          <w:pgSz w:w="16840" w:h="11907" w:orient="landscape" w:code="9"/>
          <w:pgMar w:top="1701" w:right="1134" w:bottom="1418" w:left="1701" w:header="851" w:footer="851" w:gutter="0"/>
          <w:cols w:space="425"/>
          <w:docGrid w:linePitch="384" w:charSpace="7430"/>
        </w:sectPr>
      </w:pPr>
    </w:p>
    <w:p w:rsidR="00B56E81" w:rsidRPr="0012514B" w:rsidRDefault="00B56E81" w:rsidP="004A3A28">
      <w:pPr>
        <w:pStyle w:val="Eric"/>
        <w:ind w:firstLine="480"/>
      </w:pPr>
      <w:r w:rsidRPr="0012514B">
        <w:lastRenderedPageBreak/>
        <w:t>从图</w:t>
      </w:r>
      <w:r w:rsidR="00065E84" w:rsidRPr="0012514B">
        <w:t>2</w:t>
      </w:r>
      <w:r w:rsidR="008E763A">
        <w:rPr>
          <w:rFonts w:hint="eastAsia"/>
        </w:rPr>
        <w:t>2</w:t>
      </w:r>
      <w:r w:rsidR="00691317" w:rsidRPr="0012514B">
        <w:t>可</w:t>
      </w:r>
      <w:r w:rsidRPr="0012514B">
        <w:t>以看出，工期改进后，项目计划从</w:t>
      </w:r>
      <w:r w:rsidRPr="0012514B">
        <w:t>201</w:t>
      </w:r>
      <w:r w:rsidR="007C17D8" w:rsidRPr="0012514B">
        <w:t>4</w:t>
      </w:r>
      <w:r w:rsidRPr="0012514B">
        <w:t>年</w:t>
      </w:r>
      <w:r w:rsidRPr="0012514B">
        <w:t>5</w:t>
      </w:r>
      <w:r w:rsidRPr="0012514B">
        <w:t>月</w:t>
      </w:r>
      <w:r w:rsidRPr="0012514B">
        <w:t>20</w:t>
      </w:r>
      <w:r w:rsidRPr="0012514B">
        <w:t>日开工，于</w:t>
      </w:r>
      <w:r w:rsidRPr="0012514B">
        <w:t>201</w:t>
      </w:r>
      <w:r w:rsidR="007C17D8" w:rsidRPr="0012514B">
        <w:t>5</w:t>
      </w:r>
      <w:r w:rsidRPr="0012514B">
        <w:t>年</w:t>
      </w:r>
      <w:r w:rsidRPr="0012514B">
        <w:t>6</w:t>
      </w:r>
      <w:r w:rsidRPr="0012514B">
        <w:t>月</w:t>
      </w:r>
      <w:r w:rsidRPr="0012514B">
        <w:t>2</w:t>
      </w:r>
      <w:r w:rsidR="002A0105">
        <w:rPr>
          <w:rFonts w:hint="eastAsia"/>
        </w:rPr>
        <w:t>9</w:t>
      </w:r>
      <w:r w:rsidRPr="0012514B">
        <w:t>日完工，所有关键路径持续时间总和就是项目总工期，项目总工期为</w:t>
      </w:r>
      <w:r w:rsidRPr="0012514B">
        <w:t>392</w:t>
      </w:r>
      <w:r w:rsidRPr="0012514B">
        <w:t>天，总工作日为</w:t>
      </w:r>
      <w:r w:rsidRPr="0012514B">
        <w:t>290</w:t>
      </w:r>
      <w:r w:rsidRPr="0012514B">
        <w:t>个工作日。</w:t>
      </w:r>
    </w:p>
    <w:p w:rsidR="00B56E81" w:rsidRPr="0012514B" w:rsidRDefault="00B56E81" w:rsidP="009376F6">
      <w:pPr>
        <w:pStyle w:val="2"/>
        <w:spacing w:before="120" w:after="120"/>
        <w:rPr>
          <w:rFonts w:ascii="Times New Roman" w:hAnsi="Times New Roman"/>
        </w:rPr>
      </w:pPr>
      <w:bookmarkStart w:id="77" w:name="_Toc385377372"/>
      <w:bookmarkStart w:id="78" w:name="_Toc404042600"/>
      <w:r w:rsidRPr="0012514B">
        <w:rPr>
          <w:rFonts w:ascii="Times New Roman" w:hAnsi="Times New Roman"/>
        </w:rPr>
        <w:t>4.2</w:t>
      </w:r>
      <w:r w:rsidR="004A3A28">
        <w:rPr>
          <w:rFonts w:ascii="Times New Roman" w:hAnsi="Times New Roman" w:hint="eastAsia"/>
        </w:rPr>
        <w:t xml:space="preserve"> </w:t>
      </w:r>
      <w:r w:rsidRPr="0012514B">
        <w:rPr>
          <w:rFonts w:ascii="Times New Roman" w:hAnsi="Times New Roman"/>
        </w:rPr>
        <w:t>项目工期优化</w:t>
      </w:r>
      <w:bookmarkEnd w:id="77"/>
      <w:bookmarkEnd w:id="78"/>
    </w:p>
    <w:p w:rsidR="00B56E81" w:rsidRPr="0012514B" w:rsidRDefault="00B56E81" w:rsidP="009376F6">
      <w:pPr>
        <w:pStyle w:val="3"/>
        <w:spacing w:before="120" w:after="120"/>
        <w:rPr>
          <w:rFonts w:ascii="Times New Roman" w:hAnsi="Times New Roman"/>
        </w:rPr>
      </w:pPr>
      <w:bookmarkStart w:id="79" w:name="_Toc385377373"/>
      <w:bookmarkStart w:id="80" w:name="_Toc404042601"/>
      <w:r w:rsidRPr="0012514B">
        <w:rPr>
          <w:rFonts w:ascii="Times New Roman" w:hAnsi="Times New Roman"/>
        </w:rPr>
        <w:t>4.2.1</w:t>
      </w:r>
      <w:r w:rsidR="004A3A28">
        <w:rPr>
          <w:rFonts w:ascii="Times New Roman" w:hAnsi="Times New Roman" w:hint="eastAsia"/>
        </w:rPr>
        <w:t xml:space="preserve"> </w:t>
      </w:r>
      <w:r w:rsidRPr="0012514B">
        <w:rPr>
          <w:rFonts w:ascii="Times New Roman" w:hAnsi="Times New Roman"/>
        </w:rPr>
        <w:t>工期优化前仿真分析</w:t>
      </w:r>
      <w:bookmarkEnd w:id="79"/>
      <w:bookmarkEnd w:id="80"/>
    </w:p>
    <w:p w:rsidR="0095375F" w:rsidRPr="0012514B" w:rsidRDefault="00B56E81" w:rsidP="004A3A28">
      <w:pPr>
        <w:pStyle w:val="Eric"/>
        <w:ind w:firstLine="480"/>
      </w:pPr>
      <w:r w:rsidRPr="0012514B">
        <w:t>对工期计算方法改进后，项目总工期为</w:t>
      </w:r>
      <w:r w:rsidRPr="0012514B">
        <w:t>290</w:t>
      </w:r>
      <w:r w:rsidRPr="0012514B">
        <w:t>个工作日，为了进一步了解项目在该时限内完成的可能性，本文采用蒙特卡洛仿真分析的方法</w:t>
      </w:r>
      <w:r w:rsidR="0095375F" w:rsidRPr="0012514B">
        <w:t>，</w:t>
      </w:r>
      <w:r w:rsidR="0091664A">
        <w:t>实际操作</w:t>
      </w:r>
      <w:r w:rsidR="0095375F" w:rsidRPr="0012514B">
        <w:t>运用</w:t>
      </w:r>
      <w:r w:rsidR="0095375F" w:rsidRPr="0012514B">
        <w:t>Crystal Ball</w:t>
      </w:r>
      <w:r w:rsidR="0095375F" w:rsidRPr="0012514B">
        <w:t>软件进行。</w:t>
      </w:r>
      <w:r w:rsidRPr="0012514B">
        <w:t>对项目完成可能性进行分析具体过程如下：</w:t>
      </w:r>
    </w:p>
    <w:p w:rsidR="00B56E81" w:rsidRPr="0012514B" w:rsidRDefault="00B56E81" w:rsidP="004A3A28">
      <w:pPr>
        <w:pStyle w:val="Eric"/>
        <w:ind w:firstLine="480"/>
      </w:pPr>
      <w:r w:rsidRPr="0012514B">
        <w:t>1</w:t>
      </w:r>
      <w:r w:rsidRPr="0012514B">
        <w:t>）建立仿真模型</w:t>
      </w:r>
    </w:p>
    <w:p w:rsidR="00B56E81" w:rsidRPr="005978B4" w:rsidRDefault="0063577E" w:rsidP="004A3A28">
      <w:pPr>
        <w:pStyle w:val="Eric"/>
        <w:ind w:firstLine="480"/>
        <w:rPr>
          <w:color w:val="000000" w:themeColor="text1"/>
        </w:rPr>
      </w:pPr>
      <w:r w:rsidRPr="0012514B">
        <w:t>目前来说，三角分布是世界上运用</w:t>
      </w:r>
      <w:r w:rsidR="00A9254F" w:rsidRPr="0012514B">
        <w:t>最</w:t>
      </w:r>
      <w:r w:rsidRPr="0012514B">
        <w:t>多</w:t>
      </w:r>
      <w:r w:rsidR="00A9254F" w:rsidRPr="0012514B">
        <w:t>也</w:t>
      </w:r>
      <w:r w:rsidRPr="0012514B">
        <w:t>最为可行的风险性成本分布简化办法。因此，</w:t>
      </w:r>
      <w:r w:rsidR="00B56E81" w:rsidRPr="0012514B">
        <w:t>本文假设</w:t>
      </w:r>
      <w:r w:rsidR="00386C49" w:rsidRPr="0012514B">
        <w:t>R</w:t>
      </w:r>
      <w:r w:rsidR="00386C49" w:rsidRPr="0012514B">
        <w:t>监控系统</w:t>
      </w:r>
      <w:r w:rsidR="00B56E81" w:rsidRPr="0012514B">
        <w:t>研发项目各项工作任务均服从三角分布，工序的最少</w:t>
      </w:r>
      <w:r w:rsidRPr="0012514B">
        <w:t>持续时间、正常持续时间和最长持续</w:t>
      </w:r>
      <w:r w:rsidR="00B56E81" w:rsidRPr="0012514B">
        <w:t>时间见表</w:t>
      </w:r>
      <w:r w:rsidR="00691317" w:rsidRPr="0012514B">
        <w:t>8</w:t>
      </w:r>
      <w:r w:rsidR="00B56E81" w:rsidRPr="0012514B">
        <w:t>，模型的目标是求解项目在规定工期内完成工作任</w:t>
      </w:r>
      <w:r w:rsidR="00B56E81" w:rsidRPr="005978B4">
        <w:rPr>
          <w:color w:val="000000" w:themeColor="text1"/>
        </w:rPr>
        <w:t>务的概率。</w:t>
      </w:r>
    </w:p>
    <w:p w:rsidR="00B56E81" w:rsidRPr="005978B4" w:rsidRDefault="00B56E81" w:rsidP="004A3A28">
      <w:pPr>
        <w:pStyle w:val="Eric2"/>
      </w:pPr>
      <w:r w:rsidRPr="005978B4">
        <w:t>表</w:t>
      </w:r>
      <w:r w:rsidR="00691317" w:rsidRPr="005978B4">
        <w:t>8</w:t>
      </w:r>
      <w:r w:rsidR="006E5136" w:rsidRPr="005978B4">
        <w:t xml:space="preserve">  </w:t>
      </w:r>
      <w:r w:rsidRPr="005978B4">
        <w:t>建立工序任务仿真模型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
        <w:gridCol w:w="1832"/>
        <w:gridCol w:w="1144"/>
        <w:gridCol w:w="886"/>
        <w:gridCol w:w="1044"/>
        <w:gridCol w:w="1042"/>
        <w:gridCol w:w="1046"/>
        <w:gridCol w:w="977"/>
        <w:gridCol w:w="882"/>
      </w:tblGrid>
      <w:tr w:rsidR="005979E2" w:rsidRPr="005978B4" w:rsidTr="004A3A28">
        <w:trPr>
          <w:trHeight w:hRule="exact" w:val="680"/>
        </w:trPr>
        <w:tc>
          <w:tcPr>
            <w:tcW w:w="234" w:type="pct"/>
            <w:shd w:val="clear" w:color="auto" w:fill="auto"/>
            <w:vAlign w:val="center"/>
          </w:tcPr>
          <w:p w:rsidR="005979E2" w:rsidRPr="005978B4" w:rsidRDefault="005979E2" w:rsidP="004A3A28">
            <w:pPr>
              <w:pStyle w:val="Eric1"/>
              <w:rPr>
                <w:kern w:val="0"/>
              </w:rPr>
            </w:pPr>
            <w:r w:rsidRPr="005978B4">
              <w:rPr>
                <w:kern w:val="0"/>
              </w:rPr>
              <w:t>序号</w:t>
            </w:r>
          </w:p>
        </w:tc>
        <w:tc>
          <w:tcPr>
            <w:tcW w:w="986" w:type="pct"/>
            <w:shd w:val="clear" w:color="auto" w:fill="auto"/>
            <w:vAlign w:val="center"/>
          </w:tcPr>
          <w:p w:rsidR="005979E2" w:rsidRPr="005978B4" w:rsidRDefault="005979E2" w:rsidP="004A3A28">
            <w:pPr>
              <w:pStyle w:val="Eric1"/>
              <w:rPr>
                <w:kern w:val="0"/>
              </w:rPr>
            </w:pPr>
            <w:r w:rsidRPr="005978B4">
              <w:rPr>
                <w:kern w:val="0"/>
              </w:rPr>
              <w:t>任务名称</w:t>
            </w:r>
          </w:p>
        </w:tc>
        <w:tc>
          <w:tcPr>
            <w:tcW w:w="616" w:type="pct"/>
            <w:shd w:val="clear" w:color="auto" w:fill="auto"/>
            <w:vAlign w:val="center"/>
          </w:tcPr>
          <w:p w:rsidR="005979E2" w:rsidRPr="005978B4" w:rsidRDefault="005979E2" w:rsidP="004A3A28">
            <w:pPr>
              <w:pStyle w:val="Eric1"/>
              <w:rPr>
                <w:kern w:val="0"/>
              </w:rPr>
            </w:pPr>
            <w:r w:rsidRPr="005978B4">
              <w:rPr>
                <w:kern w:val="0"/>
              </w:rPr>
              <w:t>紧前作业</w:t>
            </w:r>
          </w:p>
        </w:tc>
        <w:tc>
          <w:tcPr>
            <w:tcW w:w="477" w:type="pct"/>
            <w:shd w:val="clear" w:color="auto" w:fill="auto"/>
            <w:vAlign w:val="center"/>
          </w:tcPr>
          <w:p w:rsidR="005979E2" w:rsidRPr="005978B4" w:rsidRDefault="005979E2" w:rsidP="004A3A28">
            <w:pPr>
              <w:pStyle w:val="Eric1"/>
              <w:rPr>
                <w:kern w:val="0"/>
              </w:rPr>
            </w:pPr>
            <w:r w:rsidRPr="005978B4">
              <w:rPr>
                <w:kern w:val="0"/>
              </w:rPr>
              <w:t>最少估计时间</w:t>
            </w:r>
          </w:p>
        </w:tc>
        <w:tc>
          <w:tcPr>
            <w:tcW w:w="562" w:type="pct"/>
            <w:shd w:val="clear" w:color="auto" w:fill="auto"/>
            <w:vAlign w:val="center"/>
          </w:tcPr>
          <w:p w:rsidR="005979E2" w:rsidRPr="005978B4" w:rsidRDefault="005979E2" w:rsidP="004A3A28">
            <w:pPr>
              <w:pStyle w:val="Eric1"/>
              <w:rPr>
                <w:kern w:val="0"/>
              </w:rPr>
            </w:pPr>
            <w:r w:rsidRPr="005978B4">
              <w:rPr>
                <w:kern w:val="0"/>
              </w:rPr>
              <w:t>最可能时间</w:t>
            </w:r>
          </w:p>
        </w:tc>
        <w:tc>
          <w:tcPr>
            <w:tcW w:w="561" w:type="pct"/>
            <w:shd w:val="clear" w:color="auto" w:fill="auto"/>
            <w:vAlign w:val="center"/>
          </w:tcPr>
          <w:p w:rsidR="005979E2" w:rsidRPr="005978B4" w:rsidRDefault="005979E2" w:rsidP="004A3A28">
            <w:pPr>
              <w:pStyle w:val="Eric1"/>
              <w:rPr>
                <w:kern w:val="0"/>
              </w:rPr>
            </w:pPr>
            <w:r w:rsidRPr="005978B4">
              <w:rPr>
                <w:kern w:val="0"/>
              </w:rPr>
              <w:t>最多估计时间</w:t>
            </w:r>
          </w:p>
        </w:tc>
        <w:tc>
          <w:tcPr>
            <w:tcW w:w="563" w:type="pct"/>
            <w:vAlign w:val="center"/>
          </w:tcPr>
          <w:p w:rsidR="005979E2" w:rsidRPr="005978B4" w:rsidRDefault="005979E2" w:rsidP="004A3A28">
            <w:pPr>
              <w:pStyle w:val="Eric1"/>
              <w:rPr>
                <w:kern w:val="0"/>
              </w:rPr>
            </w:pPr>
            <w:r w:rsidRPr="005978B4">
              <w:rPr>
                <w:kern w:val="0"/>
              </w:rPr>
              <w:t>作业开始时间</w:t>
            </w:r>
          </w:p>
        </w:tc>
        <w:tc>
          <w:tcPr>
            <w:tcW w:w="526" w:type="pct"/>
            <w:vAlign w:val="center"/>
          </w:tcPr>
          <w:p w:rsidR="005979E2" w:rsidRPr="005978B4" w:rsidRDefault="005979E2" w:rsidP="004A3A28">
            <w:pPr>
              <w:pStyle w:val="Eric1"/>
              <w:rPr>
                <w:kern w:val="0"/>
              </w:rPr>
            </w:pPr>
            <w:r w:rsidRPr="005978B4">
              <w:rPr>
                <w:kern w:val="0"/>
              </w:rPr>
              <w:t>作业持续时间</w:t>
            </w:r>
          </w:p>
        </w:tc>
        <w:tc>
          <w:tcPr>
            <w:tcW w:w="475" w:type="pct"/>
            <w:vAlign w:val="center"/>
          </w:tcPr>
          <w:p w:rsidR="005979E2" w:rsidRPr="005978B4" w:rsidRDefault="005979E2" w:rsidP="004A3A28">
            <w:pPr>
              <w:pStyle w:val="Eric1"/>
              <w:rPr>
                <w:kern w:val="0"/>
              </w:rPr>
            </w:pPr>
            <w:r w:rsidRPr="005978B4">
              <w:rPr>
                <w:kern w:val="0"/>
              </w:rPr>
              <w:t>作业结束时间</w:t>
            </w:r>
          </w:p>
        </w:tc>
      </w:tr>
      <w:tr w:rsidR="005979E2" w:rsidRPr="005978B4" w:rsidTr="004A3A28">
        <w:trPr>
          <w:trHeight w:hRule="exact" w:val="340"/>
        </w:trPr>
        <w:tc>
          <w:tcPr>
            <w:tcW w:w="234" w:type="pct"/>
            <w:shd w:val="clear" w:color="auto" w:fill="auto"/>
            <w:vAlign w:val="center"/>
          </w:tcPr>
          <w:p w:rsidR="005979E2" w:rsidRPr="005978B4" w:rsidRDefault="005979E2" w:rsidP="004A3A28">
            <w:pPr>
              <w:pStyle w:val="Eric1"/>
              <w:rPr>
                <w:kern w:val="0"/>
              </w:rPr>
            </w:pPr>
            <w:r w:rsidRPr="005978B4">
              <w:rPr>
                <w:kern w:val="0"/>
              </w:rPr>
              <w:t>1</w:t>
            </w:r>
          </w:p>
        </w:tc>
        <w:tc>
          <w:tcPr>
            <w:tcW w:w="986" w:type="pct"/>
            <w:shd w:val="clear" w:color="auto" w:fill="auto"/>
            <w:vAlign w:val="center"/>
          </w:tcPr>
          <w:p w:rsidR="005979E2" w:rsidRPr="005978B4" w:rsidRDefault="005979E2" w:rsidP="004A3A28">
            <w:pPr>
              <w:pStyle w:val="Eric1"/>
            </w:pPr>
            <w:r w:rsidRPr="005978B4">
              <w:t>逆向工程方案</w:t>
            </w:r>
          </w:p>
        </w:tc>
        <w:tc>
          <w:tcPr>
            <w:tcW w:w="616" w:type="pct"/>
            <w:shd w:val="clear" w:color="auto" w:fill="auto"/>
            <w:vAlign w:val="center"/>
          </w:tcPr>
          <w:p w:rsidR="005979E2" w:rsidRPr="005978B4" w:rsidRDefault="005979E2" w:rsidP="004A3A28">
            <w:pPr>
              <w:pStyle w:val="Eric1"/>
              <w:rPr>
                <w:kern w:val="0"/>
                <w:lang w:val="zh-CN"/>
              </w:rPr>
            </w:pPr>
            <w:r w:rsidRPr="005978B4">
              <w:rPr>
                <w:kern w:val="0"/>
                <w:lang w:val="zh-CN"/>
              </w:rPr>
              <w:t>—</w:t>
            </w:r>
          </w:p>
        </w:tc>
        <w:tc>
          <w:tcPr>
            <w:tcW w:w="477" w:type="pct"/>
            <w:shd w:val="clear" w:color="auto" w:fill="auto"/>
            <w:noWrap/>
            <w:vAlign w:val="center"/>
          </w:tcPr>
          <w:p w:rsidR="005979E2" w:rsidRPr="005978B4" w:rsidRDefault="005979E2" w:rsidP="004A3A28">
            <w:pPr>
              <w:pStyle w:val="Eric1"/>
            </w:pPr>
            <w:r w:rsidRPr="005978B4">
              <w:t>21</w:t>
            </w:r>
          </w:p>
        </w:tc>
        <w:tc>
          <w:tcPr>
            <w:tcW w:w="562" w:type="pct"/>
            <w:shd w:val="clear" w:color="auto" w:fill="auto"/>
            <w:noWrap/>
            <w:vAlign w:val="center"/>
          </w:tcPr>
          <w:p w:rsidR="005979E2" w:rsidRPr="005978B4" w:rsidRDefault="005979E2" w:rsidP="004A3A28">
            <w:pPr>
              <w:pStyle w:val="Eric1"/>
            </w:pPr>
            <w:r w:rsidRPr="005978B4">
              <w:t>25</w:t>
            </w:r>
          </w:p>
        </w:tc>
        <w:tc>
          <w:tcPr>
            <w:tcW w:w="561" w:type="pct"/>
            <w:shd w:val="clear" w:color="auto" w:fill="auto"/>
            <w:noWrap/>
            <w:vAlign w:val="center"/>
          </w:tcPr>
          <w:p w:rsidR="005979E2" w:rsidRPr="005978B4" w:rsidRDefault="005979E2" w:rsidP="004A3A28">
            <w:pPr>
              <w:pStyle w:val="Eric1"/>
            </w:pPr>
            <w:r w:rsidRPr="005978B4">
              <w:t>26</w:t>
            </w:r>
          </w:p>
        </w:tc>
        <w:tc>
          <w:tcPr>
            <w:tcW w:w="563" w:type="pct"/>
            <w:vAlign w:val="center"/>
          </w:tcPr>
          <w:p w:rsidR="005979E2" w:rsidRPr="005978B4" w:rsidRDefault="005979E2" w:rsidP="004A3A28">
            <w:pPr>
              <w:pStyle w:val="Eric1"/>
            </w:pPr>
            <w:r w:rsidRPr="005978B4">
              <w:t>0</w:t>
            </w:r>
          </w:p>
        </w:tc>
        <w:tc>
          <w:tcPr>
            <w:tcW w:w="526" w:type="pct"/>
            <w:vAlign w:val="center"/>
          </w:tcPr>
          <w:p w:rsidR="005979E2" w:rsidRPr="005978B4" w:rsidRDefault="005979E2" w:rsidP="004A3A28">
            <w:pPr>
              <w:pStyle w:val="Eric1"/>
            </w:pPr>
            <w:r w:rsidRPr="005978B4">
              <w:t>0</w:t>
            </w:r>
          </w:p>
        </w:tc>
        <w:tc>
          <w:tcPr>
            <w:tcW w:w="475" w:type="pct"/>
            <w:vAlign w:val="center"/>
          </w:tcPr>
          <w:p w:rsidR="005979E2" w:rsidRPr="005978B4" w:rsidRDefault="005979E2" w:rsidP="004A3A28">
            <w:pPr>
              <w:pStyle w:val="Eric1"/>
            </w:pPr>
            <w:r w:rsidRPr="005978B4">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2</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逆向工程设备准备</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4</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6</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3</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拆解设备</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2</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6.5</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10.5</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4</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试验室系统测试</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3</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4</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6</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5</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试验室分系统、组件测试</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3</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9</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14</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6</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系统方案设计</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4,5</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16</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20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21</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7</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分系统方案设计</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6</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48</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50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52</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8</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内部评审</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7</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9</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12</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15</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9</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外部评审</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7</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8</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12</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10</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组件设计、投产</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8,9</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19</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20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21</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11</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外包件协议、合同签订</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10</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14</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16</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12</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物资采购</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11</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8</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12</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13</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配套设备投产、外包</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12</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13</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17</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14</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软件研制</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10</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32</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35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38</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15</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零部件加工</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10</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18</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20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22</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16</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物资到货配套</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15</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7</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10</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13</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17</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组件装配</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16</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22</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25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28</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5979E2" w:rsidRPr="0012514B" w:rsidTr="004A3A28">
        <w:trPr>
          <w:trHeight w:hRule="exact" w:val="340"/>
        </w:trPr>
        <w:tc>
          <w:tcPr>
            <w:tcW w:w="234" w:type="pct"/>
            <w:shd w:val="clear" w:color="auto" w:fill="auto"/>
            <w:vAlign w:val="center"/>
          </w:tcPr>
          <w:p w:rsidR="005979E2" w:rsidRPr="0012514B" w:rsidRDefault="005979E2" w:rsidP="004A3A28">
            <w:pPr>
              <w:pStyle w:val="Eric1"/>
              <w:rPr>
                <w:color w:val="000000"/>
                <w:kern w:val="0"/>
              </w:rPr>
            </w:pPr>
            <w:r w:rsidRPr="0012514B">
              <w:rPr>
                <w:color w:val="000000"/>
                <w:kern w:val="0"/>
              </w:rPr>
              <w:t>18</w:t>
            </w:r>
          </w:p>
        </w:tc>
        <w:tc>
          <w:tcPr>
            <w:tcW w:w="986" w:type="pct"/>
            <w:shd w:val="clear" w:color="auto" w:fill="auto"/>
            <w:vAlign w:val="center"/>
          </w:tcPr>
          <w:p w:rsidR="005979E2" w:rsidRPr="0012514B" w:rsidRDefault="005979E2" w:rsidP="004A3A28">
            <w:pPr>
              <w:pStyle w:val="Eric1"/>
              <w:rPr>
                <w:color w:val="000000"/>
              </w:rPr>
            </w:pPr>
            <w:r w:rsidRPr="0012514B">
              <w:rPr>
                <w:color w:val="000000"/>
              </w:rPr>
              <w:t>功能调试</w:t>
            </w:r>
          </w:p>
        </w:tc>
        <w:tc>
          <w:tcPr>
            <w:tcW w:w="616" w:type="pct"/>
            <w:shd w:val="clear" w:color="auto" w:fill="auto"/>
            <w:vAlign w:val="center"/>
          </w:tcPr>
          <w:p w:rsidR="005979E2" w:rsidRPr="0012514B" w:rsidRDefault="005979E2" w:rsidP="004A3A28">
            <w:pPr>
              <w:pStyle w:val="Eric1"/>
              <w:rPr>
                <w:kern w:val="0"/>
                <w:lang w:val="zh-CN"/>
              </w:rPr>
            </w:pPr>
            <w:r w:rsidRPr="0012514B">
              <w:rPr>
                <w:kern w:val="0"/>
                <w:lang w:val="zh-CN"/>
              </w:rPr>
              <w:t>13,14,17</w:t>
            </w:r>
          </w:p>
        </w:tc>
        <w:tc>
          <w:tcPr>
            <w:tcW w:w="477" w:type="pct"/>
            <w:shd w:val="clear" w:color="auto" w:fill="auto"/>
            <w:noWrap/>
            <w:vAlign w:val="center"/>
          </w:tcPr>
          <w:p w:rsidR="005979E2" w:rsidRPr="0012514B" w:rsidRDefault="005979E2" w:rsidP="004A3A28">
            <w:pPr>
              <w:pStyle w:val="Eric1"/>
              <w:rPr>
                <w:color w:val="000000"/>
              </w:rPr>
            </w:pPr>
            <w:r w:rsidRPr="0012514B">
              <w:rPr>
                <w:color w:val="000000"/>
              </w:rPr>
              <w:t>3</w:t>
            </w:r>
          </w:p>
        </w:tc>
        <w:tc>
          <w:tcPr>
            <w:tcW w:w="562" w:type="pct"/>
            <w:shd w:val="clear" w:color="auto" w:fill="auto"/>
            <w:noWrap/>
            <w:vAlign w:val="center"/>
          </w:tcPr>
          <w:p w:rsidR="005979E2" w:rsidRPr="0012514B" w:rsidRDefault="005979E2" w:rsidP="004A3A28">
            <w:pPr>
              <w:pStyle w:val="Eric1"/>
              <w:rPr>
                <w:color w:val="000000"/>
              </w:rPr>
            </w:pPr>
            <w:r w:rsidRPr="0012514B">
              <w:rPr>
                <w:color w:val="000000"/>
              </w:rPr>
              <w:t>5</w:t>
            </w:r>
          </w:p>
        </w:tc>
        <w:tc>
          <w:tcPr>
            <w:tcW w:w="561" w:type="pct"/>
            <w:shd w:val="clear" w:color="auto" w:fill="auto"/>
            <w:noWrap/>
            <w:vAlign w:val="center"/>
          </w:tcPr>
          <w:p w:rsidR="005979E2" w:rsidRPr="0012514B" w:rsidRDefault="005979E2" w:rsidP="004A3A28">
            <w:pPr>
              <w:pStyle w:val="Eric1"/>
              <w:rPr>
                <w:color w:val="000000"/>
              </w:rPr>
            </w:pPr>
            <w:r w:rsidRPr="0012514B">
              <w:rPr>
                <w:color w:val="000000"/>
              </w:rPr>
              <w:t>7</w:t>
            </w:r>
          </w:p>
        </w:tc>
        <w:tc>
          <w:tcPr>
            <w:tcW w:w="563" w:type="pct"/>
            <w:vAlign w:val="center"/>
          </w:tcPr>
          <w:p w:rsidR="005979E2" w:rsidRPr="0012514B" w:rsidRDefault="005979E2" w:rsidP="004A3A28">
            <w:pPr>
              <w:pStyle w:val="Eric1"/>
              <w:rPr>
                <w:color w:val="000000"/>
              </w:rPr>
            </w:pPr>
            <w:r w:rsidRPr="0012514B">
              <w:rPr>
                <w:color w:val="000000"/>
              </w:rPr>
              <w:t>0</w:t>
            </w:r>
          </w:p>
        </w:tc>
        <w:tc>
          <w:tcPr>
            <w:tcW w:w="526" w:type="pct"/>
            <w:vAlign w:val="center"/>
          </w:tcPr>
          <w:p w:rsidR="005979E2" w:rsidRPr="0012514B" w:rsidRDefault="005979E2" w:rsidP="004A3A28">
            <w:pPr>
              <w:pStyle w:val="Eric1"/>
              <w:rPr>
                <w:color w:val="000000"/>
              </w:rPr>
            </w:pPr>
            <w:r w:rsidRPr="0012514B">
              <w:rPr>
                <w:color w:val="000000"/>
              </w:rPr>
              <w:t>0</w:t>
            </w:r>
          </w:p>
        </w:tc>
        <w:tc>
          <w:tcPr>
            <w:tcW w:w="475" w:type="pct"/>
            <w:vAlign w:val="center"/>
          </w:tcPr>
          <w:p w:rsidR="005979E2" w:rsidRPr="0012514B" w:rsidRDefault="005979E2" w:rsidP="004A3A28">
            <w:pPr>
              <w:pStyle w:val="Eric1"/>
              <w:rPr>
                <w:color w:val="000000"/>
              </w:rPr>
            </w:pPr>
            <w:r w:rsidRPr="0012514B">
              <w:rPr>
                <w:color w:val="000000"/>
              </w:rPr>
              <w:t>0</w:t>
            </w:r>
          </w:p>
        </w:tc>
      </w:tr>
      <w:tr w:rsidR="00BC0B60" w:rsidRPr="0012514B" w:rsidTr="004A3A28">
        <w:trPr>
          <w:trHeight w:hRule="exact" w:val="340"/>
        </w:trPr>
        <w:tc>
          <w:tcPr>
            <w:tcW w:w="234" w:type="pct"/>
            <w:shd w:val="clear" w:color="auto" w:fill="auto"/>
            <w:vAlign w:val="center"/>
          </w:tcPr>
          <w:p w:rsidR="00BC0B60" w:rsidRPr="0012514B" w:rsidRDefault="00BC0B60" w:rsidP="004B3448">
            <w:pPr>
              <w:widowControl/>
              <w:rPr>
                <w:color w:val="000000"/>
                <w:kern w:val="0"/>
                <w:szCs w:val="21"/>
              </w:rPr>
            </w:pPr>
            <w:r w:rsidRPr="0012514B">
              <w:rPr>
                <w:color w:val="000000"/>
                <w:kern w:val="0"/>
                <w:szCs w:val="21"/>
              </w:rPr>
              <w:t>19</w:t>
            </w:r>
          </w:p>
        </w:tc>
        <w:tc>
          <w:tcPr>
            <w:tcW w:w="986" w:type="pct"/>
            <w:shd w:val="clear" w:color="auto" w:fill="auto"/>
            <w:vAlign w:val="center"/>
          </w:tcPr>
          <w:p w:rsidR="00BC0B60" w:rsidRPr="0012514B" w:rsidRDefault="00BC0B60" w:rsidP="004B3448">
            <w:pPr>
              <w:spacing w:line="288" w:lineRule="auto"/>
              <w:rPr>
                <w:color w:val="000000"/>
                <w:szCs w:val="21"/>
              </w:rPr>
            </w:pPr>
            <w:r w:rsidRPr="0012514B">
              <w:rPr>
                <w:color w:val="000000"/>
                <w:szCs w:val="21"/>
              </w:rPr>
              <w:t>性能调试</w:t>
            </w:r>
          </w:p>
        </w:tc>
        <w:tc>
          <w:tcPr>
            <w:tcW w:w="616" w:type="pct"/>
            <w:shd w:val="clear" w:color="auto" w:fill="auto"/>
            <w:vAlign w:val="center"/>
          </w:tcPr>
          <w:p w:rsidR="00BC0B60" w:rsidRPr="0012514B" w:rsidRDefault="00BC0B60" w:rsidP="004B3448">
            <w:pPr>
              <w:autoSpaceDE w:val="0"/>
              <w:autoSpaceDN w:val="0"/>
              <w:adjustRightInd w:val="0"/>
              <w:jc w:val="center"/>
              <w:rPr>
                <w:kern w:val="0"/>
                <w:szCs w:val="21"/>
                <w:lang w:val="zh-CN"/>
              </w:rPr>
            </w:pPr>
            <w:r w:rsidRPr="0012514B">
              <w:rPr>
                <w:kern w:val="0"/>
                <w:szCs w:val="21"/>
                <w:lang w:val="zh-CN"/>
              </w:rPr>
              <w:t>18</w:t>
            </w:r>
          </w:p>
        </w:tc>
        <w:tc>
          <w:tcPr>
            <w:tcW w:w="477" w:type="pct"/>
            <w:shd w:val="clear" w:color="auto" w:fill="auto"/>
            <w:noWrap/>
            <w:vAlign w:val="center"/>
          </w:tcPr>
          <w:p w:rsidR="00BC0B60" w:rsidRPr="0012514B" w:rsidRDefault="00BC0B60" w:rsidP="004B3448">
            <w:pPr>
              <w:jc w:val="center"/>
              <w:rPr>
                <w:color w:val="000000"/>
                <w:szCs w:val="21"/>
              </w:rPr>
            </w:pPr>
            <w:r w:rsidRPr="0012514B">
              <w:rPr>
                <w:color w:val="000000"/>
                <w:szCs w:val="21"/>
              </w:rPr>
              <w:t>6.5</w:t>
            </w:r>
          </w:p>
        </w:tc>
        <w:tc>
          <w:tcPr>
            <w:tcW w:w="562" w:type="pct"/>
            <w:shd w:val="clear" w:color="auto" w:fill="auto"/>
            <w:noWrap/>
            <w:vAlign w:val="center"/>
          </w:tcPr>
          <w:p w:rsidR="00BC0B60" w:rsidRPr="0012514B" w:rsidRDefault="00BC0B60" w:rsidP="004B3448">
            <w:pPr>
              <w:jc w:val="center"/>
              <w:rPr>
                <w:color w:val="000000"/>
                <w:szCs w:val="21"/>
              </w:rPr>
            </w:pPr>
            <w:r w:rsidRPr="0012514B">
              <w:rPr>
                <w:color w:val="000000"/>
                <w:szCs w:val="21"/>
              </w:rPr>
              <w:t>10</w:t>
            </w:r>
          </w:p>
        </w:tc>
        <w:tc>
          <w:tcPr>
            <w:tcW w:w="561" w:type="pct"/>
            <w:shd w:val="clear" w:color="auto" w:fill="auto"/>
            <w:noWrap/>
            <w:vAlign w:val="center"/>
          </w:tcPr>
          <w:p w:rsidR="00BC0B60" w:rsidRPr="0012514B" w:rsidRDefault="00BC0B60" w:rsidP="004B3448">
            <w:pPr>
              <w:jc w:val="center"/>
              <w:rPr>
                <w:color w:val="000000"/>
                <w:szCs w:val="21"/>
              </w:rPr>
            </w:pPr>
            <w:r w:rsidRPr="0012514B">
              <w:rPr>
                <w:color w:val="000000"/>
                <w:szCs w:val="21"/>
              </w:rPr>
              <w:t>10.5</w:t>
            </w:r>
          </w:p>
        </w:tc>
        <w:tc>
          <w:tcPr>
            <w:tcW w:w="563" w:type="pct"/>
            <w:vAlign w:val="center"/>
          </w:tcPr>
          <w:p w:rsidR="00BC0B60" w:rsidRPr="0012514B" w:rsidRDefault="00BC0B60" w:rsidP="004B3448">
            <w:pPr>
              <w:jc w:val="center"/>
              <w:rPr>
                <w:color w:val="000000"/>
                <w:szCs w:val="21"/>
              </w:rPr>
            </w:pPr>
            <w:r w:rsidRPr="0012514B">
              <w:rPr>
                <w:color w:val="000000"/>
                <w:szCs w:val="21"/>
              </w:rPr>
              <w:t>0</w:t>
            </w:r>
          </w:p>
        </w:tc>
        <w:tc>
          <w:tcPr>
            <w:tcW w:w="526" w:type="pct"/>
            <w:vAlign w:val="center"/>
          </w:tcPr>
          <w:p w:rsidR="00BC0B60" w:rsidRPr="0012514B" w:rsidRDefault="00BC0B60" w:rsidP="004B3448">
            <w:pPr>
              <w:jc w:val="center"/>
              <w:rPr>
                <w:color w:val="000000"/>
                <w:szCs w:val="21"/>
              </w:rPr>
            </w:pPr>
            <w:r w:rsidRPr="0012514B">
              <w:rPr>
                <w:color w:val="000000"/>
                <w:szCs w:val="21"/>
              </w:rPr>
              <w:t>0</w:t>
            </w:r>
          </w:p>
        </w:tc>
        <w:tc>
          <w:tcPr>
            <w:tcW w:w="475" w:type="pct"/>
            <w:vAlign w:val="center"/>
          </w:tcPr>
          <w:p w:rsidR="00BC0B60" w:rsidRPr="0012514B" w:rsidRDefault="00BC0B60" w:rsidP="004B3448">
            <w:pPr>
              <w:jc w:val="center"/>
              <w:rPr>
                <w:color w:val="000000"/>
                <w:szCs w:val="21"/>
              </w:rPr>
            </w:pPr>
            <w:r w:rsidRPr="0012514B">
              <w:rPr>
                <w:color w:val="000000"/>
                <w:szCs w:val="21"/>
              </w:rPr>
              <w:t>0</w:t>
            </w:r>
          </w:p>
        </w:tc>
      </w:tr>
    </w:tbl>
    <w:p w:rsidR="00B56E81" w:rsidRPr="0012514B" w:rsidRDefault="00B56E81" w:rsidP="00DA0F44">
      <w:pPr>
        <w:ind w:firstLine="480"/>
      </w:pPr>
    </w:p>
    <w:p w:rsidR="00B56E81" w:rsidRPr="0012514B" w:rsidRDefault="00B56E81" w:rsidP="00DA0F44">
      <w:pPr>
        <w:spacing w:line="288" w:lineRule="auto"/>
        <w:ind w:firstLine="480"/>
        <w:jc w:val="center"/>
        <w:rPr>
          <w:b/>
        </w:rPr>
      </w:pPr>
      <w:r w:rsidRPr="0012514B">
        <w:rPr>
          <w:b/>
        </w:rPr>
        <w:lastRenderedPageBreak/>
        <w:t>表</w:t>
      </w:r>
      <w:r w:rsidR="00691317" w:rsidRPr="0012514B">
        <w:rPr>
          <w:b/>
        </w:rPr>
        <w:t>8</w:t>
      </w:r>
      <w:r w:rsidR="006E5136" w:rsidRPr="0012514B">
        <w:rPr>
          <w:b/>
        </w:rPr>
        <w:t xml:space="preserve">  </w:t>
      </w:r>
      <w:r w:rsidRPr="0012514B">
        <w:rPr>
          <w:b/>
        </w:rPr>
        <w:t>建立工序任务仿真模型</w:t>
      </w:r>
      <w:r w:rsidR="004A3A28" w:rsidRPr="0012514B">
        <w:rPr>
          <w:b/>
        </w:rPr>
        <w:t>（续）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5"/>
        <w:gridCol w:w="1833"/>
        <w:gridCol w:w="1144"/>
        <w:gridCol w:w="886"/>
        <w:gridCol w:w="1044"/>
        <w:gridCol w:w="1042"/>
        <w:gridCol w:w="1044"/>
        <w:gridCol w:w="979"/>
        <w:gridCol w:w="881"/>
      </w:tblGrid>
      <w:tr w:rsidR="005979E2" w:rsidRPr="0012514B" w:rsidTr="00BC0B60">
        <w:trPr>
          <w:trHeight w:hRule="exact" w:val="680"/>
        </w:trPr>
        <w:tc>
          <w:tcPr>
            <w:tcW w:w="234"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序号</w:t>
            </w:r>
          </w:p>
        </w:tc>
        <w:tc>
          <w:tcPr>
            <w:tcW w:w="987"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任务名称</w:t>
            </w:r>
          </w:p>
        </w:tc>
        <w:tc>
          <w:tcPr>
            <w:tcW w:w="616"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紧前作业</w:t>
            </w:r>
          </w:p>
        </w:tc>
        <w:tc>
          <w:tcPr>
            <w:tcW w:w="477"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最少估计时间</w:t>
            </w:r>
          </w:p>
        </w:tc>
        <w:tc>
          <w:tcPr>
            <w:tcW w:w="562"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最可能时间</w:t>
            </w:r>
          </w:p>
        </w:tc>
        <w:tc>
          <w:tcPr>
            <w:tcW w:w="561" w:type="pct"/>
            <w:shd w:val="clear" w:color="auto" w:fill="auto"/>
            <w:vAlign w:val="center"/>
          </w:tcPr>
          <w:p w:rsidR="005979E2" w:rsidRPr="0012514B" w:rsidRDefault="005979E2" w:rsidP="00063D6D">
            <w:pPr>
              <w:widowControl/>
              <w:jc w:val="center"/>
              <w:rPr>
                <w:color w:val="000000"/>
                <w:kern w:val="0"/>
                <w:szCs w:val="21"/>
              </w:rPr>
            </w:pPr>
            <w:r w:rsidRPr="0012514B">
              <w:rPr>
                <w:color w:val="000000"/>
                <w:kern w:val="0"/>
                <w:szCs w:val="21"/>
              </w:rPr>
              <w:t>最多估计时间</w:t>
            </w:r>
          </w:p>
        </w:tc>
        <w:tc>
          <w:tcPr>
            <w:tcW w:w="562" w:type="pct"/>
            <w:vAlign w:val="center"/>
          </w:tcPr>
          <w:p w:rsidR="005979E2" w:rsidRPr="0012514B" w:rsidRDefault="005979E2" w:rsidP="00063D6D">
            <w:pPr>
              <w:widowControl/>
              <w:jc w:val="center"/>
              <w:rPr>
                <w:color w:val="000000"/>
                <w:kern w:val="0"/>
                <w:szCs w:val="21"/>
              </w:rPr>
            </w:pPr>
            <w:r w:rsidRPr="0012514B">
              <w:rPr>
                <w:color w:val="000000"/>
                <w:kern w:val="0"/>
                <w:szCs w:val="21"/>
              </w:rPr>
              <w:t>作业开始时间</w:t>
            </w:r>
          </w:p>
        </w:tc>
        <w:tc>
          <w:tcPr>
            <w:tcW w:w="527" w:type="pct"/>
            <w:vAlign w:val="center"/>
          </w:tcPr>
          <w:p w:rsidR="005979E2" w:rsidRPr="0012514B" w:rsidRDefault="005979E2" w:rsidP="00063D6D">
            <w:pPr>
              <w:widowControl/>
              <w:jc w:val="center"/>
              <w:rPr>
                <w:color w:val="000000"/>
                <w:kern w:val="0"/>
                <w:szCs w:val="21"/>
              </w:rPr>
            </w:pPr>
            <w:r w:rsidRPr="0012514B">
              <w:rPr>
                <w:color w:val="000000"/>
                <w:kern w:val="0"/>
                <w:szCs w:val="21"/>
              </w:rPr>
              <w:t>作业持续时间</w:t>
            </w:r>
          </w:p>
        </w:tc>
        <w:tc>
          <w:tcPr>
            <w:tcW w:w="475" w:type="pct"/>
            <w:vAlign w:val="center"/>
          </w:tcPr>
          <w:p w:rsidR="005979E2" w:rsidRPr="0012514B" w:rsidRDefault="005979E2" w:rsidP="00063D6D">
            <w:pPr>
              <w:widowControl/>
              <w:jc w:val="center"/>
              <w:rPr>
                <w:color w:val="000000"/>
                <w:kern w:val="0"/>
                <w:szCs w:val="21"/>
              </w:rPr>
            </w:pPr>
            <w:r w:rsidRPr="0012514B">
              <w:rPr>
                <w:color w:val="000000"/>
                <w:kern w:val="0"/>
                <w:szCs w:val="21"/>
              </w:rPr>
              <w:t>作业结束时间</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20</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性能测试</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19</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8</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10</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12</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21</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验收</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20</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2</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3</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4</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22</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试验室联试</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21</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8</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10</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12</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23</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装机联试</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22</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13</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15</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17</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24</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调整试飞验证</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23</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8</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10</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12</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25</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软件测评</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24</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11</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15</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16</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26</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地面试验</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24</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7</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10</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13</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27</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可靠性试验</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24</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8</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10</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12</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28</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鉴定试飞</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25,26,27</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3</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5</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7</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r w:rsidR="005979E2" w:rsidRPr="0012514B" w:rsidTr="00BC0B60">
        <w:trPr>
          <w:trHeight w:hRule="exact" w:val="340"/>
        </w:trPr>
        <w:tc>
          <w:tcPr>
            <w:tcW w:w="234" w:type="pct"/>
            <w:shd w:val="clear" w:color="auto" w:fill="auto"/>
            <w:vAlign w:val="center"/>
          </w:tcPr>
          <w:p w:rsidR="005979E2" w:rsidRPr="0012514B" w:rsidRDefault="005979E2" w:rsidP="00063D6D">
            <w:pPr>
              <w:widowControl/>
              <w:rPr>
                <w:color w:val="000000"/>
                <w:kern w:val="0"/>
                <w:szCs w:val="21"/>
              </w:rPr>
            </w:pPr>
            <w:r w:rsidRPr="0012514B">
              <w:rPr>
                <w:color w:val="000000"/>
                <w:kern w:val="0"/>
                <w:szCs w:val="21"/>
              </w:rPr>
              <w:t>29</w:t>
            </w:r>
          </w:p>
        </w:tc>
        <w:tc>
          <w:tcPr>
            <w:tcW w:w="987" w:type="pct"/>
            <w:shd w:val="clear" w:color="auto" w:fill="auto"/>
            <w:vAlign w:val="center"/>
          </w:tcPr>
          <w:p w:rsidR="005979E2" w:rsidRPr="0012514B" w:rsidRDefault="005979E2" w:rsidP="00063D6D">
            <w:pPr>
              <w:spacing w:line="288" w:lineRule="auto"/>
              <w:rPr>
                <w:color w:val="000000"/>
                <w:szCs w:val="21"/>
              </w:rPr>
            </w:pPr>
            <w:r w:rsidRPr="0012514B">
              <w:rPr>
                <w:color w:val="000000"/>
                <w:szCs w:val="21"/>
              </w:rPr>
              <w:t>鉴定审查</w:t>
            </w:r>
          </w:p>
        </w:tc>
        <w:tc>
          <w:tcPr>
            <w:tcW w:w="616" w:type="pct"/>
            <w:shd w:val="clear" w:color="auto" w:fill="auto"/>
            <w:vAlign w:val="center"/>
          </w:tcPr>
          <w:p w:rsidR="005979E2" w:rsidRPr="0012514B" w:rsidRDefault="005979E2" w:rsidP="00063D6D">
            <w:pPr>
              <w:autoSpaceDE w:val="0"/>
              <w:autoSpaceDN w:val="0"/>
              <w:adjustRightInd w:val="0"/>
              <w:jc w:val="center"/>
              <w:rPr>
                <w:kern w:val="0"/>
                <w:szCs w:val="21"/>
                <w:lang w:val="zh-CN"/>
              </w:rPr>
            </w:pPr>
            <w:r w:rsidRPr="0012514B">
              <w:rPr>
                <w:kern w:val="0"/>
                <w:szCs w:val="21"/>
                <w:lang w:val="zh-CN"/>
              </w:rPr>
              <w:t>28</w:t>
            </w:r>
          </w:p>
        </w:tc>
        <w:tc>
          <w:tcPr>
            <w:tcW w:w="477"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1</w:t>
            </w:r>
          </w:p>
        </w:tc>
        <w:tc>
          <w:tcPr>
            <w:tcW w:w="562"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2</w:t>
            </w:r>
          </w:p>
        </w:tc>
        <w:tc>
          <w:tcPr>
            <w:tcW w:w="561" w:type="pct"/>
            <w:shd w:val="clear" w:color="auto" w:fill="auto"/>
            <w:noWrap/>
            <w:vAlign w:val="center"/>
          </w:tcPr>
          <w:p w:rsidR="005979E2" w:rsidRPr="0012514B" w:rsidRDefault="005979E2" w:rsidP="00063D6D">
            <w:pPr>
              <w:jc w:val="center"/>
              <w:rPr>
                <w:color w:val="000000"/>
                <w:szCs w:val="21"/>
              </w:rPr>
            </w:pPr>
            <w:r w:rsidRPr="0012514B">
              <w:rPr>
                <w:color w:val="000000"/>
                <w:szCs w:val="21"/>
              </w:rPr>
              <w:t>3</w:t>
            </w:r>
          </w:p>
        </w:tc>
        <w:tc>
          <w:tcPr>
            <w:tcW w:w="562" w:type="pct"/>
            <w:vAlign w:val="center"/>
          </w:tcPr>
          <w:p w:rsidR="005979E2" w:rsidRPr="0012514B" w:rsidRDefault="005979E2" w:rsidP="00063D6D">
            <w:pPr>
              <w:jc w:val="center"/>
              <w:rPr>
                <w:color w:val="000000"/>
                <w:szCs w:val="21"/>
              </w:rPr>
            </w:pPr>
            <w:r w:rsidRPr="0012514B">
              <w:rPr>
                <w:color w:val="000000"/>
                <w:szCs w:val="21"/>
              </w:rPr>
              <w:t>0</w:t>
            </w:r>
          </w:p>
        </w:tc>
        <w:tc>
          <w:tcPr>
            <w:tcW w:w="527" w:type="pct"/>
            <w:vAlign w:val="center"/>
          </w:tcPr>
          <w:p w:rsidR="005979E2" w:rsidRPr="0012514B" w:rsidRDefault="005979E2" w:rsidP="00063D6D">
            <w:pPr>
              <w:jc w:val="center"/>
              <w:rPr>
                <w:color w:val="000000"/>
                <w:szCs w:val="21"/>
              </w:rPr>
            </w:pPr>
            <w:r w:rsidRPr="0012514B">
              <w:rPr>
                <w:color w:val="000000"/>
                <w:szCs w:val="21"/>
              </w:rPr>
              <w:t>0</w:t>
            </w:r>
          </w:p>
        </w:tc>
        <w:tc>
          <w:tcPr>
            <w:tcW w:w="475" w:type="pct"/>
            <w:vAlign w:val="center"/>
          </w:tcPr>
          <w:p w:rsidR="005979E2" w:rsidRPr="0012514B" w:rsidRDefault="005979E2" w:rsidP="00063D6D">
            <w:pPr>
              <w:jc w:val="center"/>
              <w:rPr>
                <w:color w:val="000000"/>
                <w:szCs w:val="21"/>
              </w:rPr>
            </w:pPr>
            <w:r w:rsidRPr="0012514B">
              <w:rPr>
                <w:color w:val="000000"/>
                <w:szCs w:val="21"/>
              </w:rPr>
              <w:t>0</w:t>
            </w:r>
          </w:p>
        </w:tc>
      </w:tr>
    </w:tbl>
    <w:p w:rsidR="00B56E81" w:rsidRPr="0012514B" w:rsidRDefault="00B56E81" w:rsidP="00115EA8">
      <w:pPr>
        <w:pStyle w:val="Eric"/>
        <w:ind w:firstLine="480"/>
        <w:rPr>
          <w:color w:val="FF0000"/>
        </w:rPr>
      </w:pPr>
      <w:r w:rsidRPr="005978B4">
        <w:t>在项目实施过程中，某项项目工序</w:t>
      </w:r>
      <w:r w:rsidR="005978B4" w:rsidRPr="005978B4">
        <w:rPr>
          <w:rFonts w:hint="eastAsia"/>
        </w:rPr>
        <w:t>的开始只能等到</w:t>
      </w:r>
      <w:r w:rsidRPr="005978B4">
        <w:t>所有紧前工序都结束之后，</w:t>
      </w:r>
      <w:r w:rsidR="005978B4" w:rsidRPr="005978B4">
        <w:rPr>
          <w:rFonts w:hint="eastAsia"/>
        </w:rPr>
        <w:t>而</w:t>
      </w:r>
      <w:r w:rsidRPr="005978B4">
        <w:t>工序最早结束时间为工序最早开始时间与该工序的作业时间之和，因此工序的最早开始时间为紧前工序的最早结束时间的最</w:t>
      </w:r>
      <w:r w:rsidRPr="0012514B">
        <w:t>大值</w:t>
      </w:r>
      <w:r w:rsidR="003A50A6" w:rsidRPr="0012514B">
        <w:t>。</w:t>
      </w:r>
    </w:p>
    <w:p w:rsidR="00B56E81" w:rsidRPr="0012514B" w:rsidRDefault="00B56E81" w:rsidP="00115EA8">
      <w:pPr>
        <w:pStyle w:val="Eric"/>
        <w:ind w:firstLine="480"/>
      </w:pPr>
      <w:r w:rsidRPr="0012514B">
        <w:t>2</w:t>
      </w:r>
      <w:r w:rsidRPr="0012514B">
        <w:t>）设置假设单元</w:t>
      </w:r>
    </w:p>
    <w:p w:rsidR="00B56E81" w:rsidRPr="0012514B" w:rsidRDefault="00B56E81" w:rsidP="00115EA8">
      <w:pPr>
        <w:pStyle w:val="Eric"/>
        <w:ind w:firstLine="480"/>
      </w:pPr>
      <w:r w:rsidRPr="0012514B">
        <w:t>表格中作业持</w:t>
      </w:r>
      <w:r w:rsidRPr="00A65AB8">
        <w:t>续时间是服从三角分布的随机变量，</w:t>
      </w:r>
      <w:r w:rsidR="00A65AB8" w:rsidRPr="00A65AB8">
        <w:rPr>
          <w:rFonts w:hint="eastAsia"/>
        </w:rPr>
        <w:t>因此</w:t>
      </w:r>
      <w:r w:rsidR="00A65AB8">
        <w:rPr>
          <w:rFonts w:hint="eastAsia"/>
        </w:rPr>
        <w:t>可以</w:t>
      </w:r>
      <w:r w:rsidR="00A65AB8" w:rsidRPr="00A65AB8">
        <w:rPr>
          <w:rFonts w:hint="eastAsia"/>
        </w:rPr>
        <w:t>在</w:t>
      </w:r>
      <w:r w:rsidRPr="00A65AB8">
        <w:t>Crystal Ball</w:t>
      </w:r>
      <w:r w:rsidR="00A65AB8" w:rsidRPr="00A65AB8">
        <w:rPr>
          <w:rFonts w:hint="eastAsia"/>
        </w:rPr>
        <w:t>中，将</w:t>
      </w:r>
      <w:r w:rsidRPr="00A65AB8">
        <w:t>分布类型均设置为三角分布</w:t>
      </w:r>
      <w:r w:rsidR="00930A0A" w:rsidRPr="00A65AB8">
        <w:t>。之所以选择</w:t>
      </w:r>
      <w:r w:rsidR="00930A0A" w:rsidRPr="0012514B">
        <w:t>三角分布是因为在不清楚分布准确形式的情况下，三角分布比</w:t>
      </w:r>
      <w:r w:rsidR="00930A0A" w:rsidRPr="0012514B">
        <w:t>β</w:t>
      </w:r>
      <w:r w:rsidR="00930A0A" w:rsidRPr="0012514B">
        <w:t>分布更容易使用和解释。</w:t>
      </w:r>
      <w:r w:rsidRPr="0012514B">
        <w:t>参数取自表</w:t>
      </w:r>
      <w:r w:rsidR="008E763A">
        <w:rPr>
          <w:rFonts w:hint="eastAsia"/>
        </w:rPr>
        <w:t>8</w:t>
      </w:r>
      <w:r w:rsidR="00065E84" w:rsidRPr="0012514B">
        <w:t>，详见图</w:t>
      </w:r>
      <w:r w:rsidR="00065E84" w:rsidRPr="0012514B">
        <w:t>2</w:t>
      </w:r>
      <w:r w:rsidR="008E763A">
        <w:rPr>
          <w:rFonts w:hint="eastAsia"/>
        </w:rPr>
        <w:t>2</w:t>
      </w:r>
      <w:r w:rsidR="00065E84" w:rsidRPr="0012514B">
        <w:t>所示</w:t>
      </w:r>
      <w:r w:rsidRPr="0012514B">
        <w:t>。</w:t>
      </w:r>
    </w:p>
    <w:p w:rsidR="00B56E81" w:rsidRPr="0012514B" w:rsidRDefault="000D26BE" w:rsidP="00115EA8">
      <w:pPr>
        <w:pStyle w:val="Eric2"/>
      </w:pPr>
      <w:r w:rsidRPr="0012514B">
        <w:rPr>
          <w:noProof/>
        </w:rPr>
        <w:drawing>
          <wp:inline distT="0" distB="0" distL="0" distR="0">
            <wp:extent cx="5471889" cy="3760013"/>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5470394" cy="3758986"/>
                    </a:xfrm>
                    <a:prstGeom prst="rect">
                      <a:avLst/>
                    </a:prstGeom>
                    <a:noFill/>
                    <a:ln w="9525">
                      <a:noFill/>
                      <a:miter lim="800000"/>
                      <a:headEnd/>
                      <a:tailEnd/>
                    </a:ln>
                  </pic:spPr>
                </pic:pic>
              </a:graphicData>
            </a:graphic>
          </wp:inline>
        </w:drawing>
      </w:r>
    </w:p>
    <w:p w:rsidR="00B56E81" w:rsidRPr="0012514B" w:rsidRDefault="00B56E81" w:rsidP="00115EA8">
      <w:pPr>
        <w:pStyle w:val="Eric2"/>
      </w:pPr>
      <w:r w:rsidRPr="0012514B">
        <w:t>图</w:t>
      </w:r>
      <w:r w:rsidR="00065E84" w:rsidRPr="0012514B">
        <w:t>2</w:t>
      </w:r>
      <w:r w:rsidR="008E763A">
        <w:rPr>
          <w:rFonts w:hint="eastAsia"/>
        </w:rPr>
        <w:t>2</w:t>
      </w:r>
      <w:r w:rsidR="006E5136" w:rsidRPr="0012514B">
        <w:t xml:space="preserve">  </w:t>
      </w:r>
      <w:r w:rsidRPr="0012514B">
        <w:t>三角分布图</w:t>
      </w:r>
    </w:p>
    <w:p w:rsidR="00B56E81" w:rsidRPr="0012514B" w:rsidRDefault="00B56E81" w:rsidP="00115EA8">
      <w:pPr>
        <w:pStyle w:val="Eric"/>
        <w:ind w:firstLine="480"/>
      </w:pPr>
      <w:r w:rsidRPr="0012514B">
        <w:lastRenderedPageBreak/>
        <w:t>3</w:t>
      </w:r>
      <w:r w:rsidRPr="0012514B">
        <w:t>）设置预测单元</w:t>
      </w:r>
    </w:p>
    <w:p w:rsidR="00EC5BB3" w:rsidRPr="00EC5BB3" w:rsidRDefault="00EC5BB3" w:rsidP="00115EA8">
      <w:pPr>
        <w:pStyle w:val="Eric"/>
        <w:ind w:firstLine="480"/>
        <w:rPr>
          <w:color w:val="000000" w:themeColor="text1"/>
        </w:rPr>
      </w:pPr>
      <w:r w:rsidRPr="00EC5BB3">
        <w:rPr>
          <w:rFonts w:hint="eastAsia"/>
          <w:color w:val="000000" w:themeColor="text1"/>
        </w:rPr>
        <w:t>预测单元为需要进行统计的变量，故设置为项目的最早结束时间。</w:t>
      </w:r>
    </w:p>
    <w:p w:rsidR="00B56E81" w:rsidRPr="0012514B" w:rsidRDefault="00B56E81" w:rsidP="00115EA8">
      <w:pPr>
        <w:pStyle w:val="Eric"/>
        <w:ind w:firstLine="480"/>
        <w:rPr>
          <w:color w:val="FF0000"/>
        </w:rPr>
      </w:pPr>
      <w:r w:rsidRPr="0012514B">
        <w:t>然后运行</w:t>
      </w:r>
      <w:r w:rsidRPr="0012514B">
        <w:t>Crystal Ball</w:t>
      </w:r>
      <w:r w:rsidRPr="0012514B">
        <w:t>，执行蒙特卡洛仿真，将重复试验的次数设为</w:t>
      </w:r>
      <w:r w:rsidRPr="0012514B">
        <w:t>1000</w:t>
      </w:r>
      <w:r w:rsidRPr="0012514B">
        <w:t>次，运行得到的结果为项目完成时间频数图，如图</w:t>
      </w:r>
      <w:r w:rsidR="00065E84" w:rsidRPr="0012514B">
        <w:t>2</w:t>
      </w:r>
      <w:r w:rsidR="008E763A">
        <w:rPr>
          <w:rFonts w:hint="eastAsia"/>
        </w:rPr>
        <w:t>3</w:t>
      </w:r>
      <w:r w:rsidRPr="0012514B">
        <w:t>所示。</w:t>
      </w:r>
    </w:p>
    <w:p w:rsidR="00B56E81" w:rsidRPr="0012514B" w:rsidRDefault="000D26BE" w:rsidP="00115EA8">
      <w:pPr>
        <w:pStyle w:val="Eric2"/>
      </w:pPr>
      <w:r w:rsidRPr="0012514B">
        <w:rPr>
          <w:noProof/>
        </w:rPr>
        <w:drawing>
          <wp:inline distT="0" distB="0" distL="0" distR="0">
            <wp:extent cx="5689600" cy="3841750"/>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srcRect/>
                    <a:stretch>
                      <a:fillRect/>
                    </a:stretch>
                  </pic:blipFill>
                  <pic:spPr bwMode="auto">
                    <a:xfrm>
                      <a:off x="0" y="0"/>
                      <a:ext cx="5689600" cy="3841750"/>
                    </a:xfrm>
                    <a:prstGeom prst="rect">
                      <a:avLst/>
                    </a:prstGeom>
                    <a:noFill/>
                    <a:ln w="9525">
                      <a:noFill/>
                      <a:miter lim="800000"/>
                      <a:headEnd/>
                      <a:tailEnd/>
                    </a:ln>
                  </pic:spPr>
                </pic:pic>
              </a:graphicData>
            </a:graphic>
          </wp:inline>
        </w:drawing>
      </w:r>
    </w:p>
    <w:p w:rsidR="00B56E81" w:rsidRPr="0012514B" w:rsidRDefault="00B56E81" w:rsidP="00115EA8">
      <w:pPr>
        <w:pStyle w:val="Eric2"/>
      </w:pPr>
      <w:r w:rsidRPr="0012514B">
        <w:t>图</w:t>
      </w:r>
      <w:r w:rsidR="00065E84" w:rsidRPr="0012514B">
        <w:t>2</w:t>
      </w:r>
      <w:r w:rsidR="008E763A">
        <w:rPr>
          <w:rFonts w:hint="eastAsia"/>
        </w:rPr>
        <w:t>3</w:t>
      </w:r>
      <w:r w:rsidR="006E5136" w:rsidRPr="0012514B">
        <w:t xml:space="preserve">  </w:t>
      </w:r>
      <w:r w:rsidRPr="0012514B">
        <w:t>项目完成时间频数图</w:t>
      </w:r>
    </w:p>
    <w:p w:rsidR="00B56E81" w:rsidRPr="0012514B" w:rsidRDefault="00B56E81" w:rsidP="00115EA8">
      <w:pPr>
        <w:pStyle w:val="Eric"/>
        <w:ind w:firstLine="480"/>
        <w:rPr>
          <w:color w:val="FF0000"/>
        </w:rPr>
      </w:pPr>
      <w:r w:rsidRPr="0012514B">
        <w:t>从图中可以看出，项目在</w:t>
      </w:r>
      <w:r w:rsidRPr="0012514B">
        <w:t>290</w:t>
      </w:r>
      <w:r w:rsidRPr="0012514B">
        <w:t>个工作日内完成的概率为</w:t>
      </w:r>
      <w:r w:rsidRPr="0012514B">
        <w:t>70.18%</w:t>
      </w:r>
      <w:r w:rsidRPr="0012514B">
        <w:t>，</w:t>
      </w:r>
      <w:r w:rsidR="00954285" w:rsidRPr="0012514B">
        <w:t>对于项目实施来说，依然存在较大的时间风险，</w:t>
      </w:r>
      <w:r w:rsidRPr="0012514B">
        <w:t>因此必须对项目进度计划进行优化，进一步压缩项目工期。</w:t>
      </w:r>
    </w:p>
    <w:p w:rsidR="00B56E81" w:rsidRPr="0012514B" w:rsidRDefault="00B56E81" w:rsidP="009376F6">
      <w:pPr>
        <w:pStyle w:val="3"/>
        <w:spacing w:before="120" w:after="120"/>
        <w:rPr>
          <w:rFonts w:ascii="Times New Roman" w:hAnsi="Times New Roman"/>
        </w:rPr>
      </w:pPr>
      <w:bookmarkStart w:id="81" w:name="_Toc385377374"/>
      <w:bookmarkStart w:id="82" w:name="_Toc404042602"/>
      <w:r w:rsidRPr="0012514B">
        <w:rPr>
          <w:rFonts w:ascii="Times New Roman" w:hAnsi="Times New Roman"/>
        </w:rPr>
        <w:t>4.2.2</w:t>
      </w:r>
      <w:r w:rsidR="00115EA8">
        <w:rPr>
          <w:rFonts w:ascii="Times New Roman" w:hAnsi="Times New Roman" w:hint="eastAsia"/>
        </w:rPr>
        <w:t xml:space="preserve"> </w:t>
      </w:r>
      <w:r w:rsidRPr="0012514B">
        <w:rPr>
          <w:rFonts w:ascii="Times New Roman" w:hAnsi="Times New Roman"/>
        </w:rPr>
        <w:t>时间费用法工期优化</w:t>
      </w:r>
      <w:bookmarkEnd w:id="81"/>
      <w:bookmarkEnd w:id="82"/>
    </w:p>
    <w:p w:rsidR="000E6FFE" w:rsidRPr="0012514B" w:rsidRDefault="00B56E81" w:rsidP="00115EA8">
      <w:pPr>
        <w:pStyle w:val="Eric"/>
        <w:ind w:firstLine="480"/>
      </w:pPr>
      <w:r w:rsidRPr="0012514B">
        <w:t>采用时间</w:t>
      </w:r>
      <w:r w:rsidRPr="0012514B">
        <w:t>-</w:t>
      </w:r>
      <w:r w:rsidRPr="0012514B">
        <w:t>费用优化法优化的过程，就是在网络计划的关键路径上，找出使得工期缩短而且费用增加最少的工序也就是费用变化率最低的工序，缩短其持续时间，如果缩短一个工序达不到要求，就按照上述办法再缩短下一个工序的持续时间，直到达到要求。这样就可以保证缩短工期所用的费用是最为节省的。</w:t>
      </w:r>
      <w:r w:rsidR="008B6490" w:rsidRPr="0012514B">
        <w:t>对于单位本身来说，采用时间</w:t>
      </w:r>
      <w:r w:rsidR="008B6490" w:rsidRPr="0012514B">
        <w:t>-</w:t>
      </w:r>
      <w:r w:rsidR="008B6490" w:rsidRPr="0012514B">
        <w:t>费用优化法，不仅能够有效地缩短工期，同时能够将因工期缩短导致的</w:t>
      </w:r>
      <w:r w:rsidR="009509B2" w:rsidRPr="0012514B">
        <w:t>直接</w:t>
      </w:r>
      <w:r w:rsidR="008B6490" w:rsidRPr="0012514B">
        <w:t>费用增加控制在合理范围内，是一种时间和费用达到最佳平衡的方法，</w:t>
      </w:r>
      <w:r w:rsidR="000E6FFE" w:rsidRPr="0012514B">
        <w:t>也是在项目执行过程中经常采用的方法。</w:t>
      </w:r>
    </w:p>
    <w:p w:rsidR="00B56E81" w:rsidRPr="00115EA8" w:rsidRDefault="00B56E81" w:rsidP="00115EA8">
      <w:pPr>
        <w:pStyle w:val="Eric"/>
        <w:ind w:firstLine="480"/>
      </w:pPr>
      <w:r w:rsidRPr="00115EA8">
        <w:lastRenderedPageBreak/>
        <w:t>这种方法通常也称为最低费用加快法。在对相关的工序进行工期压缩时，必须考虑如下因素：缩短工期后对工程质量和施工安全不会造成很大影响；压缩后的工序施工时保证资源是充足的；在对关键工序压缩达到缩短总工期的目的后，可以适当调整非关键工序的进度，以便错开施工高峰期，为施工管理和资源准备创造有利条件</w:t>
      </w:r>
      <w:r w:rsidR="00CA5498" w:rsidRPr="00115EA8">
        <w:t>[</w:t>
      </w:r>
      <w:r w:rsidR="00CA5498" w:rsidRPr="00115EA8">
        <w:rPr>
          <w:rFonts w:hint="eastAsia"/>
        </w:rPr>
        <w:t>22</w:t>
      </w:r>
      <w:r w:rsidR="007C17D8" w:rsidRPr="00115EA8">
        <w:t>]</w:t>
      </w:r>
      <w:r w:rsidRPr="00115EA8">
        <w:t>。</w:t>
      </w:r>
    </w:p>
    <w:p w:rsidR="00B56E81" w:rsidRPr="00115EA8" w:rsidRDefault="00B56E81" w:rsidP="00115EA8">
      <w:pPr>
        <w:pStyle w:val="Eric"/>
        <w:ind w:firstLine="480"/>
      </w:pPr>
      <w:r w:rsidRPr="00115EA8">
        <w:t>采用时间</w:t>
      </w:r>
      <w:r w:rsidRPr="00115EA8">
        <w:t>-</w:t>
      </w:r>
      <w:r w:rsidRPr="00115EA8">
        <w:t>费用法对网络进度计划优化时，不改变原计划中各个工序之间的逻辑关系，而是压缩关键路径上相关工序的持续时间来达到缩短总工期的目的。但是如果将关键工序的工期压缩超过一定的程序时，原来网络计划中的非关键工序可能会变成关键工序，也就是说可能会出现两条或者两条以上的关键路径，此时就要同时压缩这几条关键路径上的工期。</w:t>
      </w:r>
    </w:p>
    <w:p w:rsidR="00B56E81" w:rsidRPr="00115EA8" w:rsidRDefault="00B56E81" w:rsidP="00115EA8">
      <w:pPr>
        <w:pStyle w:val="Eric"/>
        <w:ind w:firstLine="480"/>
      </w:pPr>
      <w:r w:rsidRPr="00115EA8">
        <w:t>时间</w:t>
      </w:r>
      <w:r w:rsidRPr="00115EA8">
        <w:t>-</w:t>
      </w:r>
      <w:r w:rsidRPr="00115EA8">
        <w:t>费用优化计算过程如</w:t>
      </w:r>
      <w:r w:rsidR="00065E84" w:rsidRPr="00115EA8">
        <w:t>图</w:t>
      </w:r>
      <w:r w:rsidR="00065E84" w:rsidRPr="00115EA8">
        <w:t>2</w:t>
      </w:r>
      <w:r w:rsidR="008E763A">
        <w:rPr>
          <w:rFonts w:hint="eastAsia"/>
        </w:rPr>
        <w:t>4</w:t>
      </w:r>
      <w:r w:rsidRPr="00115EA8">
        <w:t>所示。</w:t>
      </w:r>
    </w:p>
    <w:p w:rsidR="00B56E81" w:rsidRPr="0012514B" w:rsidRDefault="00115EA8" w:rsidP="00115EA8">
      <w:pPr>
        <w:pStyle w:val="Eric2"/>
      </w:pPr>
      <w:r w:rsidRPr="0012514B">
        <w:object w:dxaOrig="4840" w:dyaOrig="9420">
          <v:shape id="_x0000_i1048" type="#_x0000_t75" style="width:230.4pt;height:445.5pt" o:ole="">
            <v:imagedata r:id="rId78" o:title=""/>
          </v:shape>
          <o:OLEObject Type="Embed" ProgID="Visio.Drawing.11" ShapeID="_x0000_i1048" DrawAspect="Content" ObjectID="_1479328533" r:id="rId79"/>
        </w:object>
      </w:r>
    </w:p>
    <w:p w:rsidR="00B56E81" w:rsidRPr="0012514B" w:rsidRDefault="00B56E81" w:rsidP="00115EA8">
      <w:pPr>
        <w:pStyle w:val="Eric2"/>
      </w:pPr>
      <w:r w:rsidRPr="0012514B">
        <w:t>图</w:t>
      </w:r>
      <w:r w:rsidR="00065E84" w:rsidRPr="0012514B">
        <w:t>2</w:t>
      </w:r>
      <w:r w:rsidR="008E763A">
        <w:rPr>
          <w:rFonts w:hint="eastAsia"/>
        </w:rPr>
        <w:t>4</w:t>
      </w:r>
      <w:r w:rsidR="006E5136" w:rsidRPr="0012514B">
        <w:t xml:space="preserve">  </w:t>
      </w:r>
      <w:r w:rsidRPr="0012514B">
        <w:t>时间费用优化计算过程示意图</w:t>
      </w:r>
    </w:p>
    <w:p w:rsidR="00B56E81" w:rsidRPr="0012514B" w:rsidRDefault="00B56E81" w:rsidP="00115EA8">
      <w:pPr>
        <w:pStyle w:val="Eric"/>
        <w:ind w:firstLine="480"/>
      </w:pPr>
      <w:r w:rsidRPr="0012514B">
        <w:lastRenderedPageBreak/>
        <w:t>时间</w:t>
      </w:r>
      <w:r w:rsidRPr="0012514B">
        <w:t>-</w:t>
      </w:r>
      <w:r w:rsidRPr="0012514B">
        <w:t>费用优化的实质就是对关键路径上的工序进行压缩，达到缩短工期的目的。因此在此需计算各个项目工序的正常时间、正常费用，应急时间、应急费用，并且计算出相应的费用变化率。费用变化率表示使得相应的工序平均每缩短一天所需要花费的费用，以此来相互比较，来选择正确的工序进行压缩。</w:t>
      </w:r>
    </w:p>
    <w:p w:rsidR="00B56E81" w:rsidRPr="0012514B" w:rsidRDefault="00386C49" w:rsidP="00115EA8">
      <w:pPr>
        <w:pStyle w:val="Eric"/>
        <w:ind w:firstLine="480"/>
      </w:pPr>
      <w:r w:rsidRPr="0012514B">
        <w:t>R</w:t>
      </w:r>
      <w:r w:rsidRPr="0012514B">
        <w:t>监控系统</w:t>
      </w:r>
      <w:r w:rsidR="00B56E81" w:rsidRPr="0012514B">
        <w:t>项目工序的正常施工时间、正常费用及应急时间、应急费用如</w:t>
      </w:r>
      <w:r w:rsidR="00065E84" w:rsidRPr="0012514B">
        <w:t>表</w:t>
      </w:r>
      <w:r w:rsidR="00691317" w:rsidRPr="0012514B">
        <w:t>9</w:t>
      </w:r>
      <w:r w:rsidR="00B56E81" w:rsidRPr="0012514B">
        <w:t>所示。</w:t>
      </w:r>
    </w:p>
    <w:p w:rsidR="00B56E81" w:rsidRPr="0012514B" w:rsidRDefault="00B56E81" w:rsidP="00115EA8">
      <w:pPr>
        <w:pStyle w:val="Eric0"/>
      </w:pPr>
      <w:r w:rsidRPr="0012514B">
        <w:t>表</w:t>
      </w:r>
      <w:r w:rsidR="00691317" w:rsidRPr="0012514B">
        <w:t>9</w:t>
      </w:r>
      <w:r w:rsidR="006E5136" w:rsidRPr="0012514B">
        <w:t xml:space="preserve">  </w:t>
      </w:r>
      <w:r w:rsidRPr="0012514B">
        <w:t>项目工序时间</w:t>
      </w:r>
      <w:r w:rsidRPr="0012514B">
        <w:t>-</w:t>
      </w:r>
      <w:r w:rsidRPr="0012514B">
        <w:t>费用变化率表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2363"/>
        <w:gridCol w:w="1133"/>
        <w:gridCol w:w="1135"/>
        <w:gridCol w:w="1133"/>
        <w:gridCol w:w="1135"/>
        <w:gridCol w:w="851"/>
        <w:gridCol w:w="1098"/>
      </w:tblGrid>
      <w:tr w:rsidR="00115EA8" w:rsidRPr="0012514B" w:rsidTr="00115EA8">
        <w:trPr>
          <w:trHeight w:hRule="exact" w:val="1134"/>
        </w:trPr>
        <w:tc>
          <w:tcPr>
            <w:tcW w:w="237" w:type="pct"/>
            <w:vAlign w:val="center"/>
          </w:tcPr>
          <w:p w:rsidR="005979E2" w:rsidRPr="0012514B" w:rsidRDefault="005979E2" w:rsidP="00115EA8">
            <w:pPr>
              <w:pStyle w:val="Eric1"/>
            </w:pPr>
            <w:r w:rsidRPr="0012514B">
              <w:t>标识号</w:t>
            </w:r>
          </w:p>
        </w:tc>
        <w:tc>
          <w:tcPr>
            <w:tcW w:w="1272" w:type="pct"/>
            <w:vAlign w:val="center"/>
          </w:tcPr>
          <w:p w:rsidR="005979E2" w:rsidRPr="0012514B" w:rsidRDefault="005979E2" w:rsidP="00115EA8">
            <w:pPr>
              <w:pStyle w:val="Eric1"/>
            </w:pPr>
            <w:r w:rsidRPr="0012514B">
              <w:t>工序名称</w:t>
            </w:r>
          </w:p>
        </w:tc>
        <w:tc>
          <w:tcPr>
            <w:tcW w:w="610" w:type="pct"/>
            <w:vAlign w:val="center"/>
          </w:tcPr>
          <w:p w:rsidR="005979E2" w:rsidRPr="0012514B" w:rsidRDefault="005979E2" w:rsidP="00115EA8">
            <w:pPr>
              <w:pStyle w:val="Eric1"/>
            </w:pPr>
            <w:r w:rsidRPr="0012514B">
              <w:t>正常工期</w:t>
            </w:r>
          </w:p>
          <w:p w:rsidR="005979E2" w:rsidRPr="0012514B" w:rsidRDefault="005979E2" w:rsidP="00115EA8">
            <w:pPr>
              <w:pStyle w:val="Eric1"/>
            </w:pPr>
            <w:r w:rsidRPr="0012514B">
              <w:t>(</w:t>
            </w:r>
            <w:r w:rsidRPr="0012514B">
              <w:t>天</w:t>
            </w:r>
            <w:r w:rsidRPr="0012514B">
              <w:t>)</w:t>
            </w:r>
          </w:p>
        </w:tc>
        <w:tc>
          <w:tcPr>
            <w:tcW w:w="611" w:type="pct"/>
            <w:vAlign w:val="center"/>
          </w:tcPr>
          <w:p w:rsidR="005979E2" w:rsidRPr="0012514B" w:rsidRDefault="005979E2" w:rsidP="00115EA8">
            <w:pPr>
              <w:pStyle w:val="Eric1"/>
            </w:pPr>
            <w:r w:rsidRPr="0012514B">
              <w:t>正常费用</w:t>
            </w:r>
            <w:r w:rsidRPr="0012514B">
              <w:t>(</w:t>
            </w:r>
            <w:r w:rsidRPr="0012514B">
              <w:t>万元</w:t>
            </w:r>
            <w:r w:rsidRPr="0012514B">
              <w:t>)</w:t>
            </w:r>
          </w:p>
        </w:tc>
        <w:tc>
          <w:tcPr>
            <w:tcW w:w="610" w:type="pct"/>
            <w:vAlign w:val="center"/>
          </w:tcPr>
          <w:p w:rsidR="005979E2" w:rsidRPr="0012514B" w:rsidRDefault="005979E2" w:rsidP="00115EA8">
            <w:pPr>
              <w:pStyle w:val="Eric1"/>
            </w:pPr>
            <w:r w:rsidRPr="0012514B">
              <w:t>最短工期</w:t>
            </w:r>
            <w:r w:rsidRPr="0012514B">
              <w:t>(</w:t>
            </w:r>
            <w:r w:rsidRPr="0012514B">
              <w:t>天</w:t>
            </w:r>
            <w:r w:rsidRPr="0012514B">
              <w:t>)</w:t>
            </w:r>
          </w:p>
        </w:tc>
        <w:tc>
          <w:tcPr>
            <w:tcW w:w="611" w:type="pct"/>
            <w:vAlign w:val="center"/>
          </w:tcPr>
          <w:p w:rsidR="005979E2" w:rsidRPr="0012514B" w:rsidRDefault="005979E2" w:rsidP="00115EA8">
            <w:pPr>
              <w:pStyle w:val="Eric1"/>
            </w:pPr>
            <w:r w:rsidRPr="0012514B">
              <w:t>最高费用</w:t>
            </w:r>
            <w:r w:rsidRPr="0012514B">
              <w:t>(</w:t>
            </w:r>
            <w:r w:rsidRPr="0012514B">
              <w:t>万元</w:t>
            </w:r>
            <w:r w:rsidRPr="0012514B">
              <w:t>)</w:t>
            </w:r>
          </w:p>
        </w:tc>
        <w:tc>
          <w:tcPr>
            <w:tcW w:w="458" w:type="pct"/>
            <w:vAlign w:val="center"/>
          </w:tcPr>
          <w:p w:rsidR="005979E2" w:rsidRPr="0012514B" w:rsidRDefault="005979E2" w:rsidP="00115EA8">
            <w:pPr>
              <w:pStyle w:val="Eric1"/>
            </w:pPr>
            <w:r w:rsidRPr="0012514B">
              <w:t>可压缩</w:t>
            </w:r>
          </w:p>
          <w:p w:rsidR="005979E2" w:rsidRPr="0012514B" w:rsidRDefault="005979E2" w:rsidP="00115EA8">
            <w:pPr>
              <w:pStyle w:val="Eric1"/>
            </w:pPr>
            <w:r w:rsidRPr="0012514B">
              <w:t>时间</w:t>
            </w:r>
            <w:r w:rsidRPr="0012514B">
              <w:t>(</w:t>
            </w:r>
            <w:r w:rsidRPr="0012514B">
              <w:t>天</w:t>
            </w:r>
            <w:r w:rsidRPr="0012514B">
              <w:t>)</w:t>
            </w:r>
          </w:p>
        </w:tc>
        <w:tc>
          <w:tcPr>
            <w:tcW w:w="591" w:type="pct"/>
            <w:vAlign w:val="center"/>
          </w:tcPr>
          <w:p w:rsidR="005979E2" w:rsidRPr="0012514B" w:rsidRDefault="005979E2" w:rsidP="00115EA8">
            <w:pPr>
              <w:pStyle w:val="Eric1"/>
            </w:pPr>
            <w:r w:rsidRPr="0012514B">
              <w:t>时间费用</w:t>
            </w:r>
          </w:p>
          <w:p w:rsidR="005979E2" w:rsidRPr="0012514B" w:rsidRDefault="005979E2" w:rsidP="00115EA8">
            <w:pPr>
              <w:pStyle w:val="Eric1"/>
            </w:pPr>
            <w:r w:rsidRPr="0012514B">
              <w:t>变化率</w:t>
            </w:r>
          </w:p>
          <w:p w:rsidR="005979E2" w:rsidRPr="0012514B" w:rsidRDefault="005979E2" w:rsidP="00115EA8">
            <w:pPr>
              <w:pStyle w:val="Eric1"/>
            </w:pPr>
            <w:r w:rsidRPr="0012514B">
              <w:t>(</w:t>
            </w:r>
            <w:r w:rsidRPr="0012514B">
              <w:t>万元</w:t>
            </w:r>
            <w:r w:rsidRPr="0012514B">
              <w:t>/</w:t>
            </w:r>
            <w:r w:rsidRPr="0012514B">
              <w:t>天</w:t>
            </w:r>
            <w:r w:rsidRPr="0012514B">
              <w:t>)</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w:t>
            </w:r>
          </w:p>
        </w:tc>
        <w:tc>
          <w:tcPr>
            <w:tcW w:w="1272" w:type="pct"/>
            <w:vAlign w:val="center"/>
          </w:tcPr>
          <w:p w:rsidR="005979E2" w:rsidRPr="0012514B" w:rsidRDefault="005979E2" w:rsidP="00115EA8">
            <w:pPr>
              <w:pStyle w:val="Eric1"/>
            </w:pPr>
            <w:r w:rsidRPr="0012514B">
              <w:t>逆向工程方案</w:t>
            </w:r>
          </w:p>
        </w:tc>
        <w:tc>
          <w:tcPr>
            <w:tcW w:w="610" w:type="pct"/>
            <w:vAlign w:val="center"/>
          </w:tcPr>
          <w:p w:rsidR="005979E2" w:rsidRPr="0012514B" w:rsidRDefault="005979E2" w:rsidP="00115EA8">
            <w:pPr>
              <w:pStyle w:val="Eric1"/>
            </w:pPr>
            <w:r w:rsidRPr="0012514B">
              <w:t>24.5</w:t>
            </w:r>
          </w:p>
        </w:tc>
        <w:tc>
          <w:tcPr>
            <w:tcW w:w="611" w:type="pct"/>
            <w:vAlign w:val="center"/>
          </w:tcPr>
          <w:p w:rsidR="005979E2" w:rsidRPr="0012514B" w:rsidRDefault="005979E2" w:rsidP="00115EA8">
            <w:pPr>
              <w:pStyle w:val="Eric1"/>
            </w:pPr>
            <w:r w:rsidRPr="0012514B">
              <w:t>30</w:t>
            </w:r>
          </w:p>
        </w:tc>
        <w:tc>
          <w:tcPr>
            <w:tcW w:w="610" w:type="pct"/>
            <w:vAlign w:val="center"/>
          </w:tcPr>
          <w:p w:rsidR="005979E2" w:rsidRPr="0012514B" w:rsidRDefault="005979E2" w:rsidP="00115EA8">
            <w:pPr>
              <w:pStyle w:val="Eric1"/>
            </w:pPr>
            <w:r w:rsidRPr="0012514B">
              <w:t>21</w:t>
            </w:r>
          </w:p>
        </w:tc>
        <w:tc>
          <w:tcPr>
            <w:tcW w:w="611" w:type="pct"/>
            <w:vAlign w:val="center"/>
          </w:tcPr>
          <w:p w:rsidR="005979E2" w:rsidRPr="0012514B" w:rsidRDefault="005979E2" w:rsidP="00115EA8">
            <w:pPr>
              <w:pStyle w:val="Eric1"/>
            </w:pPr>
            <w:r w:rsidRPr="0012514B">
              <w:t>32</w:t>
            </w:r>
          </w:p>
        </w:tc>
        <w:tc>
          <w:tcPr>
            <w:tcW w:w="458" w:type="pct"/>
            <w:vAlign w:val="center"/>
          </w:tcPr>
          <w:p w:rsidR="005979E2" w:rsidRPr="0012514B" w:rsidRDefault="005979E2" w:rsidP="00115EA8">
            <w:pPr>
              <w:pStyle w:val="Eric1"/>
            </w:pPr>
            <w:r w:rsidRPr="0012514B">
              <w:t>3.5</w:t>
            </w:r>
          </w:p>
        </w:tc>
        <w:tc>
          <w:tcPr>
            <w:tcW w:w="591" w:type="pct"/>
            <w:vAlign w:val="center"/>
          </w:tcPr>
          <w:p w:rsidR="005979E2" w:rsidRPr="0012514B" w:rsidRDefault="005979E2" w:rsidP="00115EA8">
            <w:pPr>
              <w:pStyle w:val="Eric1"/>
            </w:pPr>
            <w:r w:rsidRPr="0012514B">
              <w:t>0.57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w:t>
            </w:r>
          </w:p>
        </w:tc>
        <w:tc>
          <w:tcPr>
            <w:tcW w:w="1272" w:type="pct"/>
            <w:vAlign w:val="center"/>
          </w:tcPr>
          <w:p w:rsidR="005979E2" w:rsidRPr="0012514B" w:rsidRDefault="005979E2" w:rsidP="00115EA8">
            <w:pPr>
              <w:pStyle w:val="Eric1"/>
            </w:pPr>
            <w:r w:rsidRPr="0012514B">
              <w:t>逆向工程设备准备</w:t>
            </w:r>
          </w:p>
        </w:tc>
        <w:tc>
          <w:tcPr>
            <w:tcW w:w="610" w:type="pct"/>
            <w:vAlign w:val="center"/>
          </w:tcPr>
          <w:p w:rsidR="005979E2" w:rsidRPr="0012514B" w:rsidRDefault="005979E2" w:rsidP="00115EA8">
            <w:pPr>
              <w:pStyle w:val="Eric1"/>
            </w:pPr>
            <w:r w:rsidRPr="0012514B">
              <w:t>5</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4</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2.00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3</w:t>
            </w:r>
          </w:p>
        </w:tc>
        <w:tc>
          <w:tcPr>
            <w:tcW w:w="1272" w:type="pct"/>
            <w:vAlign w:val="center"/>
          </w:tcPr>
          <w:p w:rsidR="005979E2" w:rsidRPr="0012514B" w:rsidRDefault="005979E2" w:rsidP="00115EA8">
            <w:pPr>
              <w:pStyle w:val="Eric1"/>
            </w:pPr>
            <w:r w:rsidRPr="0012514B">
              <w:t>拆解设备</w:t>
            </w:r>
          </w:p>
        </w:tc>
        <w:tc>
          <w:tcPr>
            <w:tcW w:w="610" w:type="pct"/>
            <w:vAlign w:val="center"/>
          </w:tcPr>
          <w:p w:rsidR="005979E2" w:rsidRPr="0012514B" w:rsidRDefault="005979E2" w:rsidP="00115EA8">
            <w:pPr>
              <w:pStyle w:val="Eric1"/>
            </w:pPr>
            <w:r w:rsidRPr="0012514B">
              <w:t>9.5</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6.5</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4</w:t>
            </w:r>
          </w:p>
        </w:tc>
        <w:tc>
          <w:tcPr>
            <w:tcW w:w="1272" w:type="pct"/>
            <w:vAlign w:val="center"/>
          </w:tcPr>
          <w:p w:rsidR="005979E2" w:rsidRPr="0012514B" w:rsidRDefault="005979E2" w:rsidP="00115EA8">
            <w:pPr>
              <w:pStyle w:val="Eric1"/>
            </w:pPr>
            <w:r w:rsidRPr="0012514B">
              <w:t>试验室系统测试</w:t>
            </w:r>
          </w:p>
        </w:tc>
        <w:tc>
          <w:tcPr>
            <w:tcW w:w="610" w:type="pct"/>
            <w:vAlign w:val="center"/>
          </w:tcPr>
          <w:p w:rsidR="005979E2" w:rsidRPr="0012514B" w:rsidRDefault="005979E2" w:rsidP="00115EA8">
            <w:pPr>
              <w:pStyle w:val="Eric1"/>
            </w:pPr>
            <w:r w:rsidRPr="0012514B">
              <w:t>5</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4</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2.00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5</w:t>
            </w:r>
          </w:p>
        </w:tc>
        <w:tc>
          <w:tcPr>
            <w:tcW w:w="1272" w:type="pct"/>
            <w:vAlign w:val="center"/>
          </w:tcPr>
          <w:p w:rsidR="005979E2" w:rsidRPr="0012514B" w:rsidRDefault="005979E2" w:rsidP="00115EA8">
            <w:pPr>
              <w:pStyle w:val="Eric1"/>
            </w:pPr>
            <w:r w:rsidRPr="0012514B">
              <w:t>试验室分系统、组件测试</w:t>
            </w:r>
          </w:p>
        </w:tc>
        <w:tc>
          <w:tcPr>
            <w:tcW w:w="610" w:type="pct"/>
            <w:vAlign w:val="center"/>
          </w:tcPr>
          <w:p w:rsidR="005979E2" w:rsidRPr="0012514B" w:rsidRDefault="005979E2" w:rsidP="00115EA8">
            <w:pPr>
              <w:pStyle w:val="Eric1"/>
            </w:pPr>
            <w:r w:rsidRPr="0012514B">
              <w:t>10.5</w:t>
            </w:r>
          </w:p>
        </w:tc>
        <w:tc>
          <w:tcPr>
            <w:tcW w:w="611" w:type="pct"/>
            <w:vAlign w:val="center"/>
          </w:tcPr>
          <w:p w:rsidR="005979E2" w:rsidRPr="0012514B" w:rsidRDefault="005979E2" w:rsidP="00115EA8">
            <w:pPr>
              <w:pStyle w:val="Eric1"/>
            </w:pPr>
            <w:r w:rsidRPr="0012514B">
              <w:t>20</w:t>
            </w:r>
          </w:p>
        </w:tc>
        <w:tc>
          <w:tcPr>
            <w:tcW w:w="610" w:type="pct"/>
            <w:vAlign w:val="center"/>
          </w:tcPr>
          <w:p w:rsidR="005979E2" w:rsidRPr="0012514B" w:rsidRDefault="005979E2" w:rsidP="00115EA8">
            <w:pPr>
              <w:pStyle w:val="Eric1"/>
            </w:pPr>
            <w:r w:rsidRPr="0012514B">
              <w:t>11</w:t>
            </w:r>
          </w:p>
        </w:tc>
        <w:tc>
          <w:tcPr>
            <w:tcW w:w="611" w:type="pct"/>
            <w:vAlign w:val="center"/>
          </w:tcPr>
          <w:p w:rsidR="005979E2" w:rsidRPr="0012514B" w:rsidRDefault="005979E2" w:rsidP="00115EA8">
            <w:pPr>
              <w:pStyle w:val="Eric1"/>
            </w:pPr>
            <w:r w:rsidRPr="0012514B">
              <w:t>24</w:t>
            </w:r>
          </w:p>
        </w:tc>
        <w:tc>
          <w:tcPr>
            <w:tcW w:w="458" w:type="pct"/>
            <w:vAlign w:val="center"/>
          </w:tcPr>
          <w:p w:rsidR="005979E2" w:rsidRPr="0012514B" w:rsidRDefault="005979E2" w:rsidP="00115EA8">
            <w:pPr>
              <w:pStyle w:val="Eric1"/>
            </w:pPr>
            <w:r w:rsidRPr="0012514B">
              <w:t>1.5</w:t>
            </w:r>
          </w:p>
        </w:tc>
        <w:tc>
          <w:tcPr>
            <w:tcW w:w="591" w:type="pct"/>
            <w:vAlign w:val="center"/>
          </w:tcPr>
          <w:p w:rsidR="005979E2" w:rsidRPr="0012514B" w:rsidRDefault="005979E2" w:rsidP="00115EA8">
            <w:pPr>
              <w:pStyle w:val="Eric1"/>
            </w:pPr>
            <w:r w:rsidRPr="0012514B">
              <w:t>2.67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6</w:t>
            </w:r>
          </w:p>
        </w:tc>
        <w:tc>
          <w:tcPr>
            <w:tcW w:w="1272" w:type="pct"/>
            <w:vAlign w:val="center"/>
          </w:tcPr>
          <w:p w:rsidR="005979E2" w:rsidRPr="0012514B" w:rsidRDefault="005979E2" w:rsidP="00115EA8">
            <w:pPr>
              <w:pStyle w:val="Eric1"/>
            </w:pPr>
            <w:r w:rsidRPr="0012514B">
              <w:t>系统方案设计</w:t>
            </w:r>
          </w:p>
        </w:tc>
        <w:tc>
          <w:tcPr>
            <w:tcW w:w="610" w:type="pct"/>
            <w:vAlign w:val="center"/>
          </w:tcPr>
          <w:p w:rsidR="005979E2" w:rsidRPr="0012514B" w:rsidRDefault="005979E2" w:rsidP="00115EA8">
            <w:pPr>
              <w:pStyle w:val="Eric1"/>
            </w:pPr>
            <w:r w:rsidRPr="0012514B">
              <w:t>19.5</w:t>
            </w:r>
          </w:p>
        </w:tc>
        <w:tc>
          <w:tcPr>
            <w:tcW w:w="611" w:type="pct"/>
            <w:vAlign w:val="center"/>
          </w:tcPr>
          <w:p w:rsidR="005979E2" w:rsidRPr="0012514B" w:rsidRDefault="005979E2" w:rsidP="00115EA8">
            <w:pPr>
              <w:pStyle w:val="Eric1"/>
            </w:pPr>
            <w:r w:rsidRPr="0012514B">
              <w:t>30</w:t>
            </w:r>
          </w:p>
        </w:tc>
        <w:tc>
          <w:tcPr>
            <w:tcW w:w="610" w:type="pct"/>
            <w:vAlign w:val="center"/>
          </w:tcPr>
          <w:p w:rsidR="005979E2" w:rsidRPr="0012514B" w:rsidRDefault="005979E2" w:rsidP="00115EA8">
            <w:pPr>
              <w:pStyle w:val="Eric1"/>
            </w:pPr>
            <w:r w:rsidRPr="0012514B">
              <w:t>16</w:t>
            </w:r>
          </w:p>
        </w:tc>
        <w:tc>
          <w:tcPr>
            <w:tcW w:w="611" w:type="pct"/>
            <w:vAlign w:val="center"/>
          </w:tcPr>
          <w:p w:rsidR="005979E2" w:rsidRPr="0012514B" w:rsidRDefault="005979E2" w:rsidP="00115EA8">
            <w:pPr>
              <w:pStyle w:val="Eric1"/>
            </w:pPr>
            <w:r w:rsidRPr="0012514B">
              <w:t>32</w:t>
            </w:r>
          </w:p>
        </w:tc>
        <w:tc>
          <w:tcPr>
            <w:tcW w:w="458" w:type="pct"/>
            <w:vAlign w:val="center"/>
          </w:tcPr>
          <w:p w:rsidR="005979E2" w:rsidRPr="0012514B" w:rsidRDefault="005979E2" w:rsidP="00115EA8">
            <w:pPr>
              <w:pStyle w:val="Eric1"/>
            </w:pPr>
            <w:r w:rsidRPr="0012514B">
              <w:t>3.5</w:t>
            </w:r>
          </w:p>
        </w:tc>
        <w:tc>
          <w:tcPr>
            <w:tcW w:w="591" w:type="pct"/>
            <w:vAlign w:val="center"/>
          </w:tcPr>
          <w:p w:rsidR="005979E2" w:rsidRPr="0012514B" w:rsidRDefault="005979E2" w:rsidP="00115EA8">
            <w:pPr>
              <w:pStyle w:val="Eric1"/>
            </w:pPr>
            <w:r w:rsidRPr="0012514B">
              <w:t>0.57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7</w:t>
            </w:r>
          </w:p>
        </w:tc>
        <w:tc>
          <w:tcPr>
            <w:tcW w:w="1272" w:type="pct"/>
            <w:vAlign w:val="center"/>
          </w:tcPr>
          <w:p w:rsidR="005979E2" w:rsidRPr="0012514B" w:rsidRDefault="005979E2" w:rsidP="00115EA8">
            <w:pPr>
              <w:pStyle w:val="Eric1"/>
            </w:pPr>
            <w:r w:rsidRPr="0012514B">
              <w:t>分系统方案设计</w:t>
            </w:r>
          </w:p>
        </w:tc>
        <w:tc>
          <w:tcPr>
            <w:tcW w:w="610" w:type="pct"/>
            <w:vAlign w:val="center"/>
          </w:tcPr>
          <w:p w:rsidR="005979E2" w:rsidRPr="0012514B" w:rsidRDefault="005979E2" w:rsidP="00115EA8">
            <w:pPr>
              <w:pStyle w:val="Eric1"/>
            </w:pPr>
            <w:r w:rsidRPr="0012514B">
              <w:t>50</w:t>
            </w:r>
          </w:p>
        </w:tc>
        <w:tc>
          <w:tcPr>
            <w:tcW w:w="611" w:type="pct"/>
            <w:vAlign w:val="center"/>
          </w:tcPr>
          <w:p w:rsidR="005979E2" w:rsidRPr="0012514B" w:rsidRDefault="005979E2" w:rsidP="00115EA8">
            <w:pPr>
              <w:pStyle w:val="Eric1"/>
            </w:pPr>
            <w:r w:rsidRPr="0012514B">
              <w:t>40</w:t>
            </w:r>
          </w:p>
        </w:tc>
        <w:tc>
          <w:tcPr>
            <w:tcW w:w="610" w:type="pct"/>
            <w:vAlign w:val="center"/>
          </w:tcPr>
          <w:p w:rsidR="005979E2" w:rsidRPr="0012514B" w:rsidRDefault="005979E2" w:rsidP="00115EA8">
            <w:pPr>
              <w:pStyle w:val="Eric1"/>
            </w:pPr>
            <w:r w:rsidRPr="0012514B">
              <w:t>48</w:t>
            </w:r>
          </w:p>
        </w:tc>
        <w:tc>
          <w:tcPr>
            <w:tcW w:w="611" w:type="pct"/>
            <w:vAlign w:val="center"/>
          </w:tcPr>
          <w:p w:rsidR="005979E2" w:rsidRPr="0012514B" w:rsidRDefault="005979E2" w:rsidP="00115EA8">
            <w:pPr>
              <w:pStyle w:val="Eric1"/>
            </w:pPr>
            <w:r w:rsidRPr="0012514B">
              <w:t>41</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0.50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8</w:t>
            </w:r>
          </w:p>
        </w:tc>
        <w:tc>
          <w:tcPr>
            <w:tcW w:w="1272" w:type="pct"/>
            <w:vAlign w:val="center"/>
          </w:tcPr>
          <w:p w:rsidR="005979E2" w:rsidRPr="0012514B" w:rsidRDefault="005979E2" w:rsidP="00115EA8">
            <w:pPr>
              <w:pStyle w:val="Eric1"/>
            </w:pPr>
            <w:r w:rsidRPr="0012514B">
              <w:t>内部评审</w:t>
            </w:r>
          </w:p>
        </w:tc>
        <w:tc>
          <w:tcPr>
            <w:tcW w:w="610" w:type="pct"/>
            <w:vAlign w:val="center"/>
          </w:tcPr>
          <w:p w:rsidR="005979E2" w:rsidRPr="0012514B" w:rsidRDefault="005979E2" w:rsidP="00115EA8">
            <w:pPr>
              <w:pStyle w:val="Eric1"/>
            </w:pPr>
            <w:r w:rsidRPr="0012514B">
              <w:t>12</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9</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9</w:t>
            </w:r>
          </w:p>
        </w:tc>
        <w:tc>
          <w:tcPr>
            <w:tcW w:w="1272" w:type="pct"/>
            <w:vAlign w:val="center"/>
          </w:tcPr>
          <w:p w:rsidR="005979E2" w:rsidRPr="0012514B" w:rsidRDefault="005979E2" w:rsidP="00115EA8">
            <w:pPr>
              <w:pStyle w:val="Eric1"/>
            </w:pPr>
            <w:r w:rsidRPr="0012514B">
              <w:t>外部评审</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10</w:t>
            </w:r>
          </w:p>
        </w:tc>
        <w:tc>
          <w:tcPr>
            <w:tcW w:w="1272" w:type="pct"/>
            <w:vAlign w:val="center"/>
          </w:tcPr>
          <w:p w:rsidR="005979E2" w:rsidRPr="0012514B" w:rsidRDefault="005979E2" w:rsidP="00115EA8">
            <w:pPr>
              <w:pStyle w:val="Eric1"/>
            </w:pPr>
            <w:r w:rsidRPr="0012514B">
              <w:t>组件设计、投产</w:t>
            </w:r>
          </w:p>
        </w:tc>
        <w:tc>
          <w:tcPr>
            <w:tcW w:w="610" w:type="pct"/>
            <w:vAlign w:val="center"/>
          </w:tcPr>
          <w:p w:rsidR="005979E2" w:rsidRPr="0012514B" w:rsidRDefault="005979E2" w:rsidP="00115EA8">
            <w:pPr>
              <w:pStyle w:val="Eric1"/>
            </w:pPr>
            <w:r w:rsidRPr="0012514B">
              <w:t>20</w:t>
            </w:r>
          </w:p>
        </w:tc>
        <w:tc>
          <w:tcPr>
            <w:tcW w:w="611" w:type="pct"/>
            <w:vAlign w:val="center"/>
          </w:tcPr>
          <w:p w:rsidR="005979E2" w:rsidRPr="0012514B" w:rsidRDefault="005979E2" w:rsidP="00115EA8">
            <w:pPr>
              <w:pStyle w:val="Eric1"/>
            </w:pPr>
            <w:r w:rsidRPr="0012514B">
              <w:t>25</w:t>
            </w:r>
          </w:p>
        </w:tc>
        <w:tc>
          <w:tcPr>
            <w:tcW w:w="610" w:type="pct"/>
            <w:vAlign w:val="center"/>
          </w:tcPr>
          <w:p w:rsidR="005979E2" w:rsidRPr="0012514B" w:rsidRDefault="005979E2" w:rsidP="00115EA8">
            <w:pPr>
              <w:pStyle w:val="Eric1"/>
            </w:pPr>
            <w:r w:rsidRPr="0012514B">
              <w:t>19</w:t>
            </w:r>
          </w:p>
        </w:tc>
        <w:tc>
          <w:tcPr>
            <w:tcW w:w="611" w:type="pct"/>
            <w:vAlign w:val="center"/>
          </w:tcPr>
          <w:p w:rsidR="005979E2" w:rsidRPr="0012514B" w:rsidRDefault="005979E2" w:rsidP="00115EA8">
            <w:pPr>
              <w:pStyle w:val="Eric1"/>
            </w:pPr>
            <w:r w:rsidRPr="0012514B">
              <w:t>28</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3.00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11</w:t>
            </w:r>
          </w:p>
        </w:tc>
        <w:tc>
          <w:tcPr>
            <w:tcW w:w="1272" w:type="pct"/>
            <w:vAlign w:val="center"/>
          </w:tcPr>
          <w:p w:rsidR="005979E2" w:rsidRPr="0012514B" w:rsidRDefault="005979E2" w:rsidP="00115EA8">
            <w:pPr>
              <w:pStyle w:val="Eric1"/>
            </w:pPr>
            <w:r w:rsidRPr="0012514B">
              <w:t>外包件协议、合同签订</w:t>
            </w:r>
          </w:p>
        </w:tc>
        <w:tc>
          <w:tcPr>
            <w:tcW w:w="610" w:type="pct"/>
            <w:vAlign w:val="center"/>
          </w:tcPr>
          <w:p w:rsidR="005979E2" w:rsidRPr="0012514B" w:rsidRDefault="005979E2" w:rsidP="00115EA8">
            <w:pPr>
              <w:pStyle w:val="Eric1"/>
            </w:pPr>
            <w:r w:rsidRPr="0012514B">
              <w:t>15</w:t>
            </w:r>
          </w:p>
        </w:tc>
        <w:tc>
          <w:tcPr>
            <w:tcW w:w="611" w:type="pct"/>
            <w:vAlign w:val="center"/>
          </w:tcPr>
          <w:p w:rsidR="005979E2" w:rsidRPr="0012514B" w:rsidRDefault="005979E2" w:rsidP="00115EA8">
            <w:pPr>
              <w:pStyle w:val="Eric1"/>
            </w:pPr>
            <w:r w:rsidRPr="0012514B">
              <w:t>20</w:t>
            </w:r>
          </w:p>
        </w:tc>
        <w:tc>
          <w:tcPr>
            <w:tcW w:w="610" w:type="pct"/>
            <w:vAlign w:val="center"/>
          </w:tcPr>
          <w:p w:rsidR="005979E2" w:rsidRPr="0012514B" w:rsidRDefault="005979E2" w:rsidP="00115EA8">
            <w:pPr>
              <w:pStyle w:val="Eric1"/>
            </w:pPr>
            <w:r w:rsidRPr="0012514B">
              <w:t>14</w:t>
            </w:r>
          </w:p>
        </w:tc>
        <w:tc>
          <w:tcPr>
            <w:tcW w:w="611" w:type="pct"/>
            <w:vAlign w:val="center"/>
          </w:tcPr>
          <w:p w:rsidR="005979E2" w:rsidRPr="0012514B" w:rsidRDefault="005979E2" w:rsidP="00115EA8">
            <w:pPr>
              <w:pStyle w:val="Eric1"/>
            </w:pPr>
            <w:r w:rsidRPr="0012514B">
              <w:t>25</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5.00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12</w:t>
            </w:r>
          </w:p>
        </w:tc>
        <w:tc>
          <w:tcPr>
            <w:tcW w:w="1272" w:type="pct"/>
            <w:vAlign w:val="center"/>
          </w:tcPr>
          <w:p w:rsidR="005979E2" w:rsidRPr="0012514B" w:rsidRDefault="005979E2" w:rsidP="00115EA8">
            <w:pPr>
              <w:pStyle w:val="Eric1"/>
            </w:pPr>
            <w:r w:rsidRPr="0012514B">
              <w:t>物资采购</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40</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48</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4.00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13</w:t>
            </w:r>
          </w:p>
        </w:tc>
        <w:tc>
          <w:tcPr>
            <w:tcW w:w="1272" w:type="pct"/>
            <w:vAlign w:val="center"/>
          </w:tcPr>
          <w:p w:rsidR="005979E2" w:rsidRPr="0012514B" w:rsidRDefault="005979E2" w:rsidP="00115EA8">
            <w:pPr>
              <w:pStyle w:val="Eric1"/>
            </w:pPr>
            <w:r w:rsidRPr="0012514B">
              <w:t>配套设备投产、外包</w:t>
            </w:r>
          </w:p>
        </w:tc>
        <w:tc>
          <w:tcPr>
            <w:tcW w:w="610" w:type="pct"/>
            <w:vAlign w:val="center"/>
          </w:tcPr>
          <w:p w:rsidR="005979E2" w:rsidRPr="0012514B" w:rsidRDefault="005979E2" w:rsidP="00115EA8">
            <w:pPr>
              <w:pStyle w:val="Eric1"/>
            </w:pPr>
            <w:r w:rsidRPr="0012514B">
              <w:t>15</w:t>
            </w:r>
          </w:p>
        </w:tc>
        <w:tc>
          <w:tcPr>
            <w:tcW w:w="611" w:type="pct"/>
            <w:vAlign w:val="center"/>
          </w:tcPr>
          <w:p w:rsidR="005979E2" w:rsidRPr="0012514B" w:rsidRDefault="005979E2" w:rsidP="00115EA8">
            <w:pPr>
              <w:pStyle w:val="Eric1"/>
            </w:pPr>
            <w:r w:rsidRPr="0012514B">
              <w:t>30</w:t>
            </w:r>
          </w:p>
        </w:tc>
        <w:tc>
          <w:tcPr>
            <w:tcW w:w="610" w:type="pct"/>
            <w:vAlign w:val="center"/>
          </w:tcPr>
          <w:p w:rsidR="005979E2" w:rsidRPr="0012514B" w:rsidRDefault="005979E2" w:rsidP="00115EA8">
            <w:pPr>
              <w:pStyle w:val="Eric1"/>
            </w:pPr>
            <w:r w:rsidRPr="0012514B">
              <w:t>13</w:t>
            </w:r>
          </w:p>
        </w:tc>
        <w:tc>
          <w:tcPr>
            <w:tcW w:w="611" w:type="pct"/>
            <w:vAlign w:val="center"/>
          </w:tcPr>
          <w:p w:rsidR="005979E2" w:rsidRPr="0012514B" w:rsidRDefault="005979E2" w:rsidP="00115EA8">
            <w:pPr>
              <w:pStyle w:val="Eric1"/>
            </w:pPr>
            <w:r w:rsidRPr="0012514B">
              <w:t>35</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2.50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14</w:t>
            </w:r>
          </w:p>
        </w:tc>
        <w:tc>
          <w:tcPr>
            <w:tcW w:w="1272" w:type="pct"/>
            <w:vAlign w:val="center"/>
          </w:tcPr>
          <w:p w:rsidR="005979E2" w:rsidRPr="0012514B" w:rsidRDefault="005979E2" w:rsidP="00115EA8">
            <w:pPr>
              <w:pStyle w:val="Eric1"/>
            </w:pPr>
            <w:r w:rsidRPr="0012514B">
              <w:t>软件研制</w:t>
            </w:r>
          </w:p>
        </w:tc>
        <w:tc>
          <w:tcPr>
            <w:tcW w:w="610" w:type="pct"/>
            <w:vAlign w:val="center"/>
          </w:tcPr>
          <w:p w:rsidR="005979E2" w:rsidRPr="0012514B" w:rsidRDefault="005979E2" w:rsidP="00115EA8">
            <w:pPr>
              <w:pStyle w:val="Eric1"/>
            </w:pPr>
            <w:r w:rsidRPr="0012514B">
              <w:t>35</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32</w:t>
            </w:r>
          </w:p>
        </w:tc>
        <w:tc>
          <w:tcPr>
            <w:tcW w:w="611" w:type="pct"/>
            <w:vAlign w:val="center"/>
          </w:tcPr>
          <w:p w:rsidR="005979E2" w:rsidRPr="0012514B" w:rsidRDefault="005979E2" w:rsidP="00115EA8">
            <w:pPr>
              <w:pStyle w:val="Eric1"/>
            </w:pPr>
            <w:r w:rsidRPr="0012514B">
              <w:t>15</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1.67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15</w:t>
            </w:r>
          </w:p>
        </w:tc>
        <w:tc>
          <w:tcPr>
            <w:tcW w:w="1272" w:type="pct"/>
            <w:vAlign w:val="center"/>
          </w:tcPr>
          <w:p w:rsidR="005979E2" w:rsidRPr="0012514B" w:rsidRDefault="005979E2" w:rsidP="00115EA8">
            <w:pPr>
              <w:pStyle w:val="Eric1"/>
            </w:pPr>
            <w:r w:rsidRPr="0012514B">
              <w:t>零部件加工</w:t>
            </w:r>
          </w:p>
        </w:tc>
        <w:tc>
          <w:tcPr>
            <w:tcW w:w="610" w:type="pct"/>
            <w:vAlign w:val="center"/>
          </w:tcPr>
          <w:p w:rsidR="005979E2" w:rsidRPr="0012514B" w:rsidRDefault="005979E2" w:rsidP="00115EA8">
            <w:pPr>
              <w:pStyle w:val="Eric1"/>
            </w:pPr>
            <w:r w:rsidRPr="0012514B">
              <w:t>20</w:t>
            </w:r>
          </w:p>
        </w:tc>
        <w:tc>
          <w:tcPr>
            <w:tcW w:w="611" w:type="pct"/>
            <w:vAlign w:val="center"/>
          </w:tcPr>
          <w:p w:rsidR="005979E2" w:rsidRPr="0012514B" w:rsidRDefault="005979E2" w:rsidP="00115EA8">
            <w:pPr>
              <w:pStyle w:val="Eric1"/>
            </w:pPr>
            <w:r w:rsidRPr="0012514B">
              <w:t>20</w:t>
            </w:r>
          </w:p>
        </w:tc>
        <w:tc>
          <w:tcPr>
            <w:tcW w:w="610" w:type="pct"/>
            <w:vAlign w:val="center"/>
          </w:tcPr>
          <w:p w:rsidR="005979E2" w:rsidRPr="0012514B" w:rsidRDefault="005979E2" w:rsidP="00115EA8">
            <w:pPr>
              <w:pStyle w:val="Eric1"/>
            </w:pPr>
            <w:r w:rsidRPr="0012514B">
              <w:t>18</w:t>
            </w:r>
          </w:p>
        </w:tc>
        <w:tc>
          <w:tcPr>
            <w:tcW w:w="611" w:type="pct"/>
            <w:vAlign w:val="center"/>
          </w:tcPr>
          <w:p w:rsidR="005979E2" w:rsidRPr="0012514B" w:rsidRDefault="005979E2" w:rsidP="00115EA8">
            <w:pPr>
              <w:pStyle w:val="Eric1"/>
            </w:pPr>
            <w:r w:rsidRPr="0012514B">
              <w:t>24</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2.00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16</w:t>
            </w:r>
          </w:p>
        </w:tc>
        <w:tc>
          <w:tcPr>
            <w:tcW w:w="1272" w:type="pct"/>
            <w:vAlign w:val="center"/>
          </w:tcPr>
          <w:p w:rsidR="005979E2" w:rsidRPr="0012514B" w:rsidRDefault="005979E2" w:rsidP="00115EA8">
            <w:pPr>
              <w:pStyle w:val="Eric1"/>
            </w:pPr>
            <w:r w:rsidRPr="0012514B">
              <w:t>物资到货配套</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7</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17</w:t>
            </w:r>
          </w:p>
        </w:tc>
        <w:tc>
          <w:tcPr>
            <w:tcW w:w="1272" w:type="pct"/>
            <w:vAlign w:val="center"/>
          </w:tcPr>
          <w:p w:rsidR="005979E2" w:rsidRPr="0012514B" w:rsidRDefault="005979E2" w:rsidP="00115EA8">
            <w:pPr>
              <w:pStyle w:val="Eric1"/>
            </w:pPr>
            <w:r w:rsidRPr="0012514B">
              <w:t>组件装配</w:t>
            </w:r>
          </w:p>
        </w:tc>
        <w:tc>
          <w:tcPr>
            <w:tcW w:w="610" w:type="pct"/>
            <w:vAlign w:val="center"/>
          </w:tcPr>
          <w:p w:rsidR="005979E2" w:rsidRPr="0012514B" w:rsidRDefault="005979E2" w:rsidP="00115EA8">
            <w:pPr>
              <w:pStyle w:val="Eric1"/>
            </w:pPr>
            <w:r w:rsidRPr="0012514B">
              <w:t>25</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22</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18</w:t>
            </w:r>
          </w:p>
        </w:tc>
        <w:tc>
          <w:tcPr>
            <w:tcW w:w="1272" w:type="pct"/>
            <w:vAlign w:val="center"/>
          </w:tcPr>
          <w:p w:rsidR="005979E2" w:rsidRPr="0012514B" w:rsidRDefault="005979E2" w:rsidP="00115EA8">
            <w:pPr>
              <w:pStyle w:val="Eric1"/>
            </w:pPr>
            <w:r w:rsidRPr="0012514B">
              <w:t>功能调试</w:t>
            </w:r>
          </w:p>
        </w:tc>
        <w:tc>
          <w:tcPr>
            <w:tcW w:w="610" w:type="pct"/>
            <w:vAlign w:val="center"/>
          </w:tcPr>
          <w:p w:rsidR="005979E2" w:rsidRPr="0012514B" w:rsidRDefault="005979E2" w:rsidP="00115EA8">
            <w:pPr>
              <w:pStyle w:val="Eric1"/>
            </w:pPr>
            <w:r w:rsidRPr="0012514B">
              <w:t>5</w:t>
            </w:r>
          </w:p>
        </w:tc>
        <w:tc>
          <w:tcPr>
            <w:tcW w:w="611" w:type="pct"/>
            <w:vAlign w:val="center"/>
          </w:tcPr>
          <w:p w:rsidR="005979E2" w:rsidRPr="0012514B" w:rsidRDefault="005979E2" w:rsidP="00115EA8">
            <w:pPr>
              <w:pStyle w:val="Eric1"/>
            </w:pPr>
            <w:r w:rsidRPr="0012514B">
              <w:t>8</w:t>
            </w:r>
          </w:p>
        </w:tc>
        <w:tc>
          <w:tcPr>
            <w:tcW w:w="610" w:type="pct"/>
            <w:vAlign w:val="center"/>
          </w:tcPr>
          <w:p w:rsidR="005979E2" w:rsidRPr="0012514B" w:rsidRDefault="005979E2" w:rsidP="00115EA8">
            <w:pPr>
              <w:pStyle w:val="Eric1"/>
            </w:pPr>
            <w:r w:rsidRPr="0012514B">
              <w:t>3</w:t>
            </w:r>
          </w:p>
        </w:tc>
        <w:tc>
          <w:tcPr>
            <w:tcW w:w="611" w:type="pct"/>
            <w:vAlign w:val="center"/>
          </w:tcPr>
          <w:p w:rsidR="005979E2" w:rsidRPr="0012514B" w:rsidRDefault="005979E2" w:rsidP="00115EA8">
            <w:pPr>
              <w:pStyle w:val="Eric1"/>
            </w:pPr>
            <w:r w:rsidRPr="0012514B">
              <w:t>9</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0.50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19</w:t>
            </w:r>
          </w:p>
        </w:tc>
        <w:tc>
          <w:tcPr>
            <w:tcW w:w="1272" w:type="pct"/>
            <w:vAlign w:val="center"/>
          </w:tcPr>
          <w:p w:rsidR="005979E2" w:rsidRPr="0012514B" w:rsidRDefault="005979E2" w:rsidP="00115EA8">
            <w:pPr>
              <w:pStyle w:val="Eric1"/>
            </w:pPr>
            <w:r w:rsidRPr="0012514B">
              <w:t>性能调试</w:t>
            </w:r>
          </w:p>
        </w:tc>
        <w:tc>
          <w:tcPr>
            <w:tcW w:w="610" w:type="pct"/>
            <w:vAlign w:val="center"/>
          </w:tcPr>
          <w:p w:rsidR="005979E2" w:rsidRPr="0012514B" w:rsidRDefault="005979E2" w:rsidP="00115EA8">
            <w:pPr>
              <w:pStyle w:val="Eric1"/>
            </w:pPr>
            <w:r w:rsidRPr="0012514B">
              <w:t>9.5</w:t>
            </w:r>
          </w:p>
        </w:tc>
        <w:tc>
          <w:tcPr>
            <w:tcW w:w="611" w:type="pct"/>
            <w:vAlign w:val="center"/>
          </w:tcPr>
          <w:p w:rsidR="005979E2" w:rsidRPr="0012514B" w:rsidRDefault="005979E2" w:rsidP="00115EA8">
            <w:pPr>
              <w:pStyle w:val="Eric1"/>
            </w:pPr>
            <w:r w:rsidRPr="0012514B">
              <w:t>8</w:t>
            </w:r>
          </w:p>
        </w:tc>
        <w:tc>
          <w:tcPr>
            <w:tcW w:w="610" w:type="pct"/>
            <w:vAlign w:val="center"/>
          </w:tcPr>
          <w:p w:rsidR="005979E2" w:rsidRPr="0012514B" w:rsidRDefault="005979E2" w:rsidP="00115EA8">
            <w:pPr>
              <w:pStyle w:val="Eric1"/>
            </w:pPr>
            <w:r w:rsidRPr="0012514B">
              <w:t>6.5</w:t>
            </w:r>
          </w:p>
        </w:tc>
        <w:tc>
          <w:tcPr>
            <w:tcW w:w="611" w:type="pct"/>
            <w:vAlign w:val="center"/>
          </w:tcPr>
          <w:p w:rsidR="005979E2" w:rsidRPr="0012514B" w:rsidRDefault="005979E2" w:rsidP="00115EA8">
            <w:pPr>
              <w:pStyle w:val="Eric1"/>
            </w:pPr>
            <w:r w:rsidRPr="0012514B">
              <w:t>10</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20</w:t>
            </w:r>
          </w:p>
        </w:tc>
        <w:tc>
          <w:tcPr>
            <w:tcW w:w="1272" w:type="pct"/>
            <w:vAlign w:val="center"/>
          </w:tcPr>
          <w:p w:rsidR="005979E2" w:rsidRPr="0012514B" w:rsidRDefault="005979E2" w:rsidP="00115EA8">
            <w:pPr>
              <w:pStyle w:val="Eric1"/>
            </w:pPr>
            <w:r w:rsidRPr="0012514B">
              <w:t>性能测试</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8</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10</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21</w:t>
            </w:r>
          </w:p>
        </w:tc>
        <w:tc>
          <w:tcPr>
            <w:tcW w:w="1272" w:type="pct"/>
            <w:vAlign w:val="center"/>
          </w:tcPr>
          <w:p w:rsidR="005979E2" w:rsidRPr="0012514B" w:rsidRDefault="005979E2" w:rsidP="00115EA8">
            <w:pPr>
              <w:pStyle w:val="Eric1"/>
            </w:pPr>
            <w:r w:rsidRPr="0012514B">
              <w:t>验收</w:t>
            </w:r>
          </w:p>
        </w:tc>
        <w:tc>
          <w:tcPr>
            <w:tcW w:w="610" w:type="pct"/>
            <w:vAlign w:val="center"/>
          </w:tcPr>
          <w:p w:rsidR="005979E2" w:rsidRPr="0012514B" w:rsidRDefault="005979E2" w:rsidP="00115EA8">
            <w:pPr>
              <w:pStyle w:val="Eric1"/>
            </w:pPr>
            <w:r w:rsidRPr="0012514B">
              <w:t>3</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2</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2.00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22</w:t>
            </w:r>
          </w:p>
        </w:tc>
        <w:tc>
          <w:tcPr>
            <w:tcW w:w="1272" w:type="pct"/>
            <w:vAlign w:val="center"/>
          </w:tcPr>
          <w:p w:rsidR="005979E2" w:rsidRPr="0012514B" w:rsidRDefault="005979E2" w:rsidP="00115EA8">
            <w:pPr>
              <w:pStyle w:val="Eric1"/>
            </w:pPr>
            <w:r w:rsidRPr="0012514B">
              <w:t>试验室联试</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23</w:t>
            </w:r>
          </w:p>
        </w:tc>
        <w:tc>
          <w:tcPr>
            <w:tcW w:w="1272" w:type="pct"/>
            <w:vAlign w:val="center"/>
          </w:tcPr>
          <w:p w:rsidR="005979E2" w:rsidRPr="0012514B" w:rsidRDefault="005979E2" w:rsidP="00115EA8">
            <w:pPr>
              <w:pStyle w:val="Eric1"/>
            </w:pPr>
            <w:r w:rsidRPr="0012514B">
              <w:t>装机联试</w:t>
            </w:r>
          </w:p>
        </w:tc>
        <w:tc>
          <w:tcPr>
            <w:tcW w:w="610" w:type="pct"/>
            <w:vAlign w:val="center"/>
          </w:tcPr>
          <w:p w:rsidR="005979E2" w:rsidRPr="0012514B" w:rsidRDefault="005979E2" w:rsidP="00115EA8">
            <w:pPr>
              <w:pStyle w:val="Eric1"/>
            </w:pPr>
            <w:r w:rsidRPr="0012514B">
              <w:t>15</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13</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1.00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24</w:t>
            </w:r>
          </w:p>
        </w:tc>
        <w:tc>
          <w:tcPr>
            <w:tcW w:w="1272" w:type="pct"/>
            <w:vAlign w:val="center"/>
          </w:tcPr>
          <w:p w:rsidR="005979E2" w:rsidRPr="0012514B" w:rsidRDefault="005979E2" w:rsidP="00115EA8">
            <w:pPr>
              <w:pStyle w:val="Eric1"/>
            </w:pPr>
            <w:r w:rsidRPr="0012514B">
              <w:t>调整试飞验证</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6</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0.50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25</w:t>
            </w:r>
          </w:p>
        </w:tc>
        <w:tc>
          <w:tcPr>
            <w:tcW w:w="1272" w:type="pct"/>
            <w:vAlign w:val="center"/>
          </w:tcPr>
          <w:p w:rsidR="005979E2" w:rsidRPr="0012514B" w:rsidRDefault="005979E2" w:rsidP="00115EA8">
            <w:pPr>
              <w:pStyle w:val="Eric1"/>
            </w:pPr>
            <w:r w:rsidRPr="0012514B">
              <w:t>软件测评</w:t>
            </w:r>
          </w:p>
        </w:tc>
        <w:tc>
          <w:tcPr>
            <w:tcW w:w="610" w:type="pct"/>
            <w:vAlign w:val="center"/>
          </w:tcPr>
          <w:p w:rsidR="005979E2" w:rsidRPr="0012514B" w:rsidRDefault="005979E2" w:rsidP="00115EA8">
            <w:pPr>
              <w:pStyle w:val="Eric1"/>
            </w:pPr>
            <w:r w:rsidRPr="0012514B">
              <w:t>14.5</w:t>
            </w:r>
          </w:p>
        </w:tc>
        <w:tc>
          <w:tcPr>
            <w:tcW w:w="611" w:type="pct"/>
            <w:vAlign w:val="center"/>
          </w:tcPr>
          <w:p w:rsidR="005979E2" w:rsidRPr="0012514B" w:rsidRDefault="005979E2" w:rsidP="00115EA8">
            <w:pPr>
              <w:pStyle w:val="Eric1"/>
            </w:pPr>
            <w:r w:rsidRPr="0012514B">
              <w:t>5</w:t>
            </w:r>
          </w:p>
        </w:tc>
        <w:tc>
          <w:tcPr>
            <w:tcW w:w="610" w:type="pct"/>
            <w:vAlign w:val="center"/>
          </w:tcPr>
          <w:p w:rsidR="005979E2" w:rsidRPr="0012514B" w:rsidRDefault="005979E2" w:rsidP="00115EA8">
            <w:pPr>
              <w:pStyle w:val="Eric1"/>
            </w:pPr>
            <w:r w:rsidRPr="0012514B">
              <w:t>11</w:t>
            </w:r>
          </w:p>
        </w:tc>
        <w:tc>
          <w:tcPr>
            <w:tcW w:w="611" w:type="pct"/>
            <w:vAlign w:val="center"/>
          </w:tcPr>
          <w:p w:rsidR="005979E2" w:rsidRPr="0012514B" w:rsidRDefault="005979E2" w:rsidP="00115EA8">
            <w:pPr>
              <w:pStyle w:val="Eric1"/>
            </w:pPr>
            <w:r w:rsidRPr="0012514B">
              <w:t>7</w:t>
            </w:r>
          </w:p>
        </w:tc>
        <w:tc>
          <w:tcPr>
            <w:tcW w:w="458" w:type="pct"/>
            <w:vAlign w:val="center"/>
          </w:tcPr>
          <w:p w:rsidR="005979E2" w:rsidRPr="0012514B" w:rsidRDefault="005979E2" w:rsidP="00115EA8">
            <w:pPr>
              <w:pStyle w:val="Eric1"/>
            </w:pPr>
            <w:r w:rsidRPr="0012514B">
              <w:t>3.5</w:t>
            </w:r>
          </w:p>
        </w:tc>
        <w:tc>
          <w:tcPr>
            <w:tcW w:w="591" w:type="pct"/>
            <w:vAlign w:val="center"/>
          </w:tcPr>
          <w:p w:rsidR="005979E2" w:rsidRPr="0012514B" w:rsidRDefault="005979E2" w:rsidP="00115EA8">
            <w:pPr>
              <w:pStyle w:val="Eric1"/>
            </w:pPr>
            <w:r w:rsidRPr="0012514B">
              <w:t>0.57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26</w:t>
            </w:r>
          </w:p>
        </w:tc>
        <w:tc>
          <w:tcPr>
            <w:tcW w:w="1272" w:type="pct"/>
            <w:vAlign w:val="center"/>
          </w:tcPr>
          <w:p w:rsidR="005979E2" w:rsidRPr="0012514B" w:rsidRDefault="005979E2" w:rsidP="00115EA8">
            <w:pPr>
              <w:pStyle w:val="Eric1"/>
            </w:pPr>
            <w:r w:rsidRPr="0012514B">
              <w:t>地面试验</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7</w:t>
            </w:r>
          </w:p>
        </w:tc>
        <w:tc>
          <w:tcPr>
            <w:tcW w:w="611" w:type="pct"/>
            <w:vAlign w:val="center"/>
          </w:tcPr>
          <w:p w:rsidR="005979E2" w:rsidRPr="0012514B" w:rsidRDefault="005979E2" w:rsidP="00115EA8">
            <w:pPr>
              <w:pStyle w:val="Eric1"/>
            </w:pPr>
            <w:r w:rsidRPr="0012514B">
              <w:t>12</w:t>
            </w:r>
          </w:p>
        </w:tc>
        <w:tc>
          <w:tcPr>
            <w:tcW w:w="458" w:type="pct"/>
            <w:vAlign w:val="center"/>
          </w:tcPr>
          <w:p w:rsidR="005979E2" w:rsidRPr="0012514B" w:rsidRDefault="005979E2" w:rsidP="00115EA8">
            <w:pPr>
              <w:pStyle w:val="Eric1"/>
            </w:pPr>
            <w:r w:rsidRPr="0012514B">
              <w:t>3</w:t>
            </w:r>
          </w:p>
        </w:tc>
        <w:tc>
          <w:tcPr>
            <w:tcW w:w="591" w:type="pct"/>
            <w:vAlign w:val="center"/>
          </w:tcPr>
          <w:p w:rsidR="005979E2" w:rsidRPr="0012514B" w:rsidRDefault="005979E2" w:rsidP="00115EA8">
            <w:pPr>
              <w:pStyle w:val="Eric1"/>
            </w:pPr>
            <w:r w:rsidRPr="0012514B">
              <w:t>0.67</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27</w:t>
            </w:r>
          </w:p>
        </w:tc>
        <w:tc>
          <w:tcPr>
            <w:tcW w:w="1272" w:type="pct"/>
            <w:vAlign w:val="center"/>
          </w:tcPr>
          <w:p w:rsidR="005979E2" w:rsidRPr="0012514B" w:rsidRDefault="005979E2" w:rsidP="00115EA8">
            <w:pPr>
              <w:pStyle w:val="Eric1"/>
            </w:pPr>
            <w:r w:rsidRPr="0012514B">
              <w:t>可靠性试验</w:t>
            </w:r>
          </w:p>
        </w:tc>
        <w:tc>
          <w:tcPr>
            <w:tcW w:w="610" w:type="pct"/>
            <w:vAlign w:val="center"/>
          </w:tcPr>
          <w:p w:rsidR="005979E2" w:rsidRPr="0012514B" w:rsidRDefault="005979E2" w:rsidP="00115EA8">
            <w:pPr>
              <w:pStyle w:val="Eric1"/>
            </w:pPr>
            <w:r w:rsidRPr="0012514B">
              <w:t>10</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8</w:t>
            </w:r>
          </w:p>
        </w:tc>
        <w:tc>
          <w:tcPr>
            <w:tcW w:w="611" w:type="pct"/>
            <w:vAlign w:val="center"/>
          </w:tcPr>
          <w:p w:rsidR="005979E2" w:rsidRPr="0012514B" w:rsidRDefault="005979E2" w:rsidP="00115EA8">
            <w:pPr>
              <w:pStyle w:val="Eric1"/>
            </w:pPr>
            <w:r w:rsidRPr="0012514B">
              <w:t>13</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28</w:t>
            </w:r>
          </w:p>
        </w:tc>
        <w:tc>
          <w:tcPr>
            <w:tcW w:w="1272" w:type="pct"/>
            <w:vAlign w:val="center"/>
          </w:tcPr>
          <w:p w:rsidR="005979E2" w:rsidRPr="0012514B" w:rsidRDefault="005979E2" w:rsidP="00115EA8">
            <w:pPr>
              <w:pStyle w:val="Eric1"/>
            </w:pPr>
            <w:r w:rsidRPr="0012514B">
              <w:t>鉴定试飞</w:t>
            </w:r>
          </w:p>
        </w:tc>
        <w:tc>
          <w:tcPr>
            <w:tcW w:w="610" w:type="pct"/>
            <w:vAlign w:val="center"/>
          </w:tcPr>
          <w:p w:rsidR="005979E2" w:rsidRPr="0012514B" w:rsidRDefault="005979E2" w:rsidP="00115EA8">
            <w:pPr>
              <w:pStyle w:val="Eric1"/>
            </w:pPr>
            <w:r w:rsidRPr="0012514B">
              <w:t>5</w:t>
            </w:r>
          </w:p>
        </w:tc>
        <w:tc>
          <w:tcPr>
            <w:tcW w:w="611" w:type="pct"/>
            <w:vAlign w:val="center"/>
          </w:tcPr>
          <w:p w:rsidR="005979E2" w:rsidRPr="0012514B" w:rsidRDefault="005979E2" w:rsidP="00115EA8">
            <w:pPr>
              <w:pStyle w:val="Eric1"/>
            </w:pPr>
            <w:r w:rsidRPr="0012514B">
              <w:t>15</w:t>
            </w:r>
          </w:p>
        </w:tc>
        <w:tc>
          <w:tcPr>
            <w:tcW w:w="610" w:type="pct"/>
            <w:vAlign w:val="center"/>
          </w:tcPr>
          <w:p w:rsidR="005979E2" w:rsidRPr="0012514B" w:rsidRDefault="005979E2" w:rsidP="00115EA8">
            <w:pPr>
              <w:pStyle w:val="Eric1"/>
            </w:pPr>
            <w:r w:rsidRPr="0012514B">
              <w:t>3</w:t>
            </w:r>
          </w:p>
        </w:tc>
        <w:tc>
          <w:tcPr>
            <w:tcW w:w="611" w:type="pct"/>
            <w:vAlign w:val="center"/>
          </w:tcPr>
          <w:p w:rsidR="005979E2" w:rsidRPr="0012514B" w:rsidRDefault="005979E2" w:rsidP="00115EA8">
            <w:pPr>
              <w:pStyle w:val="Eric1"/>
            </w:pPr>
            <w:r w:rsidRPr="0012514B">
              <w:t>18</w:t>
            </w:r>
          </w:p>
        </w:tc>
        <w:tc>
          <w:tcPr>
            <w:tcW w:w="458" w:type="pct"/>
            <w:vAlign w:val="center"/>
          </w:tcPr>
          <w:p w:rsidR="005979E2" w:rsidRPr="0012514B" w:rsidRDefault="005979E2" w:rsidP="00115EA8">
            <w:pPr>
              <w:pStyle w:val="Eric1"/>
            </w:pPr>
            <w:r w:rsidRPr="0012514B">
              <w:t>2</w:t>
            </w:r>
          </w:p>
        </w:tc>
        <w:tc>
          <w:tcPr>
            <w:tcW w:w="591" w:type="pct"/>
            <w:vAlign w:val="center"/>
          </w:tcPr>
          <w:p w:rsidR="005979E2" w:rsidRPr="0012514B" w:rsidRDefault="005979E2" w:rsidP="00115EA8">
            <w:pPr>
              <w:pStyle w:val="Eric1"/>
            </w:pPr>
            <w:r w:rsidRPr="0012514B">
              <w:t>1.50</w:t>
            </w:r>
          </w:p>
        </w:tc>
      </w:tr>
      <w:tr w:rsidR="00115EA8" w:rsidRPr="0012514B" w:rsidTr="00115EA8">
        <w:trPr>
          <w:trHeight w:hRule="exact" w:val="340"/>
        </w:trPr>
        <w:tc>
          <w:tcPr>
            <w:tcW w:w="237" w:type="pct"/>
            <w:vAlign w:val="center"/>
          </w:tcPr>
          <w:p w:rsidR="005979E2" w:rsidRPr="0012514B" w:rsidRDefault="005979E2" w:rsidP="00115EA8">
            <w:pPr>
              <w:pStyle w:val="Eric1"/>
            </w:pPr>
            <w:r w:rsidRPr="0012514B">
              <w:t>29</w:t>
            </w:r>
          </w:p>
        </w:tc>
        <w:tc>
          <w:tcPr>
            <w:tcW w:w="1272" w:type="pct"/>
            <w:vAlign w:val="center"/>
          </w:tcPr>
          <w:p w:rsidR="005979E2" w:rsidRPr="0012514B" w:rsidRDefault="005979E2" w:rsidP="00115EA8">
            <w:pPr>
              <w:pStyle w:val="Eric1"/>
            </w:pPr>
            <w:r w:rsidRPr="0012514B">
              <w:t>鉴定审查</w:t>
            </w:r>
          </w:p>
        </w:tc>
        <w:tc>
          <w:tcPr>
            <w:tcW w:w="610" w:type="pct"/>
            <w:vAlign w:val="center"/>
          </w:tcPr>
          <w:p w:rsidR="005979E2" w:rsidRPr="0012514B" w:rsidRDefault="005979E2" w:rsidP="00115EA8">
            <w:pPr>
              <w:pStyle w:val="Eric1"/>
            </w:pPr>
            <w:r w:rsidRPr="0012514B">
              <w:t>2</w:t>
            </w:r>
          </w:p>
        </w:tc>
        <w:tc>
          <w:tcPr>
            <w:tcW w:w="611" w:type="pct"/>
            <w:vAlign w:val="center"/>
          </w:tcPr>
          <w:p w:rsidR="005979E2" w:rsidRPr="0012514B" w:rsidRDefault="005979E2" w:rsidP="00115EA8">
            <w:pPr>
              <w:pStyle w:val="Eric1"/>
            </w:pPr>
            <w:r w:rsidRPr="0012514B">
              <w:t>10</w:t>
            </w:r>
          </w:p>
        </w:tc>
        <w:tc>
          <w:tcPr>
            <w:tcW w:w="610" w:type="pct"/>
            <w:vAlign w:val="center"/>
          </w:tcPr>
          <w:p w:rsidR="005979E2" w:rsidRPr="0012514B" w:rsidRDefault="005979E2" w:rsidP="00115EA8">
            <w:pPr>
              <w:pStyle w:val="Eric1"/>
            </w:pPr>
            <w:r w:rsidRPr="0012514B">
              <w:t>1</w:t>
            </w:r>
          </w:p>
        </w:tc>
        <w:tc>
          <w:tcPr>
            <w:tcW w:w="611" w:type="pct"/>
            <w:vAlign w:val="center"/>
          </w:tcPr>
          <w:p w:rsidR="005979E2" w:rsidRPr="0012514B" w:rsidRDefault="005979E2" w:rsidP="00115EA8">
            <w:pPr>
              <w:pStyle w:val="Eric1"/>
            </w:pPr>
            <w:r w:rsidRPr="0012514B">
              <w:t>13</w:t>
            </w:r>
          </w:p>
        </w:tc>
        <w:tc>
          <w:tcPr>
            <w:tcW w:w="458" w:type="pct"/>
            <w:vAlign w:val="center"/>
          </w:tcPr>
          <w:p w:rsidR="005979E2" w:rsidRPr="0012514B" w:rsidRDefault="005979E2" w:rsidP="00115EA8">
            <w:pPr>
              <w:pStyle w:val="Eric1"/>
            </w:pPr>
            <w:r w:rsidRPr="0012514B">
              <w:t>1</w:t>
            </w:r>
          </w:p>
        </w:tc>
        <w:tc>
          <w:tcPr>
            <w:tcW w:w="591" w:type="pct"/>
            <w:vAlign w:val="center"/>
          </w:tcPr>
          <w:p w:rsidR="005979E2" w:rsidRPr="0012514B" w:rsidRDefault="005979E2" w:rsidP="00115EA8">
            <w:pPr>
              <w:pStyle w:val="Eric1"/>
            </w:pPr>
            <w:r w:rsidRPr="0012514B">
              <w:t>3.00</w:t>
            </w:r>
          </w:p>
        </w:tc>
      </w:tr>
    </w:tbl>
    <w:p w:rsidR="00B56E81" w:rsidRPr="00115EA8" w:rsidRDefault="00B56E81" w:rsidP="00115EA8">
      <w:pPr>
        <w:pStyle w:val="Eric"/>
        <w:ind w:firstLine="480"/>
      </w:pPr>
      <w:r w:rsidRPr="00115EA8">
        <w:lastRenderedPageBreak/>
        <w:t>压缩目标工期的完工时间为</w:t>
      </w:r>
      <w:r w:rsidRPr="00115EA8">
        <w:t>201</w:t>
      </w:r>
      <w:r w:rsidR="007C17D8" w:rsidRPr="00115EA8">
        <w:t>5</w:t>
      </w:r>
      <w:r w:rsidRPr="00115EA8">
        <w:t>年</w:t>
      </w:r>
      <w:r w:rsidRPr="00115EA8">
        <w:t>5</w:t>
      </w:r>
      <w:r w:rsidRPr="00115EA8">
        <w:t>月</w:t>
      </w:r>
      <w:r w:rsidRPr="00115EA8">
        <w:t>20</w:t>
      </w:r>
      <w:r w:rsidRPr="00115EA8">
        <w:t>日，目前的完工时间为</w:t>
      </w:r>
      <w:r w:rsidRPr="00115EA8">
        <w:t>201</w:t>
      </w:r>
      <w:r w:rsidR="007C17D8" w:rsidRPr="00115EA8">
        <w:t>5</w:t>
      </w:r>
      <w:r w:rsidRPr="00115EA8">
        <w:t>年</w:t>
      </w:r>
      <w:r w:rsidRPr="00115EA8">
        <w:t>6</w:t>
      </w:r>
      <w:r w:rsidRPr="00115EA8">
        <w:t>月</w:t>
      </w:r>
      <w:r w:rsidRPr="00115EA8">
        <w:t>2</w:t>
      </w:r>
      <w:r w:rsidR="002A0105" w:rsidRPr="00115EA8">
        <w:rPr>
          <w:rFonts w:hint="eastAsia"/>
        </w:rPr>
        <w:t>9</w:t>
      </w:r>
      <w:r w:rsidRPr="00115EA8">
        <w:t>日，故总共需要压缩</w:t>
      </w:r>
      <w:r w:rsidRPr="00115EA8">
        <w:t>3</w:t>
      </w:r>
      <w:r w:rsidR="002A0105" w:rsidRPr="00115EA8">
        <w:rPr>
          <w:rFonts w:hint="eastAsia"/>
        </w:rPr>
        <w:t>9</w:t>
      </w:r>
      <w:r w:rsidRPr="00115EA8">
        <w:t>天。</w:t>
      </w:r>
    </w:p>
    <w:p w:rsidR="00B56E81" w:rsidRPr="00115EA8" w:rsidRDefault="00B56E81" w:rsidP="00115EA8">
      <w:pPr>
        <w:pStyle w:val="Eric"/>
        <w:ind w:firstLine="480"/>
      </w:pPr>
      <w:r w:rsidRPr="00115EA8">
        <w:t>整个项目工期优化过程如下：</w:t>
      </w:r>
    </w:p>
    <w:p w:rsidR="00B56E81" w:rsidRPr="00115EA8" w:rsidRDefault="00B56E81" w:rsidP="00115EA8">
      <w:pPr>
        <w:pStyle w:val="Eric"/>
        <w:ind w:firstLine="480"/>
      </w:pPr>
      <w:r w:rsidRPr="00115EA8">
        <w:t>1</w:t>
      </w:r>
      <w:r w:rsidRPr="00115EA8">
        <w:t>）根据表</w:t>
      </w:r>
      <w:r w:rsidR="009E0E2C" w:rsidRPr="00115EA8">
        <w:t>7</w:t>
      </w:r>
      <w:r w:rsidRPr="00115EA8">
        <w:t>可知，时间费用变化率最小的是标识号为</w:t>
      </w:r>
      <w:r w:rsidRPr="00115EA8">
        <w:t>7</w:t>
      </w:r>
      <w:r w:rsidRPr="00115EA8">
        <w:t>的</w:t>
      </w:r>
      <w:r w:rsidRPr="00115EA8">
        <w:t>“</w:t>
      </w:r>
      <w:r w:rsidRPr="00115EA8">
        <w:t>分系统方案设计</w:t>
      </w:r>
      <w:r w:rsidRPr="00115EA8">
        <w:t>”</w:t>
      </w:r>
      <w:r w:rsidRPr="00115EA8">
        <w:t>工序、标识号为</w:t>
      </w:r>
      <w:r w:rsidRPr="00115EA8">
        <w:t>18</w:t>
      </w:r>
      <w:r w:rsidRPr="00115EA8">
        <w:t>的</w:t>
      </w:r>
      <w:r w:rsidRPr="00115EA8">
        <w:t>“</w:t>
      </w:r>
      <w:r w:rsidRPr="00115EA8">
        <w:t>功能调试</w:t>
      </w:r>
      <w:r w:rsidRPr="00115EA8">
        <w:t>”</w:t>
      </w:r>
      <w:r w:rsidRPr="00115EA8">
        <w:t>工序和标识号为</w:t>
      </w:r>
      <w:r w:rsidRPr="00115EA8">
        <w:t>24</w:t>
      </w:r>
      <w:r w:rsidRPr="00115EA8">
        <w:t>的</w:t>
      </w:r>
      <w:r w:rsidRPr="00115EA8">
        <w:t>“</w:t>
      </w:r>
      <w:r w:rsidRPr="00115EA8">
        <w:t>调整试飞验证</w:t>
      </w:r>
      <w:r w:rsidRPr="00115EA8">
        <w:t>”</w:t>
      </w:r>
      <w:r w:rsidRPr="00115EA8">
        <w:t>工序，时间费用变化率为</w:t>
      </w:r>
      <w:r w:rsidRPr="00115EA8">
        <w:t>0.5</w:t>
      </w:r>
      <w:r w:rsidRPr="00115EA8">
        <w:t>万元</w:t>
      </w:r>
      <w:r w:rsidRPr="00115EA8">
        <w:t>/</w:t>
      </w:r>
      <w:r w:rsidRPr="00115EA8">
        <w:t>天，可压缩工期一共是</w:t>
      </w:r>
      <w:r w:rsidRPr="00115EA8">
        <w:t>6</w:t>
      </w:r>
      <w:r w:rsidRPr="00115EA8">
        <w:t>工作日，在网络计划图上对该工序的工期压缩，关键路径和逻辑关系不变，在</w:t>
      </w:r>
      <w:r w:rsidRPr="00115EA8">
        <w:t>Microsoft Project</w:t>
      </w:r>
      <w:r w:rsidRPr="00115EA8">
        <w:t>软件上调整对应的工序工期，结果如图</w:t>
      </w:r>
      <w:r w:rsidR="009E0E2C" w:rsidRPr="00115EA8">
        <w:t>2</w:t>
      </w:r>
      <w:r w:rsidR="008E763A">
        <w:rPr>
          <w:rFonts w:hint="eastAsia"/>
        </w:rPr>
        <w:t>5</w:t>
      </w:r>
      <w:r w:rsidRPr="00115EA8">
        <w:t>所示。</w:t>
      </w:r>
    </w:p>
    <w:p w:rsidR="00B56E81" w:rsidRPr="0012514B" w:rsidRDefault="00AE3F7C" w:rsidP="00115EA8">
      <w:pPr>
        <w:pStyle w:val="Eric2"/>
      </w:pPr>
      <w:r>
        <w:rPr>
          <w:noProof/>
        </w:rPr>
        <w:drawing>
          <wp:inline distT="0" distB="0" distL="0" distR="0">
            <wp:extent cx="5760720" cy="5324475"/>
            <wp:effectExtent l="19050" t="0" r="0" b="0"/>
            <wp:docPr id="6" name="图片 5" descr="第一轮时间费用调整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一轮时间费用调整表.jpg"/>
                    <pic:cNvPicPr/>
                  </pic:nvPicPr>
                  <pic:blipFill>
                    <a:blip r:embed="rId80"/>
                    <a:stretch>
                      <a:fillRect/>
                    </a:stretch>
                  </pic:blipFill>
                  <pic:spPr>
                    <a:xfrm>
                      <a:off x="0" y="0"/>
                      <a:ext cx="5760720" cy="5324475"/>
                    </a:xfrm>
                    <a:prstGeom prst="rect">
                      <a:avLst/>
                    </a:prstGeom>
                  </pic:spPr>
                </pic:pic>
              </a:graphicData>
            </a:graphic>
          </wp:inline>
        </w:drawing>
      </w:r>
    </w:p>
    <w:p w:rsidR="0049043F" w:rsidRPr="0012514B" w:rsidRDefault="00B56E81" w:rsidP="00115EA8">
      <w:pPr>
        <w:pStyle w:val="Eric2"/>
      </w:pPr>
      <w:r w:rsidRPr="00AE3F7C">
        <w:t>图</w:t>
      </w:r>
      <w:r w:rsidR="009E0E2C" w:rsidRPr="00AE3F7C">
        <w:t>2</w:t>
      </w:r>
      <w:r w:rsidR="008E763A">
        <w:rPr>
          <w:rFonts w:hint="eastAsia"/>
        </w:rPr>
        <w:t>5</w:t>
      </w:r>
      <w:r w:rsidR="006E5136" w:rsidRPr="00AE3F7C">
        <w:t xml:space="preserve">  </w:t>
      </w:r>
      <w:r w:rsidRPr="00AE3F7C">
        <w:t>第一轮时间费用调整表</w:t>
      </w:r>
    </w:p>
    <w:p w:rsidR="00B56E81" w:rsidRPr="0012514B" w:rsidRDefault="00B56E81" w:rsidP="00115EA8">
      <w:pPr>
        <w:pStyle w:val="Eric"/>
        <w:ind w:firstLine="480"/>
      </w:pPr>
      <w:r w:rsidRPr="0012514B">
        <w:t>此轮循环后，项目总工期被压缩了</w:t>
      </w:r>
      <w:r w:rsidRPr="0012514B">
        <w:t>6</w:t>
      </w:r>
      <w:r w:rsidRPr="0012514B">
        <w:t>个工作日，项目预期结束时间为</w:t>
      </w:r>
      <w:r w:rsidRPr="0012514B">
        <w:t>201</w:t>
      </w:r>
      <w:r w:rsidR="00F00A2C" w:rsidRPr="0012514B">
        <w:t>5</w:t>
      </w:r>
      <w:r w:rsidRPr="0012514B">
        <w:t>年</w:t>
      </w:r>
      <w:r w:rsidRPr="0012514B">
        <w:t>6</w:t>
      </w:r>
      <w:r w:rsidRPr="0012514B">
        <w:t>月</w:t>
      </w:r>
      <w:r w:rsidRPr="0012514B">
        <w:t>1</w:t>
      </w:r>
      <w:r w:rsidR="00AE3F7C">
        <w:rPr>
          <w:rFonts w:hint="eastAsia"/>
        </w:rPr>
        <w:t>9</w:t>
      </w:r>
      <w:r w:rsidRPr="0012514B">
        <w:t>日，达不到目标工期要求，进行下一循环压缩。</w:t>
      </w:r>
    </w:p>
    <w:p w:rsidR="00B56E81" w:rsidRPr="0012514B" w:rsidRDefault="00B56E81" w:rsidP="00115EA8">
      <w:pPr>
        <w:pStyle w:val="Eric"/>
        <w:ind w:firstLine="480"/>
      </w:pPr>
      <w:r w:rsidRPr="0012514B">
        <w:lastRenderedPageBreak/>
        <w:t>2</w:t>
      </w:r>
      <w:r w:rsidRPr="0012514B">
        <w:t>）此时，时间费用变化率最小的是标识号为</w:t>
      </w:r>
      <w:r w:rsidRPr="0012514B">
        <w:t>1</w:t>
      </w:r>
      <w:r w:rsidRPr="0012514B">
        <w:t>的</w:t>
      </w:r>
      <w:r w:rsidRPr="0012514B">
        <w:t>“</w:t>
      </w:r>
      <w:r w:rsidRPr="0012514B">
        <w:t>逆向工程方案</w:t>
      </w:r>
      <w:r w:rsidRPr="0012514B">
        <w:t>”</w:t>
      </w:r>
      <w:r w:rsidRPr="0012514B">
        <w:t>工序、标识号为</w:t>
      </w:r>
      <w:r w:rsidRPr="0012514B">
        <w:t>6</w:t>
      </w:r>
      <w:r w:rsidRPr="0012514B">
        <w:t>的</w:t>
      </w:r>
      <w:r w:rsidRPr="0012514B">
        <w:t>“</w:t>
      </w:r>
      <w:r w:rsidRPr="0012514B">
        <w:t>系统方案设计</w:t>
      </w:r>
      <w:r w:rsidRPr="0012514B">
        <w:t>”</w:t>
      </w:r>
      <w:r w:rsidRPr="0012514B">
        <w:t>工序和标识号为</w:t>
      </w:r>
      <w:r w:rsidRPr="0012514B">
        <w:t>25</w:t>
      </w:r>
      <w:r w:rsidRPr="0012514B">
        <w:t>的</w:t>
      </w:r>
      <w:r w:rsidRPr="0012514B">
        <w:t>“</w:t>
      </w:r>
      <w:r w:rsidRPr="0012514B">
        <w:t>软件测评</w:t>
      </w:r>
      <w:r w:rsidRPr="0012514B">
        <w:t>”</w:t>
      </w:r>
      <w:r w:rsidRPr="0012514B">
        <w:t>工序，时间费用变化率为</w:t>
      </w:r>
      <w:r w:rsidRPr="0012514B">
        <w:t>0.57</w:t>
      </w:r>
      <w:r w:rsidRPr="0012514B">
        <w:t>万元</w:t>
      </w:r>
      <w:r w:rsidRPr="0012514B">
        <w:t>/</w:t>
      </w:r>
      <w:r w:rsidRPr="0012514B">
        <w:t>天，可压缩工期一共是</w:t>
      </w:r>
      <w:r w:rsidRPr="0012514B">
        <w:t>10.5</w:t>
      </w:r>
      <w:r w:rsidRPr="0012514B">
        <w:t>工作日，在网络计划图上对该工序的工期压缩，关键路径和逻辑关系不变，在</w:t>
      </w:r>
      <w:r w:rsidRPr="0012514B">
        <w:t>Microsoft Project</w:t>
      </w:r>
      <w:r w:rsidRPr="0012514B">
        <w:t>软件上调整对应的工序工期，结果如图</w:t>
      </w:r>
      <w:r w:rsidR="009E0E2C" w:rsidRPr="0012514B">
        <w:t>2</w:t>
      </w:r>
      <w:r w:rsidR="008E763A">
        <w:rPr>
          <w:rFonts w:hint="eastAsia"/>
        </w:rPr>
        <w:t>6</w:t>
      </w:r>
      <w:r w:rsidRPr="0012514B">
        <w:t>所示。</w:t>
      </w:r>
    </w:p>
    <w:p w:rsidR="00B56E81" w:rsidRPr="0012514B" w:rsidRDefault="00AE3F7C" w:rsidP="00115EA8">
      <w:pPr>
        <w:pStyle w:val="Eric2"/>
      </w:pPr>
      <w:r>
        <w:rPr>
          <w:noProof/>
        </w:rPr>
        <w:drawing>
          <wp:inline distT="0" distB="0" distL="0" distR="0">
            <wp:extent cx="5760720" cy="5325110"/>
            <wp:effectExtent l="19050" t="0" r="0" b="0"/>
            <wp:docPr id="7" name="图片 6" descr="第二轮时间费用调整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二轮时间费用调整表.jpg"/>
                    <pic:cNvPicPr/>
                  </pic:nvPicPr>
                  <pic:blipFill>
                    <a:blip r:embed="rId81"/>
                    <a:stretch>
                      <a:fillRect/>
                    </a:stretch>
                  </pic:blipFill>
                  <pic:spPr>
                    <a:xfrm>
                      <a:off x="0" y="0"/>
                      <a:ext cx="5760720" cy="5325110"/>
                    </a:xfrm>
                    <a:prstGeom prst="rect">
                      <a:avLst/>
                    </a:prstGeom>
                  </pic:spPr>
                </pic:pic>
              </a:graphicData>
            </a:graphic>
          </wp:inline>
        </w:drawing>
      </w:r>
    </w:p>
    <w:p w:rsidR="0049043F" w:rsidRPr="0012514B" w:rsidRDefault="00B56E81" w:rsidP="00115EA8">
      <w:pPr>
        <w:pStyle w:val="Eric2"/>
      </w:pPr>
      <w:r w:rsidRPr="00AE3F7C">
        <w:t>图</w:t>
      </w:r>
      <w:r w:rsidR="009E0E2C" w:rsidRPr="00AE3F7C">
        <w:t>2</w:t>
      </w:r>
      <w:r w:rsidR="008E763A">
        <w:rPr>
          <w:rFonts w:hint="eastAsia"/>
        </w:rPr>
        <w:t>6</w:t>
      </w:r>
      <w:r w:rsidR="006E5136" w:rsidRPr="00AE3F7C">
        <w:t xml:space="preserve">  </w:t>
      </w:r>
      <w:r w:rsidRPr="00AE3F7C">
        <w:t>第二轮时间费用调整表</w:t>
      </w:r>
    </w:p>
    <w:p w:rsidR="00B56E81" w:rsidRPr="0012514B" w:rsidRDefault="00B56E81" w:rsidP="00115EA8">
      <w:pPr>
        <w:pStyle w:val="Eric"/>
        <w:ind w:firstLine="480"/>
      </w:pPr>
      <w:r w:rsidRPr="0012514B">
        <w:t>此轮循环后，项目总工期被压缩了</w:t>
      </w:r>
      <w:r w:rsidRPr="0012514B">
        <w:t>16.5</w:t>
      </w:r>
      <w:r w:rsidRPr="0012514B">
        <w:t>个工作日，项目预期结束时间为</w:t>
      </w:r>
      <w:r w:rsidRPr="0012514B">
        <w:t>201</w:t>
      </w:r>
      <w:r w:rsidR="00F00A2C" w:rsidRPr="0012514B">
        <w:t>5</w:t>
      </w:r>
      <w:r w:rsidRPr="0012514B">
        <w:t>年</w:t>
      </w:r>
      <w:r w:rsidRPr="0012514B">
        <w:t>6</w:t>
      </w:r>
      <w:r w:rsidRPr="0012514B">
        <w:t>月</w:t>
      </w:r>
      <w:r w:rsidRPr="0012514B">
        <w:t>5</w:t>
      </w:r>
      <w:r w:rsidRPr="0012514B">
        <w:t>日，达不到目标工期要求，进行下一循环压缩。</w:t>
      </w:r>
    </w:p>
    <w:p w:rsidR="00B56E81" w:rsidRPr="0012514B" w:rsidRDefault="00B56E81" w:rsidP="00115EA8">
      <w:pPr>
        <w:pStyle w:val="Eric"/>
        <w:ind w:firstLine="480"/>
      </w:pPr>
      <w:r w:rsidRPr="0012514B">
        <w:t>3</w:t>
      </w:r>
      <w:r w:rsidRPr="0012514B">
        <w:t>）此时，时间费用变化率最小的是标识号为</w:t>
      </w:r>
      <w:r w:rsidRPr="0012514B">
        <w:t>3</w:t>
      </w:r>
      <w:r w:rsidRPr="0012514B">
        <w:t>的</w:t>
      </w:r>
      <w:r w:rsidRPr="0012514B">
        <w:t>“</w:t>
      </w:r>
      <w:r w:rsidRPr="0012514B">
        <w:t>拆解设备</w:t>
      </w:r>
      <w:r w:rsidRPr="0012514B">
        <w:t>”</w:t>
      </w:r>
      <w:r w:rsidRPr="0012514B">
        <w:t>工序、标识号为</w:t>
      </w:r>
      <w:r w:rsidRPr="0012514B">
        <w:t>8</w:t>
      </w:r>
      <w:r w:rsidRPr="0012514B">
        <w:t>的</w:t>
      </w:r>
      <w:r w:rsidRPr="0012514B">
        <w:t>“</w:t>
      </w:r>
      <w:r w:rsidRPr="0012514B">
        <w:t>内部评审</w:t>
      </w:r>
      <w:r w:rsidRPr="0012514B">
        <w:t>”</w:t>
      </w:r>
      <w:r w:rsidRPr="0012514B">
        <w:t>工序、标识号为</w:t>
      </w:r>
      <w:r w:rsidRPr="0012514B">
        <w:t>16</w:t>
      </w:r>
      <w:r w:rsidRPr="0012514B">
        <w:t>的</w:t>
      </w:r>
      <w:r w:rsidRPr="0012514B">
        <w:t>“</w:t>
      </w:r>
      <w:r w:rsidRPr="0012514B">
        <w:t>物资到货配套</w:t>
      </w:r>
      <w:r w:rsidRPr="0012514B">
        <w:t>”</w:t>
      </w:r>
      <w:r w:rsidRPr="0012514B">
        <w:t>工序、标识号为</w:t>
      </w:r>
      <w:r w:rsidRPr="0012514B">
        <w:t>17</w:t>
      </w:r>
      <w:r w:rsidRPr="0012514B">
        <w:t>的</w:t>
      </w:r>
      <w:r w:rsidRPr="0012514B">
        <w:t>“</w:t>
      </w:r>
      <w:r w:rsidRPr="0012514B">
        <w:t>组件装配</w:t>
      </w:r>
      <w:r w:rsidRPr="0012514B">
        <w:t>”</w:t>
      </w:r>
      <w:r w:rsidRPr="0012514B">
        <w:t>工序、标识号为</w:t>
      </w:r>
      <w:r w:rsidRPr="0012514B">
        <w:t>19</w:t>
      </w:r>
      <w:r w:rsidRPr="0012514B">
        <w:t>的</w:t>
      </w:r>
      <w:r w:rsidRPr="0012514B">
        <w:t>“</w:t>
      </w:r>
      <w:r w:rsidRPr="0012514B">
        <w:t>性能调试</w:t>
      </w:r>
      <w:r w:rsidRPr="0012514B">
        <w:t>”</w:t>
      </w:r>
      <w:r w:rsidRPr="0012514B">
        <w:t>工序和标识号为</w:t>
      </w:r>
      <w:r w:rsidRPr="0012514B">
        <w:t>26</w:t>
      </w:r>
      <w:r w:rsidRPr="0012514B">
        <w:t>的</w:t>
      </w:r>
      <w:r w:rsidRPr="0012514B">
        <w:t>“</w:t>
      </w:r>
      <w:r w:rsidRPr="0012514B">
        <w:t>地面试验</w:t>
      </w:r>
      <w:r w:rsidRPr="0012514B">
        <w:t>”</w:t>
      </w:r>
      <w:r w:rsidRPr="0012514B">
        <w:t>工序，时间费用变化率为</w:t>
      </w:r>
      <w:r w:rsidRPr="0012514B">
        <w:t>0.67</w:t>
      </w:r>
      <w:r w:rsidRPr="0012514B">
        <w:t>万元</w:t>
      </w:r>
      <w:r w:rsidRPr="0012514B">
        <w:t>/</w:t>
      </w:r>
      <w:r w:rsidRPr="0012514B">
        <w:t>天，可压缩工期一共是</w:t>
      </w:r>
      <w:r w:rsidRPr="0012514B">
        <w:t>18</w:t>
      </w:r>
      <w:r w:rsidRPr="0012514B">
        <w:t>工作日，在网络计划图上对该工序的工期压缩，关键路</w:t>
      </w:r>
      <w:r w:rsidRPr="0012514B">
        <w:lastRenderedPageBreak/>
        <w:t>径和逻辑关系不变，在</w:t>
      </w:r>
      <w:r w:rsidRPr="0012514B">
        <w:t>Microsoft Project</w:t>
      </w:r>
      <w:r w:rsidR="00115EA8">
        <w:rPr>
          <w:rFonts w:hint="eastAsia"/>
        </w:rPr>
        <w:t xml:space="preserve"> 2007</w:t>
      </w:r>
      <w:r w:rsidRPr="0012514B">
        <w:t>软件上调整对应的工序工期，结果如图</w:t>
      </w:r>
      <w:r w:rsidR="00BE7408">
        <w:rPr>
          <w:rFonts w:hint="eastAsia"/>
        </w:rPr>
        <w:t>2</w:t>
      </w:r>
      <w:r w:rsidR="008E763A">
        <w:rPr>
          <w:rFonts w:hint="eastAsia"/>
        </w:rPr>
        <w:t>7</w:t>
      </w:r>
      <w:r w:rsidRPr="0012514B">
        <w:t>所示。</w:t>
      </w:r>
    </w:p>
    <w:p w:rsidR="00B56E81" w:rsidRPr="0012514B" w:rsidRDefault="00AE3F7C" w:rsidP="00115EA8">
      <w:pPr>
        <w:pStyle w:val="Eric2"/>
      </w:pPr>
      <w:r>
        <w:rPr>
          <w:noProof/>
        </w:rPr>
        <w:drawing>
          <wp:inline distT="0" distB="0" distL="0" distR="0">
            <wp:extent cx="5760720" cy="5339715"/>
            <wp:effectExtent l="19050" t="0" r="0" b="0"/>
            <wp:docPr id="8" name="图片 7" descr="第三轮时间费用调整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三轮时间费用调整表.jpg"/>
                    <pic:cNvPicPr/>
                  </pic:nvPicPr>
                  <pic:blipFill>
                    <a:blip r:embed="rId82"/>
                    <a:stretch>
                      <a:fillRect/>
                    </a:stretch>
                  </pic:blipFill>
                  <pic:spPr>
                    <a:xfrm>
                      <a:off x="0" y="0"/>
                      <a:ext cx="5760720" cy="5339715"/>
                    </a:xfrm>
                    <a:prstGeom prst="rect">
                      <a:avLst/>
                    </a:prstGeom>
                  </pic:spPr>
                </pic:pic>
              </a:graphicData>
            </a:graphic>
          </wp:inline>
        </w:drawing>
      </w:r>
    </w:p>
    <w:p w:rsidR="0049043F" w:rsidRPr="0012514B" w:rsidRDefault="00B56E81" w:rsidP="00115EA8">
      <w:pPr>
        <w:pStyle w:val="Eric2"/>
      </w:pPr>
      <w:r w:rsidRPr="00AE3F7C">
        <w:t>图</w:t>
      </w:r>
      <w:r w:rsidR="00BE7408" w:rsidRPr="00AE3F7C">
        <w:rPr>
          <w:rFonts w:hint="eastAsia"/>
        </w:rPr>
        <w:t>2</w:t>
      </w:r>
      <w:r w:rsidR="008E763A">
        <w:rPr>
          <w:rFonts w:hint="eastAsia"/>
        </w:rPr>
        <w:t>7</w:t>
      </w:r>
      <w:r w:rsidR="009E0E2C" w:rsidRPr="00AE3F7C">
        <w:t xml:space="preserve"> </w:t>
      </w:r>
      <w:r w:rsidR="006E5136" w:rsidRPr="00AE3F7C">
        <w:t xml:space="preserve"> </w:t>
      </w:r>
      <w:r w:rsidRPr="00AE3F7C">
        <w:t>第三轮时间费用调整表</w:t>
      </w:r>
    </w:p>
    <w:p w:rsidR="00B56E81" w:rsidRPr="0012514B" w:rsidRDefault="00B56E81" w:rsidP="00115EA8">
      <w:pPr>
        <w:pStyle w:val="Eric"/>
        <w:ind w:firstLine="480"/>
      </w:pPr>
      <w:r w:rsidRPr="0012514B">
        <w:t>经过此循环的工期压缩后，原总工期一共被压缩了</w:t>
      </w:r>
      <w:r w:rsidRPr="0012514B">
        <w:t>34.5</w:t>
      </w:r>
      <w:r w:rsidRPr="0012514B">
        <w:t>个工作日，工程完工时间为</w:t>
      </w:r>
      <w:r w:rsidRPr="0012514B">
        <w:t>2014</w:t>
      </w:r>
      <w:r w:rsidRPr="0012514B">
        <w:t>年</w:t>
      </w:r>
      <w:r w:rsidRPr="0012514B">
        <w:t>5</w:t>
      </w:r>
      <w:r w:rsidRPr="0012514B">
        <w:t>月</w:t>
      </w:r>
      <w:r w:rsidR="00AE3F7C">
        <w:rPr>
          <w:rFonts w:hint="eastAsia"/>
        </w:rPr>
        <w:t>18</w:t>
      </w:r>
      <w:r w:rsidRPr="0012514B">
        <w:t>日，达到了目标工期要求，工期压缩计算结束。</w:t>
      </w:r>
    </w:p>
    <w:p w:rsidR="00B56E81" w:rsidRPr="0012514B" w:rsidRDefault="00B56E81" w:rsidP="009376F6">
      <w:pPr>
        <w:pStyle w:val="3"/>
        <w:spacing w:before="120" w:after="120"/>
        <w:rPr>
          <w:rFonts w:ascii="Times New Roman" w:hAnsi="Times New Roman"/>
        </w:rPr>
      </w:pPr>
      <w:bookmarkStart w:id="83" w:name="_Toc385377375"/>
      <w:bookmarkStart w:id="84" w:name="_Toc404042603"/>
      <w:r w:rsidRPr="0012514B">
        <w:rPr>
          <w:rFonts w:ascii="Times New Roman" w:hAnsi="Times New Roman"/>
        </w:rPr>
        <w:t>4.2.3</w:t>
      </w:r>
      <w:r w:rsidR="00115EA8">
        <w:rPr>
          <w:rFonts w:ascii="Times New Roman" w:hAnsi="Times New Roman" w:hint="eastAsia"/>
        </w:rPr>
        <w:t xml:space="preserve"> </w:t>
      </w:r>
      <w:r w:rsidRPr="0012514B">
        <w:rPr>
          <w:rFonts w:ascii="Times New Roman" w:hAnsi="Times New Roman"/>
        </w:rPr>
        <w:t>工期优化后仿真分析</w:t>
      </w:r>
      <w:bookmarkEnd w:id="83"/>
      <w:bookmarkEnd w:id="84"/>
    </w:p>
    <w:p w:rsidR="00B56E81" w:rsidRPr="0012514B" w:rsidRDefault="00B56E81" w:rsidP="00115EA8">
      <w:pPr>
        <w:pStyle w:val="Eric"/>
        <w:ind w:firstLine="480"/>
      </w:pPr>
      <w:r w:rsidRPr="0012514B">
        <w:t>通过项目工期优化，确定总工期被压缩</w:t>
      </w:r>
      <w:r w:rsidRPr="0012514B">
        <w:t>34.5</w:t>
      </w:r>
      <w:r w:rsidRPr="0012514B">
        <w:t>个工作日，即为</w:t>
      </w:r>
      <w:r w:rsidRPr="0012514B">
        <w:t>255.5</w:t>
      </w:r>
      <w:r w:rsidRPr="0012514B">
        <w:t>个工作日，为了进一步了解项目在该时限内完成的可能性，本文采用蒙特卡洛仿真分析的方法对项目完成可能性进行分析。</w:t>
      </w:r>
    </w:p>
    <w:p w:rsidR="00B56E81" w:rsidRPr="0012514B" w:rsidRDefault="00B56E81" w:rsidP="00115EA8">
      <w:pPr>
        <w:pStyle w:val="Eric"/>
        <w:ind w:firstLine="480"/>
      </w:pPr>
      <w:r w:rsidRPr="0012514B">
        <w:t>1</w:t>
      </w:r>
      <w:r w:rsidRPr="0012514B">
        <w:t>）建立仿真模型</w:t>
      </w:r>
    </w:p>
    <w:p w:rsidR="00B56E81" w:rsidRPr="0012514B" w:rsidRDefault="00B56E81" w:rsidP="00115EA8">
      <w:pPr>
        <w:pStyle w:val="Eric"/>
        <w:ind w:firstLine="480"/>
      </w:pPr>
      <w:r w:rsidRPr="0012514B">
        <w:lastRenderedPageBreak/>
        <w:t>本文假设</w:t>
      </w:r>
      <w:r w:rsidR="00386C49" w:rsidRPr="0012514B">
        <w:t>R</w:t>
      </w:r>
      <w:r w:rsidR="00386C49" w:rsidRPr="0012514B">
        <w:t>监控系统</w:t>
      </w:r>
      <w:r w:rsidRPr="0012514B">
        <w:t>研发项目各项工作任务均服从三角分布，工序的最少估计时间、最可能时间和最多估计时间见表</w:t>
      </w:r>
      <w:r w:rsidR="00691317" w:rsidRPr="0012514B">
        <w:t>10</w:t>
      </w:r>
      <w:r w:rsidRPr="0012514B">
        <w:t>，模型的目标是求解项目在规定工期内完成工作任务的概率。</w:t>
      </w:r>
    </w:p>
    <w:p w:rsidR="00B56E81" w:rsidRPr="0012514B" w:rsidRDefault="00B56E81" w:rsidP="00115EA8">
      <w:pPr>
        <w:pStyle w:val="Eric2"/>
      </w:pPr>
      <w:r w:rsidRPr="0012514B">
        <w:t>表</w:t>
      </w:r>
      <w:r w:rsidR="00691317" w:rsidRPr="0012514B">
        <w:t>10</w:t>
      </w:r>
      <w:r w:rsidR="006E5136" w:rsidRPr="0012514B">
        <w:t xml:space="preserve">  </w:t>
      </w:r>
      <w:r w:rsidRPr="0012514B">
        <w:t>建立工序任务仿真模型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43"/>
        <w:gridCol w:w="2738"/>
        <w:gridCol w:w="732"/>
        <w:gridCol w:w="877"/>
        <w:gridCol w:w="879"/>
        <w:gridCol w:w="875"/>
        <w:gridCol w:w="881"/>
        <w:gridCol w:w="981"/>
        <w:gridCol w:w="882"/>
      </w:tblGrid>
      <w:tr w:rsidR="005979E2" w:rsidRPr="0012514B" w:rsidTr="00115EA8">
        <w:trPr>
          <w:trHeight w:hRule="exact" w:val="680"/>
        </w:trPr>
        <w:tc>
          <w:tcPr>
            <w:tcW w:w="239" w:type="pct"/>
            <w:shd w:val="clear" w:color="auto" w:fill="auto"/>
            <w:vAlign w:val="center"/>
          </w:tcPr>
          <w:p w:rsidR="005979E2" w:rsidRPr="0012514B" w:rsidRDefault="005979E2" w:rsidP="00115EA8">
            <w:pPr>
              <w:pStyle w:val="Eric1"/>
              <w:rPr>
                <w:kern w:val="0"/>
              </w:rPr>
            </w:pPr>
            <w:r w:rsidRPr="0012514B">
              <w:rPr>
                <w:kern w:val="0"/>
              </w:rPr>
              <w:t>序号</w:t>
            </w:r>
          </w:p>
        </w:tc>
        <w:tc>
          <w:tcPr>
            <w:tcW w:w="1474" w:type="pct"/>
            <w:shd w:val="clear" w:color="auto" w:fill="auto"/>
            <w:vAlign w:val="center"/>
          </w:tcPr>
          <w:p w:rsidR="005979E2" w:rsidRPr="0012514B" w:rsidRDefault="005979E2" w:rsidP="00115EA8">
            <w:pPr>
              <w:pStyle w:val="Eric1"/>
              <w:rPr>
                <w:kern w:val="0"/>
              </w:rPr>
            </w:pPr>
            <w:r w:rsidRPr="0012514B">
              <w:rPr>
                <w:kern w:val="0"/>
              </w:rPr>
              <w:t>任务名称</w:t>
            </w:r>
          </w:p>
        </w:tc>
        <w:tc>
          <w:tcPr>
            <w:tcW w:w="394" w:type="pct"/>
            <w:shd w:val="clear" w:color="auto" w:fill="auto"/>
            <w:vAlign w:val="center"/>
          </w:tcPr>
          <w:p w:rsidR="005979E2" w:rsidRPr="0012514B" w:rsidRDefault="005979E2" w:rsidP="00115EA8">
            <w:pPr>
              <w:pStyle w:val="Eric1"/>
              <w:rPr>
                <w:kern w:val="0"/>
              </w:rPr>
            </w:pPr>
            <w:r w:rsidRPr="0012514B">
              <w:rPr>
                <w:kern w:val="0"/>
              </w:rPr>
              <w:t>紧前作业</w:t>
            </w:r>
          </w:p>
        </w:tc>
        <w:tc>
          <w:tcPr>
            <w:tcW w:w="472" w:type="pct"/>
            <w:shd w:val="clear" w:color="auto" w:fill="auto"/>
            <w:vAlign w:val="center"/>
          </w:tcPr>
          <w:p w:rsidR="005979E2" w:rsidRPr="0012514B" w:rsidRDefault="005979E2" w:rsidP="00115EA8">
            <w:pPr>
              <w:pStyle w:val="Eric1"/>
              <w:rPr>
                <w:kern w:val="0"/>
              </w:rPr>
            </w:pPr>
            <w:r w:rsidRPr="0012514B">
              <w:rPr>
                <w:kern w:val="0"/>
              </w:rPr>
              <w:t>最少估计时间</w:t>
            </w:r>
          </w:p>
        </w:tc>
        <w:tc>
          <w:tcPr>
            <w:tcW w:w="473" w:type="pct"/>
            <w:shd w:val="clear" w:color="auto" w:fill="auto"/>
            <w:vAlign w:val="center"/>
          </w:tcPr>
          <w:p w:rsidR="005979E2" w:rsidRPr="0012514B" w:rsidRDefault="005979E2" w:rsidP="00115EA8">
            <w:pPr>
              <w:pStyle w:val="Eric1"/>
              <w:rPr>
                <w:kern w:val="0"/>
              </w:rPr>
            </w:pPr>
            <w:r w:rsidRPr="0012514B">
              <w:rPr>
                <w:kern w:val="0"/>
              </w:rPr>
              <w:t>最可能时间</w:t>
            </w:r>
          </w:p>
        </w:tc>
        <w:tc>
          <w:tcPr>
            <w:tcW w:w="471" w:type="pct"/>
            <w:shd w:val="clear" w:color="auto" w:fill="auto"/>
            <w:vAlign w:val="center"/>
          </w:tcPr>
          <w:p w:rsidR="005979E2" w:rsidRPr="0012514B" w:rsidRDefault="005979E2" w:rsidP="00115EA8">
            <w:pPr>
              <w:pStyle w:val="Eric1"/>
              <w:rPr>
                <w:kern w:val="0"/>
              </w:rPr>
            </w:pPr>
            <w:r w:rsidRPr="0012514B">
              <w:rPr>
                <w:kern w:val="0"/>
              </w:rPr>
              <w:t>最多估计时间</w:t>
            </w:r>
          </w:p>
        </w:tc>
        <w:tc>
          <w:tcPr>
            <w:tcW w:w="474" w:type="pct"/>
            <w:vAlign w:val="center"/>
          </w:tcPr>
          <w:p w:rsidR="005979E2" w:rsidRPr="0012514B" w:rsidRDefault="005979E2" w:rsidP="00115EA8">
            <w:pPr>
              <w:pStyle w:val="Eric1"/>
              <w:rPr>
                <w:kern w:val="0"/>
              </w:rPr>
            </w:pPr>
            <w:r w:rsidRPr="0012514B">
              <w:rPr>
                <w:kern w:val="0"/>
              </w:rPr>
              <w:t>作业开始时间</w:t>
            </w:r>
          </w:p>
        </w:tc>
        <w:tc>
          <w:tcPr>
            <w:tcW w:w="528" w:type="pct"/>
            <w:vAlign w:val="center"/>
          </w:tcPr>
          <w:p w:rsidR="005979E2" w:rsidRPr="0012514B" w:rsidRDefault="005979E2" w:rsidP="00115EA8">
            <w:pPr>
              <w:pStyle w:val="Eric1"/>
              <w:rPr>
                <w:kern w:val="0"/>
              </w:rPr>
            </w:pPr>
            <w:r w:rsidRPr="0012514B">
              <w:rPr>
                <w:kern w:val="0"/>
              </w:rPr>
              <w:t>作业持续时间</w:t>
            </w:r>
          </w:p>
        </w:tc>
        <w:tc>
          <w:tcPr>
            <w:tcW w:w="475" w:type="pct"/>
            <w:vAlign w:val="center"/>
          </w:tcPr>
          <w:p w:rsidR="005979E2" w:rsidRPr="0012514B" w:rsidRDefault="005979E2" w:rsidP="00115EA8">
            <w:pPr>
              <w:pStyle w:val="Eric1"/>
              <w:rPr>
                <w:kern w:val="0"/>
              </w:rPr>
            </w:pPr>
            <w:r w:rsidRPr="0012514B">
              <w:rPr>
                <w:kern w:val="0"/>
              </w:rPr>
              <w:t>作业结束时间</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w:t>
            </w:r>
          </w:p>
        </w:tc>
        <w:tc>
          <w:tcPr>
            <w:tcW w:w="1474" w:type="pct"/>
            <w:shd w:val="clear" w:color="auto" w:fill="auto"/>
            <w:vAlign w:val="center"/>
          </w:tcPr>
          <w:p w:rsidR="005979E2" w:rsidRPr="0012514B" w:rsidRDefault="005979E2" w:rsidP="00115EA8">
            <w:pPr>
              <w:pStyle w:val="Eric1"/>
            </w:pPr>
            <w:r w:rsidRPr="0012514B">
              <w:t>逆向工程方案</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w:t>
            </w:r>
          </w:p>
        </w:tc>
        <w:tc>
          <w:tcPr>
            <w:tcW w:w="472" w:type="pct"/>
            <w:shd w:val="clear" w:color="auto" w:fill="auto"/>
            <w:noWrap/>
            <w:vAlign w:val="center"/>
          </w:tcPr>
          <w:p w:rsidR="005979E2" w:rsidRPr="0012514B" w:rsidRDefault="005979E2" w:rsidP="00115EA8">
            <w:pPr>
              <w:pStyle w:val="Eric1"/>
            </w:pPr>
            <w:r w:rsidRPr="0012514B">
              <w:t>20.5</w:t>
            </w:r>
          </w:p>
        </w:tc>
        <w:tc>
          <w:tcPr>
            <w:tcW w:w="473" w:type="pct"/>
            <w:shd w:val="clear" w:color="auto" w:fill="auto"/>
            <w:noWrap/>
            <w:vAlign w:val="center"/>
          </w:tcPr>
          <w:p w:rsidR="005979E2" w:rsidRPr="0012514B" w:rsidRDefault="005979E2" w:rsidP="00115EA8">
            <w:pPr>
              <w:pStyle w:val="Eric1"/>
            </w:pPr>
            <w:r w:rsidRPr="0012514B">
              <w:t>21</w:t>
            </w:r>
          </w:p>
        </w:tc>
        <w:tc>
          <w:tcPr>
            <w:tcW w:w="471" w:type="pct"/>
            <w:shd w:val="clear" w:color="auto" w:fill="auto"/>
            <w:noWrap/>
            <w:vAlign w:val="center"/>
          </w:tcPr>
          <w:p w:rsidR="005979E2" w:rsidRPr="0012514B" w:rsidRDefault="005979E2" w:rsidP="00115EA8">
            <w:pPr>
              <w:pStyle w:val="Eric1"/>
            </w:pPr>
            <w:r w:rsidRPr="0012514B">
              <w:t>21.5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w:t>
            </w:r>
          </w:p>
        </w:tc>
        <w:tc>
          <w:tcPr>
            <w:tcW w:w="1474" w:type="pct"/>
            <w:shd w:val="clear" w:color="auto" w:fill="auto"/>
            <w:vAlign w:val="center"/>
          </w:tcPr>
          <w:p w:rsidR="005979E2" w:rsidRPr="0012514B" w:rsidRDefault="005979E2" w:rsidP="00115EA8">
            <w:pPr>
              <w:pStyle w:val="Eric1"/>
            </w:pPr>
            <w:r w:rsidRPr="0012514B">
              <w:t>逆向工程设备准备</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w:t>
            </w:r>
          </w:p>
        </w:tc>
        <w:tc>
          <w:tcPr>
            <w:tcW w:w="472" w:type="pct"/>
            <w:shd w:val="clear" w:color="auto" w:fill="auto"/>
            <w:noWrap/>
            <w:vAlign w:val="center"/>
          </w:tcPr>
          <w:p w:rsidR="005979E2" w:rsidRPr="0012514B" w:rsidRDefault="005979E2" w:rsidP="00115EA8">
            <w:pPr>
              <w:pStyle w:val="Eric1"/>
            </w:pPr>
            <w:r w:rsidRPr="0012514B">
              <w:t>4.5</w:t>
            </w:r>
          </w:p>
        </w:tc>
        <w:tc>
          <w:tcPr>
            <w:tcW w:w="473" w:type="pct"/>
            <w:shd w:val="clear" w:color="auto" w:fill="auto"/>
            <w:noWrap/>
            <w:vAlign w:val="center"/>
          </w:tcPr>
          <w:p w:rsidR="005979E2" w:rsidRPr="0012514B" w:rsidRDefault="005979E2" w:rsidP="00115EA8">
            <w:pPr>
              <w:pStyle w:val="Eric1"/>
            </w:pPr>
            <w:r w:rsidRPr="0012514B">
              <w:t>5</w:t>
            </w:r>
          </w:p>
        </w:tc>
        <w:tc>
          <w:tcPr>
            <w:tcW w:w="471" w:type="pct"/>
            <w:shd w:val="clear" w:color="auto" w:fill="auto"/>
            <w:noWrap/>
            <w:vAlign w:val="center"/>
          </w:tcPr>
          <w:p w:rsidR="005979E2" w:rsidRPr="0012514B" w:rsidRDefault="005979E2" w:rsidP="00115EA8">
            <w:pPr>
              <w:pStyle w:val="Eric1"/>
            </w:pPr>
            <w:r w:rsidRPr="0012514B">
              <w:t>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3</w:t>
            </w:r>
          </w:p>
        </w:tc>
        <w:tc>
          <w:tcPr>
            <w:tcW w:w="1474" w:type="pct"/>
            <w:shd w:val="clear" w:color="auto" w:fill="auto"/>
            <w:vAlign w:val="center"/>
          </w:tcPr>
          <w:p w:rsidR="005979E2" w:rsidRPr="0012514B" w:rsidRDefault="005979E2" w:rsidP="00115EA8">
            <w:pPr>
              <w:pStyle w:val="Eric1"/>
            </w:pPr>
            <w:r w:rsidRPr="0012514B">
              <w:t>拆解设备</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w:t>
            </w:r>
          </w:p>
        </w:tc>
        <w:tc>
          <w:tcPr>
            <w:tcW w:w="472" w:type="pct"/>
            <w:shd w:val="clear" w:color="auto" w:fill="auto"/>
            <w:noWrap/>
            <w:vAlign w:val="center"/>
          </w:tcPr>
          <w:p w:rsidR="005979E2" w:rsidRPr="0012514B" w:rsidRDefault="005979E2" w:rsidP="00115EA8">
            <w:pPr>
              <w:pStyle w:val="Eric1"/>
            </w:pPr>
            <w:r w:rsidRPr="0012514B">
              <w:t>6</w:t>
            </w:r>
          </w:p>
        </w:tc>
        <w:tc>
          <w:tcPr>
            <w:tcW w:w="473" w:type="pct"/>
            <w:shd w:val="clear" w:color="auto" w:fill="auto"/>
            <w:noWrap/>
            <w:vAlign w:val="center"/>
          </w:tcPr>
          <w:p w:rsidR="005979E2" w:rsidRPr="0012514B" w:rsidRDefault="005979E2" w:rsidP="00115EA8">
            <w:pPr>
              <w:pStyle w:val="Eric1"/>
            </w:pPr>
            <w:r w:rsidRPr="0012514B">
              <w:t>6.5</w:t>
            </w:r>
          </w:p>
        </w:tc>
        <w:tc>
          <w:tcPr>
            <w:tcW w:w="471" w:type="pct"/>
            <w:shd w:val="clear" w:color="auto" w:fill="auto"/>
            <w:noWrap/>
            <w:vAlign w:val="center"/>
          </w:tcPr>
          <w:p w:rsidR="005979E2" w:rsidRPr="0012514B" w:rsidRDefault="005979E2" w:rsidP="00115EA8">
            <w:pPr>
              <w:pStyle w:val="Eric1"/>
            </w:pPr>
            <w:r w:rsidRPr="0012514B">
              <w:t>7</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4</w:t>
            </w:r>
          </w:p>
        </w:tc>
        <w:tc>
          <w:tcPr>
            <w:tcW w:w="1474" w:type="pct"/>
            <w:shd w:val="clear" w:color="auto" w:fill="auto"/>
            <w:vAlign w:val="center"/>
          </w:tcPr>
          <w:p w:rsidR="005979E2" w:rsidRPr="0012514B" w:rsidRDefault="005979E2" w:rsidP="00115EA8">
            <w:pPr>
              <w:pStyle w:val="Eric1"/>
            </w:pPr>
            <w:r w:rsidRPr="0012514B">
              <w:t>试验室系统测试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3</w:t>
            </w:r>
          </w:p>
        </w:tc>
        <w:tc>
          <w:tcPr>
            <w:tcW w:w="472" w:type="pct"/>
            <w:shd w:val="clear" w:color="auto" w:fill="auto"/>
            <w:noWrap/>
            <w:vAlign w:val="center"/>
          </w:tcPr>
          <w:p w:rsidR="005979E2" w:rsidRPr="0012514B" w:rsidRDefault="005979E2" w:rsidP="00115EA8">
            <w:pPr>
              <w:pStyle w:val="Eric1"/>
            </w:pPr>
            <w:r w:rsidRPr="0012514B">
              <w:t>4.5</w:t>
            </w:r>
          </w:p>
        </w:tc>
        <w:tc>
          <w:tcPr>
            <w:tcW w:w="473" w:type="pct"/>
            <w:shd w:val="clear" w:color="auto" w:fill="auto"/>
            <w:noWrap/>
            <w:vAlign w:val="center"/>
          </w:tcPr>
          <w:p w:rsidR="005979E2" w:rsidRPr="0012514B" w:rsidRDefault="005979E2" w:rsidP="00115EA8">
            <w:pPr>
              <w:pStyle w:val="Eric1"/>
            </w:pPr>
            <w:r w:rsidRPr="0012514B">
              <w:t>5</w:t>
            </w:r>
          </w:p>
        </w:tc>
        <w:tc>
          <w:tcPr>
            <w:tcW w:w="471" w:type="pct"/>
            <w:shd w:val="clear" w:color="auto" w:fill="auto"/>
            <w:noWrap/>
            <w:vAlign w:val="center"/>
          </w:tcPr>
          <w:p w:rsidR="005979E2" w:rsidRPr="0012514B" w:rsidRDefault="005979E2" w:rsidP="00115EA8">
            <w:pPr>
              <w:pStyle w:val="Eric1"/>
            </w:pPr>
            <w:r w:rsidRPr="0012514B">
              <w:t>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5</w:t>
            </w:r>
          </w:p>
        </w:tc>
        <w:tc>
          <w:tcPr>
            <w:tcW w:w="1474" w:type="pct"/>
            <w:shd w:val="clear" w:color="auto" w:fill="auto"/>
            <w:vAlign w:val="center"/>
          </w:tcPr>
          <w:p w:rsidR="005979E2" w:rsidRPr="0012514B" w:rsidRDefault="005979E2" w:rsidP="00115EA8">
            <w:pPr>
              <w:pStyle w:val="Eric1"/>
            </w:pPr>
            <w:r w:rsidRPr="0012514B">
              <w:t>试验室分系统、组件测试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3</w:t>
            </w:r>
          </w:p>
        </w:tc>
        <w:tc>
          <w:tcPr>
            <w:tcW w:w="472" w:type="pct"/>
            <w:shd w:val="clear" w:color="auto" w:fill="auto"/>
            <w:noWrap/>
            <w:vAlign w:val="center"/>
          </w:tcPr>
          <w:p w:rsidR="005979E2" w:rsidRPr="0012514B" w:rsidRDefault="005979E2" w:rsidP="00115EA8">
            <w:pPr>
              <w:pStyle w:val="Eric1"/>
            </w:pPr>
            <w:r w:rsidRPr="0012514B">
              <w:t>10</w:t>
            </w:r>
          </w:p>
        </w:tc>
        <w:tc>
          <w:tcPr>
            <w:tcW w:w="473" w:type="pct"/>
            <w:shd w:val="clear" w:color="auto" w:fill="auto"/>
            <w:noWrap/>
            <w:vAlign w:val="center"/>
          </w:tcPr>
          <w:p w:rsidR="005979E2" w:rsidRPr="0012514B" w:rsidRDefault="005979E2" w:rsidP="00115EA8">
            <w:pPr>
              <w:pStyle w:val="Eric1"/>
            </w:pPr>
            <w:r w:rsidRPr="0012514B">
              <w:t>10.5</w:t>
            </w:r>
          </w:p>
        </w:tc>
        <w:tc>
          <w:tcPr>
            <w:tcW w:w="471" w:type="pct"/>
            <w:shd w:val="clear" w:color="auto" w:fill="auto"/>
            <w:noWrap/>
            <w:vAlign w:val="center"/>
          </w:tcPr>
          <w:p w:rsidR="005979E2" w:rsidRPr="0012514B" w:rsidRDefault="005979E2" w:rsidP="00115EA8">
            <w:pPr>
              <w:pStyle w:val="Eric1"/>
            </w:pPr>
            <w:r w:rsidRPr="0012514B">
              <w:t>11</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6</w:t>
            </w:r>
          </w:p>
        </w:tc>
        <w:tc>
          <w:tcPr>
            <w:tcW w:w="1474" w:type="pct"/>
            <w:shd w:val="clear" w:color="auto" w:fill="auto"/>
            <w:vAlign w:val="center"/>
          </w:tcPr>
          <w:p w:rsidR="005979E2" w:rsidRPr="0012514B" w:rsidRDefault="005979E2" w:rsidP="00115EA8">
            <w:pPr>
              <w:pStyle w:val="Eric1"/>
            </w:pPr>
            <w:r w:rsidRPr="0012514B">
              <w:t>系统方案设计</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4,5</w:t>
            </w:r>
          </w:p>
        </w:tc>
        <w:tc>
          <w:tcPr>
            <w:tcW w:w="472" w:type="pct"/>
            <w:shd w:val="clear" w:color="auto" w:fill="auto"/>
            <w:noWrap/>
            <w:vAlign w:val="center"/>
          </w:tcPr>
          <w:p w:rsidR="005979E2" w:rsidRPr="0012514B" w:rsidRDefault="005979E2" w:rsidP="00115EA8">
            <w:pPr>
              <w:pStyle w:val="Eric1"/>
            </w:pPr>
            <w:r w:rsidRPr="0012514B">
              <w:t>15.5</w:t>
            </w:r>
          </w:p>
        </w:tc>
        <w:tc>
          <w:tcPr>
            <w:tcW w:w="473" w:type="pct"/>
            <w:shd w:val="clear" w:color="auto" w:fill="auto"/>
            <w:noWrap/>
            <w:vAlign w:val="center"/>
          </w:tcPr>
          <w:p w:rsidR="005979E2" w:rsidRPr="0012514B" w:rsidRDefault="005979E2" w:rsidP="00115EA8">
            <w:pPr>
              <w:pStyle w:val="Eric1"/>
            </w:pPr>
            <w:r w:rsidRPr="0012514B">
              <w:t>16</w:t>
            </w:r>
          </w:p>
        </w:tc>
        <w:tc>
          <w:tcPr>
            <w:tcW w:w="471" w:type="pct"/>
            <w:shd w:val="clear" w:color="auto" w:fill="auto"/>
            <w:noWrap/>
            <w:vAlign w:val="center"/>
          </w:tcPr>
          <w:p w:rsidR="005979E2" w:rsidRPr="0012514B" w:rsidRDefault="005979E2" w:rsidP="00115EA8">
            <w:pPr>
              <w:pStyle w:val="Eric1"/>
            </w:pPr>
            <w:r w:rsidRPr="0012514B">
              <w:t>16.5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7</w:t>
            </w:r>
          </w:p>
        </w:tc>
        <w:tc>
          <w:tcPr>
            <w:tcW w:w="1474" w:type="pct"/>
            <w:shd w:val="clear" w:color="auto" w:fill="auto"/>
            <w:vAlign w:val="center"/>
          </w:tcPr>
          <w:p w:rsidR="005979E2" w:rsidRPr="0012514B" w:rsidRDefault="005979E2" w:rsidP="00115EA8">
            <w:pPr>
              <w:pStyle w:val="Eric1"/>
            </w:pPr>
            <w:r w:rsidRPr="0012514B">
              <w:t>分系统方案设计</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6</w:t>
            </w:r>
          </w:p>
        </w:tc>
        <w:tc>
          <w:tcPr>
            <w:tcW w:w="472" w:type="pct"/>
            <w:shd w:val="clear" w:color="auto" w:fill="auto"/>
            <w:noWrap/>
            <w:vAlign w:val="center"/>
          </w:tcPr>
          <w:p w:rsidR="005979E2" w:rsidRPr="0012514B" w:rsidRDefault="005979E2" w:rsidP="00115EA8">
            <w:pPr>
              <w:pStyle w:val="Eric1"/>
            </w:pPr>
            <w:r w:rsidRPr="0012514B">
              <w:t>47.5</w:t>
            </w:r>
          </w:p>
        </w:tc>
        <w:tc>
          <w:tcPr>
            <w:tcW w:w="473" w:type="pct"/>
            <w:shd w:val="clear" w:color="auto" w:fill="auto"/>
            <w:noWrap/>
            <w:vAlign w:val="center"/>
          </w:tcPr>
          <w:p w:rsidR="005979E2" w:rsidRPr="0012514B" w:rsidRDefault="005979E2" w:rsidP="00115EA8">
            <w:pPr>
              <w:pStyle w:val="Eric1"/>
            </w:pPr>
            <w:r w:rsidRPr="0012514B">
              <w:t>48</w:t>
            </w:r>
          </w:p>
        </w:tc>
        <w:tc>
          <w:tcPr>
            <w:tcW w:w="471" w:type="pct"/>
            <w:shd w:val="clear" w:color="auto" w:fill="auto"/>
            <w:noWrap/>
            <w:vAlign w:val="center"/>
          </w:tcPr>
          <w:p w:rsidR="005979E2" w:rsidRPr="0012514B" w:rsidRDefault="005979E2" w:rsidP="00115EA8">
            <w:pPr>
              <w:pStyle w:val="Eric1"/>
            </w:pPr>
            <w:r w:rsidRPr="0012514B">
              <w:t>48.5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8</w:t>
            </w:r>
          </w:p>
        </w:tc>
        <w:tc>
          <w:tcPr>
            <w:tcW w:w="1474" w:type="pct"/>
            <w:shd w:val="clear" w:color="auto" w:fill="auto"/>
            <w:vAlign w:val="center"/>
          </w:tcPr>
          <w:p w:rsidR="005979E2" w:rsidRPr="0012514B" w:rsidRDefault="005979E2" w:rsidP="00115EA8">
            <w:pPr>
              <w:pStyle w:val="Eric1"/>
            </w:pPr>
            <w:r w:rsidRPr="0012514B">
              <w:t>内部评审</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7</w:t>
            </w:r>
          </w:p>
        </w:tc>
        <w:tc>
          <w:tcPr>
            <w:tcW w:w="472" w:type="pct"/>
            <w:shd w:val="clear" w:color="auto" w:fill="auto"/>
            <w:noWrap/>
            <w:vAlign w:val="center"/>
          </w:tcPr>
          <w:p w:rsidR="005979E2" w:rsidRPr="0012514B" w:rsidRDefault="005979E2" w:rsidP="00115EA8">
            <w:pPr>
              <w:pStyle w:val="Eric1"/>
            </w:pPr>
            <w:r w:rsidRPr="0012514B">
              <w:t>8.5</w:t>
            </w:r>
          </w:p>
        </w:tc>
        <w:tc>
          <w:tcPr>
            <w:tcW w:w="473" w:type="pct"/>
            <w:shd w:val="clear" w:color="auto" w:fill="auto"/>
            <w:noWrap/>
            <w:vAlign w:val="center"/>
          </w:tcPr>
          <w:p w:rsidR="005979E2" w:rsidRPr="0012514B" w:rsidRDefault="005979E2" w:rsidP="00115EA8">
            <w:pPr>
              <w:pStyle w:val="Eric1"/>
            </w:pPr>
            <w:r w:rsidRPr="0012514B">
              <w:t>9</w:t>
            </w:r>
          </w:p>
        </w:tc>
        <w:tc>
          <w:tcPr>
            <w:tcW w:w="471" w:type="pct"/>
            <w:shd w:val="clear" w:color="auto" w:fill="auto"/>
            <w:noWrap/>
            <w:vAlign w:val="center"/>
          </w:tcPr>
          <w:p w:rsidR="005979E2" w:rsidRPr="0012514B" w:rsidRDefault="005979E2" w:rsidP="00115EA8">
            <w:pPr>
              <w:pStyle w:val="Eric1"/>
            </w:pPr>
            <w:r w:rsidRPr="0012514B">
              <w:t>9.5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9</w:t>
            </w:r>
          </w:p>
        </w:tc>
        <w:tc>
          <w:tcPr>
            <w:tcW w:w="1474" w:type="pct"/>
            <w:shd w:val="clear" w:color="auto" w:fill="auto"/>
            <w:vAlign w:val="center"/>
          </w:tcPr>
          <w:p w:rsidR="005979E2" w:rsidRPr="0012514B" w:rsidRDefault="005979E2" w:rsidP="00115EA8">
            <w:pPr>
              <w:pStyle w:val="Eric1"/>
            </w:pPr>
            <w:r w:rsidRPr="0012514B">
              <w:t>外部评审</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7</w:t>
            </w:r>
          </w:p>
        </w:tc>
        <w:tc>
          <w:tcPr>
            <w:tcW w:w="472" w:type="pct"/>
            <w:shd w:val="clear" w:color="auto" w:fill="auto"/>
            <w:noWrap/>
            <w:vAlign w:val="center"/>
          </w:tcPr>
          <w:p w:rsidR="005979E2" w:rsidRPr="0012514B" w:rsidRDefault="005979E2" w:rsidP="00115EA8">
            <w:pPr>
              <w:pStyle w:val="Eric1"/>
            </w:pPr>
            <w:r w:rsidRPr="0012514B">
              <w:t>9.5</w:t>
            </w:r>
          </w:p>
        </w:tc>
        <w:tc>
          <w:tcPr>
            <w:tcW w:w="473" w:type="pct"/>
            <w:shd w:val="clear" w:color="auto" w:fill="auto"/>
            <w:noWrap/>
            <w:vAlign w:val="center"/>
          </w:tcPr>
          <w:p w:rsidR="005979E2" w:rsidRPr="0012514B" w:rsidRDefault="005979E2" w:rsidP="00115EA8">
            <w:pPr>
              <w:pStyle w:val="Eric1"/>
            </w:pPr>
            <w:r w:rsidRPr="0012514B">
              <w:t>10</w:t>
            </w:r>
          </w:p>
        </w:tc>
        <w:tc>
          <w:tcPr>
            <w:tcW w:w="471" w:type="pct"/>
            <w:shd w:val="clear" w:color="auto" w:fill="auto"/>
            <w:noWrap/>
            <w:vAlign w:val="center"/>
          </w:tcPr>
          <w:p w:rsidR="005979E2" w:rsidRPr="0012514B" w:rsidRDefault="005979E2" w:rsidP="00115EA8">
            <w:pPr>
              <w:pStyle w:val="Eric1"/>
            </w:pPr>
            <w:r w:rsidRPr="0012514B">
              <w:t>10.5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10</w:t>
            </w:r>
          </w:p>
        </w:tc>
        <w:tc>
          <w:tcPr>
            <w:tcW w:w="1474" w:type="pct"/>
            <w:shd w:val="clear" w:color="auto" w:fill="auto"/>
            <w:vAlign w:val="center"/>
          </w:tcPr>
          <w:p w:rsidR="005979E2" w:rsidRPr="0012514B" w:rsidRDefault="005979E2" w:rsidP="00115EA8">
            <w:pPr>
              <w:pStyle w:val="Eric1"/>
            </w:pPr>
            <w:r w:rsidRPr="0012514B">
              <w:t>组件设计、投产</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8,9</w:t>
            </w:r>
          </w:p>
        </w:tc>
        <w:tc>
          <w:tcPr>
            <w:tcW w:w="472" w:type="pct"/>
            <w:shd w:val="clear" w:color="auto" w:fill="auto"/>
            <w:noWrap/>
            <w:vAlign w:val="center"/>
          </w:tcPr>
          <w:p w:rsidR="005979E2" w:rsidRPr="0012514B" w:rsidRDefault="005979E2" w:rsidP="00115EA8">
            <w:pPr>
              <w:pStyle w:val="Eric1"/>
            </w:pPr>
            <w:r w:rsidRPr="0012514B">
              <w:t>19.5</w:t>
            </w:r>
          </w:p>
        </w:tc>
        <w:tc>
          <w:tcPr>
            <w:tcW w:w="473" w:type="pct"/>
            <w:shd w:val="clear" w:color="auto" w:fill="auto"/>
            <w:noWrap/>
            <w:vAlign w:val="center"/>
          </w:tcPr>
          <w:p w:rsidR="005979E2" w:rsidRPr="0012514B" w:rsidRDefault="005979E2" w:rsidP="00115EA8">
            <w:pPr>
              <w:pStyle w:val="Eric1"/>
            </w:pPr>
            <w:r w:rsidRPr="0012514B">
              <w:t>20</w:t>
            </w:r>
          </w:p>
        </w:tc>
        <w:tc>
          <w:tcPr>
            <w:tcW w:w="471" w:type="pct"/>
            <w:shd w:val="clear" w:color="auto" w:fill="auto"/>
            <w:noWrap/>
            <w:vAlign w:val="center"/>
          </w:tcPr>
          <w:p w:rsidR="005979E2" w:rsidRPr="0012514B" w:rsidRDefault="005979E2" w:rsidP="00115EA8">
            <w:pPr>
              <w:pStyle w:val="Eric1"/>
            </w:pPr>
            <w:r w:rsidRPr="0012514B">
              <w:t>20.5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11</w:t>
            </w:r>
          </w:p>
        </w:tc>
        <w:tc>
          <w:tcPr>
            <w:tcW w:w="1474" w:type="pct"/>
            <w:shd w:val="clear" w:color="auto" w:fill="auto"/>
            <w:vAlign w:val="center"/>
          </w:tcPr>
          <w:p w:rsidR="005979E2" w:rsidRPr="0012514B" w:rsidRDefault="005979E2" w:rsidP="00115EA8">
            <w:pPr>
              <w:pStyle w:val="Eric1"/>
            </w:pPr>
            <w:r w:rsidRPr="0012514B">
              <w:t>外包件协议、合同签订</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10</w:t>
            </w:r>
          </w:p>
        </w:tc>
        <w:tc>
          <w:tcPr>
            <w:tcW w:w="472" w:type="pct"/>
            <w:shd w:val="clear" w:color="auto" w:fill="auto"/>
            <w:noWrap/>
            <w:vAlign w:val="center"/>
          </w:tcPr>
          <w:p w:rsidR="005979E2" w:rsidRPr="0012514B" w:rsidRDefault="005979E2" w:rsidP="00115EA8">
            <w:pPr>
              <w:pStyle w:val="Eric1"/>
            </w:pPr>
            <w:r w:rsidRPr="0012514B">
              <w:t>14.5</w:t>
            </w:r>
          </w:p>
        </w:tc>
        <w:tc>
          <w:tcPr>
            <w:tcW w:w="473" w:type="pct"/>
            <w:shd w:val="clear" w:color="auto" w:fill="auto"/>
            <w:noWrap/>
            <w:vAlign w:val="center"/>
          </w:tcPr>
          <w:p w:rsidR="005979E2" w:rsidRPr="0012514B" w:rsidRDefault="005979E2" w:rsidP="00115EA8">
            <w:pPr>
              <w:pStyle w:val="Eric1"/>
            </w:pPr>
            <w:r w:rsidRPr="0012514B">
              <w:t>15</w:t>
            </w:r>
          </w:p>
        </w:tc>
        <w:tc>
          <w:tcPr>
            <w:tcW w:w="471" w:type="pct"/>
            <w:shd w:val="clear" w:color="auto" w:fill="auto"/>
            <w:noWrap/>
            <w:vAlign w:val="center"/>
          </w:tcPr>
          <w:p w:rsidR="005979E2" w:rsidRPr="0012514B" w:rsidRDefault="005979E2" w:rsidP="00115EA8">
            <w:pPr>
              <w:pStyle w:val="Eric1"/>
            </w:pPr>
            <w:r w:rsidRPr="0012514B">
              <w:t>15.5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12</w:t>
            </w:r>
          </w:p>
        </w:tc>
        <w:tc>
          <w:tcPr>
            <w:tcW w:w="1474" w:type="pct"/>
            <w:shd w:val="clear" w:color="auto" w:fill="auto"/>
            <w:vAlign w:val="center"/>
          </w:tcPr>
          <w:p w:rsidR="005979E2" w:rsidRPr="0012514B" w:rsidRDefault="005979E2" w:rsidP="00115EA8">
            <w:pPr>
              <w:pStyle w:val="Eric1"/>
            </w:pPr>
            <w:r w:rsidRPr="0012514B">
              <w:t>物资采购</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11</w:t>
            </w:r>
          </w:p>
        </w:tc>
        <w:tc>
          <w:tcPr>
            <w:tcW w:w="472" w:type="pct"/>
            <w:shd w:val="clear" w:color="auto" w:fill="auto"/>
            <w:noWrap/>
            <w:vAlign w:val="center"/>
          </w:tcPr>
          <w:p w:rsidR="005979E2" w:rsidRPr="0012514B" w:rsidRDefault="005979E2" w:rsidP="00115EA8">
            <w:pPr>
              <w:pStyle w:val="Eric1"/>
            </w:pPr>
            <w:r w:rsidRPr="0012514B">
              <w:t>34.5</w:t>
            </w:r>
          </w:p>
        </w:tc>
        <w:tc>
          <w:tcPr>
            <w:tcW w:w="473" w:type="pct"/>
            <w:shd w:val="clear" w:color="auto" w:fill="auto"/>
            <w:noWrap/>
            <w:vAlign w:val="center"/>
          </w:tcPr>
          <w:p w:rsidR="005979E2" w:rsidRPr="0012514B" w:rsidRDefault="005979E2" w:rsidP="00115EA8">
            <w:pPr>
              <w:pStyle w:val="Eric1"/>
            </w:pPr>
            <w:r w:rsidRPr="0012514B">
              <w:t>35</w:t>
            </w:r>
          </w:p>
        </w:tc>
        <w:tc>
          <w:tcPr>
            <w:tcW w:w="471" w:type="pct"/>
            <w:shd w:val="clear" w:color="auto" w:fill="auto"/>
            <w:noWrap/>
            <w:vAlign w:val="center"/>
          </w:tcPr>
          <w:p w:rsidR="005979E2" w:rsidRPr="0012514B" w:rsidRDefault="005979E2" w:rsidP="00115EA8">
            <w:pPr>
              <w:pStyle w:val="Eric1"/>
            </w:pPr>
            <w:r w:rsidRPr="0012514B">
              <w:t>35.5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13</w:t>
            </w:r>
          </w:p>
        </w:tc>
        <w:tc>
          <w:tcPr>
            <w:tcW w:w="1474" w:type="pct"/>
            <w:shd w:val="clear" w:color="auto" w:fill="auto"/>
            <w:vAlign w:val="center"/>
          </w:tcPr>
          <w:p w:rsidR="005979E2" w:rsidRPr="0012514B" w:rsidRDefault="005979E2" w:rsidP="00115EA8">
            <w:pPr>
              <w:pStyle w:val="Eric1"/>
            </w:pPr>
            <w:r w:rsidRPr="0012514B">
              <w:t>配套设备投产、外包</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12</w:t>
            </w:r>
          </w:p>
        </w:tc>
        <w:tc>
          <w:tcPr>
            <w:tcW w:w="472" w:type="pct"/>
            <w:shd w:val="clear" w:color="auto" w:fill="auto"/>
            <w:noWrap/>
            <w:vAlign w:val="center"/>
          </w:tcPr>
          <w:p w:rsidR="005979E2" w:rsidRPr="0012514B" w:rsidRDefault="005979E2" w:rsidP="00115EA8">
            <w:pPr>
              <w:pStyle w:val="Eric1"/>
            </w:pPr>
            <w:r w:rsidRPr="0012514B">
              <w:t>19.5</w:t>
            </w:r>
          </w:p>
        </w:tc>
        <w:tc>
          <w:tcPr>
            <w:tcW w:w="473" w:type="pct"/>
            <w:shd w:val="clear" w:color="auto" w:fill="auto"/>
            <w:noWrap/>
            <w:vAlign w:val="center"/>
          </w:tcPr>
          <w:p w:rsidR="005979E2" w:rsidRPr="0012514B" w:rsidRDefault="005979E2" w:rsidP="00115EA8">
            <w:pPr>
              <w:pStyle w:val="Eric1"/>
            </w:pPr>
            <w:r w:rsidRPr="0012514B">
              <w:t>20</w:t>
            </w:r>
          </w:p>
        </w:tc>
        <w:tc>
          <w:tcPr>
            <w:tcW w:w="471" w:type="pct"/>
            <w:shd w:val="clear" w:color="auto" w:fill="auto"/>
            <w:noWrap/>
            <w:vAlign w:val="center"/>
          </w:tcPr>
          <w:p w:rsidR="005979E2" w:rsidRPr="0012514B" w:rsidRDefault="005979E2" w:rsidP="00115EA8">
            <w:pPr>
              <w:pStyle w:val="Eric1"/>
            </w:pPr>
            <w:r w:rsidRPr="0012514B">
              <w:t>20.5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14</w:t>
            </w:r>
          </w:p>
        </w:tc>
        <w:tc>
          <w:tcPr>
            <w:tcW w:w="1474" w:type="pct"/>
            <w:shd w:val="clear" w:color="auto" w:fill="auto"/>
            <w:vAlign w:val="center"/>
          </w:tcPr>
          <w:p w:rsidR="005979E2" w:rsidRPr="0012514B" w:rsidRDefault="005979E2" w:rsidP="00115EA8">
            <w:pPr>
              <w:pStyle w:val="Eric1"/>
            </w:pPr>
            <w:r w:rsidRPr="0012514B">
              <w:t>软件研制</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10</w:t>
            </w:r>
          </w:p>
        </w:tc>
        <w:tc>
          <w:tcPr>
            <w:tcW w:w="472" w:type="pct"/>
            <w:shd w:val="clear" w:color="auto" w:fill="auto"/>
            <w:noWrap/>
            <w:vAlign w:val="center"/>
          </w:tcPr>
          <w:p w:rsidR="005979E2" w:rsidRPr="0012514B" w:rsidRDefault="005979E2" w:rsidP="00115EA8">
            <w:pPr>
              <w:pStyle w:val="Eric1"/>
            </w:pPr>
            <w:r w:rsidRPr="0012514B">
              <w:t>6.5</w:t>
            </w:r>
          </w:p>
        </w:tc>
        <w:tc>
          <w:tcPr>
            <w:tcW w:w="473" w:type="pct"/>
            <w:shd w:val="clear" w:color="auto" w:fill="auto"/>
            <w:noWrap/>
            <w:vAlign w:val="center"/>
          </w:tcPr>
          <w:p w:rsidR="005979E2" w:rsidRPr="0012514B" w:rsidRDefault="005979E2" w:rsidP="00115EA8">
            <w:pPr>
              <w:pStyle w:val="Eric1"/>
            </w:pPr>
            <w:r w:rsidRPr="0012514B">
              <w:t>7</w:t>
            </w:r>
          </w:p>
        </w:tc>
        <w:tc>
          <w:tcPr>
            <w:tcW w:w="471" w:type="pct"/>
            <w:shd w:val="clear" w:color="auto" w:fill="auto"/>
            <w:noWrap/>
            <w:vAlign w:val="center"/>
          </w:tcPr>
          <w:p w:rsidR="005979E2" w:rsidRPr="0012514B" w:rsidRDefault="005979E2" w:rsidP="00115EA8">
            <w:pPr>
              <w:pStyle w:val="Eric1"/>
            </w:pPr>
            <w:r w:rsidRPr="0012514B">
              <w:t>7.5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15</w:t>
            </w:r>
          </w:p>
        </w:tc>
        <w:tc>
          <w:tcPr>
            <w:tcW w:w="1474" w:type="pct"/>
            <w:shd w:val="clear" w:color="auto" w:fill="auto"/>
            <w:vAlign w:val="center"/>
          </w:tcPr>
          <w:p w:rsidR="005979E2" w:rsidRPr="0012514B" w:rsidRDefault="005979E2" w:rsidP="00115EA8">
            <w:pPr>
              <w:pStyle w:val="Eric1"/>
            </w:pPr>
            <w:r w:rsidRPr="0012514B">
              <w:t>零部件加工</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10</w:t>
            </w:r>
          </w:p>
        </w:tc>
        <w:tc>
          <w:tcPr>
            <w:tcW w:w="472" w:type="pct"/>
            <w:shd w:val="clear" w:color="auto" w:fill="auto"/>
            <w:noWrap/>
            <w:vAlign w:val="center"/>
          </w:tcPr>
          <w:p w:rsidR="005979E2" w:rsidRPr="0012514B" w:rsidRDefault="005979E2" w:rsidP="00115EA8">
            <w:pPr>
              <w:pStyle w:val="Eric1"/>
            </w:pPr>
            <w:r w:rsidRPr="0012514B">
              <w:t>21.5</w:t>
            </w:r>
          </w:p>
        </w:tc>
        <w:tc>
          <w:tcPr>
            <w:tcW w:w="473" w:type="pct"/>
            <w:shd w:val="clear" w:color="auto" w:fill="auto"/>
            <w:noWrap/>
            <w:vAlign w:val="center"/>
          </w:tcPr>
          <w:p w:rsidR="005979E2" w:rsidRPr="0012514B" w:rsidRDefault="005979E2" w:rsidP="00115EA8">
            <w:pPr>
              <w:pStyle w:val="Eric1"/>
            </w:pPr>
            <w:r w:rsidRPr="0012514B">
              <w:t>22</w:t>
            </w:r>
          </w:p>
        </w:tc>
        <w:tc>
          <w:tcPr>
            <w:tcW w:w="471" w:type="pct"/>
            <w:shd w:val="clear" w:color="auto" w:fill="auto"/>
            <w:noWrap/>
            <w:vAlign w:val="center"/>
          </w:tcPr>
          <w:p w:rsidR="005979E2" w:rsidRPr="0012514B" w:rsidRDefault="005979E2" w:rsidP="00115EA8">
            <w:pPr>
              <w:pStyle w:val="Eric1"/>
            </w:pPr>
            <w:r w:rsidRPr="0012514B">
              <w:t>22.5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16</w:t>
            </w:r>
          </w:p>
        </w:tc>
        <w:tc>
          <w:tcPr>
            <w:tcW w:w="1474" w:type="pct"/>
            <w:shd w:val="clear" w:color="auto" w:fill="auto"/>
            <w:vAlign w:val="center"/>
          </w:tcPr>
          <w:p w:rsidR="005979E2" w:rsidRPr="0012514B" w:rsidRDefault="005979E2" w:rsidP="00115EA8">
            <w:pPr>
              <w:pStyle w:val="Eric1"/>
            </w:pPr>
            <w:r w:rsidRPr="0012514B">
              <w:t>物资到货配套</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15</w:t>
            </w:r>
          </w:p>
        </w:tc>
        <w:tc>
          <w:tcPr>
            <w:tcW w:w="472" w:type="pct"/>
            <w:shd w:val="clear" w:color="auto" w:fill="auto"/>
            <w:noWrap/>
            <w:vAlign w:val="center"/>
          </w:tcPr>
          <w:p w:rsidR="005979E2" w:rsidRPr="0012514B" w:rsidRDefault="005979E2" w:rsidP="00115EA8">
            <w:pPr>
              <w:pStyle w:val="Eric1"/>
            </w:pPr>
            <w:r w:rsidRPr="0012514B">
              <w:t>2.5</w:t>
            </w:r>
          </w:p>
        </w:tc>
        <w:tc>
          <w:tcPr>
            <w:tcW w:w="473" w:type="pct"/>
            <w:shd w:val="clear" w:color="auto" w:fill="auto"/>
            <w:noWrap/>
            <w:vAlign w:val="center"/>
          </w:tcPr>
          <w:p w:rsidR="005979E2" w:rsidRPr="0012514B" w:rsidRDefault="005979E2" w:rsidP="00115EA8">
            <w:pPr>
              <w:pStyle w:val="Eric1"/>
            </w:pPr>
            <w:r w:rsidRPr="0012514B">
              <w:t>3</w:t>
            </w:r>
          </w:p>
        </w:tc>
        <w:tc>
          <w:tcPr>
            <w:tcW w:w="471" w:type="pct"/>
            <w:shd w:val="clear" w:color="auto" w:fill="auto"/>
            <w:noWrap/>
            <w:vAlign w:val="center"/>
          </w:tcPr>
          <w:p w:rsidR="005979E2" w:rsidRPr="0012514B" w:rsidRDefault="005979E2" w:rsidP="00115EA8">
            <w:pPr>
              <w:pStyle w:val="Eric1"/>
            </w:pPr>
            <w:r w:rsidRPr="0012514B">
              <w:t>3.5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17</w:t>
            </w:r>
          </w:p>
        </w:tc>
        <w:tc>
          <w:tcPr>
            <w:tcW w:w="1474" w:type="pct"/>
            <w:shd w:val="clear" w:color="auto" w:fill="auto"/>
            <w:vAlign w:val="center"/>
          </w:tcPr>
          <w:p w:rsidR="005979E2" w:rsidRPr="0012514B" w:rsidRDefault="005979E2" w:rsidP="00115EA8">
            <w:pPr>
              <w:pStyle w:val="Eric1"/>
            </w:pPr>
            <w:r w:rsidRPr="0012514B">
              <w:t>组件装配</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16</w:t>
            </w:r>
          </w:p>
        </w:tc>
        <w:tc>
          <w:tcPr>
            <w:tcW w:w="472" w:type="pct"/>
            <w:shd w:val="clear" w:color="auto" w:fill="auto"/>
            <w:noWrap/>
            <w:vAlign w:val="center"/>
          </w:tcPr>
          <w:p w:rsidR="005979E2" w:rsidRPr="0012514B" w:rsidRDefault="005979E2" w:rsidP="00115EA8">
            <w:pPr>
              <w:pStyle w:val="Eric1"/>
            </w:pPr>
            <w:r w:rsidRPr="0012514B">
              <w:t>6</w:t>
            </w:r>
          </w:p>
        </w:tc>
        <w:tc>
          <w:tcPr>
            <w:tcW w:w="473" w:type="pct"/>
            <w:shd w:val="clear" w:color="auto" w:fill="auto"/>
            <w:noWrap/>
            <w:vAlign w:val="center"/>
          </w:tcPr>
          <w:p w:rsidR="005979E2" w:rsidRPr="0012514B" w:rsidRDefault="005979E2" w:rsidP="00115EA8">
            <w:pPr>
              <w:pStyle w:val="Eric1"/>
            </w:pPr>
            <w:r w:rsidRPr="0012514B">
              <w:t>6.5</w:t>
            </w:r>
          </w:p>
        </w:tc>
        <w:tc>
          <w:tcPr>
            <w:tcW w:w="471" w:type="pct"/>
            <w:shd w:val="clear" w:color="auto" w:fill="auto"/>
            <w:noWrap/>
            <w:vAlign w:val="center"/>
          </w:tcPr>
          <w:p w:rsidR="005979E2" w:rsidRPr="0012514B" w:rsidRDefault="005979E2" w:rsidP="00115EA8">
            <w:pPr>
              <w:pStyle w:val="Eric1"/>
            </w:pPr>
            <w:r w:rsidRPr="0012514B">
              <w:t>7</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18</w:t>
            </w:r>
          </w:p>
        </w:tc>
        <w:tc>
          <w:tcPr>
            <w:tcW w:w="1474" w:type="pct"/>
            <w:shd w:val="clear" w:color="auto" w:fill="auto"/>
            <w:vAlign w:val="center"/>
          </w:tcPr>
          <w:p w:rsidR="005979E2" w:rsidRPr="0012514B" w:rsidRDefault="005979E2" w:rsidP="00115EA8">
            <w:pPr>
              <w:pStyle w:val="Eric1"/>
            </w:pPr>
            <w:r w:rsidRPr="0012514B">
              <w:t>功能调试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13,14,17</w:t>
            </w:r>
          </w:p>
        </w:tc>
        <w:tc>
          <w:tcPr>
            <w:tcW w:w="472" w:type="pct"/>
            <w:shd w:val="clear" w:color="auto" w:fill="auto"/>
            <w:noWrap/>
            <w:vAlign w:val="center"/>
          </w:tcPr>
          <w:p w:rsidR="005979E2" w:rsidRPr="0012514B" w:rsidRDefault="005979E2" w:rsidP="00115EA8">
            <w:pPr>
              <w:pStyle w:val="Eric1"/>
            </w:pPr>
            <w:r w:rsidRPr="0012514B">
              <w:t>9.5</w:t>
            </w:r>
          </w:p>
        </w:tc>
        <w:tc>
          <w:tcPr>
            <w:tcW w:w="473" w:type="pct"/>
            <w:shd w:val="clear" w:color="auto" w:fill="auto"/>
            <w:noWrap/>
            <w:vAlign w:val="center"/>
          </w:tcPr>
          <w:p w:rsidR="005979E2" w:rsidRPr="0012514B" w:rsidRDefault="005979E2" w:rsidP="00115EA8">
            <w:pPr>
              <w:pStyle w:val="Eric1"/>
            </w:pPr>
            <w:r w:rsidRPr="0012514B">
              <w:t>10</w:t>
            </w:r>
          </w:p>
        </w:tc>
        <w:tc>
          <w:tcPr>
            <w:tcW w:w="471" w:type="pct"/>
            <w:shd w:val="clear" w:color="auto" w:fill="auto"/>
            <w:noWrap/>
            <w:vAlign w:val="center"/>
          </w:tcPr>
          <w:p w:rsidR="005979E2" w:rsidRPr="0012514B" w:rsidRDefault="005979E2" w:rsidP="00115EA8">
            <w:pPr>
              <w:pStyle w:val="Eric1"/>
            </w:pPr>
            <w:r w:rsidRPr="0012514B">
              <w:t>10.5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19</w:t>
            </w:r>
          </w:p>
        </w:tc>
        <w:tc>
          <w:tcPr>
            <w:tcW w:w="1474" w:type="pct"/>
            <w:shd w:val="clear" w:color="auto" w:fill="auto"/>
            <w:vAlign w:val="center"/>
          </w:tcPr>
          <w:p w:rsidR="005979E2" w:rsidRPr="0012514B" w:rsidRDefault="005979E2" w:rsidP="00115EA8">
            <w:pPr>
              <w:pStyle w:val="Eric1"/>
            </w:pPr>
            <w:r w:rsidRPr="0012514B">
              <w:t>性能调试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18</w:t>
            </w:r>
          </w:p>
        </w:tc>
        <w:tc>
          <w:tcPr>
            <w:tcW w:w="472" w:type="pct"/>
            <w:shd w:val="clear" w:color="auto" w:fill="auto"/>
            <w:noWrap/>
            <w:vAlign w:val="center"/>
          </w:tcPr>
          <w:p w:rsidR="005979E2" w:rsidRPr="0012514B" w:rsidRDefault="005979E2" w:rsidP="00115EA8">
            <w:pPr>
              <w:pStyle w:val="Eric1"/>
            </w:pPr>
            <w:r w:rsidRPr="0012514B">
              <w:t>2.5</w:t>
            </w:r>
          </w:p>
        </w:tc>
        <w:tc>
          <w:tcPr>
            <w:tcW w:w="473" w:type="pct"/>
            <w:shd w:val="clear" w:color="auto" w:fill="auto"/>
            <w:noWrap/>
            <w:vAlign w:val="center"/>
          </w:tcPr>
          <w:p w:rsidR="005979E2" w:rsidRPr="0012514B" w:rsidRDefault="005979E2" w:rsidP="00115EA8">
            <w:pPr>
              <w:pStyle w:val="Eric1"/>
            </w:pPr>
            <w:r w:rsidRPr="0012514B">
              <w:t>3</w:t>
            </w:r>
          </w:p>
        </w:tc>
        <w:tc>
          <w:tcPr>
            <w:tcW w:w="471" w:type="pct"/>
            <w:shd w:val="clear" w:color="auto" w:fill="auto"/>
            <w:noWrap/>
            <w:vAlign w:val="center"/>
          </w:tcPr>
          <w:p w:rsidR="005979E2" w:rsidRPr="0012514B" w:rsidRDefault="005979E2" w:rsidP="00115EA8">
            <w:pPr>
              <w:pStyle w:val="Eric1"/>
            </w:pPr>
            <w:r w:rsidRPr="0012514B">
              <w:t>3.5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20</w:t>
            </w:r>
          </w:p>
        </w:tc>
        <w:tc>
          <w:tcPr>
            <w:tcW w:w="1474" w:type="pct"/>
            <w:shd w:val="clear" w:color="auto" w:fill="auto"/>
            <w:vAlign w:val="center"/>
          </w:tcPr>
          <w:p w:rsidR="005979E2" w:rsidRPr="0012514B" w:rsidRDefault="005979E2" w:rsidP="00115EA8">
            <w:pPr>
              <w:pStyle w:val="Eric1"/>
            </w:pPr>
            <w:r w:rsidRPr="0012514B">
              <w:t>性能测试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19</w:t>
            </w:r>
          </w:p>
        </w:tc>
        <w:tc>
          <w:tcPr>
            <w:tcW w:w="472" w:type="pct"/>
            <w:shd w:val="clear" w:color="auto" w:fill="auto"/>
            <w:noWrap/>
            <w:vAlign w:val="center"/>
          </w:tcPr>
          <w:p w:rsidR="005979E2" w:rsidRPr="0012514B" w:rsidRDefault="005979E2" w:rsidP="00115EA8">
            <w:pPr>
              <w:pStyle w:val="Eric1"/>
            </w:pPr>
            <w:r w:rsidRPr="0012514B">
              <w:t>9.5</w:t>
            </w:r>
          </w:p>
        </w:tc>
        <w:tc>
          <w:tcPr>
            <w:tcW w:w="473" w:type="pct"/>
            <w:shd w:val="clear" w:color="auto" w:fill="auto"/>
            <w:noWrap/>
            <w:vAlign w:val="center"/>
          </w:tcPr>
          <w:p w:rsidR="005979E2" w:rsidRPr="0012514B" w:rsidRDefault="005979E2" w:rsidP="00115EA8">
            <w:pPr>
              <w:pStyle w:val="Eric1"/>
            </w:pPr>
            <w:r w:rsidRPr="0012514B">
              <w:t>10</w:t>
            </w:r>
          </w:p>
        </w:tc>
        <w:tc>
          <w:tcPr>
            <w:tcW w:w="471" w:type="pct"/>
            <w:shd w:val="clear" w:color="auto" w:fill="auto"/>
            <w:noWrap/>
            <w:vAlign w:val="center"/>
          </w:tcPr>
          <w:p w:rsidR="005979E2" w:rsidRPr="0012514B" w:rsidRDefault="005979E2" w:rsidP="00115EA8">
            <w:pPr>
              <w:pStyle w:val="Eric1"/>
            </w:pPr>
            <w:r w:rsidRPr="0012514B">
              <w:t>10.5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21</w:t>
            </w:r>
          </w:p>
        </w:tc>
        <w:tc>
          <w:tcPr>
            <w:tcW w:w="1474" w:type="pct"/>
            <w:shd w:val="clear" w:color="auto" w:fill="auto"/>
            <w:vAlign w:val="center"/>
          </w:tcPr>
          <w:p w:rsidR="005979E2" w:rsidRPr="0012514B" w:rsidRDefault="005979E2" w:rsidP="00115EA8">
            <w:pPr>
              <w:pStyle w:val="Eric1"/>
            </w:pPr>
            <w:r w:rsidRPr="0012514B">
              <w:t>验收</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20</w:t>
            </w:r>
          </w:p>
        </w:tc>
        <w:tc>
          <w:tcPr>
            <w:tcW w:w="472" w:type="pct"/>
            <w:shd w:val="clear" w:color="auto" w:fill="auto"/>
            <w:noWrap/>
            <w:vAlign w:val="center"/>
          </w:tcPr>
          <w:p w:rsidR="005979E2" w:rsidRPr="0012514B" w:rsidRDefault="005979E2" w:rsidP="00115EA8">
            <w:pPr>
              <w:pStyle w:val="Eric1"/>
            </w:pPr>
            <w:r w:rsidRPr="0012514B">
              <w:t>2.5</w:t>
            </w:r>
          </w:p>
        </w:tc>
        <w:tc>
          <w:tcPr>
            <w:tcW w:w="473" w:type="pct"/>
            <w:shd w:val="clear" w:color="auto" w:fill="auto"/>
            <w:noWrap/>
            <w:vAlign w:val="center"/>
          </w:tcPr>
          <w:p w:rsidR="005979E2" w:rsidRPr="0012514B" w:rsidRDefault="005979E2" w:rsidP="00115EA8">
            <w:pPr>
              <w:pStyle w:val="Eric1"/>
            </w:pPr>
            <w:r w:rsidRPr="0012514B">
              <w:t>3</w:t>
            </w:r>
          </w:p>
        </w:tc>
        <w:tc>
          <w:tcPr>
            <w:tcW w:w="471" w:type="pct"/>
            <w:shd w:val="clear" w:color="auto" w:fill="auto"/>
            <w:noWrap/>
            <w:vAlign w:val="center"/>
          </w:tcPr>
          <w:p w:rsidR="005979E2" w:rsidRPr="0012514B" w:rsidRDefault="005979E2" w:rsidP="00115EA8">
            <w:pPr>
              <w:pStyle w:val="Eric1"/>
            </w:pPr>
            <w:r w:rsidRPr="0012514B">
              <w:t>3.5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22</w:t>
            </w:r>
          </w:p>
        </w:tc>
        <w:tc>
          <w:tcPr>
            <w:tcW w:w="1474" w:type="pct"/>
            <w:shd w:val="clear" w:color="auto" w:fill="auto"/>
            <w:vAlign w:val="center"/>
          </w:tcPr>
          <w:p w:rsidR="005979E2" w:rsidRPr="0012514B" w:rsidRDefault="005979E2" w:rsidP="00115EA8">
            <w:pPr>
              <w:pStyle w:val="Eric1"/>
            </w:pPr>
            <w:r w:rsidRPr="0012514B">
              <w:t>试验室联试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21</w:t>
            </w:r>
          </w:p>
        </w:tc>
        <w:tc>
          <w:tcPr>
            <w:tcW w:w="472" w:type="pct"/>
            <w:shd w:val="clear" w:color="auto" w:fill="auto"/>
            <w:noWrap/>
            <w:vAlign w:val="center"/>
          </w:tcPr>
          <w:p w:rsidR="005979E2" w:rsidRPr="0012514B" w:rsidRDefault="005979E2" w:rsidP="00115EA8">
            <w:pPr>
              <w:pStyle w:val="Eric1"/>
            </w:pPr>
            <w:r w:rsidRPr="0012514B">
              <w:t>9.5</w:t>
            </w:r>
          </w:p>
        </w:tc>
        <w:tc>
          <w:tcPr>
            <w:tcW w:w="473" w:type="pct"/>
            <w:shd w:val="clear" w:color="auto" w:fill="auto"/>
            <w:noWrap/>
            <w:vAlign w:val="center"/>
          </w:tcPr>
          <w:p w:rsidR="005979E2" w:rsidRPr="0012514B" w:rsidRDefault="005979E2" w:rsidP="00115EA8">
            <w:pPr>
              <w:pStyle w:val="Eric1"/>
            </w:pPr>
            <w:r w:rsidRPr="0012514B">
              <w:t>10</w:t>
            </w:r>
          </w:p>
        </w:tc>
        <w:tc>
          <w:tcPr>
            <w:tcW w:w="471" w:type="pct"/>
            <w:shd w:val="clear" w:color="auto" w:fill="auto"/>
            <w:noWrap/>
            <w:vAlign w:val="center"/>
          </w:tcPr>
          <w:p w:rsidR="005979E2" w:rsidRPr="0012514B" w:rsidRDefault="005979E2" w:rsidP="00115EA8">
            <w:pPr>
              <w:pStyle w:val="Eric1"/>
            </w:pPr>
            <w:r w:rsidRPr="0012514B">
              <w:t>10.5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23</w:t>
            </w:r>
          </w:p>
        </w:tc>
        <w:tc>
          <w:tcPr>
            <w:tcW w:w="1474" w:type="pct"/>
            <w:shd w:val="clear" w:color="auto" w:fill="auto"/>
            <w:vAlign w:val="center"/>
          </w:tcPr>
          <w:p w:rsidR="005979E2" w:rsidRPr="0012514B" w:rsidRDefault="005979E2" w:rsidP="00115EA8">
            <w:pPr>
              <w:pStyle w:val="Eric1"/>
            </w:pPr>
            <w:r w:rsidRPr="0012514B">
              <w:t>装机联试</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22</w:t>
            </w:r>
          </w:p>
        </w:tc>
        <w:tc>
          <w:tcPr>
            <w:tcW w:w="472" w:type="pct"/>
            <w:shd w:val="clear" w:color="auto" w:fill="auto"/>
            <w:noWrap/>
            <w:vAlign w:val="center"/>
          </w:tcPr>
          <w:p w:rsidR="005979E2" w:rsidRPr="0012514B" w:rsidRDefault="005979E2" w:rsidP="00115EA8">
            <w:pPr>
              <w:pStyle w:val="Eric1"/>
            </w:pPr>
            <w:r w:rsidRPr="0012514B">
              <w:t>14.5</w:t>
            </w:r>
          </w:p>
        </w:tc>
        <w:tc>
          <w:tcPr>
            <w:tcW w:w="473" w:type="pct"/>
            <w:shd w:val="clear" w:color="auto" w:fill="auto"/>
            <w:noWrap/>
            <w:vAlign w:val="center"/>
          </w:tcPr>
          <w:p w:rsidR="005979E2" w:rsidRPr="0012514B" w:rsidRDefault="005979E2" w:rsidP="00115EA8">
            <w:pPr>
              <w:pStyle w:val="Eric1"/>
            </w:pPr>
            <w:r w:rsidRPr="0012514B">
              <w:t>15</w:t>
            </w:r>
          </w:p>
        </w:tc>
        <w:tc>
          <w:tcPr>
            <w:tcW w:w="471" w:type="pct"/>
            <w:shd w:val="clear" w:color="auto" w:fill="auto"/>
            <w:noWrap/>
            <w:vAlign w:val="center"/>
          </w:tcPr>
          <w:p w:rsidR="005979E2" w:rsidRPr="0012514B" w:rsidRDefault="005979E2" w:rsidP="00115EA8">
            <w:pPr>
              <w:pStyle w:val="Eric1"/>
            </w:pPr>
            <w:r w:rsidRPr="0012514B">
              <w:t>15.5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24</w:t>
            </w:r>
          </w:p>
        </w:tc>
        <w:tc>
          <w:tcPr>
            <w:tcW w:w="1474" w:type="pct"/>
            <w:shd w:val="clear" w:color="auto" w:fill="auto"/>
            <w:vAlign w:val="center"/>
          </w:tcPr>
          <w:p w:rsidR="005979E2" w:rsidRPr="0012514B" w:rsidRDefault="005979E2" w:rsidP="00115EA8">
            <w:pPr>
              <w:pStyle w:val="Eric1"/>
            </w:pPr>
            <w:r w:rsidRPr="0012514B">
              <w:t>调整试飞验证</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23</w:t>
            </w:r>
          </w:p>
        </w:tc>
        <w:tc>
          <w:tcPr>
            <w:tcW w:w="472" w:type="pct"/>
            <w:shd w:val="clear" w:color="auto" w:fill="auto"/>
            <w:noWrap/>
            <w:vAlign w:val="center"/>
          </w:tcPr>
          <w:p w:rsidR="005979E2" w:rsidRPr="0012514B" w:rsidRDefault="005979E2" w:rsidP="00115EA8">
            <w:pPr>
              <w:pStyle w:val="Eric1"/>
            </w:pPr>
            <w:r w:rsidRPr="0012514B">
              <w:t>7.5</w:t>
            </w:r>
          </w:p>
        </w:tc>
        <w:tc>
          <w:tcPr>
            <w:tcW w:w="473" w:type="pct"/>
            <w:shd w:val="clear" w:color="auto" w:fill="auto"/>
            <w:noWrap/>
            <w:vAlign w:val="center"/>
          </w:tcPr>
          <w:p w:rsidR="005979E2" w:rsidRPr="0012514B" w:rsidRDefault="005979E2" w:rsidP="00115EA8">
            <w:pPr>
              <w:pStyle w:val="Eric1"/>
            </w:pPr>
            <w:r w:rsidRPr="0012514B">
              <w:t>8</w:t>
            </w:r>
          </w:p>
        </w:tc>
        <w:tc>
          <w:tcPr>
            <w:tcW w:w="471" w:type="pct"/>
            <w:shd w:val="clear" w:color="auto" w:fill="auto"/>
            <w:noWrap/>
            <w:vAlign w:val="center"/>
          </w:tcPr>
          <w:p w:rsidR="005979E2" w:rsidRPr="0012514B" w:rsidRDefault="005979E2" w:rsidP="00115EA8">
            <w:pPr>
              <w:pStyle w:val="Eric1"/>
            </w:pPr>
            <w:r w:rsidRPr="0012514B">
              <w:t>8.5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25</w:t>
            </w:r>
          </w:p>
        </w:tc>
        <w:tc>
          <w:tcPr>
            <w:tcW w:w="1474" w:type="pct"/>
            <w:shd w:val="clear" w:color="auto" w:fill="auto"/>
            <w:vAlign w:val="center"/>
          </w:tcPr>
          <w:p w:rsidR="005979E2" w:rsidRPr="0012514B" w:rsidRDefault="005979E2" w:rsidP="00115EA8">
            <w:pPr>
              <w:pStyle w:val="Eric1"/>
            </w:pPr>
            <w:r w:rsidRPr="0012514B">
              <w:t>软件测评</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24</w:t>
            </w:r>
          </w:p>
        </w:tc>
        <w:tc>
          <w:tcPr>
            <w:tcW w:w="472" w:type="pct"/>
            <w:shd w:val="clear" w:color="auto" w:fill="auto"/>
            <w:noWrap/>
            <w:vAlign w:val="center"/>
          </w:tcPr>
          <w:p w:rsidR="005979E2" w:rsidRPr="0012514B" w:rsidRDefault="005979E2" w:rsidP="00115EA8">
            <w:pPr>
              <w:pStyle w:val="Eric1"/>
            </w:pPr>
            <w:r w:rsidRPr="0012514B">
              <w:t>10.5</w:t>
            </w:r>
          </w:p>
        </w:tc>
        <w:tc>
          <w:tcPr>
            <w:tcW w:w="473" w:type="pct"/>
            <w:shd w:val="clear" w:color="auto" w:fill="auto"/>
            <w:noWrap/>
            <w:vAlign w:val="center"/>
          </w:tcPr>
          <w:p w:rsidR="005979E2" w:rsidRPr="0012514B" w:rsidRDefault="005979E2" w:rsidP="00115EA8">
            <w:pPr>
              <w:pStyle w:val="Eric1"/>
            </w:pPr>
            <w:r w:rsidRPr="0012514B">
              <w:t>11</w:t>
            </w:r>
          </w:p>
        </w:tc>
        <w:tc>
          <w:tcPr>
            <w:tcW w:w="471" w:type="pct"/>
            <w:shd w:val="clear" w:color="auto" w:fill="auto"/>
            <w:noWrap/>
            <w:vAlign w:val="center"/>
          </w:tcPr>
          <w:p w:rsidR="005979E2" w:rsidRPr="0012514B" w:rsidRDefault="005979E2" w:rsidP="00115EA8">
            <w:pPr>
              <w:pStyle w:val="Eric1"/>
            </w:pPr>
            <w:r w:rsidRPr="0012514B">
              <w:t>11.5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26</w:t>
            </w:r>
          </w:p>
        </w:tc>
        <w:tc>
          <w:tcPr>
            <w:tcW w:w="1474" w:type="pct"/>
            <w:shd w:val="clear" w:color="auto" w:fill="auto"/>
            <w:vAlign w:val="center"/>
          </w:tcPr>
          <w:p w:rsidR="005979E2" w:rsidRPr="0012514B" w:rsidRDefault="005979E2" w:rsidP="00115EA8">
            <w:pPr>
              <w:pStyle w:val="Eric1"/>
            </w:pPr>
            <w:r w:rsidRPr="0012514B">
              <w:t>地面试验</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24</w:t>
            </w:r>
          </w:p>
        </w:tc>
        <w:tc>
          <w:tcPr>
            <w:tcW w:w="472" w:type="pct"/>
            <w:shd w:val="clear" w:color="auto" w:fill="auto"/>
            <w:noWrap/>
            <w:vAlign w:val="center"/>
          </w:tcPr>
          <w:p w:rsidR="005979E2" w:rsidRPr="0012514B" w:rsidRDefault="005979E2" w:rsidP="00115EA8">
            <w:pPr>
              <w:pStyle w:val="Eric1"/>
            </w:pPr>
            <w:r w:rsidRPr="0012514B">
              <w:t>6.5</w:t>
            </w:r>
          </w:p>
        </w:tc>
        <w:tc>
          <w:tcPr>
            <w:tcW w:w="473" w:type="pct"/>
            <w:shd w:val="clear" w:color="auto" w:fill="auto"/>
            <w:noWrap/>
            <w:vAlign w:val="center"/>
          </w:tcPr>
          <w:p w:rsidR="005979E2" w:rsidRPr="0012514B" w:rsidRDefault="005979E2" w:rsidP="00115EA8">
            <w:pPr>
              <w:pStyle w:val="Eric1"/>
            </w:pPr>
            <w:r w:rsidRPr="0012514B">
              <w:t>7</w:t>
            </w:r>
          </w:p>
        </w:tc>
        <w:tc>
          <w:tcPr>
            <w:tcW w:w="471" w:type="pct"/>
            <w:shd w:val="clear" w:color="auto" w:fill="auto"/>
            <w:noWrap/>
            <w:vAlign w:val="center"/>
          </w:tcPr>
          <w:p w:rsidR="005979E2" w:rsidRPr="0012514B" w:rsidRDefault="005979E2" w:rsidP="00115EA8">
            <w:pPr>
              <w:pStyle w:val="Eric1"/>
            </w:pPr>
            <w:r w:rsidRPr="0012514B">
              <w:t>7.5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27</w:t>
            </w:r>
          </w:p>
        </w:tc>
        <w:tc>
          <w:tcPr>
            <w:tcW w:w="1474" w:type="pct"/>
            <w:shd w:val="clear" w:color="auto" w:fill="auto"/>
            <w:vAlign w:val="center"/>
          </w:tcPr>
          <w:p w:rsidR="005979E2" w:rsidRPr="0012514B" w:rsidRDefault="005979E2" w:rsidP="00115EA8">
            <w:pPr>
              <w:pStyle w:val="Eric1"/>
            </w:pPr>
            <w:r w:rsidRPr="0012514B">
              <w:t>可靠性试验</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24</w:t>
            </w:r>
          </w:p>
        </w:tc>
        <w:tc>
          <w:tcPr>
            <w:tcW w:w="472" w:type="pct"/>
            <w:shd w:val="clear" w:color="auto" w:fill="auto"/>
            <w:noWrap/>
            <w:vAlign w:val="center"/>
          </w:tcPr>
          <w:p w:rsidR="005979E2" w:rsidRPr="0012514B" w:rsidRDefault="005979E2" w:rsidP="00115EA8">
            <w:pPr>
              <w:pStyle w:val="Eric1"/>
            </w:pPr>
            <w:r w:rsidRPr="0012514B">
              <w:t>9.5</w:t>
            </w:r>
          </w:p>
        </w:tc>
        <w:tc>
          <w:tcPr>
            <w:tcW w:w="473" w:type="pct"/>
            <w:shd w:val="clear" w:color="auto" w:fill="auto"/>
            <w:noWrap/>
            <w:vAlign w:val="center"/>
          </w:tcPr>
          <w:p w:rsidR="005979E2" w:rsidRPr="0012514B" w:rsidRDefault="005979E2" w:rsidP="00115EA8">
            <w:pPr>
              <w:pStyle w:val="Eric1"/>
            </w:pPr>
            <w:r w:rsidRPr="0012514B">
              <w:t>10</w:t>
            </w:r>
          </w:p>
        </w:tc>
        <w:tc>
          <w:tcPr>
            <w:tcW w:w="471" w:type="pct"/>
            <w:shd w:val="clear" w:color="auto" w:fill="auto"/>
            <w:noWrap/>
            <w:vAlign w:val="center"/>
          </w:tcPr>
          <w:p w:rsidR="005979E2" w:rsidRPr="0012514B" w:rsidRDefault="005979E2" w:rsidP="00115EA8">
            <w:pPr>
              <w:pStyle w:val="Eric1"/>
            </w:pPr>
            <w:r w:rsidRPr="0012514B">
              <w:t>10.5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28</w:t>
            </w:r>
          </w:p>
        </w:tc>
        <w:tc>
          <w:tcPr>
            <w:tcW w:w="1474" w:type="pct"/>
            <w:shd w:val="clear" w:color="auto" w:fill="auto"/>
            <w:vAlign w:val="center"/>
          </w:tcPr>
          <w:p w:rsidR="005979E2" w:rsidRPr="0012514B" w:rsidRDefault="005979E2" w:rsidP="00115EA8">
            <w:pPr>
              <w:pStyle w:val="Eric1"/>
            </w:pPr>
            <w:r w:rsidRPr="0012514B">
              <w:t>鉴定试飞</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25,26,27</w:t>
            </w:r>
          </w:p>
        </w:tc>
        <w:tc>
          <w:tcPr>
            <w:tcW w:w="472" w:type="pct"/>
            <w:shd w:val="clear" w:color="auto" w:fill="auto"/>
            <w:noWrap/>
            <w:vAlign w:val="center"/>
          </w:tcPr>
          <w:p w:rsidR="005979E2" w:rsidRPr="0012514B" w:rsidRDefault="005979E2" w:rsidP="00115EA8">
            <w:pPr>
              <w:pStyle w:val="Eric1"/>
            </w:pPr>
            <w:r w:rsidRPr="0012514B">
              <w:t>4.5</w:t>
            </w:r>
          </w:p>
        </w:tc>
        <w:tc>
          <w:tcPr>
            <w:tcW w:w="473" w:type="pct"/>
            <w:shd w:val="clear" w:color="auto" w:fill="auto"/>
            <w:noWrap/>
            <w:vAlign w:val="center"/>
          </w:tcPr>
          <w:p w:rsidR="005979E2" w:rsidRPr="0012514B" w:rsidRDefault="005979E2" w:rsidP="00115EA8">
            <w:pPr>
              <w:pStyle w:val="Eric1"/>
            </w:pPr>
            <w:r w:rsidRPr="0012514B">
              <w:t>5</w:t>
            </w:r>
          </w:p>
        </w:tc>
        <w:tc>
          <w:tcPr>
            <w:tcW w:w="471" w:type="pct"/>
            <w:shd w:val="clear" w:color="auto" w:fill="auto"/>
            <w:noWrap/>
            <w:vAlign w:val="center"/>
          </w:tcPr>
          <w:p w:rsidR="005979E2" w:rsidRPr="0012514B" w:rsidRDefault="005979E2" w:rsidP="00115EA8">
            <w:pPr>
              <w:pStyle w:val="Eric1"/>
            </w:pPr>
            <w:r w:rsidRPr="0012514B">
              <w:t>5.5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r w:rsidR="005979E2" w:rsidRPr="0012514B" w:rsidTr="00115EA8">
        <w:trPr>
          <w:trHeight w:hRule="exact" w:val="340"/>
        </w:trPr>
        <w:tc>
          <w:tcPr>
            <w:tcW w:w="239" w:type="pct"/>
            <w:shd w:val="clear" w:color="auto" w:fill="auto"/>
            <w:vAlign w:val="center"/>
          </w:tcPr>
          <w:p w:rsidR="005979E2" w:rsidRPr="0012514B" w:rsidRDefault="005979E2" w:rsidP="00115EA8">
            <w:pPr>
              <w:pStyle w:val="Eric1"/>
              <w:rPr>
                <w:kern w:val="0"/>
              </w:rPr>
            </w:pPr>
            <w:r w:rsidRPr="0012514B">
              <w:rPr>
                <w:kern w:val="0"/>
              </w:rPr>
              <w:t>29</w:t>
            </w:r>
          </w:p>
        </w:tc>
        <w:tc>
          <w:tcPr>
            <w:tcW w:w="1474" w:type="pct"/>
            <w:shd w:val="clear" w:color="auto" w:fill="auto"/>
            <w:vAlign w:val="center"/>
          </w:tcPr>
          <w:p w:rsidR="005979E2" w:rsidRPr="0012514B" w:rsidRDefault="005979E2" w:rsidP="00115EA8">
            <w:pPr>
              <w:pStyle w:val="Eric1"/>
            </w:pPr>
            <w:r w:rsidRPr="0012514B">
              <w:t>鉴定审查</w:t>
            </w:r>
          </w:p>
        </w:tc>
        <w:tc>
          <w:tcPr>
            <w:tcW w:w="394" w:type="pct"/>
            <w:shd w:val="clear" w:color="auto" w:fill="auto"/>
            <w:vAlign w:val="center"/>
          </w:tcPr>
          <w:p w:rsidR="005979E2" w:rsidRPr="0012514B" w:rsidRDefault="005979E2" w:rsidP="00115EA8">
            <w:pPr>
              <w:pStyle w:val="Eric1"/>
              <w:rPr>
                <w:kern w:val="0"/>
                <w:lang w:val="zh-CN"/>
              </w:rPr>
            </w:pPr>
            <w:r w:rsidRPr="0012514B">
              <w:rPr>
                <w:kern w:val="0"/>
                <w:lang w:val="zh-CN"/>
              </w:rPr>
              <w:t>28</w:t>
            </w:r>
          </w:p>
        </w:tc>
        <w:tc>
          <w:tcPr>
            <w:tcW w:w="472" w:type="pct"/>
            <w:shd w:val="clear" w:color="auto" w:fill="auto"/>
            <w:noWrap/>
            <w:vAlign w:val="center"/>
          </w:tcPr>
          <w:p w:rsidR="005979E2" w:rsidRPr="0012514B" w:rsidRDefault="005979E2" w:rsidP="00115EA8">
            <w:pPr>
              <w:pStyle w:val="Eric1"/>
            </w:pPr>
            <w:r w:rsidRPr="0012514B">
              <w:t>1.5</w:t>
            </w:r>
          </w:p>
        </w:tc>
        <w:tc>
          <w:tcPr>
            <w:tcW w:w="473" w:type="pct"/>
            <w:shd w:val="clear" w:color="auto" w:fill="auto"/>
            <w:noWrap/>
            <w:vAlign w:val="center"/>
          </w:tcPr>
          <w:p w:rsidR="005979E2" w:rsidRPr="0012514B" w:rsidRDefault="005979E2" w:rsidP="00115EA8">
            <w:pPr>
              <w:pStyle w:val="Eric1"/>
            </w:pPr>
            <w:r w:rsidRPr="0012514B">
              <w:t>2</w:t>
            </w:r>
          </w:p>
        </w:tc>
        <w:tc>
          <w:tcPr>
            <w:tcW w:w="471" w:type="pct"/>
            <w:shd w:val="clear" w:color="auto" w:fill="auto"/>
            <w:noWrap/>
            <w:vAlign w:val="center"/>
          </w:tcPr>
          <w:p w:rsidR="005979E2" w:rsidRPr="0012514B" w:rsidRDefault="005979E2" w:rsidP="00115EA8">
            <w:pPr>
              <w:pStyle w:val="Eric1"/>
            </w:pPr>
            <w:r w:rsidRPr="0012514B">
              <w:t>2.5</w:t>
            </w:r>
          </w:p>
        </w:tc>
        <w:tc>
          <w:tcPr>
            <w:tcW w:w="474" w:type="pct"/>
            <w:vAlign w:val="center"/>
          </w:tcPr>
          <w:p w:rsidR="005979E2" w:rsidRPr="0012514B" w:rsidRDefault="005979E2" w:rsidP="00115EA8">
            <w:pPr>
              <w:pStyle w:val="Eric1"/>
            </w:pPr>
            <w:r w:rsidRPr="0012514B">
              <w:t>0</w:t>
            </w:r>
          </w:p>
        </w:tc>
        <w:tc>
          <w:tcPr>
            <w:tcW w:w="528" w:type="pct"/>
            <w:vAlign w:val="center"/>
          </w:tcPr>
          <w:p w:rsidR="005979E2" w:rsidRPr="0012514B" w:rsidRDefault="005979E2" w:rsidP="00115EA8">
            <w:pPr>
              <w:pStyle w:val="Eric1"/>
            </w:pPr>
            <w:r w:rsidRPr="0012514B">
              <w:t>0</w:t>
            </w:r>
          </w:p>
        </w:tc>
        <w:tc>
          <w:tcPr>
            <w:tcW w:w="475" w:type="pct"/>
            <w:vAlign w:val="center"/>
          </w:tcPr>
          <w:p w:rsidR="005979E2" w:rsidRPr="0012514B" w:rsidRDefault="005979E2" w:rsidP="00115EA8">
            <w:pPr>
              <w:pStyle w:val="Eric1"/>
            </w:pPr>
            <w:r w:rsidRPr="0012514B">
              <w:t>0</w:t>
            </w:r>
          </w:p>
        </w:tc>
      </w:tr>
    </w:tbl>
    <w:p w:rsidR="00B56E81" w:rsidRPr="006668FE" w:rsidRDefault="00B56E81" w:rsidP="00115EA8">
      <w:pPr>
        <w:pStyle w:val="Eric"/>
        <w:ind w:firstLine="480"/>
      </w:pPr>
      <w:r w:rsidRPr="006668FE">
        <w:t>在项目实施过程中，</w:t>
      </w:r>
      <w:r w:rsidR="006668FE" w:rsidRPr="005978B4">
        <w:t>某项项目工序</w:t>
      </w:r>
      <w:r w:rsidR="006668FE" w:rsidRPr="005978B4">
        <w:rPr>
          <w:rFonts w:hint="eastAsia"/>
        </w:rPr>
        <w:t>的开始只能等到</w:t>
      </w:r>
      <w:r w:rsidR="006668FE" w:rsidRPr="005978B4">
        <w:t>所有紧前工序都结束之后，</w:t>
      </w:r>
      <w:r w:rsidR="006668FE" w:rsidRPr="005978B4">
        <w:rPr>
          <w:rFonts w:hint="eastAsia"/>
        </w:rPr>
        <w:t>而</w:t>
      </w:r>
      <w:r w:rsidR="006668FE" w:rsidRPr="005978B4">
        <w:t>工序最早结束时间</w:t>
      </w:r>
      <w:r w:rsidRPr="006668FE">
        <w:t>为工序最早开始时间与该工序的作业时间之和，因此工序的最早开始时间为紧前工序的最早结束时间的最大值。</w:t>
      </w:r>
    </w:p>
    <w:p w:rsidR="00B56E81" w:rsidRPr="0012514B" w:rsidRDefault="00B56E81" w:rsidP="00115EA8">
      <w:pPr>
        <w:pStyle w:val="Eric"/>
        <w:ind w:firstLine="480"/>
      </w:pPr>
      <w:r w:rsidRPr="0012514B">
        <w:lastRenderedPageBreak/>
        <w:t>2</w:t>
      </w:r>
      <w:r w:rsidRPr="0012514B">
        <w:t>）设置假设单元</w:t>
      </w:r>
    </w:p>
    <w:p w:rsidR="00B56E81" w:rsidRPr="006668FE" w:rsidRDefault="00B56E81" w:rsidP="00115EA8">
      <w:pPr>
        <w:pStyle w:val="Eric"/>
        <w:ind w:firstLine="480"/>
        <w:rPr>
          <w:color w:val="000000" w:themeColor="text1"/>
        </w:rPr>
      </w:pPr>
      <w:r w:rsidRPr="006668FE">
        <w:rPr>
          <w:color w:val="000000" w:themeColor="text1"/>
        </w:rPr>
        <w:t>表格中作业持续时间是服从三角分布的随机变量，</w:t>
      </w:r>
      <w:r w:rsidR="006668FE" w:rsidRPr="006668FE">
        <w:rPr>
          <w:rFonts w:hint="eastAsia"/>
          <w:color w:val="000000" w:themeColor="text1"/>
        </w:rPr>
        <w:t>因此可以在</w:t>
      </w:r>
      <w:r w:rsidR="006668FE" w:rsidRPr="006668FE">
        <w:rPr>
          <w:color w:val="000000" w:themeColor="text1"/>
        </w:rPr>
        <w:t>Crystal Ball</w:t>
      </w:r>
      <w:r w:rsidR="006668FE" w:rsidRPr="006668FE">
        <w:rPr>
          <w:rFonts w:hint="eastAsia"/>
          <w:color w:val="000000" w:themeColor="text1"/>
        </w:rPr>
        <w:t>中，将</w:t>
      </w:r>
      <w:r w:rsidR="006668FE" w:rsidRPr="006668FE">
        <w:rPr>
          <w:color w:val="000000" w:themeColor="text1"/>
        </w:rPr>
        <w:t>分布类型均设置为三角分布。</w:t>
      </w:r>
      <w:r w:rsidRPr="006668FE">
        <w:rPr>
          <w:color w:val="000000" w:themeColor="text1"/>
        </w:rPr>
        <w:t>参数取自表</w:t>
      </w:r>
      <w:r w:rsidR="009E0E2C" w:rsidRPr="006668FE">
        <w:rPr>
          <w:color w:val="000000" w:themeColor="text1"/>
        </w:rPr>
        <w:t>8</w:t>
      </w:r>
      <w:r w:rsidR="009E0E2C" w:rsidRPr="006668FE">
        <w:rPr>
          <w:color w:val="000000" w:themeColor="text1"/>
        </w:rPr>
        <w:t>，如图</w:t>
      </w:r>
      <w:r w:rsidR="008E763A">
        <w:rPr>
          <w:rFonts w:hint="eastAsia"/>
          <w:color w:val="000000" w:themeColor="text1"/>
        </w:rPr>
        <w:t>28</w:t>
      </w:r>
      <w:r w:rsidR="009E0E2C" w:rsidRPr="006668FE">
        <w:rPr>
          <w:color w:val="000000" w:themeColor="text1"/>
        </w:rPr>
        <w:t>所示。</w:t>
      </w:r>
    </w:p>
    <w:p w:rsidR="00B56E81" w:rsidRPr="0012514B" w:rsidRDefault="000D26BE" w:rsidP="00115EA8">
      <w:pPr>
        <w:pStyle w:val="Eric2"/>
      </w:pPr>
      <w:r w:rsidRPr="0012514B">
        <w:rPr>
          <w:noProof/>
        </w:rPr>
        <w:drawing>
          <wp:inline distT="0" distB="0" distL="0" distR="0">
            <wp:extent cx="5689600" cy="384810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srcRect/>
                    <a:stretch>
                      <a:fillRect/>
                    </a:stretch>
                  </pic:blipFill>
                  <pic:spPr bwMode="auto">
                    <a:xfrm>
                      <a:off x="0" y="0"/>
                      <a:ext cx="5689600" cy="3848100"/>
                    </a:xfrm>
                    <a:prstGeom prst="rect">
                      <a:avLst/>
                    </a:prstGeom>
                    <a:noFill/>
                    <a:ln w="9525">
                      <a:noFill/>
                      <a:miter lim="800000"/>
                      <a:headEnd/>
                      <a:tailEnd/>
                    </a:ln>
                  </pic:spPr>
                </pic:pic>
              </a:graphicData>
            </a:graphic>
          </wp:inline>
        </w:drawing>
      </w:r>
    </w:p>
    <w:p w:rsidR="0049043F" w:rsidRPr="0012514B" w:rsidRDefault="00B56E81" w:rsidP="00115EA8">
      <w:pPr>
        <w:pStyle w:val="Eric2"/>
      </w:pPr>
      <w:r w:rsidRPr="0012514B">
        <w:t>图</w:t>
      </w:r>
      <w:r w:rsidR="008E763A">
        <w:rPr>
          <w:rFonts w:hint="eastAsia"/>
        </w:rPr>
        <w:t>28</w:t>
      </w:r>
      <w:r w:rsidR="006E5136" w:rsidRPr="0012514B">
        <w:t xml:space="preserve">  </w:t>
      </w:r>
      <w:r w:rsidRPr="0012514B">
        <w:t>三角分布图</w:t>
      </w:r>
    </w:p>
    <w:p w:rsidR="00B56E81" w:rsidRPr="0012514B" w:rsidRDefault="00B56E81" w:rsidP="00115EA8">
      <w:pPr>
        <w:pStyle w:val="Eric"/>
        <w:ind w:firstLine="480"/>
      </w:pPr>
      <w:r w:rsidRPr="0012514B">
        <w:t>3</w:t>
      </w:r>
      <w:r w:rsidRPr="0012514B">
        <w:t>）设置预测单元</w:t>
      </w:r>
    </w:p>
    <w:p w:rsidR="006668FE" w:rsidRPr="00EC5BB3" w:rsidRDefault="006668FE" w:rsidP="00115EA8">
      <w:pPr>
        <w:pStyle w:val="Eric"/>
        <w:ind w:firstLine="480"/>
        <w:rPr>
          <w:color w:val="000000" w:themeColor="text1"/>
        </w:rPr>
      </w:pPr>
      <w:r w:rsidRPr="00EC5BB3">
        <w:rPr>
          <w:rFonts w:hint="eastAsia"/>
          <w:color w:val="000000" w:themeColor="text1"/>
        </w:rPr>
        <w:t>预测单元为需要进行统计的变量，故设置为项目的最早结束时间。</w:t>
      </w:r>
    </w:p>
    <w:p w:rsidR="00B56E81" w:rsidRPr="0012514B" w:rsidRDefault="00B56E81" w:rsidP="00115EA8">
      <w:pPr>
        <w:pStyle w:val="Eric"/>
        <w:ind w:firstLine="480"/>
      </w:pPr>
      <w:r w:rsidRPr="0012514B">
        <w:t>然后运行</w:t>
      </w:r>
      <w:r w:rsidRPr="0012514B">
        <w:t>Crystal Ball</w:t>
      </w:r>
      <w:r w:rsidRPr="0012514B">
        <w:t>，执行蒙特卡洛仿真，将重复试验的次数设为</w:t>
      </w:r>
      <w:r w:rsidRPr="0012514B">
        <w:t>1000</w:t>
      </w:r>
      <w:r w:rsidRPr="0012514B">
        <w:t>次，运行得到的结果为项目完成时间频数图，如图</w:t>
      </w:r>
      <w:r w:rsidR="008E763A">
        <w:rPr>
          <w:rFonts w:hint="eastAsia"/>
        </w:rPr>
        <w:t>29</w:t>
      </w:r>
      <w:r w:rsidRPr="0012514B">
        <w:t>所示。</w:t>
      </w:r>
    </w:p>
    <w:p w:rsidR="00B56E81" w:rsidRPr="0012514B" w:rsidRDefault="000D26BE" w:rsidP="00115EA8">
      <w:pPr>
        <w:pStyle w:val="Eric2"/>
      </w:pPr>
      <w:r w:rsidRPr="0012514B">
        <w:rPr>
          <w:noProof/>
        </w:rPr>
        <w:lastRenderedPageBreak/>
        <w:drawing>
          <wp:inline distT="0" distB="0" distL="0" distR="0">
            <wp:extent cx="5683250" cy="386080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srcRect/>
                    <a:stretch>
                      <a:fillRect/>
                    </a:stretch>
                  </pic:blipFill>
                  <pic:spPr bwMode="auto">
                    <a:xfrm>
                      <a:off x="0" y="0"/>
                      <a:ext cx="5683250" cy="3860800"/>
                    </a:xfrm>
                    <a:prstGeom prst="rect">
                      <a:avLst/>
                    </a:prstGeom>
                    <a:noFill/>
                    <a:ln w="9525">
                      <a:noFill/>
                      <a:miter lim="800000"/>
                      <a:headEnd/>
                      <a:tailEnd/>
                    </a:ln>
                  </pic:spPr>
                </pic:pic>
              </a:graphicData>
            </a:graphic>
          </wp:inline>
        </w:drawing>
      </w:r>
    </w:p>
    <w:p w:rsidR="0049043F" w:rsidRPr="0012514B" w:rsidRDefault="00B56E81" w:rsidP="00115EA8">
      <w:pPr>
        <w:pStyle w:val="Eric2"/>
      </w:pPr>
      <w:r w:rsidRPr="0012514B">
        <w:t>图</w:t>
      </w:r>
      <w:r w:rsidR="008E763A">
        <w:rPr>
          <w:rFonts w:hint="eastAsia"/>
        </w:rPr>
        <w:t>29</w:t>
      </w:r>
      <w:r w:rsidR="006E5136" w:rsidRPr="0012514B">
        <w:t xml:space="preserve">  </w:t>
      </w:r>
      <w:r w:rsidRPr="0012514B">
        <w:t>项目完成时间频数图</w:t>
      </w:r>
    </w:p>
    <w:p w:rsidR="00B56E81" w:rsidRPr="0012514B" w:rsidRDefault="00B56E81" w:rsidP="00115EA8">
      <w:pPr>
        <w:pStyle w:val="Eric"/>
        <w:ind w:firstLine="480"/>
      </w:pPr>
      <w:r w:rsidRPr="0012514B">
        <w:t>从图中可以看出，项目在</w:t>
      </w:r>
      <w:r w:rsidRPr="0012514B">
        <w:t>255.5</w:t>
      </w:r>
      <w:r w:rsidRPr="0012514B">
        <w:t>个工作日内完成的概率为</w:t>
      </w:r>
      <w:r w:rsidRPr="0012514B">
        <w:t>93.31%</w:t>
      </w:r>
      <w:r w:rsidRPr="0012514B">
        <w:t>，经过项目工期优化后项目能够在要求的时间内完成。</w:t>
      </w:r>
    </w:p>
    <w:p w:rsidR="00B56E81" w:rsidRPr="0012514B" w:rsidRDefault="00B56E81" w:rsidP="009376F6">
      <w:pPr>
        <w:pStyle w:val="2"/>
        <w:spacing w:before="120" w:after="120"/>
        <w:rPr>
          <w:rFonts w:ascii="Times New Roman" w:hAnsi="Times New Roman"/>
          <w:sz w:val="24"/>
        </w:rPr>
      </w:pPr>
      <w:bookmarkStart w:id="85" w:name="_Toc404042604"/>
      <w:r w:rsidRPr="0012514B">
        <w:rPr>
          <w:rFonts w:ascii="Times New Roman" w:hAnsi="Times New Roman"/>
        </w:rPr>
        <w:t>4.3</w:t>
      </w:r>
      <w:r w:rsidR="00115EA8">
        <w:rPr>
          <w:rFonts w:ascii="Times New Roman" w:hAnsi="Times New Roman" w:hint="eastAsia"/>
        </w:rPr>
        <w:t xml:space="preserve"> </w:t>
      </w:r>
      <w:r w:rsidRPr="0012514B">
        <w:rPr>
          <w:rFonts w:ascii="Times New Roman" w:hAnsi="Times New Roman"/>
        </w:rPr>
        <w:t>本章小结</w:t>
      </w:r>
      <w:bookmarkEnd w:id="85"/>
    </w:p>
    <w:p w:rsidR="00B56E81" w:rsidRPr="0012514B" w:rsidRDefault="00B56E81" w:rsidP="004B3448">
      <w:pPr>
        <w:pStyle w:val="Eric"/>
        <w:ind w:firstLine="480"/>
      </w:pPr>
      <w:r w:rsidRPr="0012514B">
        <w:t>本章中对工期计算方法进行了改进，画出了改进后的网络图，重新找出了关键路径并使用蒙特卡洛法仿真分析的方法分析了完工概率。然后使用时间费用法对工期进行了压缩，完成后再次进行项目进度计划进行了仿真，完工概率得到了大幅度的提升，压缩效果明显。</w:t>
      </w:r>
    </w:p>
    <w:p w:rsidR="00B56E81" w:rsidRPr="0012514B" w:rsidRDefault="00B56E81" w:rsidP="00DA0F44">
      <w:pPr>
        <w:ind w:firstLine="480"/>
        <w:sectPr w:rsidR="00B56E81" w:rsidRPr="0012514B" w:rsidSect="00115EA8">
          <w:pgSz w:w="11907" w:h="16840" w:code="9"/>
          <w:pgMar w:top="1418" w:right="1134" w:bottom="1418" w:left="1701" w:header="851" w:footer="851" w:gutter="0"/>
          <w:cols w:space="425"/>
          <w:docGrid w:linePitch="384" w:charSpace="7430"/>
        </w:sectPr>
      </w:pPr>
    </w:p>
    <w:p w:rsidR="00B56E81" w:rsidRPr="0012514B" w:rsidRDefault="00A355DC" w:rsidP="009376F6">
      <w:pPr>
        <w:pStyle w:val="1"/>
        <w:spacing w:before="120" w:after="120"/>
        <w:rPr>
          <w:rFonts w:ascii="Times New Roman" w:hAnsi="Times New Roman"/>
        </w:rPr>
      </w:pPr>
      <w:bookmarkStart w:id="86" w:name="_Toc385377376"/>
      <w:bookmarkStart w:id="87" w:name="_Toc404042605"/>
      <w:r w:rsidRPr="0012514B">
        <w:rPr>
          <w:rFonts w:ascii="Times New Roman" w:hAnsi="Times New Roman"/>
        </w:rPr>
        <w:lastRenderedPageBreak/>
        <w:t>第五章</w:t>
      </w:r>
      <w:r w:rsidR="00115EA8">
        <w:rPr>
          <w:rFonts w:ascii="Times New Roman" w:hAnsi="Times New Roman" w:hint="eastAsia"/>
        </w:rPr>
        <w:t xml:space="preserve">  </w:t>
      </w:r>
      <w:r w:rsidR="00386C49" w:rsidRPr="0012514B">
        <w:rPr>
          <w:rFonts w:ascii="Times New Roman" w:hAnsi="Times New Roman"/>
        </w:rPr>
        <w:t>R</w:t>
      </w:r>
      <w:r w:rsidR="00386C49" w:rsidRPr="0012514B">
        <w:rPr>
          <w:rFonts w:ascii="Times New Roman" w:hAnsi="Times New Roman"/>
        </w:rPr>
        <w:t>监控系统</w:t>
      </w:r>
      <w:r w:rsidR="00B56E81" w:rsidRPr="0012514B">
        <w:rPr>
          <w:rFonts w:ascii="Times New Roman" w:hAnsi="Times New Roman"/>
        </w:rPr>
        <w:t>项目</w:t>
      </w:r>
      <w:r w:rsidR="003E5C48" w:rsidRPr="0012514B">
        <w:rPr>
          <w:rFonts w:ascii="Times New Roman" w:hAnsi="Times New Roman"/>
        </w:rPr>
        <w:t>保障</w:t>
      </w:r>
      <w:r w:rsidR="00F4187D" w:rsidRPr="0012514B">
        <w:rPr>
          <w:rFonts w:ascii="Times New Roman" w:hAnsi="Times New Roman"/>
        </w:rPr>
        <w:t>及</w:t>
      </w:r>
      <w:r w:rsidR="00B56E81" w:rsidRPr="0012514B">
        <w:rPr>
          <w:rFonts w:ascii="Times New Roman" w:hAnsi="Times New Roman"/>
        </w:rPr>
        <w:t>进度计划控制</w:t>
      </w:r>
      <w:bookmarkEnd w:id="86"/>
      <w:bookmarkEnd w:id="87"/>
    </w:p>
    <w:p w:rsidR="003532D6" w:rsidRPr="0012514B" w:rsidRDefault="00B56E81" w:rsidP="00E64D10">
      <w:pPr>
        <w:pStyle w:val="2"/>
        <w:spacing w:before="120" w:after="120"/>
        <w:rPr>
          <w:rFonts w:ascii="Times New Roman" w:hAnsi="Times New Roman"/>
        </w:rPr>
      </w:pPr>
      <w:bookmarkStart w:id="88" w:name="_Toc385377377"/>
      <w:bookmarkStart w:id="89" w:name="_Toc404042606"/>
      <w:r w:rsidRPr="0012514B">
        <w:rPr>
          <w:rFonts w:ascii="Times New Roman" w:hAnsi="Times New Roman"/>
        </w:rPr>
        <w:t>5.1</w:t>
      </w:r>
      <w:r w:rsidR="00115EA8">
        <w:rPr>
          <w:rFonts w:ascii="Times New Roman" w:hAnsi="Times New Roman" w:hint="eastAsia"/>
        </w:rPr>
        <w:t xml:space="preserve"> </w:t>
      </w:r>
      <w:r w:rsidRPr="0012514B">
        <w:rPr>
          <w:rFonts w:ascii="Times New Roman" w:hAnsi="Times New Roman"/>
        </w:rPr>
        <w:t>项目</w:t>
      </w:r>
      <w:bookmarkEnd w:id="88"/>
      <w:r w:rsidR="006714C0" w:rsidRPr="0012514B">
        <w:rPr>
          <w:rFonts w:ascii="Times New Roman" w:hAnsi="Times New Roman"/>
        </w:rPr>
        <w:t>运行保障</w:t>
      </w:r>
      <w:bookmarkEnd w:id="89"/>
    </w:p>
    <w:p w:rsidR="003532D6" w:rsidRPr="0012514B" w:rsidRDefault="00E63D2D" w:rsidP="00115EA8">
      <w:pPr>
        <w:pStyle w:val="Eric"/>
        <w:ind w:firstLine="480"/>
      </w:pPr>
      <w:r w:rsidRPr="0012514B">
        <w:t>通过对单位之前的项目执行的经验总结以及对市场上几家较为大型的工程公司的访谈</w:t>
      </w:r>
      <w:r w:rsidR="00B56E81" w:rsidRPr="0012514B">
        <w:t>，</w:t>
      </w:r>
      <w:r w:rsidRPr="0012514B">
        <w:t>本文认为目前</w:t>
      </w:r>
      <w:r w:rsidR="00B56E81" w:rsidRPr="0012514B">
        <w:t>造成项目进度拖延甚至是进度失控的主要因素有：</w:t>
      </w:r>
      <w:r w:rsidR="00B56E81" w:rsidRPr="0012514B">
        <w:t>1.</w:t>
      </w:r>
      <w:r w:rsidR="00B56E81" w:rsidRPr="0012514B">
        <w:t>组织管理混乱，各部门推诿、扯皮；</w:t>
      </w:r>
      <w:r w:rsidR="00B56E81" w:rsidRPr="0012514B">
        <w:t>2.</w:t>
      </w:r>
      <w:r w:rsidR="00B56E81" w:rsidRPr="0012514B">
        <w:t>项目顶层策划不够、协调不力，导致窝工；</w:t>
      </w:r>
      <w:r w:rsidR="00B56E81" w:rsidRPr="0012514B">
        <w:t>3.</w:t>
      </w:r>
      <w:r w:rsidR="00B56E81" w:rsidRPr="0012514B">
        <w:t>项目团队内部沟通不够，致使产品返工甚至报废；</w:t>
      </w:r>
      <w:r w:rsidR="00B56E81" w:rsidRPr="0012514B">
        <w:t>4.</w:t>
      </w:r>
      <w:r w:rsidR="00B56E81" w:rsidRPr="0012514B">
        <w:t>绩效考核不严，员工漫不经心，随意性大。为了杜绝上述情况在</w:t>
      </w:r>
      <w:r w:rsidR="00386C49" w:rsidRPr="0012514B">
        <w:t>R</w:t>
      </w:r>
      <w:r w:rsidR="00386C49" w:rsidRPr="0012514B">
        <w:t>监控系统</w:t>
      </w:r>
      <w:r w:rsidR="00B56E81" w:rsidRPr="0012514B">
        <w:t>研发项目中出现，有针对性地采取了以下几项措施。</w:t>
      </w:r>
      <w:bookmarkStart w:id="90" w:name="_Toc385377378"/>
    </w:p>
    <w:p w:rsidR="00B56E81" w:rsidRPr="0012514B" w:rsidRDefault="003E5C48" w:rsidP="003E5C48">
      <w:pPr>
        <w:pStyle w:val="3"/>
        <w:spacing w:before="120" w:after="120"/>
        <w:rPr>
          <w:rFonts w:ascii="Times New Roman" w:hAnsi="Times New Roman"/>
          <w:sz w:val="30"/>
          <w:szCs w:val="30"/>
        </w:rPr>
      </w:pPr>
      <w:bookmarkStart w:id="91" w:name="_Toc404042607"/>
      <w:r w:rsidRPr="0012514B">
        <w:rPr>
          <w:rFonts w:ascii="Times New Roman" w:hAnsi="Times New Roman"/>
        </w:rPr>
        <w:t>5.1.1</w:t>
      </w:r>
      <w:r w:rsidR="00115EA8">
        <w:rPr>
          <w:rFonts w:ascii="Times New Roman" w:hAnsi="Times New Roman" w:hint="eastAsia"/>
        </w:rPr>
        <w:t xml:space="preserve"> </w:t>
      </w:r>
      <w:r w:rsidR="00B56E81" w:rsidRPr="0012514B">
        <w:rPr>
          <w:rFonts w:ascii="Times New Roman" w:hAnsi="Times New Roman"/>
        </w:rPr>
        <w:t>强化组织管理</w:t>
      </w:r>
      <w:bookmarkEnd w:id="90"/>
      <w:bookmarkEnd w:id="91"/>
    </w:p>
    <w:p w:rsidR="00B56E81" w:rsidRPr="0012514B" w:rsidRDefault="00B56E81" w:rsidP="00115EA8">
      <w:pPr>
        <w:pStyle w:val="Eric"/>
        <w:ind w:firstLine="480"/>
      </w:pPr>
      <w:r w:rsidRPr="0012514B">
        <w:t>为保证项目研发的顺利进行，</w:t>
      </w:r>
      <w:r w:rsidR="00386C49" w:rsidRPr="0012514B">
        <w:t>R</w:t>
      </w:r>
      <w:r w:rsidR="00386C49" w:rsidRPr="0012514B">
        <w:t>监控系统</w:t>
      </w:r>
      <w:r w:rsidRPr="0012514B">
        <w:t>研发项目启动后，就成立了项目组。</w:t>
      </w:r>
      <w:r w:rsidR="00386C49" w:rsidRPr="0012514B">
        <w:t>R</w:t>
      </w:r>
      <w:r w:rsidR="00386C49" w:rsidRPr="0012514B">
        <w:t>监控系统</w:t>
      </w:r>
      <w:r w:rsidRPr="0012514B">
        <w:t>研发项目参与部门多，为了杜绝各部门彼此推委、互相扯皮导致效率低下的情况发生，本着目标明确，精干高效，业务系统化的管理原则，本项目改变了原先分阶段、分部门管理的组织结构形式，采用了新的组织结构形式，从而加强了</w:t>
      </w:r>
      <w:r w:rsidR="00386C49" w:rsidRPr="0012514B">
        <w:t>R</w:t>
      </w:r>
      <w:r w:rsidR="00386C49" w:rsidRPr="0012514B">
        <w:t>监控系统</w:t>
      </w:r>
      <w:r w:rsidRPr="0012514B">
        <w:t>研发项目进度管理的组织形式。</w:t>
      </w:r>
      <w:r w:rsidR="00F15264" w:rsidRPr="0012514B">
        <w:t>项目组织结构图如图</w:t>
      </w:r>
      <w:r w:rsidR="008E763A">
        <w:rPr>
          <w:rFonts w:hint="eastAsia"/>
        </w:rPr>
        <w:t>30</w:t>
      </w:r>
      <w:r w:rsidR="00F15264" w:rsidRPr="0012514B">
        <w:t>所示。</w:t>
      </w:r>
    </w:p>
    <w:p w:rsidR="00B56E81" w:rsidRPr="0012514B" w:rsidRDefault="00583AC4" w:rsidP="00F665D6">
      <w:pPr>
        <w:spacing w:line="288" w:lineRule="auto"/>
        <w:rPr>
          <w:sz w:val="24"/>
        </w:rPr>
      </w:pPr>
      <w:r>
        <w:rPr>
          <w:sz w:val="24"/>
        </w:rPr>
      </w:r>
      <w:r>
        <w:rPr>
          <w:sz w:val="24"/>
        </w:rPr>
        <w:pict>
          <v:group id="_x0000_s1469" editas="canvas" style="width:467.15pt;height:230.9pt;mso-position-horizontal-relative:char;mso-position-vertical-relative:line" coordorigin="1800,1734" coordsize="9343,4618">
            <o:lock v:ext="edit" aspectratio="t"/>
            <v:shape id="_x0000_s1470" type="#_x0000_t75" style="position:absolute;left:1800;top:1734;width:9343;height:4618" o:preferrelative="f">
              <v:fill o:detectmouseclick="t"/>
              <v:path o:extrusionok="t" o:connecttype="none"/>
              <o:lock v:ext="edit" text="t"/>
            </v:shape>
            <v:rect id="_x0000_s1471" style="position:absolute;left:4304;top:2074;width:3076;height:612">
              <v:textbox style="mso-next-textbox:#_x0000_s1471">
                <w:txbxContent>
                  <w:p w:rsidR="009D2A11" w:rsidRPr="00973416" w:rsidRDefault="009D2A11" w:rsidP="00F665D6">
                    <w:pPr>
                      <w:jc w:val="center"/>
                      <w:rPr>
                        <w:szCs w:val="21"/>
                      </w:rPr>
                    </w:pPr>
                    <w:r>
                      <w:rPr>
                        <w:rFonts w:hint="eastAsia"/>
                        <w:szCs w:val="21"/>
                      </w:rPr>
                      <w:t>主管所领导（</w:t>
                    </w:r>
                    <w:r w:rsidRPr="00973416">
                      <w:rPr>
                        <w:rFonts w:hint="eastAsia"/>
                        <w:szCs w:val="21"/>
                      </w:rPr>
                      <w:t>项目经理</w:t>
                    </w:r>
                    <w:r>
                      <w:rPr>
                        <w:rFonts w:hint="eastAsia"/>
                        <w:szCs w:val="21"/>
                      </w:rPr>
                      <w:t>）</w:t>
                    </w:r>
                  </w:p>
                </w:txbxContent>
              </v:textbox>
            </v:rect>
            <v:rect id="_x0000_s1472" style="position:absolute;left:4300;top:3901;width:1426;height:435">
              <v:textbox style="mso-next-textbox:#_x0000_s1472">
                <w:txbxContent>
                  <w:p w:rsidR="009D2A11" w:rsidRPr="00973416" w:rsidRDefault="009D2A11" w:rsidP="00F665D6">
                    <w:pPr>
                      <w:jc w:val="center"/>
                      <w:rPr>
                        <w:szCs w:val="21"/>
                      </w:rPr>
                    </w:pPr>
                    <w:r>
                      <w:rPr>
                        <w:rFonts w:hint="eastAsia"/>
                        <w:szCs w:val="21"/>
                      </w:rPr>
                      <w:t>制造部</w:t>
                    </w:r>
                  </w:p>
                </w:txbxContent>
              </v:textbox>
            </v:rect>
            <v:rect id="_x0000_s1473" style="position:absolute;left:7803;top:3886;width:1381;height:450">
              <v:textbox style="mso-next-textbox:#_x0000_s1473">
                <w:txbxContent>
                  <w:p w:rsidR="009D2A11" w:rsidRPr="00973416" w:rsidRDefault="009D2A11" w:rsidP="00F665D6">
                    <w:pPr>
                      <w:jc w:val="center"/>
                      <w:rPr>
                        <w:szCs w:val="21"/>
                      </w:rPr>
                    </w:pPr>
                    <w:r w:rsidRPr="00973416">
                      <w:rPr>
                        <w:rFonts w:hint="eastAsia"/>
                        <w:szCs w:val="21"/>
                      </w:rPr>
                      <w:t>财务部经理</w:t>
                    </w:r>
                  </w:p>
                </w:txbxContent>
              </v:textbox>
            </v:rect>
            <v:rect id="_x0000_s1474" style="position:absolute;left:6435;top:2887;width:1811;height:435">
              <v:textbox style="mso-next-textbox:#_x0000_s1474">
                <w:txbxContent>
                  <w:p w:rsidR="009D2A11" w:rsidRPr="00973416" w:rsidRDefault="009D2A11" w:rsidP="00F665D6">
                    <w:pPr>
                      <w:jc w:val="center"/>
                      <w:rPr>
                        <w:szCs w:val="21"/>
                      </w:rPr>
                    </w:pPr>
                    <w:r>
                      <w:rPr>
                        <w:rFonts w:hint="eastAsia"/>
                        <w:szCs w:val="21"/>
                      </w:rPr>
                      <w:t>副总工程师</w:t>
                    </w:r>
                  </w:p>
                </w:txbxContent>
              </v:textbox>
            </v:rect>
            <v:rect id="_x0000_s1475" style="position:absolute;left:2498;top:3901;width:1424;height:435">
              <v:textbox style="mso-next-textbox:#_x0000_s1475">
                <w:txbxContent>
                  <w:p w:rsidR="009D2A11" w:rsidRPr="00973416" w:rsidRDefault="009D2A11" w:rsidP="00F665D6">
                    <w:pPr>
                      <w:jc w:val="center"/>
                      <w:rPr>
                        <w:szCs w:val="21"/>
                      </w:rPr>
                    </w:pPr>
                    <w:r>
                      <w:rPr>
                        <w:rFonts w:hint="eastAsia"/>
                        <w:szCs w:val="21"/>
                      </w:rPr>
                      <w:t>设计部</w:t>
                    </w:r>
                  </w:p>
                </w:txbxContent>
              </v:textbox>
            </v:rect>
            <v:rect id="_x0000_s1476" style="position:absolute;left:9673;top:3901;width:1280;height:435">
              <v:textbox style="mso-next-textbox:#_x0000_s1476">
                <w:txbxContent>
                  <w:p w:rsidR="009D2A11" w:rsidRPr="00973416" w:rsidRDefault="009D2A11" w:rsidP="00F665D6">
                    <w:pPr>
                      <w:jc w:val="center"/>
                      <w:rPr>
                        <w:szCs w:val="21"/>
                      </w:rPr>
                    </w:pPr>
                    <w:r w:rsidRPr="00973416">
                      <w:rPr>
                        <w:rFonts w:hint="eastAsia"/>
                        <w:szCs w:val="21"/>
                      </w:rPr>
                      <w:t>特聘专家</w:t>
                    </w:r>
                  </w:p>
                  <w:p w:rsidR="009D2A11" w:rsidRDefault="009D2A11" w:rsidP="00F665D6"/>
                </w:txbxContent>
              </v:textbox>
            </v:rect>
            <v:shape id="_x0000_s1477" type="#_x0000_t32" style="position:absolute;left:5842;top:2686;width:1;height:862" o:connectortype="straight"/>
            <v:shape id="_x0000_s1478" type="#_x0000_t32" style="position:absolute;left:3214;top:3549;width:7094;height:1" o:connectortype="straight"/>
            <v:shape id="_x0000_s1479" type="#_x0000_t32" style="position:absolute;left:3210;top:3549;width:4;height:352;flip:x" o:connectortype="straight"/>
            <v:shape id="_x0000_s1480" type="#_x0000_t32" style="position:absolute;left:4987;top:3549;width:1;height:352;flip:y" o:connectortype="straight"/>
            <v:shape id="_x0000_s1481" type="#_x0000_t32" style="position:absolute;left:8494;top:3549;width:1;height:337;flip:y" o:connectortype="straight"/>
            <v:shape id="_x0000_s1482" type="#_x0000_t32" style="position:absolute;left:10308;top:3550;width:5;height:351;flip:x y" o:connectortype="straight"/>
            <v:shape id="_x0000_s1483" type="#_x0000_t32" style="position:absolute;left:3206;top:5251;width:1;height:468" o:connectortype="straight"/>
            <v:rect id="_x0000_s1484" style="position:absolute;left:2514;top:4809;width:1383;height:442">
              <v:textbox style="mso-next-textbox:#_x0000_s1484">
                <w:txbxContent>
                  <w:p w:rsidR="009D2A11" w:rsidRPr="00973416" w:rsidRDefault="009D2A11" w:rsidP="00F665D6">
                    <w:pPr>
                      <w:jc w:val="center"/>
                      <w:rPr>
                        <w:szCs w:val="21"/>
                      </w:rPr>
                    </w:pPr>
                    <w:r w:rsidRPr="00973416">
                      <w:rPr>
                        <w:rFonts w:hint="eastAsia"/>
                        <w:szCs w:val="21"/>
                      </w:rPr>
                      <w:t>工作组长</w:t>
                    </w:r>
                  </w:p>
                </w:txbxContent>
              </v:textbox>
            </v:rect>
            <v:shape id="_x0000_s1485" type="#_x0000_t32" style="position:absolute;left:4992;top:5265;width:4;height:454;flip:x" o:connectortype="straight"/>
            <v:shape id="_x0000_s1486" type="#_x0000_t32" style="position:absolute;left:8493;top:4336;width:1;height:1855" o:connectortype="straight"/>
            <v:rect id="_x0000_s1487" style="position:absolute;left:2514;top:5719;width:1383;height:442">
              <v:textbox style="mso-next-textbox:#_x0000_s1487">
                <w:txbxContent>
                  <w:p w:rsidR="009D2A11" w:rsidRPr="00973416" w:rsidRDefault="009D2A11" w:rsidP="00F665D6">
                    <w:pPr>
                      <w:jc w:val="center"/>
                      <w:rPr>
                        <w:szCs w:val="21"/>
                      </w:rPr>
                    </w:pPr>
                    <w:r w:rsidRPr="00973416">
                      <w:rPr>
                        <w:rFonts w:hint="eastAsia"/>
                        <w:szCs w:val="21"/>
                      </w:rPr>
                      <w:t>技术人员</w:t>
                    </w:r>
                  </w:p>
                  <w:p w:rsidR="009D2A11" w:rsidRDefault="009D2A11" w:rsidP="00F665D6"/>
                </w:txbxContent>
              </v:textbox>
            </v:rect>
            <v:rect id="_x0000_s1488" style="position:absolute;left:4304;top:4823;width:1383;height:442">
              <v:textbox style="mso-next-textbox:#_x0000_s1488">
                <w:txbxContent>
                  <w:p w:rsidR="009D2A11" w:rsidRPr="00973416" w:rsidRDefault="009D2A11" w:rsidP="00F665D6">
                    <w:pPr>
                      <w:jc w:val="center"/>
                      <w:rPr>
                        <w:szCs w:val="21"/>
                      </w:rPr>
                    </w:pPr>
                    <w:r w:rsidRPr="00973416">
                      <w:rPr>
                        <w:rFonts w:hint="eastAsia"/>
                        <w:szCs w:val="21"/>
                      </w:rPr>
                      <w:t>工作组长</w:t>
                    </w:r>
                  </w:p>
                  <w:p w:rsidR="009D2A11" w:rsidRDefault="009D2A11" w:rsidP="00F665D6"/>
                </w:txbxContent>
              </v:textbox>
            </v:rect>
            <v:rect id="_x0000_s1489" style="position:absolute;left:4300;top:5719;width:1383;height:442">
              <v:textbox style="mso-next-textbox:#_x0000_s1489">
                <w:txbxContent>
                  <w:p w:rsidR="009D2A11" w:rsidRPr="00973416" w:rsidRDefault="009D2A11" w:rsidP="00F665D6">
                    <w:pPr>
                      <w:jc w:val="center"/>
                      <w:rPr>
                        <w:szCs w:val="21"/>
                      </w:rPr>
                    </w:pPr>
                    <w:r w:rsidRPr="00973416">
                      <w:rPr>
                        <w:rFonts w:hint="eastAsia"/>
                        <w:szCs w:val="21"/>
                      </w:rPr>
                      <w:t>技术人员</w:t>
                    </w:r>
                  </w:p>
                  <w:p w:rsidR="009D2A11" w:rsidRDefault="009D2A11" w:rsidP="00F665D6"/>
                </w:txbxContent>
              </v:textbox>
            </v:rect>
            <v:rect id="_x0000_s1490" style="position:absolute;left:8584;top:2880;width:1382;height:442">
              <v:textbox style="mso-next-textbox:#_x0000_s1490">
                <w:txbxContent>
                  <w:p w:rsidR="009D2A11" w:rsidRPr="00973416" w:rsidRDefault="009D2A11" w:rsidP="00F665D6">
                    <w:pPr>
                      <w:jc w:val="center"/>
                      <w:rPr>
                        <w:szCs w:val="21"/>
                      </w:rPr>
                    </w:pPr>
                    <w:r w:rsidRPr="00973416">
                      <w:rPr>
                        <w:rFonts w:hint="eastAsia"/>
                        <w:szCs w:val="21"/>
                      </w:rPr>
                      <w:t>技术人员</w:t>
                    </w:r>
                  </w:p>
                </w:txbxContent>
              </v:textbox>
            </v:rect>
            <v:rect id="_x0000_s1491" style="position:absolute;left:7803;top:4823;width:1383;height:442">
              <v:textbox style="mso-next-textbox:#_x0000_s1491">
                <w:txbxContent>
                  <w:p w:rsidR="009D2A11" w:rsidRPr="00973416" w:rsidRDefault="009D2A11" w:rsidP="00F665D6">
                    <w:pPr>
                      <w:jc w:val="center"/>
                      <w:rPr>
                        <w:szCs w:val="21"/>
                      </w:rPr>
                    </w:pPr>
                    <w:r w:rsidRPr="00973416">
                      <w:rPr>
                        <w:rFonts w:hint="eastAsia"/>
                        <w:szCs w:val="21"/>
                      </w:rPr>
                      <w:t>财务人员</w:t>
                    </w:r>
                  </w:p>
                </w:txbxContent>
              </v:textbox>
            </v:rect>
            <v:rect id="_x0000_s1492" style="position:absolute;left:7805;top:5719;width:1383;height:442">
              <v:textbox style="mso-next-textbox:#_x0000_s1492">
                <w:txbxContent>
                  <w:p w:rsidR="009D2A11" w:rsidRPr="00973416" w:rsidRDefault="009D2A11" w:rsidP="00F665D6">
                    <w:pPr>
                      <w:jc w:val="center"/>
                      <w:rPr>
                        <w:szCs w:val="21"/>
                      </w:rPr>
                    </w:pPr>
                    <w:r w:rsidRPr="00973416">
                      <w:rPr>
                        <w:rFonts w:hint="eastAsia"/>
                        <w:szCs w:val="21"/>
                      </w:rPr>
                      <w:t>财务人员</w:t>
                    </w:r>
                  </w:p>
                  <w:p w:rsidR="009D2A11" w:rsidRDefault="009D2A11" w:rsidP="00F665D6"/>
                </w:txbxContent>
              </v:textbox>
            </v:rect>
            <v:shape id="_x0000_s1493" type="#_x0000_t32" style="position:absolute;left:3206;top:4336;width:4;height:473;flip:x" o:connectortype="straight"/>
            <v:shape id="_x0000_s1494" type="#_x0000_t32" style="position:absolute;left:4988;top:4336;width:4;height:487;flip:x" o:connectortype="straight"/>
            <v:shape id="_x0000_s1495" type="#_x0000_t32" style="position:absolute;left:5842;top:3104;width:593;height:1" o:connectortype="straight"/>
            <v:shape id="_x0000_s1496" type="#_x0000_t32" style="position:absolute;left:8246;top:3101;width:338;height:4;flip:y" o:connectortype="straight"/>
            <v:rect id="_x0000_s1497" style="position:absolute;left:3645;top:2880;width:1811;height:435">
              <v:textbox style="mso-next-textbox:#_x0000_s1497">
                <w:txbxContent>
                  <w:p w:rsidR="009D2A11" w:rsidRPr="00973416" w:rsidRDefault="009D2A11" w:rsidP="00F665D6">
                    <w:pPr>
                      <w:jc w:val="center"/>
                      <w:rPr>
                        <w:szCs w:val="21"/>
                      </w:rPr>
                    </w:pPr>
                    <w:r w:rsidRPr="00973416">
                      <w:rPr>
                        <w:rFonts w:hint="eastAsia"/>
                        <w:szCs w:val="21"/>
                      </w:rPr>
                      <w:t>科技部</w:t>
                    </w:r>
                    <w:r>
                      <w:rPr>
                        <w:rFonts w:hint="eastAsia"/>
                        <w:szCs w:val="21"/>
                      </w:rPr>
                      <w:t>主管</w:t>
                    </w:r>
                  </w:p>
                </w:txbxContent>
              </v:textbox>
            </v:rect>
            <v:shape id="_x0000_s1498" type="#_x0000_t32" style="position:absolute;left:5456;top:3098;width:387;height:7;flip:x y" o:connectortype="straight"/>
            <v:rect id="_x0000_s1499" style="position:absolute;left:6086;top:3886;width:1381;height:450">
              <v:textbox style="mso-next-textbox:#_x0000_s1499">
                <w:txbxContent>
                  <w:p w:rsidR="009D2A11" w:rsidRPr="00973416" w:rsidRDefault="009D2A11" w:rsidP="00F665D6">
                    <w:pPr>
                      <w:jc w:val="center"/>
                      <w:rPr>
                        <w:szCs w:val="21"/>
                      </w:rPr>
                    </w:pPr>
                    <w:r>
                      <w:rPr>
                        <w:rFonts w:hint="eastAsia"/>
                        <w:szCs w:val="21"/>
                      </w:rPr>
                      <w:t>产品部</w:t>
                    </w:r>
                  </w:p>
                </w:txbxContent>
              </v:textbox>
            </v:rect>
            <v:shape id="_x0000_s1500" type="#_x0000_t32" style="position:absolute;left:6777;top:3549;width:1;height:337;flip:y" o:connectortype="straight"/>
            <v:shape id="_x0000_s1501" type="#_x0000_t32" style="position:absolute;left:6776;top:4336;width:1;height:1855" o:connectortype="straight"/>
            <v:rect id="_x0000_s1502" style="position:absolute;left:6086;top:4823;width:1383;height:442">
              <v:textbox style="mso-next-textbox:#_x0000_s1502">
                <w:txbxContent>
                  <w:p w:rsidR="009D2A11" w:rsidRPr="00973416" w:rsidRDefault="009D2A11" w:rsidP="00F665D6">
                    <w:pPr>
                      <w:jc w:val="center"/>
                      <w:rPr>
                        <w:szCs w:val="21"/>
                      </w:rPr>
                    </w:pPr>
                    <w:r>
                      <w:rPr>
                        <w:rFonts w:hint="eastAsia"/>
                        <w:szCs w:val="21"/>
                      </w:rPr>
                      <w:t>工作组长</w:t>
                    </w:r>
                  </w:p>
                </w:txbxContent>
              </v:textbox>
            </v:rect>
            <v:rect id="_x0000_s1503" style="position:absolute;left:6088;top:5719;width:1383;height:442">
              <v:textbox style="mso-next-textbox:#_x0000_s1503">
                <w:txbxContent>
                  <w:p w:rsidR="009D2A11" w:rsidRPr="00973416" w:rsidRDefault="009D2A11" w:rsidP="00F665D6">
                    <w:pPr>
                      <w:jc w:val="center"/>
                      <w:rPr>
                        <w:szCs w:val="21"/>
                      </w:rPr>
                    </w:pPr>
                    <w:r>
                      <w:rPr>
                        <w:rFonts w:hint="eastAsia"/>
                        <w:szCs w:val="21"/>
                      </w:rPr>
                      <w:t>技术人员</w:t>
                    </w:r>
                  </w:p>
                  <w:p w:rsidR="009D2A11" w:rsidRDefault="009D2A11" w:rsidP="00F665D6"/>
                </w:txbxContent>
              </v:textbox>
            </v:rect>
            <w10:wrap type="none"/>
            <w10:anchorlock/>
          </v:group>
        </w:pict>
      </w:r>
    </w:p>
    <w:p w:rsidR="00B56E81" w:rsidRPr="0012514B" w:rsidRDefault="00B56E81" w:rsidP="00115EA8">
      <w:pPr>
        <w:pStyle w:val="Eric2"/>
      </w:pPr>
      <w:r w:rsidRPr="0012514B">
        <w:t>图</w:t>
      </w:r>
      <w:r w:rsidR="00F15264" w:rsidRPr="0012514B">
        <w:t>3</w:t>
      </w:r>
      <w:r w:rsidR="008E763A">
        <w:rPr>
          <w:rFonts w:hint="eastAsia"/>
        </w:rPr>
        <w:t>0</w:t>
      </w:r>
      <w:r w:rsidR="006E5136" w:rsidRPr="0012514B">
        <w:t xml:space="preserve">  </w:t>
      </w:r>
      <w:r w:rsidRPr="0012514B">
        <w:t>项目组织结构图</w:t>
      </w:r>
    </w:p>
    <w:p w:rsidR="003532D6" w:rsidRPr="0012514B" w:rsidRDefault="00B56E81" w:rsidP="00115EA8">
      <w:pPr>
        <w:pStyle w:val="Eric"/>
        <w:ind w:firstLine="480"/>
      </w:pPr>
      <w:r w:rsidRPr="0012514B">
        <w:t>以主管所长总领导、副总工程师技术总负责、科技部主管管理总策划的模式开展工作，同时在</w:t>
      </w:r>
      <w:r w:rsidRPr="0012514B">
        <w:t>L</w:t>
      </w:r>
      <w:r w:rsidRPr="0012514B">
        <w:t>研究所既有的规章制度、流程基础上制定了专门的项目管理办法，向整个项目团队进行了宣贯，以达到确保项目顺利实施的目的</w:t>
      </w:r>
      <w:r w:rsidR="003532D6" w:rsidRPr="0012514B">
        <w:t>。</w:t>
      </w:r>
    </w:p>
    <w:p w:rsidR="00B56E81" w:rsidRPr="0012514B" w:rsidRDefault="003E5C48" w:rsidP="003E5C48">
      <w:pPr>
        <w:pStyle w:val="3"/>
        <w:spacing w:before="120" w:after="120"/>
        <w:rPr>
          <w:rFonts w:ascii="Times New Roman" w:hAnsi="Times New Roman"/>
        </w:rPr>
      </w:pPr>
      <w:bookmarkStart w:id="92" w:name="_Toc404042608"/>
      <w:r w:rsidRPr="0012514B">
        <w:rPr>
          <w:rFonts w:ascii="Times New Roman" w:hAnsi="Times New Roman"/>
        </w:rPr>
        <w:lastRenderedPageBreak/>
        <w:t>5.1.2</w:t>
      </w:r>
      <w:r w:rsidR="00115EA8">
        <w:rPr>
          <w:rFonts w:ascii="Times New Roman" w:hAnsi="Times New Roman" w:hint="eastAsia"/>
        </w:rPr>
        <w:t xml:space="preserve"> </w:t>
      </w:r>
      <w:r w:rsidR="00B56E81" w:rsidRPr="0012514B">
        <w:rPr>
          <w:rFonts w:ascii="Times New Roman" w:hAnsi="Times New Roman"/>
        </w:rPr>
        <w:t>加强</w:t>
      </w:r>
      <w:r w:rsidR="003532D6" w:rsidRPr="0012514B">
        <w:rPr>
          <w:rFonts w:ascii="Times New Roman" w:hAnsi="Times New Roman"/>
        </w:rPr>
        <w:t>多项目的</w:t>
      </w:r>
      <w:r w:rsidR="00B56E81" w:rsidRPr="0012514B">
        <w:rPr>
          <w:rFonts w:ascii="Times New Roman" w:hAnsi="Times New Roman"/>
        </w:rPr>
        <w:t>计划、协调与管控</w:t>
      </w:r>
      <w:bookmarkEnd w:id="92"/>
    </w:p>
    <w:p w:rsidR="00B56E81" w:rsidRPr="0012514B" w:rsidRDefault="00B56E81" w:rsidP="00115EA8">
      <w:pPr>
        <w:pStyle w:val="Eric"/>
        <w:ind w:firstLine="480"/>
      </w:pPr>
      <w:r w:rsidRPr="0012514B">
        <w:t>应该看到，在</w:t>
      </w:r>
      <w:r w:rsidR="00F31007" w:rsidRPr="0012514B">
        <w:t>L</w:t>
      </w:r>
      <w:r w:rsidR="00F31007" w:rsidRPr="0012514B">
        <w:t>研究所</w:t>
      </w:r>
      <w:r w:rsidRPr="0012514B">
        <w:t>有几十个项目同时运行，部分资源难免会产生交叉、冲突。为了保证项目的正常进行，在管理上有以下三方面举措。</w:t>
      </w:r>
    </w:p>
    <w:p w:rsidR="003532D6" w:rsidRPr="0012514B" w:rsidRDefault="003E5C48" w:rsidP="00115EA8">
      <w:pPr>
        <w:pStyle w:val="Eric"/>
        <w:ind w:firstLine="480"/>
      </w:pPr>
      <w:r w:rsidRPr="0012514B">
        <w:t>1</w:t>
      </w:r>
      <w:r w:rsidRPr="0012514B">
        <w:t>）</w:t>
      </w:r>
      <w:r w:rsidR="00B56E81" w:rsidRPr="0012514B">
        <w:t>主动谋划、科学计划</w:t>
      </w:r>
    </w:p>
    <w:p w:rsidR="00B56E81" w:rsidRPr="0012514B" w:rsidRDefault="00B56E81" w:rsidP="00115EA8">
      <w:pPr>
        <w:pStyle w:val="Eric"/>
        <w:ind w:firstLine="480"/>
      </w:pPr>
      <w:r w:rsidRPr="0012514B">
        <w:t>L</w:t>
      </w:r>
      <w:r w:rsidRPr="0012514B">
        <w:t>研究所在计划管理在整体上实行的是</w:t>
      </w:r>
      <w:r w:rsidRPr="0012514B">
        <w:t>“</w:t>
      </w:r>
      <w:r w:rsidRPr="0012514B">
        <w:t>年度计划（定里程碑）</w:t>
      </w:r>
      <w:r w:rsidRPr="0012514B">
        <w:t>-</w:t>
      </w:r>
      <w:r w:rsidRPr="0012514B">
        <w:t>月度计划（定节点，到部门）</w:t>
      </w:r>
      <w:r w:rsidRPr="0012514B">
        <w:t>-</w:t>
      </w:r>
      <w:r w:rsidRPr="0012514B">
        <w:t>分解计划（到个人，定执行）</w:t>
      </w:r>
      <w:r w:rsidRPr="0012514B">
        <w:t>”</w:t>
      </w:r>
      <w:r w:rsidRPr="0012514B">
        <w:t>的三级计划体制，见图</w:t>
      </w:r>
      <w:r w:rsidR="00F15264" w:rsidRPr="0012514B">
        <w:t>3</w:t>
      </w:r>
      <w:r w:rsidR="008E763A">
        <w:rPr>
          <w:rFonts w:hint="eastAsia"/>
        </w:rPr>
        <w:t>1</w:t>
      </w:r>
      <w:r w:rsidRPr="0012514B">
        <w:t>。</w:t>
      </w:r>
    </w:p>
    <w:p w:rsidR="00B56E81" w:rsidRPr="0012514B" w:rsidRDefault="00115EA8" w:rsidP="009D2A11">
      <w:pPr>
        <w:spacing w:beforeLines="50"/>
        <w:ind w:firstLine="480"/>
        <w:jc w:val="center"/>
        <w:rPr>
          <w:szCs w:val="21"/>
        </w:rPr>
      </w:pPr>
      <w:r>
        <w:object w:dxaOrig="5419" w:dyaOrig="10204">
          <v:shape id="_x0000_i1049" type="#_x0000_t75" style="width:270pt;height:509.4pt" o:ole="">
            <v:imagedata r:id="rId85" o:title=""/>
          </v:shape>
          <o:OLEObject Type="Embed" ProgID="Visio.Drawing.11" ShapeID="_x0000_i1049" DrawAspect="Content" ObjectID="_1479328534" r:id="rId86"/>
        </w:object>
      </w:r>
    </w:p>
    <w:p w:rsidR="00B56E81" w:rsidRPr="0012514B" w:rsidRDefault="00B56E81" w:rsidP="00936C4A">
      <w:pPr>
        <w:pStyle w:val="Eric2"/>
      </w:pPr>
      <w:r w:rsidRPr="0012514B">
        <w:t>图</w:t>
      </w:r>
      <w:r w:rsidR="00F15264" w:rsidRPr="0012514B">
        <w:t>3</w:t>
      </w:r>
      <w:r w:rsidR="008E763A">
        <w:rPr>
          <w:rFonts w:hint="eastAsia"/>
        </w:rPr>
        <w:t>1</w:t>
      </w:r>
      <w:r w:rsidR="006E5136" w:rsidRPr="0012514B">
        <w:t xml:space="preserve">  </w:t>
      </w:r>
      <w:r w:rsidRPr="0012514B">
        <w:t>三级计划</w:t>
      </w:r>
    </w:p>
    <w:p w:rsidR="00B56E81" w:rsidRPr="0012514B" w:rsidRDefault="00B56E81" w:rsidP="00936C4A">
      <w:pPr>
        <w:pStyle w:val="Eric"/>
        <w:ind w:firstLine="480"/>
      </w:pPr>
      <w:r w:rsidRPr="0012514B">
        <w:lastRenderedPageBreak/>
        <w:t>年度计划编制一般较简单，选择将项目开展过程中里程碑和重要节点列为年度计划，向各职能部门明确本年度的任务目标。</w:t>
      </w:r>
    </w:p>
    <w:p w:rsidR="00B56E81" w:rsidRPr="0012514B" w:rsidRDefault="00B56E81" w:rsidP="00936C4A">
      <w:pPr>
        <w:pStyle w:val="Eric"/>
        <w:ind w:firstLine="480"/>
      </w:pPr>
      <w:r w:rsidRPr="0012514B">
        <w:t>月度计划是谋划和计划的</w:t>
      </w:r>
      <w:r w:rsidR="00F15264" w:rsidRPr="0012514B">
        <w:t>重中之重</w:t>
      </w:r>
      <w:r w:rsidRPr="0012514B">
        <w:t>。每个月的下旬，项目主管对照年度计划，根据项目运行的情况，编制下月计划初稿，初稿完成后即向所有相关职能部门公示征求意见，各职能部门根据自身资源情况进行统筹安排，拿出反馈意见，然后在由科技部组织召集、所有职能部门参加的计划协调会上进行当面交流，研讨协调资源，形成最终的执行计划，这个做法在很大程度上均衡了资源，确保了整个所内项目的并行有序运行。</w:t>
      </w:r>
    </w:p>
    <w:p w:rsidR="00B56E81" w:rsidRPr="0012514B" w:rsidRDefault="00B56E81" w:rsidP="00936C4A">
      <w:pPr>
        <w:pStyle w:val="Eric"/>
        <w:ind w:firstLine="480"/>
      </w:pPr>
      <w:r w:rsidRPr="0012514B">
        <w:t>月度计划确定后各职能部门将各工作分解到个人，指导开展工作。</w:t>
      </w:r>
    </w:p>
    <w:p w:rsidR="003532D6" w:rsidRPr="0012514B" w:rsidRDefault="003E5C48" w:rsidP="00936C4A">
      <w:pPr>
        <w:pStyle w:val="Eric"/>
        <w:ind w:firstLine="480"/>
      </w:pPr>
      <w:r w:rsidRPr="0012514B">
        <w:t>2</w:t>
      </w:r>
      <w:r w:rsidRPr="0012514B">
        <w:t>）</w:t>
      </w:r>
      <w:r w:rsidR="00B56E81" w:rsidRPr="0012514B">
        <w:t>加强协调</w:t>
      </w:r>
    </w:p>
    <w:p w:rsidR="00B56E81" w:rsidRPr="0012514B" w:rsidRDefault="00B56E81" w:rsidP="00936C4A">
      <w:pPr>
        <w:pStyle w:val="Eric"/>
        <w:ind w:firstLine="480"/>
      </w:pPr>
      <w:r w:rsidRPr="0012514B">
        <w:t>任务经三级计划分解为活动后，每位设计师也都明确了要做的工作，但是在工作开展中会遇到资源冲突的情况，这个时候就需要进行协调。一般原则是遇到问题马上上报，马上处理，以免影响其他环节工作，造成计划拖延。</w:t>
      </w:r>
    </w:p>
    <w:p w:rsidR="00B56E81" w:rsidRPr="0012514B" w:rsidRDefault="00B56E81" w:rsidP="00936C4A">
      <w:pPr>
        <w:pStyle w:val="Eric"/>
        <w:ind w:firstLine="480"/>
      </w:pPr>
      <w:r w:rsidRPr="0012514B">
        <w:t>项目运行过程中出现资源冲突的情况是在所难免的，</w:t>
      </w:r>
      <w:r w:rsidR="00F15264" w:rsidRPr="0012514B">
        <w:t>R</w:t>
      </w:r>
      <w:r w:rsidR="00F15264" w:rsidRPr="0012514B">
        <w:t>监控系统项目</w:t>
      </w:r>
      <w:r w:rsidRPr="0012514B">
        <w:t>在对工期进行压缩及活动实施中也遇到了设备、人力资源出现冲突的情况，根据冲突的情况不同，采取的对策也不同。对于能够通过追加资源</w:t>
      </w:r>
      <w:r w:rsidRPr="0012514B">
        <w:t>——</w:t>
      </w:r>
      <w:r w:rsidRPr="0012514B">
        <w:t>加班、临时添置设备能够解决的，就追加资源，及时加以处理。不能通过追加资源这种方式解决的问题选择将加工或服务进行外包，来降低资源负荷。由于</w:t>
      </w:r>
      <w:r w:rsidRPr="0012514B">
        <w:t>L</w:t>
      </w:r>
      <w:r w:rsidRPr="0012514B">
        <w:t>研究所从事的军事装备开发，</w:t>
      </w:r>
      <w:r w:rsidR="00F15264" w:rsidRPr="0012514B">
        <w:t>R</w:t>
      </w:r>
      <w:r w:rsidR="00F15264" w:rsidRPr="0012514B">
        <w:t>监控系统项目</w:t>
      </w:r>
      <w:r w:rsidRPr="0012514B">
        <w:t>是国防项目，还出现了一种比较特殊的问题，就是出现资源冲突的环节比较敏感，追加资源短时间无法到位，又不宜外包，这种情况下就需要召集资源冲突项目的相关方开会，对资源进行协调排序，根据项目的重要程度、紧急程度确定优先级，优先级高的优先使用这些资源。</w:t>
      </w:r>
    </w:p>
    <w:p w:rsidR="00B56E81" w:rsidRPr="0012514B" w:rsidRDefault="003E5C48" w:rsidP="00936C4A">
      <w:pPr>
        <w:pStyle w:val="Eric"/>
        <w:ind w:firstLine="480"/>
      </w:pPr>
      <w:r w:rsidRPr="0012514B">
        <w:t>3</w:t>
      </w:r>
      <w:r w:rsidRPr="0012514B">
        <w:t>）</w:t>
      </w:r>
      <w:r w:rsidR="00B56E81" w:rsidRPr="0012514B">
        <w:t>及时监控</w:t>
      </w:r>
    </w:p>
    <w:p w:rsidR="00B56E81" w:rsidRPr="0012514B" w:rsidRDefault="00F15264" w:rsidP="00936C4A">
      <w:pPr>
        <w:pStyle w:val="Eric"/>
        <w:ind w:firstLine="480"/>
      </w:pPr>
      <w:r w:rsidRPr="0012514B">
        <w:t>L</w:t>
      </w:r>
      <w:r w:rsidR="00B56E81" w:rsidRPr="0012514B">
        <w:t>研究所对项目运行情况监控实行的是</w:t>
      </w:r>
      <w:r w:rsidRPr="0012514B">
        <w:t>“</w:t>
      </w:r>
      <w:r w:rsidR="00B56E81" w:rsidRPr="0012514B">
        <w:t>定期调度会</w:t>
      </w:r>
      <w:r w:rsidR="00B56E81" w:rsidRPr="0012514B">
        <w:t>+</w:t>
      </w:r>
      <w:r w:rsidR="00B56E81" w:rsidRPr="0012514B">
        <w:t>项目例会</w:t>
      </w:r>
      <w:r w:rsidRPr="0012514B">
        <w:t>”</w:t>
      </w:r>
      <w:r w:rsidR="00B56E81" w:rsidRPr="0012514B">
        <w:t>制。定期召开面向全所的调度会，各个项目实施过程中还实行了例会制，</w:t>
      </w:r>
      <w:r w:rsidRPr="0012514B">
        <w:t>R</w:t>
      </w:r>
      <w:r w:rsidRPr="0012514B">
        <w:t>监控系统项目</w:t>
      </w:r>
      <w:r w:rsidR="00B56E81" w:rsidRPr="0012514B">
        <w:t>在实施过程中就制定了以周为单位的例会制度，定于每周四下午召开项目例会，会议由项目经理主持，项目团队成员及相关方参加。如遇到项目经理出差等原因导致不能出席的情况，则由项目经理指定主任设计师或项目主管主持召集例会。</w:t>
      </w:r>
    </w:p>
    <w:p w:rsidR="00B56E81" w:rsidRPr="0012514B" w:rsidRDefault="00B56E81" w:rsidP="00936C4A">
      <w:pPr>
        <w:pStyle w:val="Eric"/>
        <w:ind w:firstLine="480"/>
      </w:pPr>
      <w:r w:rsidRPr="0012514B">
        <w:t>例会由三个环节构成，第一环节由相关负责人汇报周期内各项工作进展情况，提出遇到的问题，当场能探讨决策的当场解决，当场无法解决的召开专题研讨会予以解决。第二环节由主持人对上一周期工作进展情况进行评价（表扬或者批评），第三环节对下一周工作做出部署。例会召开后当天即完成例会纪要编写并发布，见图</w:t>
      </w:r>
      <w:r w:rsidR="00F15264" w:rsidRPr="0012514B">
        <w:t>3</w:t>
      </w:r>
      <w:r w:rsidR="008E763A">
        <w:rPr>
          <w:rFonts w:hint="eastAsia"/>
        </w:rPr>
        <w:t>2</w:t>
      </w:r>
      <w:r w:rsidRPr="0012514B">
        <w:t>。</w:t>
      </w:r>
    </w:p>
    <w:p w:rsidR="00B56E81" w:rsidRPr="0012514B" w:rsidRDefault="00F15264" w:rsidP="00936C4A">
      <w:pPr>
        <w:pStyle w:val="Eric2"/>
      </w:pPr>
      <w:r w:rsidRPr="0012514B">
        <w:rPr>
          <w:noProof/>
        </w:rPr>
        <w:lastRenderedPageBreak/>
        <w:drawing>
          <wp:inline distT="0" distB="0" distL="0" distR="0">
            <wp:extent cx="4641850" cy="1847850"/>
            <wp:effectExtent l="1905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srcRect/>
                    <a:stretch>
                      <a:fillRect/>
                    </a:stretch>
                  </pic:blipFill>
                  <pic:spPr bwMode="auto">
                    <a:xfrm>
                      <a:off x="0" y="0"/>
                      <a:ext cx="4641850" cy="1847850"/>
                    </a:xfrm>
                    <a:prstGeom prst="rect">
                      <a:avLst/>
                    </a:prstGeom>
                    <a:noFill/>
                    <a:ln w="9525">
                      <a:noFill/>
                      <a:miter lim="800000"/>
                      <a:headEnd/>
                      <a:tailEnd/>
                    </a:ln>
                  </pic:spPr>
                </pic:pic>
              </a:graphicData>
            </a:graphic>
          </wp:inline>
        </w:drawing>
      </w:r>
    </w:p>
    <w:p w:rsidR="00B56E81" w:rsidRPr="0012514B" w:rsidRDefault="00B56E81" w:rsidP="00936C4A">
      <w:pPr>
        <w:pStyle w:val="Eric2"/>
      </w:pPr>
      <w:r w:rsidRPr="0012514B">
        <w:t>图</w:t>
      </w:r>
      <w:r w:rsidR="00F15264" w:rsidRPr="0012514B">
        <w:t>3</w:t>
      </w:r>
      <w:r w:rsidR="008E763A">
        <w:rPr>
          <w:rFonts w:hint="eastAsia"/>
        </w:rPr>
        <w:t>2</w:t>
      </w:r>
      <w:r w:rsidR="006E5136" w:rsidRPr="0012514B">
        <w:t xml:space="preserve">  </w:t>
      </w:r>
      <w:r w:rsidRPr="0012514B">
        <w:t>项目例会纪要示意图</w:t>
      </w:r>
    </w:p>
    <w:p w:rsidR="00B56E81" w:rsidRPr="0012514B" w:rsidRDefault="00B56E81" w:rsidP="00936C4A">
      <w:pPr>
        <w:pStyle w:val="Eric"/>
        <w:ind w:firstLine="480"/>
      </w:pPr>
      <w:bookmarkStart w:id="93" w:name="_Toc385377379"/>
      <w:r w:rsidRPr="0012514B">
        <w:t>在对项目计划进行监控过程中还需要特别注意，如果某项活动的持续时间超过了估计时间的上限，就需要对进度计划做出调整。如果因为这个情况的发生导致了关键路径发生变化，则需要对后续其他活动的工期进行压缩，以确保整个项目能够如期完工。</w:t>
      </w:r>
    </w:p>
    <w:p w:rsidR="00B56E81" w:rsidRPr="0012514B" w:rsidRDefault="00B56E81" w:rsidP="009376F6">
      <w:pPr>
        <w:pStyle w:val="3"/>
        <w:spacing w:before="120" w:after="120"/>
        <w:rPr>
          <w:rFonts w:ascii="Times New Roman" w:hAnsi="Times New Roman"/>
        </w:rPr>
      </w:pPr>
      <w:bookmarkStart w:id="94" w:name="_Toc404042609"/>
      <w:r w:rsidRPr="0012514B">
        <w:rPr>
          <w:rFonts w:ascii="Times New Roman" w:hAnsi="Times New Roman"/>
        </w:rPr>
        <w:t>5.1.3</w:t>
      </w:r>
      <w:r w:rsidR="00936C4A">
        <w:rPr>
          <w:rFonts w:ascii="Times New Roman" w:hAnsi="Times New Roman" w:hint="eastAsia"/>
        </w:rPr>
        <w:t xml:space="preserve"> </w:t>
      </w:r>
      <w:r w:rsidRPr="0012514B">
        <w:rPr>
          <w:rFonts w:ascii="Times New Roman" w:hAnsi="Times New Roman"/>
        </w:rPr>
        <w:t>加强</w:t>
      </w:r>
      <w:r w:rsidR="003E5C48" w:rsidRPr="0012514B">
        <w:rPr>
          <w:rFonts w:ascii="Times New Roman" w:hAnsi="Times New Roman"/>
        </w:rPr>
        <w:t>项目</w:t>
      </w:r>
      <w:r w:rsidRPr="0012514B">
        <w:rPr>
          <w:rFonts w:ascii="Times New Roman" w:hAnsi="Times New Roman"/>
        </w:rPr>
        <w:t>沟通及评审</w:t>
      </w:r>
      <w:bookmarkEnd w:id="93"/>
      <w:bookmarkEnd w:id="94"/>
    </w:p>
    <w:p w:rsidR="00B56E81" w:rsidRPr="00936C4A" w:rsidRDefault="00B56E81" w:rsidP="00936C4A">
      <w:pPr>
        <w:pStyle w:val="Eric"/>
        <w:ind w:firstLine="480"/>
      </w:pPr>
      <w:bookmarkStart w:id="95" w:name="_Toc258575712"/>
      <w:r w:rsidRPr="00936C4A">
        <w:t>研发项目与一般的施工类项目相比，具有需求不确定以及因此而导致的技术实现不确定性和进度计划不确定性。同时由于</w:t>
      </w:r>
      <w:r w:rsidR="00386C49" w:rsidRPr="00936C4A">
        <w:t>R</w:t>
      </w:r>
      <w:r w:rsidR="00386C49" w:rsidRPr="00936C4A">
        <w:t>监控系统</w:t>
      </w:r>
      <w:r w:rsidRPr="00936C4A">
        <w:t>研发项目是国防军事装备研发项目，其对进度和质量方面的严苛要求更增加了进度计划控制的难度。</w:t>
      </w:r>
    </w:p>
    <w:p w:rsidR="00B56E81" w:rsidRPr="00936C4A" w:rsidRDefault="00B56E81" w:rsidP="00936C4A">
      <w:pPr>
        <w:pStyle w:val="Eric"/>
        <w:ind w:firstLine="480"/>
      </w:pPr>
      <w:r w:rsidRPr="00936C4A">
        <w:t>经过分析认为，项目承担单位与用户之间，乃至项目团队内部沟通是否充分，都对进度计划有着很大的影响。项目组与用户沟通不充分，用户对技术实现细节考虑得不充分，很多时候都会导致用户在实施过程中提出需求更改。项目团队对用户的理解不透彻，项目团队内部意见交换不充分、理解错误，而导致产品返工甚至是报废。这些情况一旦发生往往都会给项目的进度目标造成致命打击。</w:t>
      </w:r>
    </w:p>
    <w:p w:rsidR="00B56E81" w:rsidRPr="00936C4A" w:rsidRDefault="00B56E81" w:rsidP="00936C4A">
      <w:pPr>
        <w:pStyle w:val="Eric"/>
        <w:ind w:firstLine="480"/>
      </w:pPr>
      <w:r w:rsidRPr="00936C4A">
        <w:t>1</w:t>
      </w:r>
      <w:r w:rsidRPr="00936C4A">
        <w:t>）加强与用户及利益相关方的沟通</w:t>
      </w:r>
    </w:p>
    <w:p w:rsidR="00B56E81" w:rsidRPr="00936C4A" w:rsidRDefault="00386C49" w:rsidP="00936C4A">
      <w:pPr>
        <w:pStyle w:val="Eric"/>
        <w:ind w:firstLine="480"/>
      </w:pPr>
      <w:r w:rsidRPr="00936C4A">
        <w:t>R</w:t>
      </w:r>
      <w:r w:rsidRPr="00936C4A">
        <w:t>监控系统</w:t>
      </w:r>
      <w:r w:rsidR="00B56E81" w:rsidRPr="00936C4A">
        <w:t>研发项目是在引进的机型上施行加改装，以适应武器装备信息化的需求，项目团队认识到，加强与用户</w:t>
      </w:r>
      <w:r w:rsidR="00F15264" w:rsidRPr="00936C4A">
        <w:t>以及</w:t>
      </w:r>
      <w:r w:rsidR="00B56E81" w:rsidRPr="00936C4A">
        <w:t>利益相关方（飞机所在部队）的三方沟通对项目能否顺利完成有着至关重要的影响。因此在项目立项之初，就建立了三方沟通机制，从用户手里获取装备体系对</w:t>
      </w:r>
      <w:r w:rsidR="00F15264" w:rsidRPr="00936C4A">
        <w:t>R</w:t>
      </w:r>
      <w:r w:rsidR="00F15264" w:rsidRPr="00936C4A">
        <w:t>监控系统</w:t>
      </w:r>
      <w:r w:rsidR="00B56E81" w:rsidRPr="00936C4A">
        <w:t>的需求，从部队获取飞机在使用方面的经验，在逆向工程方案、</w:t>
      </w:r>
      <w:r w:rsidR="00F15264" w:rsidRPr="00936C4A">
        <w:t>R</w:t>
      </w:r>
      <w:r w:rsidR="00F15264" w:rsidRPr="00936C4A">
        <w:t>监控系统</w:t>
      </w:r>
      <w:r w:rsidR="00B56E81" w:rsidRPr="00936C4A">
        <w:t>设计方案等评审环节仔细征求意见，在最大程度上减少了项目在实施过程中需求变更的情况发生。</w:t>
      </w:r>
    </w:p>
    <w:p w:rsidR="00B56E81" w:rsidRPr="00936C4A" w:rsidRDefault="00B56E81" w:rsidP="00936C4A">
      <w:pPr>
        <w:pStyle w:val="Eric"/>
        <w:ind w:firstLine="480"/>
      </w:pPr>
      <w:r w:rsidRPr="00936C4A">
        <w:t>2</w:t>
      </w:r>
      <w:r w:rsidRPr="00936C4A">
        <w:t>）</w:t>
      </w:r>
      <w:bookmarkEnd w:id="95"/>
      <w:r w:rsidRPr="00936C4A">
        <w:t>建立项目内部有效的沟通机制</w:t>
      </w:r>
    </w:p>
    <w:p w:rsidR="00B56E81" w:rsidRPr="00936C4A" w:rsidRDefault="00386C49" w:rsidP="00936C4A">
      <w:pPr>
        <w:pStyle w:val="Eric"/>
        <w:ind w:firstLine="480"/>
      </w:pPr>
      <w:r w:rsidRPr="00936C4A">
        <w:t>R</w:t>
      </w:r>
      <w:r w:rsidRPr="00936C4A">
        <w:t>监控系统</w:t>
      </w:r>
      <w:r w:rsidR="00B56E81" w:rsidRPr="00936C4A">
        <w:t>研发项目具有很强的计划性，为了保障研发项目的进度，必须在项目内部建立有效的项目管理沟通机制。</w:t>
      </w:r>
    </w:p>
    <w:p w:rsidR="00B56E81" w:rsidRPr="00936C4A" w:rsidRDefault="00B56E81" w:rsidP="00936C4A">
      <w:pPr>
        <w:pStyle w:val="Eric"/>
        <w:ind w:firstLine="480"/>
      </w:pPr>
      <w:r w:rsidRPr="00936C4A">
        <w:lastRenderedPageBreak/>
        <w:t>（</w:t>
      </w:r>
      <w:r w:rsidRPr="00936C4A">
        <w:t>1</w:t>
      </w:r>
      <w:r w:rsidRPr="00936C4A">
        <w:t>）建立清晰的项目沟通管理计划。为了在</w:t>
      </w:r>
      <w:r w:rsidR="00386C49" w:rsidRPr="00936C4A">
        <w:t>R</w:t>
      </w:r>
      <w:r w:rsidR="00386C49" w:rsidRPr="00936C4A">
        <w:t>监控系统</w:t>
      </w:r>
      <w:r w:rsidRPr="00936C4A">
        <w:t>研发项目建立有效的项目管理沟通机制，首先要建立清晰的项目沟通管理计划，这是实现有效沟通的第一步。在</w:t>
      </w:r>
      <w:r w:rsidR="00386C49" w:rsidRPr="00936C4A">
        <w:t>R</w:t>
      </w:r>
      <w:r w:rsidR="00386C49" w:rsidRPr="00936C4A">
        <w:t>监控系统</w:t>
      </w:r>
      <w:r w:rsidRPr="00936C4A">
        <w:t>研发项目的实际实施过程中，项目涉及到</w:t>
      </w:r>
      <w:r w:rsidRPr="00936C4A">
        <w:t>L</w:t>
      </w:r>
      <w:r w:rsidRPr="00936C4A">
        <w:t>研究所的多个部门，各个部门之间经常需要进行沟通交流，如果没有有效的沟通管理计划，必然会导致沟通混乱。通过建立清晰的项目沟通管理计划，可以有效帮助</w:t>
      </w:r>
      <w:r w:rsidRPr="00936C4A">
        <w:t>L</w:t>
      </w:r>
      <w:r w:rsidRPr="00936C4A">
        <w:t>研究所定期就</w:t>
      </w:r>
      <w:r w:rsidR="00386C49" w:rsidRPr="00936C4A">
        <w:t>R</w:t>
      </w:r>
      <w:r w:rsidR="00386C49" w:rsidRPr="00936C4A">
        <w:t>监控系统</w:t>
      </w:r>
      <w:r w:rsidRPr="00936C4A">
        <w:t>项目进展情况开展沟通交流，促进各个部门之间的交流与合作。</w:t>
      </w:r>
    </w:p>
    <w:p w:rsidR="00B56E81" w:rsidRPr="00936C4A" w:rsidRDefault="00B56E81" w:rsidP="00936C4A">
      <w:pPr>
        <w:pStyle w:val="Eric"/>
        <w:ind w:firstLine="480"/>
      </w:pPr>
      <w:r w:rsidRPr="00936C4A">
        <w:t>（</w:t>
      </w:r>
      <w:r w:rsidRPr="00936C4A">
        <w:t>2</w:t>
      </w:r>
      <w:r w:rsidRPr="00936C4A">
        <w:t>）选择多样化的沟通方式。一般情况下，项目实施过程中的沟通方式的复杂多变的，</w:t>
      </w:r>
      <w:r w:rsidR="00386C49" w:rsidRPr="00936C4A">
        <w:t>R</w:t>
      </w:r>
      <w:r w:rsidR="00386C49" w:rsidRPr="00936C4A">
        <w:t>监控系统</w:t>
      </w:r>
      <w:r w:rsidRPr="00936C4A">
        <w:t>研发项目在实施过程中同样具有多样化的沟通方式，在具体方式选择上，需要项目管理人员根据项目沟通内容、沟通紧急程度等多种因素，综合考虑选择适宜的沟通方式。作为一项复杂的系统工程，</w:t>
      </w:r>
      <w:r w:rsidR="00386C49" w:rsidRPr="00936C4A">
        <w:t>R</w:t>
      </w:r>
      <w:r w:rsidR="00386C49" w:rsidRPr="00936C4A">
        <w:t>监控系统</w:t>
      </w:r>
      <w:r w:rsidRPr="00936C4A">
        <w:t>研发项目必须充分利用项目实施过程中的各项工作会议进行有效沟通，包括项目评审会议、工作协调会议等，以良好的沟通效果促进项目的顺利开展。</w:t>
      </w:r>
    </w:p>
    <w:p w:rsidR="00B56E81" w:rsidRPr="00936C4A" w:rsidRDefault="00B56E81" w:rsidP="00936C4A">
      <w:pPr>
        <w:pStyle w:val="Eric"/>
        <w:ind w:firstLine="480"/>
      </w:pPr>
      <w:r w:rsidRPr="00936C4A">
        <w:t>（</w:t>
      </w:r>
      <w:r w:rsidRPr="00936C4A">
        <w:t>3</w:t>
      </w:r>
      <w:r w:rsidRPr="00936C4A">
        <w:t>）合理利用冲突管理。在</w:t>
      </w:r>
      <w:r w:rsidR="00386C49" w:rsidRPr="00936C4A">
        <w:t>R</w:t>
      </w:r>
      <w:r w:rsidR="00386C49" w:rsidRPr="00936C4A">
        <w:t>监控系统</w:t>
      </w:r>
      <w:r w:rsidRPr="00936C4A">
        <w:t>研发项目实施期间，由于项目团队磨合问题以及其他职能部门的不配合问题，可能会导致一些冲突问题。这些冲突如果处理不当，很可能会引发项目团队成员之间的信任与沟通，从而导致团队工作效率下降，在整个企业范围内产生不和谐氛围。这时就需要项目管理者对冲突进行有效管理，在项目具体实施之前制定项目冲突管理流程，明确冲突产生后项目管理者如何对其加以解决，尽快消除团队中的不和谐氛围，澄清团队成员间的误会，进一步活跃气氛，促进团队工作积极性。</w:t>
      </w:r>
    </w:p>
    <w:p w:rsidR="00B56E81" w:rsidRPr="00936C4A" w:rsidRDefault="00B14A43" w:rsidP="00936C4A">
      <w:pPr>
        <w:pStyle w:val="Eric"/>
        <w:ind w:firstLine="480"/>
      </w:pPr>
      <w:r w:rsidRPr="00936C4A">
        <w:t>（</w:t>
      </w:r>
      <w:r w:rsidRPr="00936C4A">
        <w:t>4</w:t>
      </w:r>
      <w:r w:rsidR="00B56E81" w:rsidRPr="00936C4A">
        <w:t>）重要节点阶段评审。项目负责人负责重大节点的管理、监督、检查，依据进度计划，组织用户、部队代表以及其他特聘的专家及时对重大节点进行评审，评审通过后转入下一阶段，并保存相应记录。执行过程主要参考项目里程碑设计。</w:t>
      </w:r>
    </w:p>
    <w:p w:rsidR="00B56E81" w:rsidRPr="00936C4A" w:rsidRDefault="00B14A43" w:rsidP="00936C4A">
      <w:pPr>
        <w:pStyle w:val="Eric"/>
        <w:ind w:firstLine="480"/>
      </w:pPr>
      <w:r w:rsidRPr="00936C4A">
        <w:t>（</w:t>
      </w:r>
      <w:r w:rsidRPr="00936C4A">
        <w:t>5</w:t>
      </w:r>
      <w:r w:rsidR="00B56E81" w:rsidRPr="00936C4A">
        <w:t>）建立项目进展提示和重大问题报告制度。科技信息部对项目进度情况进行监督，在关键节点，向项目组下发项目进展提示表，督促项目进度维持在既定目标。项目实施过程中如出现重大问题、要求项目组及时向项目负责人报告。在</w:t>
      </w:r>
      <w:r w:rsidR="00386C49" w:rsidRPr="00936C4A">
        <w:t>R</w:t>
      </w:r>
      <w:r w:rsidR="00386C49" w:rsidRPr="00936C4A">
        <w:t>监控系统</w:t>
      </w:r>
      <w:r w:rsidR="00B56E81" w:rsidRPr="00936C4A">
        <w:t>研发项目实施过程中，会出现由于各种原因，影响了项目进度不能与计划相符或者出现重大问题影响了项目进展时，需项目主管申请，经过副总师审核、项目经理批准后方可组织计划调整和实施。</w:t>
      </w:r>
    </w:p>
    <w:p w:rsidR="00B56E81" w:rsidRPr="0012514B" w:rsidRDefault="00B56E81" w:rsidP="009376F6">
      <w:pPr>
        <w:pStyle w:val="3"/>
        <w:spacing w:before="120" w:after="120"/>
        <w:rPr>
          <w:rFonts w:ascii="Times New Roman" w:hAnsi="Times New Roman"/>
        </w:rPr>
      </w:pPr>
      <w:bookmarkStart w:id="96" w:name="_Toc385377380"/>
      <w:bookmarkStart w:id="97" w:name="_Toc404042610"/>
      <w:r w:rsidRPr="0012514B">
        <w:rPr>
          <w:rFonts w:ascii="Times New Roman" w:hAnsi="Times New Roman"/>
        </w:rPr>
        <w:lastRenderedPageBreak/>
        <w:t>5.1.4</w:t>
      </w:r>
      <w:r w:rsidR="00936C4A">
        <w:rPr>
          <w:rFonts w:ascii="Times New Roman" w:hAnsi="Times New Roman" w:hint="eastAsia"/>
        </w:rPr>
        <w:t xml:space="preserve"> </w:t>
      </w:r>
      <w:r w:rsidRPr="0012514B">
        <w:rPr>
          <w:rFonts w:ascii="Times New Roman" w:hAnsi="Times New Roman"/>
        </w:rPr>
        <w:t>加强绩效考核</w:t>
      </w:r>
      <w:bookmarkEnd w:id="96"/>
      <w:bookmarkEnd w:id="97"/>
    </w:p>
    <w:p w:rsidR="00B56E81" w:rsidRPr="0012514B" w:rsidRDefault="00B56E81" w:rsidP="00936C4A">
      <w:pPr>
        <w:pStyle w:val="Eric"/>
        <w:ind w:firstLine="480"/>
      </w:pPr>
      <w:r w:rsidRPr="0012514B">
        <w:t>绩效管理的核心是通过提高员工绩效，以达到促进项目进度管理的目的。有好的绩效考核会正面促进项目开展，长此以往可促使员工养成良好的工作习惯。而没有严格的绩效考核，必然会导致项目团队成员的随意性增大，进而衍生出一系列的问题，最终导致项目进展缓慢、质量问题频发，处理不好甚至会带来项目失败的巨大风险。</w:t>
      </w:r>
    </w:p>
    <w:p w:rsidR="00B56E81" w:rsidRPr="0012514B" w:rsidRDefault="00B56E81" w:rsidP="00936C4A">
      <w:pPr>
        <w:pStyle w:val="Eric"/>
        <w:ind w:firstLine="480"/>
      </w:pPr>
      <w:r w:rsidRPr="0012514B">
        <w:t>在</w:t>
      </w:r>
      <w:r w:rsidR="00386C49" w:rsidRPr="0012514B">
        <w:t>R</w:t>
      </w:r>
      <w:r w:rsidR="00386C49" w:rsidRPr="0012514B">
        <w:t>监控系统</w:t>
      </w:r>
      <w:r w:rsidRPr="0012514B">
        <w:t>项目上，建立了项目团队的绩效管理、考核体系，根据系统中各个分系统、组件乃至板卡（软件）的技术难度和复杂程度设计了一套当量算法，在项目开展过程中，施行</w:t>
      </w:r>
      <w:r w:rsidRPr="0012514B">
        <w:t>“</w:t>
      </w:r>
      <w:r w:rsidRPr="0012514B">
        <w:t>月度考核绩效</w:t>
      </w:r>
      <w:r w:rsidRPr="0012514B">
        <w:t>+</w:t>
      </w:r>
      <w:r w:rsidRPr="0012514B">
        <w:t>奖金（季度、年终、专项）调节</w:t>
      </w:r>
      <w:r w:rsidRPr="0012514B">
        <w:t>”</w:t>
      </w:r>
      <w:r w:rsidRPr="0012514B">
        <w:t>方式，根据月度计划完成情况考核绩效，对当月工作进行评价，发放绩效工资。当月工作拖延后在后续工作中抢回的实行奖金调节，对于特定阶段特定工作完成优异的施行专项奖励。</w:t>
      </w:r>
    </w:p>
    <w:p w:rsidR="00B56E81" w:rsidRPr="0012514B" w:rsidRDefault="00B56E81" w:rsidP="009376F6">
      <w:pPr>
        <w:pStyle w:val="2"/>
        <w:spacing w:before="120" w:after="120"/>
        <w:rPr>
          <w:rFonts w:ascii="Times New Roman" w:hAnsi="Times New Roman"/>
        </w:rPr>
      </w:pPr>
      <w:bookmarkStart w:id="98" w:name="_Toc385373821"/>
      <w:bookmarkStart w:id="99" w:name="_Toc385377381"/>
      <w:bookmarkStart w:id="100" w:name="_Toc404042611"/>
      <w:r w:rsidRPr="0012514B">
        <w:rPr>
          <w:rFonts w:ascii="Times New Roman" w:hAnsi="Times New Roman"/>
        </w:rPr>
        <w:t>5.2</w:t>
      </w:r>
      <w:r w:rsidR="00936C4A">
        <w:rPr>
          <w:rFonts w:ascii="Times New Roman" w:hAnsi="Times New Roman" w:hint="eastAsia"/>
        </w:rPr>
        <w:t xml:space="preserve"> </w:t>
      </w:r>
      <w:r w:rsidRPr="0012514B">
        <w:rPr>
          <w:rFonts w:ascii="Times New Roman" w:hAnsi="Times New Roman"/>
        </w:rPr>
        <w:t>项目进度计划控制</w:t>
      </w:r>
      <w:bookmarkEnd w:id="98"/>
      <w:bookmarkEnd w:id="99"/>
      <w:bookmarkEnd w:id="100"/>
    </w:p>
    <w:p w:rsidR="00B56E81" w:rsidRPr="0012514B" w:rsidRDefault="00B56E81" w:rsidP="009376F6">
      <w:pPr>
        <w:pStyle w:val="3"/>
        <w:spacing w:before="120" w:after="120"/>
        <w:rPr>
          <w:rFonts w:ascii="Times New Roman" w:hAnsi="Times New Roman"/>
        </w:rPr>
      </w:pPr>
      <w:bookmarkStart w:id="101" w:name="_Toc385373822"/>
      <w:bookmarkStart w:id="102" w:name="_Toc385377382"/>
      <w:bookmarkStart w:id="103" w:name="_Toc404042612"/>
      <w:r w:rsidRPr="0012514B">
        <w:rPr>
          <w:rFonts w:ascii="Times New Roman" w:hAnsi="Times New Roman"/>
        </w:rPr>
        <w:t>5.2.1</w:t>
      </w:r>
      <w:r w:rsidR="00936C4A">
        <w:rPr>
          <w:rFonts w:ascii="Times New Roman" w:hAnsi="Times New Roman" w:hint="eastAsia"/>
        </w:rPr>
        <w:t xml:space="preserve"> </w:t>
      </w:r>
      <w:r w:rsidRPr="0012514B">
        <w:rPr>
          <w:rFonts w:ascii="Times New Roman" w:hAnsi="Times New Roman"/>
        </w:rPr>
        <w:t>挣值测试点选择</w:t>
      </w:r>
      <w:bookmarkEnd w:id="101"/>
      <w:bookmarkEnd w:id="102"/>
      <w:bookmarkEnd w:id="103"/>
    </w:p>
    <w:p w:rsidR="00B56E81" w:rsidRPr="0012514B" w:rsidRDefault="00B56E81" w:rsidP="00936C4A">
      <w:pPr>
        <w:pStyle w:val="Eric"/>
        <w:ind w:firstLine="480"/>
      </w:pPr>
      <w:r w:rsidRPr="0012514B">
        <w:t>在第四章，我们通过对</w:t>
      </w:r>
      <w:r w:rsidR="00386C49" w:rsidRPr="0012514B">
        <w:t>R</w:t>
      </w:r>
      <w:r w:rsidR="00386C49" w:rsidRPr="0012514B">
        <w:t>监控系统</w:t>
      </w:r>
      <w:r w:rsidRPr="0012514B">
        <w:t>研发项目进度计划进行改进和优化，将原计划</w:t>
      </w:r>
      <w:r w:rsidRPr="0012514B">
        <w:t>290</w:t>
      </w:r>
      <w:r w:rsidRPr="0012514B">
        <w:t>个工作日的工程工期缩短到了</w:t>
      </w:r>
      <w:r w:rsidRPr="0012514B">
        <w:t>255.5</w:t>
      </w:r>
      <w:r w:rsidRPr="0012514B">
        <w:t>个工作日，但工程进度是一个非常复杂的过程，受到诸多因素的影响，因此，要保证工程能够顺利完工，还要对工程进度进行有效的控制，挣值法成为我们控制项目进度的重要手段。</w:t>
      </w:r>
    </w:p>
    <w:p w:rsidR="00B56E81" w:rsidRPr="0012514B" w:rsidRDefault="00B56E81" w:rsidP="00936C4A">
      <w:pPr>
        <w:pStyle w:val="Eric"/>
        <w:ind w:firstLine="480"/>
      </w:pPr>
      <w:r w:rsidRPr="0012514B">
        <w:t>根据挣值法原理，在运用挣值法进行项目进度控制之前，首先要选择项目挣值测试点，选择测试点的基本原则是节点的设立要便于统计工作进度，某个工作包开始或完成时刻，这样它的进度就直接得出可靠数据，如果一个点设在工作包的中间，它的时间和费用都要用估计值来代替实际值，这样计算的误差就比较大。如果几个工作包一起完成的点最适合作测试点，一般和里程碑事件结合起来，或者就取里程碑时间点。</w:t>
      </w:r>
    </w:p>
    <w:p w:rsidR="00B56E81" w:rsidRPr="0012514B" w:rsidRDefault="00B56E81" w:rsidP="00936C4A">
      <w:pPr>
        <w:pStyle w:val="Eric"/>
        <w:ind w:firstLine="480"/>
      </w:pPr>
      <w:r w:rsidRPr="0012514B">
        <w:t>根据这些原则和</w:t>
      </w:r>
      <w:r w:rsidR="00386C49" w:rsidRPr="0012514B">
        <w:t>R</w:t>
      </w:r>
      <w:r w:rsidR="00386C49" w:rsidRPr="0012514B">
        <w:t>监控系统</w:t>
      </w:r>
      <w:r w:rsidRPr="0012514B">
        <w:t>研发项目的工作分解结构，笔者选择了</w:t>
      </w:r>
      <w:r w:rsidRPr="0012514B">
        <w:t>6</w:t>
      </w:r>
      <w:r w:rsidRPr="0012514B">
        <w:t>个挣值测试点，如表</w:t>
      </w:r>
      <w:r w:rsidR="00691317" w:rsidRPr="0012514B">
        <w:t>11</w:t>
      </w:r>
      <w:r w:rsidRPr="0012514B">
        <w:t>所示。</w:t>
      </w:r>
    </w:p>
    <w:p w:rsidR="00B56E81" w:rsidRPr="00936C4A" w:rsidRDefault="00B56E81" w:rsidP="00936C4A">
      <w:pPr>
        <w:pStyle w:val="Eric2"/>
      </w:pPr>
      <w:r w:rsidRPr="00936C4A">
        <w:t>表</w:t>
      </w:r>
      <w:r w:rsidR="00691317" w:rsidRPr="00936C4A">
        <w:t>11</w:t>
      </w:r>
      <w:r w:rsidR="006E5136" w:rsidRPr="00936C4A">
        <w:t xml:space="preserve">  </w:t>
      </w:r>
      <w:r w:rsidR="00386C49" w:rsidRPr="00936C4A">
        <w:t>R</w:t>
      </w:r>
      <w:r w:rsidR="00386C49" w:rsidRPr="00936C4A">
        <w:t>监控系统</w:t>
      </w:r>
      <w:r w:rsidRPr="00936C4A">
        <w:t>研发项目挣值测试点</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72"/>
        <w:gridCol w:w="3072"/>
        <w:gridCol w:w="2322"/>
        <w:gridCol w:w="2322"/>
      </w:tblGrid>
      <w:tr w:rsidR="00063D6D" w:rsidRPr="0012514B" w:rsidTr="00936C4A">
        <w:trPr>
          <w:trHeight w:hRule="exact" w:val="340"/>
        </w:trPr>
        <w:tc>
          <w:tcPr>
            <w:tcW w:w="846" w:type="pct"/>
            <w:vAlign w:val="center"/>
          </w:tcPr>
          <w:p w:rsidR="00063D6D" w:rsidRPr="0012514B" w:rsidRDefault="00063D6D" w:rsidP="00936C4A">
            <w:pPr>
              <w:pStyle w:val="Eric1"/>
            </w:pPr>
            <w:bookmarkStart w:id="104" w:name="_Toc385373823"/>
            <w:bookmarkStart w:id="105" w:name="_Toc385377383"/>
            <w:r w:rsidRPr="0012514B">
              <w:t>标识号</w:t>
            </w:r>
          </w:p>
        </w:tc>
        <w:tc>
          <w:tcPr>
            <w:tcW w:w="1654" w:type="pct"/>
            <w:vAlign w:val="center"/>
          </w:tcPr>
          <w:p w:rsidR="00063D6D" w:rsidRPr="0012514B" w:rsidRDefault="00063D6D" w:rsidP="00936C4A">
            <w:pPr>
              <w:pStyle w:val="Eric1"/>
            </w:pPr>
            <w:r w:rsidRPr="0012514B">
              <w:t>工序名称</w:t>
            </w:r>
          </w:p>
        </w:tc>
        <w:tc>
          <w:tcPr>
            <w:tcW w:w="1250" w:type="pct"/>
            <w:vAlign w:val="center"/>
          </w:tcPr>
          <w:p w:rsidR="00063D6D" w:rsidRPr="0012514B" w:rsidRDefault="00063D6D" w:rsidP="00936C4A">
            <w:pPr>
              <w:pStyle w:val="Eric1"/>
            </w:pPr>
            <w:r w:rsidRPr="0012514B">
              <w:t>预算费用（万元）</w:t>
            </w:r>
          </w:p>
        </w:tc>
        <w:tc>
          <w:tcPr>
            <w:tcW w:w="1250" w:type="pct"/>
            <w:vAlign w:val="center"/>
          </w:tcPr>
          <w:p w:rsidR="00063D6D" w:rsidRPr="0012514B" w:rsidRDefault="00063D6D" w:rsidP="00936C4A">
            <w:pPr>
              <w:pStyle w:val="Eric1"/>
            </w:pPr>
            <w:r w:rsidRPr="0012514B">
              <w:t>控制节点</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6</w:t>
            </w:r>
          </w:p>
        </w:tc>
        <w:tc>
          <w:tcPr>
            <w:tcW w:w="1654" w:type="pct"/>
            <w:vAlign w:val="center"/>
          </w:tcPr>
          <w:p w:rsidR="00063D6D" w:rsidRPr="0012514B" w:rsidRDefault="00063D6D" w:rsidP="00936C4A">
            <w:pPr>
              <w:pStyle w:val="Eric1"/>
            </w:pPr>
            <w:r w:rsidRPr="0012514B">
              <w:t>系统方案设计</w:t>
            </w:r>
          </w:p>
        </w:tc>
        <w:tc>
          <w:tcPr>
            <w:tcW w:w="1250" w:type="pct"/>
            <w:vAlign w:val="center"/>
          </w:tcPr>
          <w:p w:rsidR="00063D6D" w:rsidRPr="0012514B" w:rsidRDefault="00063D6D" w:rsidP="00936C4A">
            <w:pPr>
              <w:pStyle w:val="Eric1"/>
            </w:pPr>
            <w:r w:rsidRPr="0012514B">
              <w:t>32</w:t>
            </w:r>
          </w:p>
        </w:tc>
        <w:tc>
          <w:tcPr>
            <w:tcW w:w="1250" w:type="pct"/>
            <w:vAlign w:val="center"/>
          </w:tcPr>
          <w:p w:rsidR="00063D6D" w:rsidRPr="0012514B" w:rsidRDefault="00063D6D" w:rsidP="00936C4A">
            <w:pPr>
              <w:pStyle w:val="Eric1"/>
            </w:pPr>
            <w:r w:rsidRPr="0012514B">
              <w:t>201</w:t>
            </w:r>
            <w:r w:rsidR="00A52E96" w:rsidRPr="0012514B">
              <w:t>4</w:t>
            </w:r>
            <w:r w:rsidRPr="0012514B">
              <w:t>-8-8</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7</w:t>
            </w:r>
          </w:p>
        </w:tc>
        <w:tc>
          <w:tcPr>
            <w:tcW w:w="1654" w:type="pct"/>
            <w:vAlign w:val="center"/>
          </w:tcPr>
          <w:p w:rsidR="00063D6D" w:rsidRPr="0012514B" w:rsidRDefault="00063D6D" w:rsidP="00936C4A">
            <w:pPr>
              <w:pStyle w:val="Eric1"/>
            </w:pPr>
            <w:r w:rsidRPr="0012514B">
              <w:t>分系统方案设计</w:t>
            </w:r>
          </w:p>
        </w:tc>
        <w:tc>
          <w:tcPr>
            <w:tcW w:w="1250" w:type="pct"/>
            <w:vAlign w:val="center"/>
          </w:tcPr>
          <w:p w:rsidR="00063D6D" w:rsidRPr="0012514B" w:rsidRDefault="00063D6D" w:rsidP="00936C4A">
            <w:pPr>
              <w:pStyle w:val="Eric1"/>
            </w:pPr>
            <w:r w:rsidRPr="0012514B">
              <w:t>41</w:t>
            </w:r>
          </w:p>
        </w:tc>
        <w:tc>
          <w:tcPr>
            <w:tcW w:w="1250" w:type="pct"/>
            <w:vAlign w:val="center"/>
          </w:tcPr>
          <w:p w:rsidR="00063D6D" w:rsidRPr="0012514B" w:rsidRDefault="00063D6D" w:rsidP="00936C4A">
            <w:pPr>
              <w:pStyle w:val="Eric1"/>
            </w:pPr>
            <w:r w:rsidRPr="0012514B">
              <w:t>201</w:t>
            </w:r>
            <w:r w:rsidR="00A52E96" w:rsidRPr="0012514B">
              <w:t>4</w:t>
            </w:r>
            <w:r w:rsidRPr="0012514B">
              <w:t>-10-15</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12</w:t>
            </w:r>
          </w:p>
        </w:tc>
        <w:tc>
          <w:tcPr>
            <w:tcW w:w="1654" w:type="pct"/>
            <w:vAlign w:val="center"/>
          </w:tcPr>
          <w:p w:rsidR="00063D6D" w:rsidRPr="0012514B" w:rsidRDefault="00063D6D" w:rsidP="00936C4A">
            <w:pPr>
              <w:pStyle w:val="Eric1"/>
            </w:pPr>
            <w:r w:rsidRPr="0012514B">
              <w:t>物资采购</w:t>
            </w:r>
          </w:p>
        </w:tc>
        <w:tc>
          <w:tcPr>
            <w:tcW w:w="1250" w:type="pct"/>
            <w:vAlign w:val="center"/>
          </w:tcPr>
          <w:p w:rsidR="00063D6D" w:rsidRPr="0012514B" w:rsidRDefault="00063D6D" w:rsidP="00936C4A">
            <w:pPr>
              <w:pStyle w:val="Eric1"/>
            </w:pPr>
            <w:r w:rsidRPr="0012514B">
              <w:t>48</w:t>
            </w:r>
          </w:p>
        </w:tc>
        <w:tc>
          <w:tcPr>
            <w:tcW w:w="1250" w:type="pct"/>
            <w:vAlign w:val="center"/>
          </w:tcPr>
          <w:p w:rsidR="00063D6D" w:rsidRPr="0012514B" w:rsidRDefault="00063D6D" w:rsidP="00936C4A">
            <w:pPr>
              <w:pStyle w:val="Eric1"/>
            </w:pPr>
            <w:r w:rsidRPr="0012514B">
              <w:t>201</w:t>
            </w:r>
            <w:r w:rsidR="00A52E96" w:rsidRPr="0012514B">
              <w:t>4</w:t>
            </w:r>
            <w:r w:rsidRPr="0012514B">
              <w:t>-12-31</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16</w:t>
            </w:r>
          </w:p>
        </w:tc>
        <w:tc>
          <w:tcPr>
            <w:tcW w:w="1654" w:type="pct"/>
            <w:vAlign w:val="center"/>
          </w:tcPr>
          <w:p w:rsidR="00063D6D" w:rsidRPr="0012514B" w:rsidRDefault="00063D6D" w:rsidP="00936C4A">
            <w:pPr>
              <w:pStyle w:val="Eric1"/>
            </w:pPr>
            <w:r w:rsidRPr="0012514B">
              <w:t>物资到货配套</w:t>
            </w:r>
          </w:p>
        </w:tc>
        <w:tc>
          <w:tcPr>
            <w:tcW w:w="1250" w:type="pct"/>
            <w:vAlign w:val="center"/>
          </w:tcPr>
          <w:p w:rsidR="00063D6D" w:rsidRPr="0012514B" w:rsidRDefault="00063D6D" w:rsidP="00936C4A">
            <w:pPr>
              <w:pStyle w:val="Eric1"/>
            </w:pPr>
            <w:r w:rsidRPr="0012514B">
              <w:t>7</w:t>
            </w:r>
          </w:p>
        </w:tc>
        <w:tc>
          <w:tcPr>
            <w:tcW w:w="1250" w:type="pct"/>
            <w:vAlign w:val="center"/>
          </w:tcPr>
          <w:p w:rsidR="00063D6D" w:rsidRPr="0012514B" w:rsidRDefault="00063D6D" w:rsidP="00936C4A">
            <w:pPr>
              <w:pStyle w:val="Eric1"/>
            </w:pPr>
            <w:r w:rsidRPr="0012514B">
              <w:t>201</w:t>
            </w:r>
            <w:r w:rsidR="00A52E96" w:rsidRPr="0012514B">
              <w:t>5</w:t>
            </w:r>
            <w:r w:rsidRPr="0012514B">
              <w:t>-1-2</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18</w:t>
            </w:r>
          </w:p>
        </w:tc>
        <w:tc>
          <w:tcPr>
            <w:tcW w:w="1654" w:type="pct"/>
            <w:vAlign w:val="center"/>
          </w:tcPr>
          <w:p w:rsidR="00063D6D" w:rsidRPr="0012514B" w:rsidRDefault="00063D6D" w:rsidP="00936C4A">
            <w:pPr>
              <w:pStyle w:val="Eric1"/>
            </w:pPr>
            <w:r w:rsidRPr="0012514B">
              <w:t>功能调试</w:t>
            </w:r>
          </w:p>
        </w:tc>
        <w:tc>
          <w:tcPr>
            <w:tcW w:w="1250" w:type="pct"/>
            <w:vAlign w:val="center"/>
          </w:tcPr>
          <w:p w:rsidR="00063D6D" w:rsidRPr="0012514B" w:rsidRDefault="00063D6D" w:rsidP="00936C4A">
            <w:pPr>
              <w:pStyle w:val="Eric1"/>
            </w:pPr>
            <w:r w:rsidRPr="0012514B">
              <w:t>9</w:t>
            </w:r>
          </w:p>
        </w:tc>
        <w:tc>
          <w:tcPr>
            <w:tcW w:w="1250" w:type="pct"/>
            <w:vAlign w:val="center"/>
          </w:tcPr>
          <w:p w:rsidR="00063D6D" w:rsidRPr="0012514B" w:rsidRDefault="00063D6D" w:rsidP="00936C4A">
            <w:pPr>
              <w:pStyle w:val="Eric1"/>
            </w:pPr>
            <w:r w:rsidRPr="0012514B">
              <w:t>201</w:t>
            </w:r>
            <w:r w:rsidR="00A52E96" w:rsidRPr="0012514B">
              <w:t>5</w:t>
            </w:r>
            <w:r w:rsidRPr="0012514B">
              <w:t>-2-6</w:t>
            </w:r>
          </w:p>
        </w:tc>
      </w:tr>
      <w:tr w:rsidR="00063D6D" w:rsidRPr="0012514B" w:rsidTr="00936C4A">
        <w:trPr>
          <w:trHeight w:hRule="exact" w:val="340"/>
        </w:trPr>
        <w:tc>
          <w:tcPr>
            <w:tcW w:w="846" w:type="pct"/>
            <w:vAlign w:val="center"/>
          </w:tcPr>
          <w:p w:rsidR="00063D6D" w:rsidRPr="0012514B" w:rsidRDefault="00063D6D" w:rsidP="00936C4A">
            <w:pPr>
              <w:pStyle w:val="Eric1"/>
            </w:pPr>
            <w:r w:rsidRPr="0012514B">
              <w:t>21</w:t>
            </w:r>
          </w:p>
        </w:tc>
        <w:tc>
          <w:tcPr>
            <w:tcW w:w="1654" w:type="pct"/>
            <w:vAlign w:val="center"/>
          </w:tcPr>
          <w:p w:rsidR="00063D6D" w:rsidRPr="0012514B" w:rsidRDefault="00063D6D" w:rsidP="00936C4A">
            <w:pPr>
              <w:pStyle w:val="Eric1"/>
            </w:pPr>
            <w:r w:rsidRPr="0012514B">
              <w:t>验收</w:t>
            </w:r>
          </w:p>
        </w:tc>
        <w:tc>
          <w:tcPr>
            <w:tcW w:w="1250" w:type="pct"/>
            <w:vAlign w:val="center"/>
          </w:tcPr>
          <w:p w:rsidR="00063D6D" w:rsidRPr="0012514B" w:rsidRDefault="00063D6D" w:rsidP="00936C4A">
            <w:pPr>
              <w:pStyle w:val="Eric1"/>
            </w:pPr>
            <w:r w:rsidRPr="0012514B">
              <w:t>7</w:t>
            </w:r>
          </w:p>
        </w:tc>
        <w:tc>
          <w:tcPr>
            <w:tcW w:w="1250" w:type="pct"/>
            <w:vAlign w:val="center"/>
          </w:tcPr>
          <w:p w:rsidR="00063D6D" w:rsidRPr="0012514B" w:rsidRDefault="00063D6D" w:rsidP="00936C4A">
            <w:pPr>
              <w:pStyle w:val="Eric1"/>
            </w:pPr>
            <w:r w:rsidRPr="0012514B">
              <w:t>201</w:t>
            </w:r>
            <w:r w:rsidR="00A52E96" w:rsidRPr="0012514B">
              <w:t>5</w:t>
            </w:r>
            <w:r w:rsidRPr="0012514B">
              <w:t>-3-6</w:t>
            </w:r>
          </w:p>
        </w:tc>
      </w:tr>
    </w:tbl>
    <w:p w:rsidR="00B56E81" w:rsidRPr="0012514B" w:rsidRDefault="00B56E81" w:rsidP="009376F6">
      <w:pPr>
        <w:pStyle w:val="3"/>
        <w:spacing w:before="120" w:after="120"/>
        <w:rPr>
          <w:rFonts w:ascii="Times New Roman" w:hAnsi="Times New Roman"/>
        </w:rPr>
      </w:pPr>
      <w:bookmarkStart w:id="106" w:name="_Toc404042613"/>
      <w:r w:rsidRPr="0012514B">
        <w:rPr>
          <w:rFonts w:ascii="Times New Roman" w:hAnsi="Times New Roman"/>
        </w:rPr>
        <w:lastRenderedPageBreak/>
        <w:t>5.2.2</w:t>
      </w:r>
      <w:r w:rsidR="00936C4A">
        <w:rPr>
          <w:rFonts w:ascii="Times New Roman" w:hAnsi="Times New Roman" w:hint="eastAsia"/>
        </w:rPr>
        <w:t xml:space="preserve"> </w:t>
      </w:r>
      <w:r w:rsidRPr="0012514B">
        <w:rPr>
          <w:rFonts w:ascii="Times New Roman" w:hAnsi="Times New Roman"/>
        </w:rPr>
        <w:t>挣值参数计算</w:t>
      </w:r>
      <w:bookmarkEnd w:id="104"/>
      <w:bookmarkEnd w:id="105"/>
      <w:bookmarkEnd w:id="106"/>
    </w:p>
    <w:p w:rsidR="00B56E81" w:rsidRPr="0012514B" w:rsidRDefault="00B56E81" w:rsidP="00936C4A">
      <w:pPr>
        <w:pStyle w:val="Eric"/>
        <w:ind w:firstLine="480"/>
      </w:pPr>
      <w:r w:rsidRPr="0012514B">
        <w:t>在本工程项目的实施过程中，考虑到工期较长，将项目状态检查日期设定七周，收集项目各个任务中的信息，对计算结果进行监控，从而实现对进度和成本的控制。本项目将</w:t>
      </w:r>
      <w:bookmarkStart w:id="107" w:name="OLE_LINK9"/>
      <w:bookmarkStart w:id="108" w:name="OLE_LINK10"/>
      <w:r w:rsidRPr="0012514B">
        <w:t>表</w:t>
      </w:r>
      <w:r w:rsidRPr="0012514B">
        <w:t>5</w:t>
      </w:r>
      <w:bookmarkEnd w:id="107"/>
      <w:bookmarkEnd w:id="108"/>
      <w:r w:rsidRPr="0012514B">
        <w:t>中的控制节点作为项目状态检查日期，采用挣值法进行分析。</w:t>
      </w:r>
    </w:p>
    <w:p w:rsidR="00B56E81" w:rsidRPr="0012514B" w:rsidRDefault="00B56E81" w:rsidP="00936C4A">
      <w:pPr>
        <w:pStyle w:val="Eric"/>
        <w:ind w:firstLine="480"/>
      </w:pPr>
      <w:r w:rsidRPr="0012514B">
        <w:t>计算过程分为以下几个步骤：</w:t>
      </w:r>
    </w:p>
    <w:p w:rsidR="00B56E81" w:rsidRPr="0012514B" w:rsidRDefault="00B56E81" w:rsidP="00936C4A">
      <w:pPr>
        <w:pStyle w:val="Eric"/>
        <w:ind w:firstLine="480"/>
      </w:pPr>
      <w:r w:rsidRPr="0012514B">
        <w:t>1</w:t>
      </w:r>
      <w:r w:rsidRPr="0012514B">
        <w:t>）计算计划工作的预算成本（</w:t>
      </w:r>
      <w:r w:rsidRPr="0012514B">
        <w:t>BCWS</w:t>
      </w:r>
      <w:r w:rsidRPr="0012514B">
        <w:t>）：计划工作的预算成本在进度计划编制完成后实施之前就已经确定。采用列表的方法将每个工序任务的计划工作预算成本按照项目状态检查间隔时间列出。</w:t>
      </w:r>
    </w:p>
    <w:p w:rsidR="00B56E81" w:rsidRPr="0012514B" w:rsidRDefault="00B56E81" w:rsidP="00936C4A">
      <w:pPr>
        <w:pStyle w:val="Eric"/>
        <w:ind w:firstLine="480"/>
      </w:pPr>
      <w:r w:rsidRPr="0012514B">
        <w:t>2</w:t>
      </w:r>
      <w:r w:rsidRPr="0012514B">
        <w:t>）计算完成工作的实际成本（</w:t>
      </w:r>
      <w:r w:rsidRPr="0012514B">
        <w:t>ACWP</w:t>
      </w:r>
      <w:r w:rsidRPr="0012514B">
        <w:t>）：在项目状态检查日，收集项目各方面的数据，定期将实际工程的进度和发生的费用汇总后，按照状态检查日期的间隔时间列出。</w:t>
      </w:r>
    </w:p>
    <w:p w:rsidR="00B56E81" w:rsidRPr="0012514B" w:rsidRDefault="00B56E81" w:rsidP="00936C4A">
      <w:pPr>
        <w:pStyle w:val="Eric"/>
        <w:ind w:firstLine="480"/>
      </w:pPr>
      <w:r w:rsidRPr="0012514B">
        <w:t>3</w:t>
      </w:r>
      <w:r w:rsidRPr="0012514B">
        <w:t>）计算各项工作在状态检查日的完成比例：对于不同的工程任务，完成比例的计算方式不同，可以按照工程量、成果数量、产值等不同口径分析，考虑到本工程项目为供热管道，其典型特征就是施工工序多，需要考虑的点多，如果一项一项逐项计算有一定难度。在前边的成本预算等步骤中都考虑的是以天为单位进行计算的，因此在以下的挣值计算中都以天为单位计算。</w:t>
      </w:r>
    </w:p>
    <w:p w:rsidR="00B56E81" w:rsidRPr="0012514B" w:rsidRDefault="00B56E81" w:rsidP="00936C4A">
      <w:pPr>
        <w:pStyle w:val="Eric"/>
        <w:ind w:firstLine="480"/>
      </w:pPr>
      <w:r w:rsidRPr="0012514B">
        <w:t>4</w:t>
      </w:r>
      <w:r w:rsidRPr="0012514B">
        <w:t>）计算挣值，即已完工程的预算成本（</w:t>
      </w:r>
      <w:r w:rsidRPr="0012514B">
        <w:t>BCWP</w:t>
      </w:r>
      <w:r w:rsidRPr="0012514B">
        <w:t>）：根据各个周期的完成比例计算对应的</w:t>
      </w:r>
      <w:r w:rsidRPr="0012514B">
        <w:t>BCWP</w:t>
      </w:r>
      <w:r w:rsidRPr="0012514B">
        <w:t>。</w:t>
      </w:r>
      <w:r w:rsidRPr="0012514B">
        <w:t>BCWP=BCWS</w:t>
      </w:r>
      <w:r w:rsidRPr="0012514B">
        <w:t>（合计）</w:t>
      </w:r>
      <w:r w:rsidRPr="0012514B">
        <w:t>×</w:t>
      </w:r>
      <w:r w:rsidRPr="0012514B">
        <w:t>完成比例</w:t>
      </w:r>
    </w:p>
    <w:p w:rsidR="00B56E81" w:rsidRPr="0012514B" w:rsidRDefault="00B56E81" w:rsidP="00936C4A">
      <w:pPr>
        <w:pStyle w:val="Eric"/>
        <w:ind w:firstLine="480"/>
      </w:pPr>
      <w:r w:rsidRPr="0012514B">
        <w:t>5</w:t>
      </w:r>
      <w:r w:rsidRPr="0012514B">
        <w:t>）评估分析。根据上面所得出的数据计算进度偏差</w:t>
      </w:r>
      <w:r w:rsidRPr="0012514B">
        <w:t>SV</w:t>
      </w:r>
      <w:r w:rsidRPr="0012514B">
        <w:t>、成本偏差</w:t>
      </w:r>
      <w:r w:rsidRPr="0012514B">
        <w:t>CV</w:t>
      </w:r>
      <w:r w:rsidRPr="0012514B">
        <w:t>，成本差异率</w:t>
      </w:r>
      <w:r w:rsidRPr="0012514B">
        <w:t>CVP</w:t>
      </w:r>
      <w:r w:rsidRPr="0012514B">
        <w:t>，进度差异率</w:t>
      </w:r>
      <w:r w:rsidRPr="0012514B">
        <w:t>SVP</w:t>
      </w:r>
      <w:r w:rsidRPr="0012514B">
        <w:t>。</w:t>
      </w:r>
    </w:p>
    <w:p w:rsidR="00B56E81" w:rsidRPr="0012514B" w:rsidRDefault="00B56E81" w:rsidP="00936C4A">
      <w:pPr>
        <w:pStyle w:val="Eric"/>
        <w:ind w:firstLine="480"/>
      </w:pPr>
      <w:r w:rsidRPr="0012514B">
        <w:t>根据项目预算计划和检查节点的选择，</w:t>
      </w:r>
      <w:r w:rsidRPr="0012514B">
        <w:t>BCWS</w:t>
      </w:r>
      <w:r w:rsidRPr="0012514B">
        <w:t>可以由计划得出准确的数值。</w:t>
      </w:r>
      <w:r w:rsidRPr="0012514B">
        <w:t>BCWP</w:t>
      </w:r>
      <w:r w:rsidRPr="0012514B">
        <w:t>数值的计算就要根据项目进度的实施中，所完成工作量占相应工作包的百分比来计算，这个百分比的估计就不是十分准确了，有一定的误差，这是挣值法在项目实施过程中允许的。根据项目实施节点，相关人员仔细估算得出</w:t>
      </w:r>
      <w:r w:rsidRPr="0012514B">
        <w:t>BCWP</w:t>
      </w:r>
      <w:r w:rsidRPr="0012514B">
        <w:t>的相应费用。</w:t>
      </w:r>
      <w:r w:rsidRPr="0012514B">
        <w:t>ACWP</w:t>
      </w:r>
      <w:r w:rsidRPr="0012514B">
        <w:t>有项目人员和财务人员计算出实际支出费用。经过仔细计算和核对，得出挣值法的进度控制分析表格如表</w:t>
      </w:r>
      <w:r w:rsidR="00B14A43" w:rsidRPr="0012514B">
        <w:t>1</w:t>
      </w:r>
      <w:r w:rsidR="00691317" w:rsidRPr="0012514B">
        <w:t>2</w:t>
      </w:r>
      <w:r w:rsidRPr="0012514B">
        <w:t>所示。</w:t>
      </w:r>
    </w:p>
    <w:p w:rsidR="00B56E81" w:rsidRPr="0012514B" w:rsidRDefault="00B56E81" w:rsidP="00936C4A">
      <w:pPr>
        <w:pStyle w:val="Eric2"/>
      </w:pPr>
      <w:r w:rsidRPr="0012514B">
        <w:t>表</w:t>
      </w:r>
      <w:r w:rsidR="00B14A43" w:rsidRPr="0012514B">
        <w:t>1</w:t>
      </w:r>
      <w:r w:rsidR="00691317" w:rsidRPr="0012514B">
        <w:t>2</w:t>
      </w:r>
      <w:r w:rsidR="006E5136" w:rsidRPr="0012514B">
        <w:t xml:space="preserve">  </w:t>
      </w:r>
      <w:r w:rsidRPr="0012514B">
        <w:t>测试点挣值法分析表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7"/>
        <w:gridCol w:w="905"/>
        <w:gridCol w:w="1997"/>
        <w:gridCol w:w="994"/>
        <w:gridCol w:w="996"/>
        <w:gridCol w:w="994"/>
        <w:gridCol w:w="769"/>
        <w:gridCol w:w="706"/>
        <w:gridCol w:w="581"/>
        <w:gridCol w:w="589"/>
      </w:tblGrid>
      <w:tr w:rsidR="00B55DDE" w:rsidRPr="0012514B" w:rsidTr="00936C4A">
        <w:trPr>
          <w:trHeight w:hRule="exact" w:val="340"/>
          <w:jc w:val="center"/>
        </w:trPr>
        <w:tc>
          <w:tcPr>
            <w:tcW w:w="408" w:type="pct"/>
            <w:vAlign w:val="center"/>
          </w:tcPr>
          <w:p w:rsidR="00B55DDE" w:rsidRPr="0012514B" w:rsidRDefault="00B55DDE" w:rsidP="00936C4A">
            <w:pPr>
              <w:pStyle w:val="Eric1"/>
            </w:pPr>
            <w:r w:rsidRPr="0012514B">
              <w:t>序号</w:t>
            </w:r>
          </w:p>
        </w:tc>
        <w:tc>
          <w:tcPr>
            <w:tcW w:w="487" w:type="pct"/>
            <w:vAlign w:val="center"/>
          </w:tcPr>
          <w:p w:rsidR="00B55DDE" w:rsidRPr="0012514B" w:rsidRDefault="00B55DDE" w:rsidP="00936C4A">
            <w:pPr>
              <w:pStyle w:val="Eric1"/>
            </w:pPr>
            <w:r w:rsidRPr="0012514B">
              <w:t>标识号</w:t>
            </w:r>
          </w:p>
        </w:tc>
        <w:tc>
          <w:tcPr>
            <w:tcW w:w="1075" w:type="pct"/>
            <w:vAlign w:val="center"/>
          </w:tcPr>
          <w:p w:rsidR="00B55DDE" w:rsidRPr="0012514B" w:rsidRDefault="00B55DDE" w:rsidP="00936C4A">
            <w:pPr>
              <w:pStyle w:val="Eric1"/>
            </w:pPr>
            <w:r w:rsidRPr="0012514B">
              <w:t>工序名称</w:t>
            </w:r>
          </w:p>
        </w:tc>
        <w:tc>
          <w:tcPr>
            <w:tcW w:w="535" w:type="pct"/>
            <w:vAlign w:val="center"/>
          </w:tcPr>
          <w:p w:rsidR="00B55DDE" w:rsidRPr="0012514B" w:rsidRDefault="00B55DDE" w:rsidP="00936C4A">
            <w:pPr>
              <w:pStyle w:val="Eric1"/>
            </w:pPr>
            <w:r w:rsidRPr="0012514B">
              <w:t>BCWS</w:t>
            </w:r>
          </w:p>
        </w:tc>
        <w:tc>
          <w:tcPr>
            <w:tcW w:w="536" w:type="pct"/>
            <w:vAlign w:val="center"/>
          </w:tcPr>
          <w:p w:rsidR="00B55DDE" w:rsidRPr="0012514B" w:rsidRDefault="00B55DDE" w:rsidP="00936C4A">
            <w:pPr>
              <w:pStyle w:val="Eric1"/>
            </w:pPr>
            <w:r w:rsidRPr="0012514B">
              <w:t>BCWP</w:t>
            </w:r>
          </w:p>
        </w:tc>
        <w:tc>
          <w:tcPr>
            <w:tcW w:w="535" w:type="pct"/>
            <w:vAlign w:val="center"/>
          </w:tcPr>
          <w:p w:rsidR="00B55DDE" w:rsidRPr="0012514B" w:rsidRDefault="00B55DDE" w:rsidP="00936C4A">
            <w:pPr>
              <w:pStyle w:val="Eric1"/>
            </w:pPr>
            <w:r w:rsidRPr="0012514B">
              <w:t>ACWP</w:t>
            </w:r>
          </w:p>
        </w:tc>
        <w:tc>
          <w:tcPr>
            <w:tcW w:w="414" w:type="pct"/>
            <w:vAlign w:val="center"/>
          </w:tcPr>
          <w:p w:rsidR="00B55DDE" w:rsidRPr="0012514B" w:rsidRDefault="00B55DDE" w:rsidP="00936C4A">
            <w:pPr>
              <w:pStyle w:val="Eric1"/>
            </w:pPr>
            <w:r w:rsidRPr="0012514B">
              <w:t>SV</w:t>
            </w:r>
          </w:p>
        </w:tc>
        <w:tc>
          <w:tcPr>
            <w:tcW w:w="380" w:type="pct"/>
            <w:vAlign w:val="center"/>
          </w:tcPr>
          <w:p w:rsidR="00B55DDE" w:rsidRPr="0012514B" w:rsidRDefault="00B55DDE" w:rsidP="00936C4A">
            <w:pPr>
              <w:pStyle w:val="Eric1"/>
            </w:pPr>
            <w:r w:rsidRPr="0012514B">
              <w:t>SPI</w:t>
            </w:r>
          </w:p>
        </w:tc>
        <w:tc>
          <w:tcPr>
            <w:tcW w:w="313" w:type="pct"/>
            <w:vAlign w:val="center"/>
          </w:tcPr>
          <w:p w:rsidR="00B55DDE" w:rsidRPr="0012514B" w:rsidRDefault="00B55DDE" w:rsidP="00936C4A">
            <w:pPr>
              <w:pStyle w:val="Eric1"/>
            </w:pPr>
            <w:r w:rsidRPr="0012514B">
              <w:t>CV</w:t>
            </w:r>
          </w:p>
        </w:tc>
        <w:tc>
          <w:tcPr>
            <w:tcW w:w="317" w:type="pct"/>
            <w:vAlign w:val="center"/>
          </w:tcPr>
          <w:p w:rsidR="00B55DDE" w:rsidRPr="0012514B" w:rsidRDefault="00B55DDE" w:rsidP="00936C4A">
            <w:pPr>
              <w:pStyle w:val="Eric1"/>
            </w:pPr>
            <w:r w:rsidRPr="0012514B">
              <w:t>CPI</w:t>
            </w:r>
          </w:p>
        </w:tc>
      </w:tr>
      <w:tr w:rsidR="00B55DDE" w:rsidRPr="0012514B" w:rsidTr="00936C4A">
        <w:trPr>
          <w:trHeight w:hRule="exact" w:val="340"/>
          <w:jc w:val="center"/>
        </w:trPr>
        <w:tc>
          <w:tcPr>
            <w:tcW w:w="408" w:type="pct"/>
            <w:vAlign w:val="center"/>
          </w:tcPr>
          <w:p w:rsidR="00B55DDE" w:rsidRPr="0012514B" w:rsidRDefault="00B55DDE" w:rsidP="00936C4A">
            <w:pPr>
              <w:pStyle w:val="Eric1"/>
            </w:pPr>
            <w:r w:rsidRPr="0012514B">
              <w:t>1</w:t>
            </w:r>
          </w:p>
        </w:tc>
        <w:tc>
          <w:tcPr>
            <w:tcW w:w="487" w:type="pct"/>
            <w:vAlign w:val="center"/>
          </w:tcPr>
          <w:p w:rsidR="00B55DDE" w:rsidRPr="0012514B" w:rsidRDefault="00B55DDE" w:rsidP="00936C4A">
            <w:pPr>
              <w:pStyle w:val="Eric1"/>
            </w:pPr>
            <w:r w:rsidRPr="0012514B">
              <w:t>6</w:t>
            </w:r>
          </w:p>
        </w:tc>
        <w:tc>
          <w:tcPr>
            <w:tcW w:w="1075" w:type="pct"/>
            <w:vAlign w:val="center"/>
          </w:tcPr>
          <w:p w:rsidR="00B55DDE" w:rsidRPr="0012514B" w:rsidRDefault="00B55DDE" w:rsidP="00936C4A">
            <w:pPr>
              <w:pStyle w:val="Eric1"/>
            </w:pPr>
            <w:r w:rsidRPr="0012514B">
              <w:t>系统方案设计</w:t>
            </w:r>
          </w:p>
        </w:tc>
        <w:tc>
          <w:tcPr>
            <w:tcW w:w="535" w:type="pct"/>
            <w:vAlign w:val="center"/>
          </w:tcPr>
          <w:p w:rsidR="00B55DDE" w:rsidRPr="0012514B" w:rsidRDefault="00B55DDE" w:rsidP="00936C4A">
            <w:pPr>
              <w:pStyle w:val="Eric1"/>
            </w:pPr>
            <w:r w:rsidRPr="0012514B">
              <w:t>107</w:t>
            </w:r>
          </w:p>
        </w:tc>
        <w:tc>
          <w:tcPr>
            <w:tcW w:w="536" w:type="pct"/>
            <w:vAlign w:val="center"/>
          </w:tcPr>
          <w:p w:rsidR="00B55DDE" w:rsidRPr="0012514B" w:rsidRDefault="00B55DDE" w:rsidP="00936C4A">
            <w:pPr>
              <w:pStyle w:val="Eric1"/>
            </w:pPr>
            <w:r w:rsidRPr="0012514B">
              <w:t>107</w:t>
            </w:r>
          </w:p>
        </w:tc>
        <w:tc>
          <w:tcPr>
            <w:tcW w:w="535" w:type="pct"/>
            <w:vAlign w:val="center"/>
          </w:tcPr>
          <w:p w:rsidR="00B55DDE" w:rsidRPr="0012514B" w:rsidRDefault="00B55DDE" w:rsidP="00936C4A">
            <w:pPr>
              <w:pStyle w:val="Eric1"/>
            </w:pPr>
            <w:r w:rsidRPr="0012514B">
              <w:t>107</w:t>
            </w:r>
          </w:p>
        </w:tc>
        <w:tc>
          <w:tcPr>
            <w:tcW w:w="414" w:type="pct"/>
            <w:vAlign w:val="center"/>
          </w:tcPr>
          <w:p w:rsidR="00B55DDE" w:rsidRPr="0012514B" w:rsidRDefault="00B55DDE" w:rsidP="00936C4A">
            <w:pPr>
              <w:pStyle w:val="Eric1"/>
            </w:pPr>
            <w:r w:rsidRPr="0012514B">
              <w:t>0.00</w:t>
            </w:r>
          </w:p>
        </w:tc>
        <w:tc>
          <w:tcPr>
            <w:tcW w:w="380" w:type="pct"/>
            <w:vAlign w:val="center"/>
          </w:tcPr>
          <w:p w:rsidR="00B55DDE" w:rsidRPr="0012514B" w:rsidRDefault="00B55DDE" w:rsidP="00936C4A">
            <w:pPr>
              <w:pStyle w:val="Eric1"/>
            </w:pPr>
            <w:r w:rsidRPr="0012514B">
              <w:t>1.00</w:t>
            </w:r>
          </w:p>
        </w:tc>
        <w:tc>
          <w:tcPr>
            <w:tcW w:w="313" w:type="pct"/>
            <w:vAlign w:val="center"/>
          </w:tcPr>
          <w:p w:rsidR="00B55DDE" w:rsidRPr="0012514B" w:rsidRDefault="00B55DDE" w:rsidP="00936C4A">
            <w:pPr>
              <w:pStyle w:val="Eric1"/>
            </w:pPr>
            <w:r w:rsidRPr="0012514B">
              <w:t>0</w:t>
            </w:r>
          </w:p>
        </w:tc>
        <w:tc>
          <w:tcPr>
            <w:tcW w:w="317" w:type="pct"/>
            <w:vAlign w:val="center"/>
          </w:tcPr>
          <w:p w:rsidR="00B55DDE" w:rsidRPr="0012514B" w:rsidRDefault="00B55DDE" w:rsidP="00936C4A">
            <w:pPr>
              <w:pStyle w:val="Eric1"/>
            </w:pPr>
            <w:r w:rsidRPr="0012514B">
              <w:t>1.00</w:t>
            </w:r>
          </w:p>
        </w:tc>
      </w:tr>
      <w:tr w:rsidR="00B55DDE" w:rsidRPr="0012514B" w:rsidTr="00936C4A">
        <w:trPr>
          <w:trHeight w:hRule="exact" w:val="340"/>
          <w:jc w:val="center"/>
        </w:trPr>
        <w:tc>
          <w:tcPr>
            <w:tcW w:w="408" w:type="pct"/>
            <w:vAlign w:val="center"/>
          </w:tcPr>
          <w:p w:rsidR="00B55DDE" w:rsidRPr="0012514B" w:rsidRDefault="00B55DDE" w:rsidP="00936C4A">
            <w:pPr>
              <w:pStyle w:val="Eric1"/>
            </w:pPr>
            <w:r w:rsidRPr="0012514B">
              <w:t>2</w:t>
            </w:r>
          </w:p>
        </w:tc>
        <w:tc>
          <w:tcPr>
            <w:tcW w:w="487" w:type="pct"/>
            <w:vAlign w:val="center"/>
          </w:tcPr>
          <w:p w:rsidR="00B55DDE" w:rsidRPr="0012514B" w:rsidRDefault="00B55DDE" w:rsidP="00936C4A">
            <w:pPr>
              <w:pStyle w:val="Eric1"/>
            </w:pPr>
            <w:r w:rsidRPr="0012514B">
              <w:t>7</w:t>
            </w:r>
          </w:p>
        </w:tc>
        <w:tc>
          <w:tcPr>
            <w:tcW w:w="1075" w:type="pct"/>
            <w:vAlign w:val="center"/>
          </w:tcPr>
          <w:p w:rsidR="00B55DDE" w:rsidRPr="0012514B" w:rsidRDefault="00B55DDE" w:rsidP="00936C4A">
            <w:pPr>
              <w:pStyle w:val="Eric1"/>
            </w:pPr>
            <w:r w:rsidRPr="0012514B">
              <w:t>分系统方案设计</w:t>
            </w:r>
          </w:p>
        </w:tc>
        <w:tc>
          <w:tcPr>
            <w:tcW w:w="535" w:type="pct"/>
            <w:vAlign w:val="center"/>
          </w:tcPr>
          <w:p w:rsidR="00B55DDE" w:rsidRPr="0012514B" w:rsidRDefault="00B55DDE" w:rsidP="00936C4A">
            <w:pPr>
              <w:pStyle w:val="Eric1"/>
            </w:pPr>
            <w:r w:rsidRPr="0012514B">
              <w:t>148</w:t>
            </w:r>
          </w:p>
        </w:tc>
        <w:tc>
          <w:tcPr>
            <w:tcW w:w="536" w:type="pct"/>
            <w:vAlign w:val="center"/>
          </w:tcPr>
          <w:p w:rsidR="00B55DDE" w:rsidRPr="0012514B" w:rsidRDefault="00B55DDE" w:rsidP="00936C4A">
            <w:pPr>
              <w:pStyle w:val="Eric1"/>
            </w:pPr>
            <w:r w:rsidRPr="0012514B">
              <w:t>162</w:t>
            </w:r>
          </w:p>
        </w:tc>
        <w:tc>
          <w:tcPr>
            <w:tcW w:w="535" w:type="pct"/>
            <w:vAlign w:val="center"/>
          </w:tcPr>
          <w:p w:rsidR="00B55DDE" w:rsidRPr="0012514B" w:rsidRDefault="00B55DDE" w:rsidP="00936C4A">
            <w:pPr>
              <w:pStyle w:val="Eric1"/>
            </w:pPr>
            <w:r w:rsidRPr="0012514B">
              <w:t>153</w:t>
            </w:r>
          </w:p>
        </w:tc>
        <w:tc>
          <w:tcPr>
            <w:tcW w:w="414" w:type="pct"/>
            <w:vAlign w:val="center"/>
          </w:tcPr>
          <w:p w:rsidR="00B55DDE" w:rsidRPr="0012514B" w:rsidRDefault="00B55DDE" w:rsidP="00936C4A">
            <w:pPr>
              <w:pStyle w:val="Eric1"/>
            </w:pPr>
            <w:r w:rsidRPr="0012514B">
              <w:t>14.00</w:t>
            </w:r>
          </w:p>
        </w:tc>
        <w:tc>
          <w:tcPr>
            <w:tcW w:w="380" w:type="pct"/>
            <w:vAlign w:val="center"/>
          </w:tcPr>
          <w:p w:rsidR="00B55DDE" w:rsidRPr="0012514B" w:rsidRDefault="00B55DDE" w:rsidP="00936C4A">
            <w:pPr>
              <w:pStyle w:val="Eric1"/>
            </w:pPr>
            <w:r w:rsidRPr="0012514B">
              <w:t>1.09</w:t>
            </w:r>
          </w:p>
        </w:tc>
        <w:tc>
          <w:tcPr>
            <w:tcW w:w="313" w:type="pct"/>
            <w:vAlign w:val="center"/>
          </w:tcPr>
          <w:p w:rsidR="00B55DDE" w:rsidRPr="0012514B" w:rsidRDefault="00B55DDE" w:rsidP="00936C4A">
            <w:pPr>
              <w:pStyle w:val="Eric1"/>
            </w:pPr>
            <w:r w:rsidRPr="0012514B">
              <w:t>9</w:t>
            </w:r>
          </w:p>
        </w:tc>
        <w:tc>
          <w:tcPr>
            <w:tcW w:w="317" w:type="pct"/>
            <w:vAlign w:val="center"/>
          </w:tcPr>
          <w:p w:rsidR="00B55DDE" w:rsidRPr="0012514B" w:rsidRDefault="00B55DDE" w:rsidP="00936C4A">
            <w:pPr>
              <w:pStyle w:val="Eric1"/>
            </w:pPr>
            <w:r w:rsidRPr="0012514B">
              <w:t>1.06</w:t>
            </w:r>
          </w:p>
        </w:tc>
      </w:tr>
      <w:tr w:rsidR="00B55DDE" w:rsidRPr="0012514B" w:rsidTr="00936C4A">
        <w:trPr>
          <w:trHeight w:hRule="exact" w:val="340"/>
          <w:jc w:val="center"/>
        </w:trPr>
        <w:tc>
          <w:tcPr>
            <w:tcW w:w="408" w:type="pct"/>
            <w:vAlign w:val="center"/>
          </w:tcPr>
          <w:p w:rsidR="00B55DDE" w:rsidRPr="0012514B" w:rsidRDefault="00B55DDE" w:rsidP="00936C4A">
            <w:pPr>
              <w:pStyle w:val="Eric1"/>
            </w:pPr>
            <w:r w:rsidRPr="0012514B">
              <w:t>3</w:t>
            </w:r>
          </w:p>
        </w:tc>
        <w:tc>
          <w:tcPr>
            <w:tcW w:w="487" w:type="pct"/>
            <w:vAlign w:val="center"/>
          </w:tcPr>
          <w:p w:rsidR="00B55DDE" w:rsidRPr="0012514B" w:rsidRDefault="00B55DDE" w:rsidP="00936C4A">
            <w:pPr>
              <w:pStyle w:val="Eric1"/>
            </w:pPr>
            <w:r w:rsidRPr="0012514B">
              <w:t>12</w:t>
            </w:r>
          </w:p>
        </w:tc>
        <w:tc>
          <w:tcPr>
            <w:tcW w:w="1075" w:type="pct"/>
            <w:vAlign w:val="center"/>
          </w:tcPr>
          <w:p w:rsidR="00B55DDE" w:rsidRPr="0012514B" w:rsidRDefault="00B55DDE" w:rsidP="00936C4A">
            <w:pPr>
              <w:pStyle w:val="Eric1"/>
            </w:pPr>
            <w:r w:rsidRPr="0012514B">
              <w:t>物资采购</w:t>
            </w:r>
          </w:p>
        </w:tc>
        <w:tc>
          <w:tcPr>
            <w:tcW w:w="535" w:type="pct"/>
            <w:vAlign w:val="center"/>
          </w:tcPr>
          <w:p w:rsidR="00B55DDE" w:rsidRPr="0012514B" w:rsidRDefault="00B55DDE" w:rsidP="00936C4A">
            <w:pPr>
              <w:pStyle w:val="Eric1"/>
            </w:pPr>
            <w:r w:rsidRPr="0012514B">
              <w:t>261</w:t>
            </w:r>
          </w:p>
        </w:tc>
        <w:tc>
          <w:tcPr>
            <w:tcW w:w="536" w:type="pct"/>
            <w:vAlign w:val="center"/>
          </w:tcPr>
          <w:p w:rsidR="00B55DDE" w:rsidRPr="0012514B" w:rsidRDefault="00B55DDE" w:rsidP="00936C4A">
            <w:pPr>
              <w:pStyle w:val="Eric1"/>
            </w:pPr>
            <w:r w:rsidRPr="0012514B">
              <w:t>287</w:t>
            </w:r>
          </w:p>
        </w:tc>
        <w:tc>
          <w:tcPr>
            <w:tcW w:w="535" w:type="pct"/>
            <w:vAlign w:val="center"/>
          </w:tcPr>
          <w:p w:rsidR="00B55DDE" w:rsidRPr="0012514B" w:rsidRDefault="00B55DDE" w:rsidP="00936C4A">
            <w:pPr>
              <w:pStyle w:val="Eric1"/>
            </w:pPr>
            <w:r w:rsidRPr="0012514B">
              <w:t>274</w:t>
            </w:r>
          </w:p>
        </w:tc>
        <w:tc>
          <w:tcPr>
            <w:tcW w:w="414" w:type="pct"/>
            <w:vAlign w:val="center"/>
          </w:tcPr>
          <w:p w:rsidR="00B55DDE" w:rsidRPr="0012514B" w:rsidRDefault="00B55DDE" w:rsidP="00936C4A">
            <w:pPr>
              <w:pStyle w:val="Eric1"/>
            </w:pPr>
            <w:r w:rsidRPr="0012514B">
              <w:t>26.00</w:t>
            </w:r>
          </w:p>
        </w:tc>
        <w:tc>
          <w:tcPr>
            <w:tcW w:w="380" w:type="pct"/>
            <w:vAlign w:val="center"/>
          </w:tcPr>
          <w:p w:rsidR="00B55DDE" w:rsidRPr="0012514B" w:rsidRDefault="00B55DDE" w:rsidP="00936C4A">
            <w:pPr>
              <w:pStyle w:val="Eric1"/>
            </w:pPr>
            <w:r w:rsidRPr="0012514B">
              <w:t>1.10</w:t>
            </w:r>
          </w:p>
        </w:tc>
        <w:tc>
          <w:tcPr>
            <w:tcW w:w="313" w:type="pct"/>
            <w:vAlign w:val="center"/>
          </w:tcPr>
          <w:p w:rsidR="00B55DDE" w:rsidRPr="0012514B" w:rsidRDefault="00B55DDE" w:rsidP="00936C4A">
            <w:pPr>
              <w:pStyle w:val="Eric1"/>
            </w:pPr>
            <w:r w:rsidRPr="0012514B">
              <w:t>13</w:t>
            </w:r>
          </w:p>
        </w:tc>
        <w:tc>
          <w:tcPr>
            <w:tcW w:w="317" w:type="pct"/>
            <w:vAlign w:val="center"/>
          </w:tcPr>
          <w:p w:rsidR="00B55DDE" w:rsidRPr="0012514B" w:rsidRDefault="00B55DDE" w:rsidP="00936C4A">
            <w:pPr>
              <w:pStyle w:val="Eric1"/>
            </w:pPr>
            <w:r w:rsidRPr="0012514B">
              <w:t>1.05</w:t>
            </w:r>
          </w:p>
        </w:tc>
      </w:tr>
      <w:tr w:rsidR="00B55DDE" w:rsidRPr="0012514B" w:rsidTr="00936C4A">
        <w:trPr>
          <w:trHeight w:hRule="exact" w:val="340"/>
          <w:jc w:val="center"/>
        </w:trPr>
        <w:tc>
          <w:tcPr>
            <w:tcW w:w="408" w:type="pct"/>
            <w:vAlign w:val="center"/>
          </w:tcPr>
          <w:p w:rsidR="00B55DDE" w:rsidRPr="0012514B" w:rsidRDefault="00B55DDE" w:rsidP="00936C4A">
            <w:pPr>
              <w:pStyle w:val="Eric1"/>
            </w:pPr>
            <w:r w:rsidRPr="0012514B">
              <w:t>4</w:t>
            </w:r>
          </w:p>
        </w:tc>
        <w:tc>
          <w:tcPr>
            <w:tcW w:w="487" w:type="pct"/>
            <w:vAlign w:val="center"/>
          </w:tcPr>
          <w:p w:rsidR="00B55DDE" w:rsidRPr="0012514B" w:rsidRDefault="00B55DDE" w:rsidP="00936C4A">
            <w:pPr>
              <w:pStyle w:val="Eric1"/>
            </w:pPr>
            <w:r w:rsidRPr="0012514B">
              <w:t>16</w:t>
            </w:r>
          </w:p>
        </w:tc>
        <w:tc>
          <w:tcPr>
            <w:tcW w:w="1075" w:type="pct"/>
            <w:vAlign w:val="center"/>
          </w:tcPr>
          <w:p w:rsidR="00B55DDE" w:rsidRPr="0012514B" w:rsidRDefault="00B55DDE" w:rsidP="00936C4A">
            <w:pPr>
              <w:pStyle w:val="Eric1"/>
            </w:pPr>
            <w:r w:rsidRPr="0012514B">
              <w:t>物资到货配套</w:t>
            </w:r>
          </w:p>
        </w:tc>
        <w:tc>
          <w:tcPr>
            <w:tcW w:w="535" w:type="pct"/>
            <w:vAlign w:val="center"/>
          </w:tcPr>
          <w:p w:rsidR="00B55DDE" w:rsidRPr="0012514B" w:rsidRDefault="00B55DDE" w:rsidP="00936C4A">
            <w:pPr>
              <w:pStyle w:val="Eric1"/>
            </w:pPr>
            <w:r w:rsidRPr="0012514B">
              <w:t>328</w:t>
            </w:r>
          </w:p>
        </w:tc>
        <w:tc>
          <w:tcPr>
            <w:tcW w:w="536" w:type="pct"/>
            <w:vAlign w:val="center"/>
          </w:tcPr>
          <w:p w:rsidR="00B55DDE" w:rsidRPr="0012514B" w:rsidRDefault="00B55DDE" w:rsidP="00936C4A">
            <w:pPr>
              <w:pStyle w:val="Eric1"/>
            </w:pPr>
            <w:r w:rsidRPr="0012514B">
              <w:t>346</w:t>
            </w:r>
          </w:p>
        </w:tc>
        <w:tc>
          <w:tcPr>
            <w:tcW w:w="535" w:type="pct"/>
            <w:vAlign w:val="center"/>
          </w:tcPr>
          <w:p w:rsidR="00B55DDE" w:rsidRPr="0012514B" w:rsidRDefault="00B55DDE" w:rsidP="00936C4A">
            <w:pPr>
              <w:pStyle w:val="Eric1"/>
            </w:pPr>
            <w:r w:rsidRPr="0012514B">
              <w:t>334</w:t>
            </w:r>
          </w:p>
        </w:tc>
        <w:tc>
          <w:tcPr>
            <w:tcW w:w="414" w:type="pct"/>
            <w:vAlign w:val="center"/>
          </w:tcPr>
          <w:p w:rsidR="00B55DDE" w:rsidRPr="0012514B" w:rsidRDefault="00B55DDE" w:rsidP="00936C4A">
            <w:pPr>
              <w:pStyle w:val="Eric1"/>
            </w:pPr>
            <w:r w:rsidRPr="0012514B">
              <w:t>-6.00</w:t>
            </w:r>
          </w:p>
        </w:tc>
        <w:tc>
          <w:tcPr>
            <w:tcW w:w="380" w:type="pct"/>
            <w:vAlign w:val="center"/>
          </w:tcPr>
          <w:p w:rsidR="00B55DDE" w:rsidRPr="0012514B" w:rsidRDefault="00B55DDE" w:rsidP="00936C4A">
            <w:pPr>
              <w:pStyle w:val="Eric1"/>
            </w:pPr>
            <w:r w:rsidRPr="0012514B">
              <w:t>0.98</w:t>
            </w:r>
          </w:p>
        </w:tc>
        <w:tc>
          <w:tcPr>
            <w:tcW w:w="313" w:type="pct"/>
            <w:vAlign w:val="center"/>
          </w:tcPr>
          <w:p w:rsidR="00B55DDE" w:rsidRPr="0012514B" w:rsidRDefault="00B55DDE" w:rsidP="00936C4A">
            <w:pPr>
              <w:pStyle w:val="Eric1"/>
            </w:pPr>
            <w:r w:rsidRPr="0012514B">
              <w:t>-12</w:t>
            </w:r>
          </w:p>
        </w:tc>
        <w:tc>
          <w:tcPr>
            <w:tcW w:w="317" w:type="pct"/>
            <w:vAlign w:val="center"/>
          </w:tcPr>
          <w:p w:rsidR="00B55DDE" w:rsidRPr="0012514B" w:rsidRDefault="00B55DDE" w:rsidP="00936C4A">
            <w:pPr>
              <w:pStyle w:val="Eric1"/>
            </w:pPr>
            <w:r w:rsidRPr="0012514B">
              <w:t>0.96</w:t>
            </w:r>
          </w:p>
        </w:tc>
      </w:tr>
    </w:tbl>
    <w:p w:rsidR="00936C4A" w:rsidRPr="0012514B" w:rsidRDefault="00936C4A" w:rsidP="00936C4A">
      <w:pPr>
        <w:pStyle w:val="Eric2"/>
      </w:pPr>
      <w:r w:rsidRPr="0012514B">
        <w:lastRenderedPageBreak/>
        <w:t>表</w:t>
      </w:r>
      <w:r w:rsidRPr="0012514B">
        <w:t xml:space="preserve">12  </w:t>
      </w:r>
      <w:r w:rsidRPr="0012514B">
        <w:t>测试点挣值法分析表</w:t>
      </w:r>
      <w:r>
        <w:rPr>
          <w:rFonts w:hint="eastAsia"/>
        </w:rPr>
        <w:t>（续）</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7"/>
        <w:gridCol w:w="905"/>
        <w:gridCol w:w="1997"/>
        <w:gridCol w:w="994"/>
        <w:gridCol w:w="996"/>
        <w:gridCol w:w="994"/>
        <w:gridCol w:w="769"/>
        <w:gridCol w:w="706"/>
        <w:gridCol w:w="581"/>
        <w:gridCol w:w="589"/>
      </w:tblGrid>
      <w:tr w:rsidR="00936C4A" w:rsidRPr="0012514B" w:rsidTr="00936C4A">
        <w:trPr>
          <w:trHeight w:hRule="exact" w:val="340"/>
          <w:jc w:val="center"/>
        </w:trPr>
        <w:tc>
          <w:tcPr>
            <w:tcW w:w="408" w:type="pct"/>
            <w:vAlign w:val="center"/>
          </w:tcPr>
          <w:p w:rsidR="00936C4A" w:rsidRPr="0012514B" w:rsidRDefault="00936C4A" w:rsidP="004B3448">
            <w:pPr>
              <w:pStyle w:val="Eric1"/>
            </w:pPr>
            <w:r w:rsidRPr="0012514B">
              <w:t>序号</w:t>
            </w:r>
          </w:p>
        </w:tc>
        <w:tc>
          <w:tcPr>
            <w:tcW w:w="487" w:type="pct"/>
            <w:vAlign w:val="center"/>
          </w:tcPr>
          <w:p w:rsidR="00936C4A" w:rsidRPr="0012514B" w:rsidRDefault="00936C4A" w:rsidP="004B3448">
            <w:pPr>
              <w:pStyle w:val="Eric1"/>
            </w:pPr>
            <w:r w:rsidRPr="0012514B">
              <w:t>标识号</w:t>
            </w:r>
          </w:p>
        </w:tc>
        <w:tc>
          <w:tcPr>
            <w:tcW w:w="1075" w:type="pct"/>
            <w:vAlign w:val="center"/>
          </w:tcPr>
          <w:p w:rsidR="00936C4A" w:rsidRPr="0012514B" w:rsidRDefault="00936C4A" w:rsidP="004B3448">
            <w:pPr>
              <w:pStyle w:val="Eric1"/>
            </w:pPr>
            <w:r w:rsidRPr="0012514B">
              <w:t>工序名称</w:t>
            </w:r>
          </w:p>
        </w:tc>
        <w:tc>
          <w:tcPr>
            <w:tcW w:w="535" w:type="pct"/>
            <w:vAlign w:val="center"/>
          </w:tcPr>
          <w:p w:rsidR="00936C4A" w:rsidRPr="0012514B" w:rsidRDefault="00936C4A" w:rsidP="004B3448">
            <w:pPr>
              <w:pStyle w:val="Eric1"/>
            </w:pPr>
            <w:r w:rsidRPr="0012514B">
              <w:t>BCWS</w:t>
            </w:r>
          </w:p>
        </w:tc>
        <w:tc>
          <w:tcPr>
            <w:tcW w:w="536" w:type="pct"/>
            <w:vAlign w:val="center"/>
          </w:tcPr>
          <w:p w:rsidR="00936C4A" w:rsidRPr="0012514B" w:rsidRDefault="00936C4A" w:rsidP="004B3448">
            <w:pPr>
              <w:pStyle w:val="Eric1"/>
            </w:pPr>
            <w:r w:rsidRPr="0012514B">
              <w:t>BCWP</w:t>
            </w:r>
          </w:p>
        </w:tc>
        <w:tc>
          <w:tcPr>
            <w:tcW w:w="535" w:type="pct"/>
            <w:vAlign w:val="center"/>
          </w:tcPr>
          <w:p w:rsidR="00936C4A" w:rsidRPr="0012514B" w:rsidRDefault="00936C4A" w:rsidP="004B3448">
            <w:pPr>
              <w:pStyle w:val="Eric1"/>
            </w:pPr>
            <w:r w:rsidRPr="0012514B">
              <w:t>ACWP</w:t>
            </w:r>
          </w:p>
        </w:tc>
        <w:tc>
          <w:tcPr>
            <w:tcW w:w="414" w:type="pct"/>
            <w:vAlign w:val="center"/>
          </w:tcPr>
          <w:p w:rsidR="00936C4A" w:rsidRPr="0012514B" w:rsidRDefault="00936C4A" w:rsidP="004B3448">
            <w:pPr>
              <w:pStyle w:val="Eric1"/>
            </w:pPr>
            <w:r w:rsidRPr="0012514B">
              <w:t>SV</w:t>
            </w:r>
          </w:p>
        </w:tc>
        <w:tc>
          <w:tcPr>
            <w:tcW w:w="380" w:type="pct"/>
            <w:vAlign w:val="center"/>
          </w:tcPr>
          <w:p w:rsidR="00936C4A" w:rsidRPr="0012514B" w:rsidRDefault="00936C4A" w:rsidP="004B3448">
            <w:pPr>
              <w:pStyle w:val="Eric1"/>
            </w:pPr>
            <w:r w:rsidRPr="0012514B">
              <w:t>SPI</w:t>
            </w:r>
          </w:p>
        </w:tc>
        <w:tc>
          <w:tcPr>
            <w:tcW w:w="313" w:type="pct"/>
            <w:vAlign w:val="center"/>
          </w:tcPr>
          <w:p w:rsidR="00936C4A" w:rsidRPr="0012514B" w:rsidRDefault="00936C4A" w:rsidP="004B3448">
            <w:pPr>
              <w:pStyle w:val="Eric1"/>
            </w:pPr>
            <w:r w:rsidRPr="0012514B">
              <w:t>CV</w:t>
            </w:r>
          </w:p>
        </w:tc>
        <w:tc>
          <w:tcPr>
            <w:tcW w:w="317" w:type="pct"/>
            <w:vAlign w:val="center"/>
          </w:tcPr>
          <w:p w:rsidR="00936C4A" w:rsidRPr="0012514B" w:rsidRDefault="00936C4A" w:rsidP="004B3448">
            <w:pPr>
              <w:pStyle w:val="Eric1"/>
            </w:pPr>
            <w:r w:rsidRPr="0012514B">
              <w:t>CPI</w:t>
            </w:r>
          </w:p>
        </w:tc>
      </w:tr>
      <w:tr w:rsidR="00936C4A" w:rsidRPr="0012514B" w:rsidTr="00936C4A">
        <w:trPr>
          <w:trHeight w:hRule="exact" w:val="340"/>
          <w:jc w:val="center"/>
        </w:trPr>
        <w:tc>
          <w:tcPr>
            <w:tcW w:w="408" w:type="pct"/>
            <w:vAlign w:val="center"/>
          </w:tcPr>
          <w:p w:rsidR="00936C4A" w:rsidRPr="0012514B" w:rsidRDefault="00936C4A" w:rsidP="004B3448">
            <w:pPr>
              <w:pStyle w:val="Eric1"/>
            </w:pPr>
            <w:r w:rsidRPr="0012514B">
              <w:t>5</w:t>
            </w:r>
          </w:p>
        </w:tc>
        <w:tc>
          <w:tcPr>
            <w:tcW w:w="487" w:type="pct"/>
            <w:vAlign w:val="center"/>
          </w:tcPr>
          <w:p w:rsidR="00936C4A" w:rsidRPr="0012514B" w:rsidRDefault="00936C4A" w:rsidP="004B3448">
            <w:pPr>
              <w:pStyle w:val="Eric1"/>
            </w:pPr>
            <w:r w:rsidRPr="0012514B">
              <w:t>18</w:t>
            </w:r>
          </w:p>
        </w:tc>
        <w:tc>
          <w:tcPr>
            <w:tcW w:w="1075" w:type="pct"/>
            <w:vAlign w:val="center"/>
          </w:tcPr>
          <w:p w:rsidR="00936C4A" w:rsidRPr="0012514B" w:rsidRDefault="00936C4A" w:rsidP="004B3448">
            <w:pPr>
              <w:pStyle w:val="Eric1"/>
            </w:pPr>
            <w:r w:rsidRPr="0012514B">
              <w:t>功能调试</w:t>
            </w:r>
          </w:p>
        </w:tc>
        <w:tc>
          <w:tcPr>
            <w:tcW w:w="535" w:type="pct"/>
            <w:vAlign w:val="center"/>
          </w:tcPr>
          <w:p w:rsidR="00936C4A" w:rsidRPr="0012514B" w:rsidRDefault="00936C4A" w:rsidP="004B3448">
            <w:pPr>
              <w:pStyle w:val="Eric1"/>
            </w:pPr>
            <w:r w:rsidRPr="0012514B">
              <w:t>347</w:t>
            </w:r>
          </w:p>
        </w:tc>
        <w:tc>
          <w:tcPr>
            <w:tcW w:w="536" w:type="pct"/>
            <w:vAlign w:val="center"/>
          </w:tcPr>
          <w:p w:rsidR="00936C4A" w:rsidRPr="0012514B" w:rsidRDefault="00936C4A" w:rsidP="004B3448">
            <w:pPr>
              <w:pStyle w:val="Eric1"/>
            </w:pPr>
            <w:r w:rsidRPr="0012514B">
              <w:t>324</w:t>
            </w:r>
          </w:p>
        </w:tc>
        <w:tc>
          <w:tcPr>
            <w:tcW w:w="535" w:type="pct"/>
            <w:vAlign w:val="center"/>
          </w:tcPr>
          <w:p w:rsidR="00936C4A" w:rsidRPr="0012514B" w:rsidRDefault="00936C4A" w:rsidP="004B3448">
            <w:pPr>
              <w:pStyle w:val="Eric1"/>
            </w:pPr>
            <w:r w:rsidRPr="0012514B">
              <w:t>334</w:t>
            </w:r>
          </w:p>
        </w:tc>
        <w:tc>
          <w:tcPr>
            <w:tcW w:w="414" w:type="pct"/>
            <w:vAlign w:val="center"/>
          </w:tcPr>
          <w:p w:rsidR="00936C4A" w:rsidRPr="0012514B" w:rsidRDefault="00936C4A" w:rsidP="004B3448">
            <w:pPr>
              <w:pStyle w:val="Eric1"/>
            </w:pPr>
            <w:r w:rsidRPr="0012514B">
              <w:t>-23.00</w:t>
            </w:r>
          </w:p>
        </w:tc>
        <w:tc>
          <w:tcPr>
            <w:tcW w:w="380" w:type="pct"/>
            <w:vAlign w:val="center"/>
          </w:tcPr>
          <w:p w:rsidR="00936C4A" w:rsidRPr="0012514B" w:rsidRDefault="00936C4A" w:rsidP="004B3448">
            <w:pPr>
              <w:pStyle w:val="Eric1"/>
            </w:pPr>
            <w:r w:rsidRPr="0012514B">
              <w:t>0.93</w:t>
            </w:r>
          </w:p>
        </w:tc>
        <w:tc>
          <w:tcPr>
            <w:tcW w:w="313" w:type="pct"/>
            <w:vAlign w:val="center"/>
          </w:tcPr>
          <w:p w:rsidR="00936C4A" w:rsidRPr="0012514B" w:rsidRDefault="00936C4A" w:rsidP="004B3448">
            <w:pPr>
              <w:pStyle w:val="Eric1"/>
            </w:pPr>
            <w:r w:rsidRPr="0012514B">
              <w:t>-10</w:t>
            </w:r>
          </w:p>
        </w:tc>
        <w:tc>
          <w:tcPr>
            <w:tcW w:w="317" w:type="pct"/>
            <w:vAlign w:val="center"/>
          </w:tcPr>
          <w:p w:rsidR="00936C4A" w:rsidRPr="0012514B" w:rsidRDefault="00936C4A" w:rsidP="004B3448">
            <w:pPr>
              <w:pStyle w:val="Eric1"/>
            </w:pPr>
            <w:r w:rsidRPr="0012514B">
              <w:t>0.97</w:t>
            </w:r>
          </w:p>
        </w:tc>
      </w:tr>
      <w:tr w:rsidR="00936C4A" w:rsidRPr="0012514B" w:rsidTr="00936C4A">
        <w:trPr>
          <w:trHeight w:hRule="exact" w:val="340"/>
          <w:jc w:val="center"/>
        </w:trPr>
        <w:tc>
          <w:tcPr>
            <w:tcW w:w="408" w:type="pct"/>
            <w:vAlign w:val="center"/>
          </w:tcPr>
          <w:p w:rsidR="00936C4A" w:rsidRPr="0012514B" w:rsidRDefault="00936C4A" w:rsidP="004B3448">
            <w:pPr>
              <w:pStyle w:val="Eric1"/>
            </w:pPr>
            <w:r w:rsidRPr="0012514B">
              <w:t>6</w:t>
            </w:r>
          </w:p>
        </w:tc>
        <w:tc>
          <w:tcPr>
            <w:tcW w:w="487" w:type="pct"/>
            <w:vAlign w:val="center"/>
          </w:tcPr>
          <w:p w:rsidR="00936C4A" w:rsidRPr="0012514B" w:rsidRDefault="00936C4A" w:rsidP="004B3448">
            <w:pPr>
              <w:pStyle w:val="Eric1"/>
            </w:pPr>
            <w:r w:rsidRPr="0012514B">
              <w:t>21</w:t>
            </w:r>
          </w:p>
        </w:tc>
        <w:tc>
          <w:tcPr>
            <w:tcW w:w="1075" w:type="pct"/>
            <w:vAlign w:val="center"/>
          </w:tcPr>
          <w:p w:rsidR="00936C4A" w:rsidRPr="0012514B" w:rsidRDefault="00936C4A" w:rsidP="004B3448">
            <w:pPr>
              <w:pStyle w:val="Eric1"/>
            </w:pPr>
            <w:r w:rsidRPr="0012514B">
              <w:t>验收</w:t>
            </w:r>
          </w:p>
        </w:tc>
        <w:tc>
          <w:tcPr>
            <w:tcW w:w="535" w:type="pct"/>
            <w:vAlign w:val="center"/>
          </w:tcPr>
          <w:p w:rsidR="00936C4A" w:rsidRPr="0012514B" w:rsidRDefault="00936C4A" w:rsidP="004B3448">
            <w:pPr>
              <w:pStyle w:val="Eric1"/>
            </w:pPr>
            <w:r w:rsidRPr="0012514B">
              <w:t>370</w:t>
            </w:r>
          </w:p>
        </w:tc>
        <w:tc>
          <w:tcPr>
            <w:tcW w:w="536" w:type="pct"/>
            <w:vAlign w:val="center"/>
          </w:tcPr>
          <w:p w:rsidR="00936C4A" w:rsidRPr="0012514B" w:rsidRDefault="00936C4A" w:rsidP="004B3448">
            <w:pPr>
              <w:pStyle w:val="Eric1"/>
            </w:pPr>
            <w:r w:rsidRPr="0012514B">
              <w:t>358</w:t>
            </w:r>
          </w:p>
        </w:tc>
        <w:tc>
          <w:tcPr>
            <w:tcW w:w="535" w:type="pct"/>
            <w:vAlign w:val="center"/>
          </w:tcPr>
          <w:p w:rsidR="00936C4A" w:rsidRPr="0012514B" w:rsidRDefault="00936C4A" w:rsidP="004B3448">
            <w:pPr>
              <w:pStyle w:val="Eric1"/>
            </w:pPr>
            <w:r w:rsidRPr="0012514B">
              <w:t>345</w:t>
            </w:r>
          </w:p>
        </w:tc>
        <w:tc>
          <w:tcPr>
            <w:tcW w:w="414" w:type="pct"/>
            <w:vAlign w:val="center"/>
          </w:tcPr>
          <w:p w:rsidR="00936C4A" w:rsidRPr="0012514B" w:rsidRDefault="00936C4A" w:rsidP="004B3448">
            <w:pPr>
              <w:pStyle w:val="Eric1"/>
            </w:pPr>
            <w:r w:rsidRPr="0012514B">
              <w:t>-12.00</w:t>
            </w:r>
          </w:p>
        </w:tc>
        <w:tc>
          <w:tcPr>
            <w:tcW w:w="380" w:type="pct"/>
            <w:vAlign w:val="center"/>
          </w:tcPr>
          <w:p w:rsidR="00936C4A" w:rsidRPr="0012514B" w:rsidRDefault="00936C4A" w:rsidP="004B3448">
            <w:pPr>
              <w:pStyle w:val="Eric1"/>
            </w:pPr>
            <w:r w:rsidRPr="0012514B">
              <w:t>0.97</w:t>
            </w:r>
          </w:p>
        </w:tc>
        <w:tc>
          <w:tcPr>
            <w:tcW w:w="313" w:type="pct"/>
            <w:vAlign w:val="center"/>
          </w:tcPr>
          <w:p w:rsidR="00936C4A" w:rsidRPr="0012514B" w:rsidRDefault="00936C4A" w:rsidP="004B3448">
            <w:pPr>
              <w:pStyle w:val="Eric1"/>
            </w:pPr>
            <w:r w:rsidRPr="0012514B">
              <w:t>13</w:t>
            </w:r>
          </w:p>
        </w:tc>
        <w:tc>
          <w:tcPr>
            <w:tcW w:w="317" w:type="pct"/>
            <w:vAlign w:val="center"/>
          </w:tcPr>
          <w:p w:rsidR="00936C4A" w:rsidRPr="0012514B" w:rsidRDefault="00936C4A" w:rsidP="004B3448">
            <w:pPr>
              <w:pStyle w:val="Eric1"/>
            </w:pPr>
            <w:r w:rsidRPr="0012514B">
              <w:t>1.04</w:t>
            </w:r>
          </w:p>
        </w:tc>
      </w:tr>
    </w:tbl>
    <w:p w:rsidR="00936C4A" w:rsidRDefault="00936C4A" w:rsidP="00936C4A">
      <w:pPr>
        <w:pStyle w:val="Eric"/>
        <w:ind w:firstLine="480"/>
      </w:pPr>
    </w:p>
    <w:p w:rsidR="00B56E81" w:rsidRPr="0012514B" w:rsidRDefault="00936C4A" w:rsidP="00936C4A">
      <w:pPr>
        <w:pStyle w:val="Eric"/>
        <w:ind w:firstLine="480"/>
      </w:pPr>
      <w:r>
        <w:rPr>
          <w:rFonts w:hint="eastAsia"/>
        </w:rPr>
        <w:t>表</w:t>
      </w:r>
      <w:r>
        <w:rPr>
          <w:rFonts w:hint="eastAsia"/>
        </w:rPr>
        <w:t>12</w:t>
      </w:r>
      <w:r>
        <w:rPr>
          <w:rFonts w:hint="eastAsia"/>
        </w:rPr>
        <w:t>中，</w:t>
      </w:r>
      <w:r w:rsidR="00B56E81" w:rsidRPr="0012514B">
        <w:t>SV=BCWP-BCWS</w:t>
      </w:r>
      <w:r w:rsidR="00B56E81" w:rsidRPr="0012514B">
        <w:t>，</w:t>
      </w:r>
      <w:r w:rsidR="00B56E81" w:rsidRPr="0012514B">
        <w:t>SPI=BCWP/BCWS</w:t>
      </w:r>
      <w:r w:rsidR="00B56E81" w:rsidRPr="0012514B">
        <w:t>，</w:t>
      </w:r>
      <w:r w:rsidR="00B56E81" w:rsidRPr="0012514B">
        <w:t>CV=BCWP-ACWP</w:t>
      </w:r>
      <w:r w:rsidR="00B56E81" w:rsidRPr="0012514B">
        <w:t>，</w:t>
      </w:r>
      <w:r w:rsidR="00B56E81" w:rsidRPr="0012514B">
        <w:t>CPI= BCWP/ACWP</w:t>
      </w:r>
      <w:r w:rsidR="00B56E81" w:rsidRPr="0012514B">
        <w:t>）</w:t>
      </w:r>
    </w:p>
    <w:p w:rsidR="00B56E81" w:rsidRPr="00936C4A" w:rsidRDefault="00B56E81" w:rsidP="00936C4A">
      <w:pPr>
        <w:pStyle w:val="Eric"/>
        <w:ind w:firstLine="480"/>
      </w:pPr>
      <w:r w:rsidRPr="00936C4A">
        <w:t>根据表格来分析项目在实施过程中的进度和费用的关系，有了这个实际数据，项目组可以据此在管理实施时改进管理方式、调整工作进度、协调人力资源、加强管理控制等措施来解决实施和计划之间的差别。根据以上数值我们列出三个参数之间的关系图，如图</w:t>
      </w:r>
      <w:r w:rsidR="00B14A43" w:rsidRPr="00936C4A">
        <w:t>3</w:t>
      </w:r>
      <w:r w:rsidR="008E763A">
        <w:rPr>
          <w:rFonts w:hint="eastAsia"/>
        </w:rPr>
        <w:t>3</w:t>
      </w:r>
      <w:r w:rsidRPr="00936C4A">
        <w:t>所示。</w:t>
      </w:r>
    </w:p>
    <w:p w:rsidR="00B56E81" w:rsidRPr="0012514B" w:rsidRDefault="000D26BE" w:rsidP="00936C4A">
      <w:pPr>
        <w:pStyle w:val="Eric2"/>
      </w:pPr>
      <w:r w:rsidRPr="0012514B">
        <w:rPr>
          <w:noProof/>
        </w:rPr>
        <w:drawing>
          <wp:inline distT="0" distB="0" distL="0" distR="0">
            <wp:extent cx="4318000" cy="2895600"/>
            <wp:effectExtent l="19050" t="0" r="25400" b="0"/>
            <wp:docPr id="41"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B56E81" w:rsidRPr="0012514B" w:rsidRDefault="00B56E81" w:rsidP="00936C4A">
      <w:pPr>
        <w:pStyle w:val="Eric2"/>
      </w:pPr>
      <w:r w:rsidRPr="0012514B">
        <w:t>图</w:t>
      </w:r>
      <w:r w:rsidR="00B14A43" w:rsidRPr="0012514B">
        <w:t>3</w:t>
      </w:r>
      <w:r w:rsidR="008E763A">
        <w:rPr>
          <w:rFonts w:hint="eastAsia"/>
        </w:rPr>
        <w:t>3</w:t>
      </w:r>
      <w:r w:rsidR="00BE7408">
        <w:rPr>
          <w:rFonts w:hint="eastAsia"/>
        </w:rPr>
        <w:t xml:space="preserve"> </w:t>
      </w:r>
      <w:r w:rsidR="006E5136" w:rsidRPr="0012514B">
        <w:t xml:space="preserve"> </w:t>
      </w:r>
      <w:r w:rsidRPr="0012514B">
        <w:t>挣值法参数曲线图</w:t>
      </w:r>
    </w:p>
    <w:p w:rsidR="00B56E81" w:rsidRPr="0012514B" w:rsidRDefault="00B56E81" w:rsidP="009376F6">
      <w:pPr>
        <w:pStyle w:val="3"/>
        <w:spacing w:before="120" w:after="120"/>
        <w:rPr>
          <w:rFonts w:ascii="Times New Roman" w:hAnsi="Times New Roman"/>
        </w:rPr>
      </w:pPr>
      <w:bookmarkStart w:id="109" w:name="_Toc385373824"/>
      <w:bookmarkStart w:id="110" w:name="_Toc385377384"/>
      <w:bookmarkStart w:id="111" w:name="_Toc404042614"/>
      <w:r w:rsidRPr="0012514B">
        <w:rPr>
          <w:rFonts w:ascii="Times New Roman" w:hAnsi="Times New Roman"/>
        </w:rPr>
        <w:t>5.2.3</w:t>
      </w:r>
      <w:r w:rsidR="00936C4A">
        <w:rPr>
          <w:rFonts w:ascii="Times New Roman" w:hAnsi="Times New Roman" w:hint="eastAsia"/>
        </w:rPr>
        <w:t xml:space="preserve"> </w:t>
      </w:r>
      <w:r w:rsidRPr="0012514B">
        <w:rPr>
          <w:rFonts w:ascii="Times New Roman" w:hAnsi="Times New Roman"/>
        </w:rPr>
        <w:t>项目挣值分析</w:t>
      </w:r>
      <w:bookmarkEnd w:id="109"/>
      <w:bookmarkEnd w:id="110"/>
      <w:bookmarkEnd w:id="111"/>
    </w:p>
    <w:p w:rsidR="00B56E81" w:rsidRPr="0012514B" w:rsidRDefault="00B56E81" w:rsidP="00936C4A">
      <w:pPr>
        <w:pStyle w:val="Eric"/>
        <w:ind w:firstLine="480"/>
      </w:pPr>
      <w:r w:rsidRPr="0012514B">
        <w:t>由图</w:t>
      </w:r>
      <w:r w:rsidR="00B14A43" w:rsidRPr="0012514B">
        <w:t>36</w:t>
      </w:r>
      <w:r w:rsidRPr="0012514B">
        <w:t>可以看出这个项目在这</w:t>
      </w:r>
      <w:r w:rsidRPr="0012514B">
        <w:t>6</w:t>
      </w:r>
      <w:r w:rsidRPr="0012514B">
        <w:t>个测试点的实施工期基本同计划工期吻合。以下根据表</w:t>
      </w:r>
      <w:r w:rsidR="00B14A43" w:rsidRPr="0012514B">
        <w:t>10</w:t>
      </w:r>
      <w:r w:rsidRPr="0012514B">
        <w:t>的数据对各个测试点进行挣值分析如下：</w:t>
      </w:r>
    </w:p>
    <w:p w:rsidR="00B56E81" w:rsidRPr="0012514B" w:rsidRDefault="00B14A43" w:rsidP="00936C4A">
      <w:pPr>
        <w:pStyle w:val="Eric"/>
        <w:ind w:firstLine="480"/>
      </w:pPr>
      <w:r w:rsidRPr="0012514B">
        <w:t>（</w:t>
      </w:r>
      <w:r w:rsidRPr="0012514B">
        <w:t>1</w:t>
      </w:r>
      <w:r w:rsidRPr="0012514B">
        <w:t>）</w:t>
      </w:r>
      <w:r w:rsidR="00B56E81" w:rsidRPr="0012514B">
        <w:t>1</w:t>
      </w:r>
      <w:r w:rsidR="00B56E81" w:rsidRPr="0012514B">
        <w:t>测试点：系统方案设计在</w:t>
      </w:r>
      <w:r w:rsidR="00B56E81" w:rsidRPr="0012514B">
        <w:rPr>
          <w:kern w:val="0"/>
        </w:rPr>
        <w:t>201</w:t>
      </w:r>
      <w:r w:rsidR="00F00A2C" w:rsidRPr="0012514B">
        <w:rPr>
          <w:kern w:val="0"/>
        </w:rPr>
        <w:t>4</w:t>
      </w:r>
      <w:r w:rsidR="00B56E81" w:rsidRPr="0012514B">
        <w:rPr>
          <w:kern w:val="0"/>
        </w:rPr>
        <w:t>年</w:t>
      </w:r>
      <w:r w:rsidR="00B56E81" w:rsidRPr="0012514B">
        <w:rPr>
          <w:kern w:val="0"/>
        </w:rPr>
        <w:t>8</w:t>
      </w:r>
      <w:r w:rsidR="00B56E81" w:rsidRPr="0012514B">
        <w:rPr>
          <w:kern w:val="0"/>
        </w:rPr>
        <w:t>月</w:t>
      </w:r>
      <w:r w:rsidR="00B56E81" w:rsidRPr="0012514B">
        <w:rPr>
          <w:kern w:val="0"/>
        </w:rPr>
        <w:t>8</w:t>
      </w:r>
      <w:r w:rsidR="00B56E81" w:rsidRPr="0012514B">
        <w:rPr>
          <w:kern w:val="0"/>
        </w:rPr>
        <w:t>日按时</w:t>
      </w:r>
      <w:r w:rsidR="00B56E81" w:rsidRPr="0012514B">
        <w:t>完成，</w:t>
      </w:r>
      <w:r w:rsidR="00B56E81" w:rsidRPr="0012514B">
        <w:t>SV=0</w:t>
      </w:r>
      <w:r w:rsidR="00936C4A">
        <w:rPr>
          <w:rFonts w:hint="eastAsia"/>
        </w:rPr>
        <w:t>，</w:t>
      </w:r>
      <w:r w:rsidR="00B56E81" w:rsidRPr="0012514B">
        <w:t>SPI=1</w:t>
      </w:r>
      <w:r w:rsidR="00936C4A">
        <w:rPr>
          <w:rFonts w:hint="eastAsia"/>
        </w:rPr>
        <w:t>，</w:t>
      </w:r>
      <w:r w:rsidR="00B56E81" w:rsidRPr="0012514B">
        <w:t>CV=0</w:t>
      </w:r>
      <w:r w:rsidR="00B56E81" w:rsidRPr="0012514B">
        <w:t>，</w:t>
      </w:r>
      <w:r w:rsidR="00B56E81" w:rsidRPr="0012514B">
        <w:t>CPI=1</w:t>
      </w:r>
      <w:r w:rsidR="00B56E81" w:rsidRPr="0012514B">
        <w:t>，计划费用和实际费用一样，这个过程和计划一致，项目控制实施完好，不需更改计划。</w:t>
      </w:r>
    </w:p>
    <w:p w:rsidR="00B56E81" w:rsidRPr="0012514B" w:rsidRDefault="00B14A43" w:rsidP="00936C4A">
      <w:pPr>
        <w:pStyle w:val="Eric"/>
        <w:ind w:firstLine="480"/>
      </w:pPr>
      <w:r w:rsidRPr="0012514B">
        <w:t>（</w:t>
      </w:r>
      <w:r w:rsidRPr="0012514B">
        <w:t>2</w:t>
      </w:r>
      <w:r w:rsidRPr="0012514B">
        <w:t>）</w:t>
      </w:r>
      <w:r w:rsidR="00B56E81" w:rsidRPr="0012514B">
        <w:t>2</w:t>
      </w:r>
      <w:r w:rsidR="00B56E81" w:rsidRPr="0012514B">
        <w:t>、</w:t>
      </w:r>
      <w:r w:rsidR="00B56E81" w:rsidRPr="0012514B">
        <w:t>3</w:t>
      </w:r>
      <w:r w:rsidR="00B56E81" w:rsidRPr="0012514B">
        <w:t>测试点：</w:t>
      </w:r>
      <w:r w:rsidR="00B56E81" w:rsidRPr="0012514B">
        <w:t>SV&gt;0</w:t>
      </w:r>
      <w:r w:rsidR="00936C4A">
        <w:rPr>
          <w:rFonts w:hint="eastAsia"/>
        </w:rPr>
        <w:t>，</w:t>
      </w:r>
      <w:r w:rsidR="00B56E81" w:rsidRPr="0012514B">
        <w:t>SPI&gt;1</w:t>
      </w:r>
      <w:r w:rsidR="00936C4A">
        <w:rPr>
          <w:rFonts w:hint="eastAsia"/>
        </w:rPr>
        <w:t>，</w:t>
      </w:r>
      <w:r w:rsidR="00B56E81" w:rsidRPr="0012514B">
        <w:t>CV&gt;0</w:t>
      </w:r>
      <w:r w:rsidR="00B56E81" w:rsidRPr="0012514B">
        <w:t>，</w:t>
      </w:r>
      <w:r w:rsidR="00B56E81" w:rsidRPr="0012514B">
        <w:t>CPI&gt;1</w:t>
      </w:r>
      <w:r w:rsidR="00B56E81" w:rsidRPr="0012514B">
        <w:t>，分系统方案设计在</w:t>
      </w:r>
      <w:r w:rsidR="00B56E81" w:rsidRPr="0012514B">
        <w:t>201</w:t>
      </w:r>
      <w:r w:rsidR="00F00A2C" w:rsidRPr="0012514B">
        <w:t>4</w:t>
      </w:r>
      <w:r w:rsidR="00B56E81" w:rsidRPr="0012514B">
        <w:t>年</w:t>
      </w:r>
      <w:r w:rsidR="00B56E81" w:rsidRPr="0012514B">
        <w:t>10</w:t>
      </w:r>
      <w:r w:rsidR="00B56E81" w:rsidRPr="0012514B">
        <w:t>月</w:t>
      </w:r>
      <w:r w:rsidR="00B56E81" w:rsidRPr="0012514B">
        <w:t>10</w:t>
      </w:r>
      <w:r w:rsidR="00B56E81" w:rsidRPr="0012514B">
        <w:t>日提前完成，说明进度提前，与预期的进度稍有提前，实际费用小于计划预算费用，说明费用控制较好。</w:t>
      </w:r>
    </w:p>
    <w:p w:rsidR="00B56E81" w:rsidRPr="0012514B" w:rsidRDefault="00B14A43" w:rsidP="00936C4A">
      <w:pPr>
        <w:pStyle w:val="Eric"/>
        <w:ind w:firstLine="480"/>
      </w:pPr>
      <w:r w:rsidRPr="0012514B">
        <w:lastRenderedPageBreak/>
        <w:t>（</w:t>
      </w:r>
      <w:r w:rsidRPr="0012514B">
        <w:t>3</w:t>
      </w:r>
      <w:r w:rsidRPr="0012514B">
        <w:t>）</w:t>
      </w:r>
      <w:r w:rsidR="00B56E81" w:rsidRPr="0012514B">
        <w:t>4</w:t>
      </w:r>
      <w:r w:rsidR="00B56E81" w:rsidRPr="0012514B">
        <w:t>、</w:t>
      </w:r>
      <w:r w:rsidR="00B56E81" w:rsidRPr="0012514B">
        <w:t>5</w:t>
      </w:r>
      <w:r w:rsidR="00B56E81" w:rsidRPr="0012514B">
        <w:t>测试点：</w:t>
      </w:r>
      <w:r w:rsidR="00B56E81" w:rsidRPr="0012514B">
        <w:t>SV&lt;0</w:t>
      </w:r>
      <w:r w:rsidR="00B56E81" w:rsidRPr="0012514B">
        <w:t>，</w:t>
      </w:r>
      <w:r w:rsidR="00B56E81" w:rsidRPr="0012514B">
        <w:t>SPI&lt;1</w:t>
      </w:r>
      <w:r w:rsidR="00B56E81" w:rsidRPr="0012514B">
        <w:t>，</w:t>
      </w:r>
      <w:r w:rsidR="00B56E81" w:rsidRPr="0012514B">
        <w:t>CV&lt;0</w:t>
      </w:r>
      <w:r w:rsidR="00B56E81" w:rsidRPr="0012514B">
        <w:t>，</w:t>
      </w:r>
      <w:r w:rsidR="00B56E81" w:rsidRPr="0012514B">
        <w:t>CPI&lt;1</w:t>
      </w:r>
      <w:r w:rsidR="00B56E81" w:rsidRPr="0012514B">
        <w:t>，物资到货配套和功能调试两个工序分别在</w:t>
      </w:r>
      <w:r w:rsidR="00B56E81" w:rsidRPr="0012514B">
        <w:t>201</w:t>
      </w:r>
      <w:r w:rsidR="00F00A2C" w:rsidRPr="0012514B">
        <w:t>5</w:t>
      </w:r>
      <w:r w:rsidR="00B56E81" w:rsidRPr="0012514B">
        <w:t>年</w:t>
      </w:r>
      <w:r w:rsidR="00B56E81" w:rsidRPr="0012514B">
        <w:t>1</w:t>
      </w:r>
      <w:r w:rsidR="00B56E81" w:rsidRPr="0012514B">
        <w:t>月</w:t>
      </w:r>
      <w:r w:rsidR="00B56E81" w:rsidRPr="0012514B">
        <w:t>8</w:t>
      </w:r>
      <w:r w:rsidR="00B56E81" w:rsidRPr="0012514B">
        <w:t>日和</w:t>
      </w:r>
      <w:r w:rsidR="00B56E81" w:rsidRPr="0012514B">
        <w:t>201</w:t>
      </w:r>
      <w:r w:rsidR="00F00A2C" w:rsidRPr="0012514B">
        <w:t>5</w:t>
      </w:r>
      <w:r w:rsidR="00B56E81" w:rsidRPr="0012514B">
        <w:t>年</w:t>
      </w:r>
      <w:r w:rsidR="00B56E81" w:rsidRPr="0012514B">
        <w:t>2</w:t>
      </w:r>
      <w:r w:rsidR="00B56E81" w:rsidRPr="0012514B">
        <w:t>月</w:t>
      </w:r>
      <w:r w:rsidR="00B56E81" w:rsidRPr="0012514B">
        <w:t>16</w:t>
      </w:r>
      <w:r w:rsidR="00B56E81" w:rsidRPr="0012514B">
        <w:t>日这两个个时间点进度落后，实现值小于实际费用和计划值，但是费用控制较好，同时没有达到计划预算的投入，需要加强管理。</w:t>
      </w:r>
    </w:p>
    <w:p w:rsidR="00B56E81" w:rsidRPr="0012514B" w:rsidRDefault="00B14A43" w:rsidP="00936C4A">
      <w:pPr>
        <w:pStyle w:val="Eric"/>
        <w:ind w:firstLine="480"/>
      </w:pPr>
      <w:r w:rsidRPr="0012514B">
        <w:t>（</w:t>
      </w:r>
      <w:r w:rsidRPr="0012514B">
        <w:t>4</w:t>
      </w:r>
      <w:r w:rsidRPr="0012514B">
        <w:t>）</w:t>
      </w:r>
      <w:r w:rsidR="00B56E81" w:rsidRPr="0012514B">
        <w:t>6</w:t>
      </w:r>
      <w:r w:rsidR="00B56E81" w:rsidRPr="0012514B">
        <w:t>测试点：</w:t>
      </w:r>
      <w:r w:rsidR="00B56E81" w:rsidRPr="0012514B">
        <w:t>SV&lt;0</w:t>
      </w:r>
      <w:r w:rsidR="00B56E81" w:rsidRPr="0012514B">
        <w:t>，</w:t>
      </w:r>
      <w:r w:rsidR="00B56E81" w:rsidRPr="0012514B">
        <w:t>SPI&lt;1</w:t>
      </w:r>
      <w:r w:rsidR="00B56E81" w:rsidRPr="0012514B">
        <w:t>，</w:t>
      </w:r>
      <w:r w:rsidR="00B56E81" w:rsidRPr="0012514B">
        <w:t>CV&gt;0</w:t>
      </w:r>
      <w:r w:rsidR="00B56E81" w:rsidRPr="0012514B">
        <w:t>，</w:t>
      </w:r>
      <w:r w:rsidR="00B56E81" w:rsidRPr="0012514B">
        <w:t>CPI&gt;1</w:t>
      </w:r>
      <w:r w:rsidR="00B56E81" w:rsidRPr="0012514B">
        <w:t>，验收在</w:t>
      </w:r>
      <w:r w:rsidR="00B56E81" w:rsidRPr="0012514B">
        <w:t>201</w:t>
      </w:r>
      <w:r w:rsidR="00F00A2C" w:rsidRPr="0012514B">
        <w:t>5</w:t>
      </w:r>
      <w:r w:rsidR="00B56E81" w:rsidRPr="0012514B">
        <w:t>年</w:t>
      </w:r>
      <w:r w:rsidR="00B56E81" w:rsidRPr="0012514B">
        <w:t>3</w:t>
      </w:r>
      <w:r w:rsidR="00B56E81" w:rsidRPr="0012514B">
        <w:t>月</w:t>
      </w:r>
      <w:r w:rsidR="00B56E81" w:rsidRPr="0012514B">
        <w:t>1</w:t>
      </w:r>
      <w:r w:rsidR="00B56E81" w:rsidRPr="0012514B">
        <w:t>日时间点有点进度落后，实现值大于实际费用和计划值，说明进度落后的同时费用控制较好，实现值小于计划值说明没有达到计划预算的投入，需要加快项目进度。</w:t>
      </w:r>
    </w:p>
    <w:p w:rsidR="00B56E81" w:rsidRPr="0012514B" w:rsidRDefault="00B56E81" w:rsidP="00936C4A">
      <w:pPr>
        <w:pStyle w:val="Eric"/>
        <w:ind w:firstLine="480"/>
      </w:pPr>
      <w:r w:rsidRPr="0012514B">
        <w:t>通过对以上几个测试点的挣值分析可以看出其中</w:t>
      </w:r>
      <w:r w:rsidRPr="0012514B">
        <w:t>4</w:t>
      </w:r>
      <w:r w:rsidRPr="0012514B">
        <w:t>、</w:t>
      </w:r>
      <w:r w:rsidRPr="0012514B">
        <w:t>5</w:t>
      </w:r>
      <w:r w:rsidRPr="0012514B">
        <w:t>、</w:t>
      </w:r>
      <w:r w:rsidRPr="0012514B">
        <w:t>6</w:t>
      </w:r>
      <w:r w:rsidRPr="0012514B">
        <w:t>三点的进度落后，三个个工作分别是物资到货配套、功能调试和验收。</w:t>
      </w:r>
    </w:p>
    <w:p w:rsidR="00B56E81" w:rsidRPr="0012514B" w:rsidRDefault="00B56E81" w:rsidP="00936C4A">
      <w:pPr>
        <w:pStyle w:val="Eric"/>
        <w:ind w:firstLine="480"/>
      </w:pPr>
      <w:r w:rsidRPr="0012514B">
        <w:t>分析这三个节点进度落后的原因，可以发现物资到货配套工作进度落后的原因是因为该项工作需要各个职能部门协调一致方能完成的，工作协调不好就会出现窝工和反复现象，导致相关的工作落后。功能调试阶段工作出现拖延一般以出现技术问题的情况居多。因验收本身导致的进度拖延情况较少，主要是前期工作拖后导致了验收的顺延，当然也不能排除在验收过程中因设计时考虑不周而导致验收不能通过的情况。</w:t>
      </w:r>
    </w:p>
    <w:p w:rsidR="00B56E81" w:rsidRPr="0012514B" w:rsidRDefault="00B56E81" w:rsidP="00936C4A">
      <w:pPr>
        <w:pStyle w:val="Eric"/>
        <w:ind w:firstLine="480"/>
      </w:pPr>
      <w:r w:rsidRPr="0012514B">
        <w:t>上文通过挣值法分析了几个挣值分析点项目进度落后的原因，为了保证项目能够如期完成，需要在这几个挣值分析点采取必要的进度纠正措施，一般情况下，项目管理者可以从两方面考虑采取纠正措施，一方面，可以考虑对项目活动单元的的参数进行重新修正，例如重新安排项目预算，重新配备人力资源等。另一方面，可以考虑根据项目实际情况重新编制一个全新的项目网络计划，为每个活动单元重新安排项目资源，在此基础上对该项目网络计划进行优化，从而实现项目要求的工期目标。</w:t>
      </w:r>
    </w:p>
    <w:p w:rsidR="00B56E81" w:rsidRPr="0012514B" w:rsidRDefault="00B56E81" w:rsidP="00936C4A">
      <w:pPr>
        <w:pStyle w:val="Eric"/>
        <w:ind w:firstLine="480"/>
      </w:pPr>
      <w:r w:rsidRPr="0012514B">
        <w:t>从</w:t>
      </w:r>
      <w:r w:rsidRPr="0012514B">
        <w:t>201</w:t>
      </w:r>
      <w:r w:rsidR="00F00A2C" w:rsidRPr="0012514B">
        <w:t>5</w:t>
      </w:r>
      <w:r w:rsidRPr="0012514B">
        <w:t>年</w:t>
      </w:r>
      <w:r w:rsidRPr="0012514B">
        <w:t>3</w:t>
      </w:r>
      <w:r w:rsidRPr="0012514B">
        <w:t>月份开始，项目部主要重点放在对项目的资源进行了重新安排，增加了研发人力资源，研发效率明显提高，另外，为了保证今后的研发尽量受到更少的影响，项目管理方面采取了两项措施：</w:t>
      </w:r>
    </w:p>
    <w:p w:rsidR="00B56E81" w:rsidRPr="0012514B" w:rsidRDefault="00936C4A" w:rsidP="00936C4A">
      <w:pPr>
        <w:pStyle w:val="Eric"/>
        <w:ind w:firstLine="480"/>
      </w:pPr>
      <w:r>
        <w:rPr>
          <w:rFonts w:hint="eastAsia"/>
        </w:rPr>
        <w:t>1</w:t>
      </w:r>
      <w:r>
        <w:rPr>
          <w:rFonts w:hint="eastAsia"/>
        </w:rPr>
        <w:t>）一是</w:t>
      </w:r>
      <w:r w:rsidR="00B56E81" w:rsidRPr="0012514B">
        <w:t>安排了专门人员同相关供应商单位对接，解决供应商物资到货不及时的问题</w:t>
      </w:r>
      <w:r>
        <w:rPr>
          <w:rFonts w:hint="eastAsia"/>
        </w:rPr>
        <w:t>；</w:t>
      </w:r>
    </w:p>
    <w:p w:rsidR="00B56E81" w:rsidRPr="0012514B" w:rsidRDefault="00936C4A" w:rsidP="00936C4A">
      <w:pPr>
        <w:pStyle w:val="Eric"/>
        <w:ind w:firstLine="480"/>
      </w:pPr>
      <w:r>
        <w:rPr>
          <w:rFonts w:hint="eastAsia"/>
        </w:rPr>
        <w:t>2</w:t>
      </w:r>
      <w:r>
        <w:rPr>
          <w:rFonts w:hint="eastAsia"/>
        </w:rPr>
        <w:t>）</w:t>
      </w:r>
      <w:r w:rsidR="00B56E81" w:rsidRPr="0012514B">
        <w:t>二是尽可能快</w:t>
      </w:r>
      <w:r>
        <w:rPr>
          <w:rFonts w:hint="eastAsia"/>
        </w:rPr>
        <w:t>地</w:t>
      </w:r>
      <w:r w:rsidR="00B56E81" w:rsidRPr="0012514B">
        <w:t>将研发过程发现的问题及时</w:t>
      </w:r>
      <w:r>
        <w:rPr>
          <w:rFonts w:hint="eastAsia"/>
        </w:rPr>
        <w:t>进行</w:t>
      </w:r>
      <w:r w:rsidR="00B56E81" w:rsidRPr="0012514B">
        <w:t>沟通</w:t>
      </w:r>
      <w:r>
        <w:rPr>
          <w:rFonts w:hint="eastAsia"/>
        </w:rPr>
        <w:t>，并作出相应</w:t>
      </w:r>
      <w:r w:rsidR="00B56E81" w:rsidRPr="0012514B">
        <w:t>调整，减少设计变更数量。</w:t>
      </w:r>
    </w:p>
    <w:p w:rsidR="00B56E81" w:rsidRPr="00936C4A" w:rsidRDefault="00B56E81" w:rsidP="00936C4A">
      <w:pPr>
        <w:pStyle w:val="Eric"/>
        <w:ind w:firstLine="480"/>
      </w:pPr>
      <w:r w:rsidRPr="00936C4A">
        <w:t>为了保证项目进度控制的效果，从</w:t>
      </w:r>
      <w:r w:rsidRPr="00936C4A">
        <w:t>201</w:t>
      </w:r>
      <w:r w:rsidR="00F00A2C" w:rsidRPr="00936C4A">
        <w:t>5</w:t>
      </w:r>
      <w:r w:rsidRPr="00936C4A">
        <w:t>年</w:t>
      </w:r>
      <w:r w:rsidRPr="00936C4A">
        <w:t>3</w:t>
      </w:r>
      <w:r w:rsidRPr="00936C4A">
        <w:t>月开始，笔者连续对接下来的三个工作任务继续进行挣值参数分析计算，测试点挣值分析如表</w:t>
      </w:r>
      <w:r w:rsidR="00B14A43" w:rsidRPr="00936C4A">
        <w:t>1</w:t>
      </w:r>
      <w:r w:rsidR="00691317" w:rsidRPr="00936C4A">
        <w:t>3</w:t>
      </w:r>
      <w:r w:rsidRPr="00936C4A">
        <w:t>所示。</w:t>
      </w:r>
    </w:p>
    <w:p w:rsidR="00936C4A" w:rsidRDefault="00936C4A" w:rsidP="009D2A11">
      <w:pPr>
        <w:spacing w:beforeLines="50" w:line="288" w:lineRule="auto"/>
        <w:ind w:firstLine="480"/>
        <w:jc w:val="center"/>
        <w:rPr>
          <w:b/>
          <w:color w:val="000000"/>
        </w:rPr>
      </w:pPr>
    </w:p>
    <w:p w:rsidR="00B56E81" w:rsidRPr="0012514B" w:rsidRDefault="00B56E81" w:rsidP="00936C4A">
      <w:pPr>
        <w:pStyle w:val="Eric2"/>
      </w:pPr>
      <w:r w:rsidRPr="0012514B">
        <w:lastRenderedPageBreak/>
        <w:t>表</w:t>
      </w:r>
      <w:r w:rsidR="00B14A43" w:rsidRPr="0012514B">
        <w:t>1</w:t>
      </w:r>
      <w:r w:rsidR="00691317" w:rsidRPr="0012514B">
        <w:t>3</w:t>
      </w:r>
      <w:r w:rsidR="006E5136" w:rsidRPr="0012514B">
        <w:t xml:space="preserve">  </w:t>
      </w:r>
      <w:r w:rsidRPr="0012514B">
        <w:t>测试点挣值法分析表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4"/>
        <w:gridCol w:w="903"/>
        <w:gridCol w:w="1995"/>
        <w:gridCol w:w="990"/>
        <w:gridCol w:w="992"/>
        <w:gridCol w:w="992"/>
        <w:gridCol w:w="769"/>
        <w:gridCol w:w="704"/>
        <w:gridCol w:w="580"/>
        <w:gridCol w:w="609"/>
      </w:tblGrid>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序号</w:t>
            </w:r>
          </w:p>
        </w:tc>
        <w:tc>
          <w:tcPr>
            <w:tcW w:w="486" w:type="pct"/>
            <w:vAlign w:val="center"/>
          </w:tcPr>
          <w:p w:rsidR="00B55DDE" w:rsidRPr="0012514B" w:rsidRDefault="00B55DDE" w:rsidP="00936C4A">
            <w:pPr>
              <w:pStyle w:val="Eric1"/>
            </w:pPr>
            <w:r w:rsidRPr="0012514B">
              <w:t>标识号</w:t>
            </w:r>
          </w:p>
        </w:tc>
        <w:tc>
          <w:tcPr>
            <w:tcW w:w="1074" w:type="pct"/>
            <w:vAlign w:val="center"/>
          </w:tcPr>
          <w:p w:rsidR="00B55DDE" w:rsidRPr="0012514B" w:rsidRDefault="00B55DDE" w:rsidP="00936C4A">
            <w:pPr>
              <w:pStyle w:val="Eric1"/>
            </w:pPr>
            <w:r w:rsidRPr="0012514B">
              <w:t>工序名称</w:t>
            </w:r>
          </w:p>
        </w:tc>
        <w:tc>
          <w:tcPr>
            <w:tcW w:w="533" w:type="pct"/>
            <w:vAlign w:val="center"/>
          </w:tcPr>
          <w:p w:rsidR="00B55DDE" w:rsidRPr="0012514B" w:rsidRDefault="00B55DDE" w:rsidP="00936C4A">
            <w:pPr>
              <w:pStyle w:val="Eric1"/>
            </w:pPr>
            <w:r w:rsidRPr="0012514B">
              <w:t>BCWS</w:t>
            </w:r>
          </w:p>
        </w:tc>
        <w:tc>
          <w:tcPr>
            <w:tcW w:w="534" w:type="pct"/>
            <w:vAlign w:val="center"/>
          </w:tcPr>
          <w:p w:rsidR="00B55DDE" w:rsidRPr="0012514B" w:rsidRDefault="00B55DDE" w:rsidP="00936C4A">
            <w:pPr>
              <w:pStyle w:val="Eric1"/>
            </w:pPr>
            <w:r w:rsidRPr="0012514B">
              <w:t>BCWP</w:t>
            </w:r>
          </w:p>
        </w:tc>
        <w:tc>
          <w:tcPr>
            <w:tcW w:w="534" w:type="pct"/>
            <w:vAlign w:val="center"/>
          </w:tcPr>
          <w:p w:rsidR="00B55DDE" w:rsidRPr="0012514B" w:rsidRDefault="00B55DDE" w:rsidP="00936C4A">
            <w:pPr>
              <w:pStyle w:val="Eric1"/>
            </w:pPr>
            <w:r w:rsidRPr="0012514B">
              <w:t>ACWP</w:t>
            </w:r>
          </w:p>
        </w:tc>
        <w:tc>
          <w:tcPr>
            <w:tcW w:w="414" w:type="pct"/>
            <w:vAlign w:val="center"/>
          </w:tcPr>
          <w:p w:rsidR="00B55DDE" w:rsidRPr="0012514B" w:rsidRDefault="00B55DDE" w:rsidP="00936C4A">
            <w:pPr>
              <w:pStyle w:val="Eric1"/>
            </w:pPr>
            <w:r w:rsidRPr="0012514B">
              <w:t>SV</w:t>
            </w:r>
          </w:p>
        </w:tc>
        <w:tc>
          <w:tcPr>
            <w:tcW w:w="379" w:type="pct"/>
            <w:vAlign w:val="center"/>
          </w:tcPr>
          <w:p w:rsidR="00B55DDE" w:rsidRPr="0012514B" w:rsidRDefault="00B55DDE" w:rsidP="00936C4A">
            <w:pPr>
              <w:pStyle w:val="Eric1"/>
            </w:pPr>
            <w:r w:rsidRPr="0012514B">
              <w:t>SPI</w:t>
            </w:r>
          </w:p>
        </w:tc>
        <w:tc>
          <w:tcPr>
            <w:tcW w:w="312" w:type="pct"/>
            <w:vAlign w:val="center"/>
          </w:tcPr>
          <w:p w:rsidR="00B55DDE" w:rsidRPr="0012514B" w:rsidRDefault="00B55DDE" w:rsidP="00936C4A">
            <w:pPr>
              <w:pStyle w:val="Eric1"/>
            </w:pPr>
            <w:r w:rsidRPr="0012514B">
              <w:t>CV</w:t>
            </w:r>
          </w:p>
        </w:tc>
        <w:tc>
          <w:tcPr>
            <w:tcW w:w="328" w:type="pct"/>
            <w:vAlign w:val="center"/>
          </w:tcPr>
          <w:p w:rsidR="00B55DDE" w:rsidRPr="0012514B" w:rsidRDefault="00B55DDE" w:rsidP="00936C4A">
            <w:pPr>
              <w:pStyle w:val="Eric1"/>
            </w:pPr>
            <w:r w:rsidRPr="0012514B">
              <w:t>CPI</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1</w:t>
            </w:r>
          </w:p>
        </w:tc>
        <w:tc>
          <w:tcPr>
            <w:tcW w:w="486" w:type="pct"/>
            <w:vAlign w:val="center"/>
          </w:tcPr>
          <w:p w:rsidR="00B55DDE" w:rsidRPr="0012514B" w:rsidRDefault="00B55DDE" w:rsidP="00936C4A">
            <w:pPr>
              <w:pStyle w:val="Eric1"/>
            </w:pPr>
            <w:r w:rsidRPr="0012514B">
              <w:t>6</w:t>
            </w:r>
          </w:p>
        </w:tc>
        <w:tc>
          <w:tcPr>
            <w:tcW w:w="1074" w:type="pct"/>
            <w:vAlign w:val="center"/>
          </w:tcPr>
          <w:p w:rsidR="00B55DDE" w:rsidRPr="0012514B" w:rsidRDefault="00B55DDE" w:rsidP="00936C4A">
            <w:pPr>
              <w:pStyle w:val="Eric1"/>
            </w:pPr>
            <w:r w:rsidRPr="0012514B">
              <w:t>系统方案设计</w:t>
            </w:r>
          </w:p>
        </w:tc>
        <w:tc>
          <w:tcPr>
            <w:tcW w:w="533" w:type="pct"/>
            <w:vAlign w:val="center"/>
          </w:tcPr>
          <w:p w:rsidR="00B55DDE" w:rsidRPr="0012514B" w:rsidRDefault="00B55DDE" w:rsidP="00936C4A">
            <w:pPr>
              <w:pStyle w:val="Eric1"/>
            </w:pPr>
            <w:r w:rsidRPr="0012514B">
              <w:t>107</w:t>
            </w:r>
          </w:p>
        </w:tc>
        <w:tc>
          <w:tcPr>
            <w:tcW w:w="534" w:type="pct"/>
            <w:vAlign w:val="center"/>
          </w:tcPr>
          <w:p w:rsidR="00B55DDE" w:rsidRPr="0012514B" w:rsidRDefault="00B55DDE" w:rsidP="00936C4A">
            <w:pPr>
              <w:pStyle w:val="Eric1"/>
            </w:pPr>
            <w:r w:rsidRPr="0012514B">
              <w:t>107</w:t>
            </w:r>
          </w:p>
        </w:tc>
        <w:tc>
          <w:tcPr>
            <w:tcW w:w="534" w:type="pct"/>
            <w:vAlign w:val="center"/>
          </w:tcPr>
          <w:p w:rsidR="00B55DDE" w:rsidRPr="0012514B" w:rsidRDefault="00B55DDE" w:rsidP="00936C4A">
            <w:pPr>
              <w:pStyle w:val="Eric1"/>
            </w:pPr>
            <w:r w:rsidRPr="0012514B">
              <w:t>107</w:t>
            </w:r>
          </w:p>
        </w:tc>
        <w:tc>
          <w:tcPr>
            <w:tcW w:w="414" w:type="pct"/>
            <w:vAlign w:val="center"/>
          </w:tcPr>
          <w:p w:rsidR="00B55DDE" w:rsidRPr="0012514B" w:rsidRDefault="00B55DDE" w:rsidP="00936C4A">
            <w:pPr>
              <w:pStyle w:val="Eric1"/>
              <w:rPr>
                <w:color w:val="000000"/>
                <w:szCs w:val="22"/>
              </w:rPr>
            </w:pPr>
            <w:r w:rsidRPr="0012514B">
              <w:rPr>
                <w:color w:val="000000"/>
                <w:szCs w:val="22"/>
              </w:rPr>
              <w:t>0.00</w:t>
            </w:r>
          </w:p>
        </w:tc>
        <w:tc>
          <w:tcPr>
            <w:tcW w:w="379" w:type="pct"/>
            <w:vAlign w:val="center"/>
          </w:tcPr>
          <w:p w:rsidR="00B55DDE" w:rsidRPr="0012514B" w:rsidRDefault="00B55DDE" w:rsidP="00936C4A">
            <w:pPr>
              <w:pStyle w:val="Eric1"/>
              <w:rPr>
                <w:color w:val="000000"/>
                <w:szCs w:val="22"/>
              </w:rPr>
            </w:pPr>
            <w:r w:rsidRPr="0012514B">
              <w:rPr>
                <w:color w:val="000000"/>
                <w:szCs w:val="22"/>
              </w:rPr>
              <w:t>1.00</w:t>
            </w:r>
          </w:p>
        </w:tc>
        <w:tc>
          <w:tcPr>
            <w:tcW w:w="312" w:type="pct"/>
            <w:vAlign w:val="center"/>
          </w:tcPr>
          <w:p w:rsidR="00B55DDE" w:rsidRPr="0012514B" w:rsidRDefault="00B55DDE" w:rsidP="00936C4A">
            <w:pPr>
              <w:pStyle w:val="Eric1"/>
              <w:rPr>
                <w:color w:val="000000"/>
                <w:szCs w:val="22"/>
              </w:rPr>
            </w:pPr>
            <w:r w:rsidRPr="0012514B">
              <w:rPr>
                <w:color w:val="000000"/>
                <w:szCs w:val="22"/>
              </w:rPr>
              <w:t>0</w:t>
            </w:r>
          </w:p>
        </w:tc>
        <w:tc>
          <w:tcPr>
            <w:tcW w:w="328" w:type="pct"/>
            <w:vAlign w:val="center"/>
          </w:tcPr>
          <w:p w:rsidR="00B55DDE" w:rsidRPr="0012514B" w:rsidRDefault="00B55DDE" w:rsidP="00936C4A">
            <w:pPr>
              <w:pStyle w:val="Eric1"/>
              <w:rPr>
                <w:color w:val="000000"/>
                <w:szCs w:val="22"/>
              </w:rPr>
            </w:pPr>
            <w:r w:rsidRPr="0012514B">
              <w:rPr>
                <w:color w:val="000000"/>
                <w:szCs w:val="22"/>
              </w:rPr>
              <w:t>1.00</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2</w:t>
            </w:r>
          </w:p>
        </w:tc>
        <w:tc>
          <w:tcPr>
            <w:tcW w:w="486" w:type="pct"/>
            <w:vAlign w:val="center"/>
          </w:tcPr>
          <w:p w:rsidR="00B55DDE" w:rsidRPr="0012514B" w:rsidRDefault="00B55DDE" w:rsidP="00936C4A">
            <w:pPr>
              <w:pStyle w:val="Eric1"/>
            </w:pPr>
            <w:r w:rsidRPr="0012514B">
              <w:t>7</w:t>
            </w:r>
          </w:p>
        </w:tc>
        <w:tc>
          <w:tcPr>
            <w:tcW w:w="1074" w:type="pct"/>
            <w:vAlign w:val="center"/>
          </w:tcPr>
          <w:p w:rsidR="00B55DDE" w:rsidRPr="0012514B" w:rsidRDefault="00B55DDE" w:rsidP="00936C4A">
            <w:pPr>
              <w:pStyle w:val="Eric1"/>
            </w:pPr>
            <w:r w:rsidRPr="0012514B">
              <w:t>分系统方案设计</w:t>
            </w:r>
          </w:p>
        </w:tc>
        <w:tc>
          <w:tcPr>
            <w:tcW w:w="533" w:type="pct"/>
            <w:vAlign w:val="center"/>
          </w:tcPr>
          <w:p w:rsidR="00B55DDE" w:rsidRPr="0012514B" w:rsidRDefault="00B55DDE" w:rsidP="00936C4A">
            <w:pPr>
              <w:pStyle w:val="Eric1"/>
            </w:pPr>
            <w:r w:rsidRPr="0012514B">
              <w:t>148</w:t>
            </w:r>
          </w:p>
        </w:tc>
        <w:tc>
          <w:tcPr>
            <w:tcW w:w="534" w:type="pct"/>
            <w:vAlign w:val="center"/>
          </w:tcPr>
          <w:p w:rsidR="00B55DDE" w:rsidRPr="0012514B" w:rsidRDefault="00B55DDE" w:rsidP="00936C4A">
            <w:pPr>
              <w:pStyle w:val="Eric1"/>
            </w:pPr>
            <w:r w:rsidRPr="0012514B">
              <w:t>162</w:t>
            </w:r>
          </w:p>
        </w:tc>
        <w:tc>
          <w:tcPr>
            <w:tcW w:w="534" w:type="pct"/>
            <w:vAlign w:val="center"/>
          </w:tcPr>
          <w:p w:rsidR="00B55DDE" w:rsidRPr="0012514B" w:rsidRDefault="00B55DDE" w:rsidP="00936C4A">
            <w:pPr>
              <w:pStyle w:val="Eric1"/>
            </w:pPr>
            <w:r w:rsidRPr="0012514B">
              <w:t>153</w:t>
            </w:r>
          </w:p>
        </w:tc>
        <w:tc>
          <w:tcPr>
            <w:tcW w:w="414" w:type="pct"/>
            <w:vAlign w:val="center"/>
          </w:tcPr>
          <w:p w:rsidR="00B55DDE" w:rsidRPr="0012514B" w:rsidRDefault="00B55DDE" w:rsidP="00936C4A">
            <w:pPr>
              <w:pStyle w:val="Eric1"/>
              <w:rPr>
                <w:color w:val="000000"/>
                <w:szCs w:val="22"/>
              </w:rPr>
            </w:pPr>
            <w:r w:rsidRPr="0012514B">
              <w:rPr>
                <w:color w:val="000000"/>
                <w:szCs w:val="22"/>
              </w:rPr>
              <w:t>14.00</w:t>
            </w:r>
          </w:p>
        </w:tc>
        <w:tc>
          <w:tcPr>
            <w:tcW w:w="379" w:type="pct"/>
            <w:vAlign w:val="center"/>
          </w:tcPr>
          <w:p w:rsidR="00B55DDE" w:rsidRPr="0012514B" w:rsidRDefault="00B55DDE" w:rsidP="00936C4A">
            <w:pPr>
              <w:pStyle w:val="Eric1"/>
              <w:rPr>
                <w:color w:val="000000"/>
                <w:szCs w:val="22"/>
              </w:rPr>
            </w:pPr>
            <w:r w:rsidRPr="0012514B">
              <w:rPr>
                <w:color w:val="000000"/>
                <w:szCs w:val="22"/>
              </w:rPr>
              <w:t>1.09</w:t>
            </w:r>
          </w:p>
        </w:tc>
        <w:tc>
          <w:tcPr>
            <w:tcW w:w="312" w:type="pct"/>
            <w:vAlign w:val="center"/>
          </w:tcPr>
          <w:p w:rsidR="00B55DDE" w:rsidRPr="0012514B" w:rsidRDefault="00B55DDE" w:rsidP="00936C4A">
            <w:pPr>
              <w:pStyle w:val="Eric1"/>
              <w:rPr>
                <w:color w:val="000000"/>
                <w:szCs w:val="22"/>
              </w:rPr>
            </w:pPr>
            <w:r w:rsidRPr="0012514B">
              <w:rPr>
                <w:color w:val="000000"/>
                <w:szCs w:val="22"/>
              </w:rPr>
              <w:t>9</w:t>
            </w:r>
          </w:p>
        </w:tc>
        <w:tc>
          <w:tcPr>
            <w:tcW w:w="328" w:type="pct"/>
            <w:vAlign w:val="center"/>
          </w:tcPr>
          <w:p w:rsidR="00B55DDE" w:rsidRPr="0012514B" w:rsidRDefault="00B55DDE" w:rsidP="00936C4A">
            <w:pPr>
              <w:pStyle w:val="Eric1"/>
              <w:rPr>
                <w:color w:val="000000"/>
                <w:szCs w:val="22"/>
              </w:rPr>
            </w:pPr>
            <w:r w:rsidRPr="0012514B">
              <w:rPr>
                <w:color w:val="000000"/>
                <w:szCs w:val="22"/>
              </w:rPr>
              <w:t>1.06</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3</w:t>
            </w:r>
          </w:p>
        </w:tc>
        <w:tc>
          <w:tcPr>
            <w:tcW w:w="486" w:type="pct"/>
            <w:vAlign w:val="center"/>
          </w:tcPr>
          <w:p w:rsidR="00B55DDE" w:rsidRPr="0012514B" w:rsidRDefault="00B55DDE" w:rsidP="00936C4A">
            <w:pPr>
              <w:pStyle w:val="Eric1"/>
            </w:pPr>
            <w:r w:rsidRPr="0012514B">
              <w:t>12</w:t>
            </w:r>
          </w:p>
        </w:tc>
        <w:tc>
          <w:tcPr>
            <w:tcW w:w="1074" w:type="pct"/>
            <w:vAlign w:val="center"/>
          </w:tcPr>
          <w:p w:rsidR="00B55DDE" w:rsidRPr="0012514B" w:rsidRDefault="00B55DDE" w:rsidP="00936C4A">
            <w:pPr>
              <w:pStyle w:val="Eric1"/>
            </w:pPr>
            <w:r w:rsidRPr="0012514B">
              <w:t>物资采购</w:t>
            </w:r>
          </w:p>
        </w:tc>
        <w:tc>
          <w:tcPr>
            <w:tcW w:w="533" w:type="pct"/>
            <w:vAlign w:val="center"/>
          </w:tcPr>
          <w:p w:rsidR="00B55DDE" w:rsidRPr="0012514B" w:rsidRDefault="00B55DDE" w:rsidP="00936C4A">
            <w:pPr>
              <w:pStyle w:val="Eric1"/>
            </w:pPr>
            <w:r w:rsidRPr="0012514B">
              <w:t>261</w:t>
            </w:r>
          </w:p>
        </w:tc>
        <w:tc>
          <w:tcPr>
            <w:tcW w:w="534" w:type="pct"/>
            <w:vAlign w:val="center"/>
          </w:tcPr>
          <w:p w:rsidR="00B55DDE" w:rsidRPr="0012514B" w:rsidRDefault="00B55DDE" w:rsidP="00936C4A">
            <w:pPr>
              <w:pStyle w:val="Eric1"/>
            </w:pPr>
            <w:r w:rsidRPr="0012514B">
              <w:t>287</w:t>
            </w:r>
          </w:p>
        </w:tc>
        <w:tc>
          <w:tcPr>
            <w:tcW w:w="534" w:type="pct"/>
            <w:vAlign w:val="center"/>
          </w:tcPr>
          <w:p w:rsidR="00B55DDE" w:rsidRPr="0012514B" w:rsidRDefault="00B55DDE" w:rsidP="00936C4A">
            <w:pPr>
              <w:pStyle w:val="Eric1"/>
            </w:pPr>
            <w:r w:rsidRPr="0012514B">
              <w:t>274</w:t>
            </w:r>
          </w:p>
        </w:tc>
        <w:tc>
          <w:tcPr>
            <w:tcW w:w="414" w:type="pct"/>
            <w:vAlign w:val="center"/>
          </w:tcPr>
          <w:p w:rsidR="00B55DDE" w:rsidRPr="0012514B" w:rsidRDefault="00B55DDE" w:rsidP="00936C4A">
            <w:pPr>
              <w:pStyle w:val="Eric1"/>
              <w:rPr>
                <w:color w:val="000000"/>
                <w:szCs w:val="22"/>
              </w:rPr>
            </w:pPr>
            <w:r w:rsidRPr="0012514B">
              <w:rPr>
                <w:color w:val="000000"/>
                <w:szCs w:val="22"/>
              </w:rPr>
              <w:t>26.00</w:t>
            </w:r>
          </w:p>
        </w:tc>
        <w:tc>
          <w:tcPr>
            <w:tcW w:w="379" w:type="pct"/>
            <w:vAlign w:val="center"/>
          </w:tcPr>
          <w:p w:rsidR="00B55DDE" w:rsidRPr="0012514B" w:rsidRDefault="00B55DDE" w:rsidP="00936C4A">
            <w:pPr>
              <w:pStyle w:val="Eric1"/>
              <w:rPr>
                <w:color w:val="000000"/>
                <w:szCs w:val="22"/>
              </w:rPr>
            </w:pPr>
            <w:r w:rsidRPr="0012514B">
              <w:rPr>
                <w:color w:val="000000"/>
                <w:szCs w:val="22"/>
              </w:rPr>
              <w:t>1.10</w:t>
            </w:r>
          </w:p>
        </w:tc>
        <w:tc>
          <w:tcPr>
            <w:tcW w:w="312" w:type="pct"/>
            <w:vAlign w:val="center"/>
          </w:tcPr>
          <w:p w:rsidR="00B55DDE" w:rsidRPr="0012514B" w:rsidRDefault="00B55DDE" w:rsidP="00936C4A">
            <w:pPr>
              <w:pStyle w:val="Eric1"/>
              <w:rPr>
                <w:color w:val="000000"/>
                <w:szCs w:val="22"/>
              </w:rPr>
            </w:pPr>
            <w:r w:rsidRPr="0012514B">
              <w:rPr>
                <w:color w:val="000000"/>
                <w:szCs w:val="22"/>
              </w:rPr>
              <w:t>13</w:t>
            </w:r>
          </w:p>
        </w:tc>
        <w:tc>
          <w:tcPr>
            <w:tcW w:w="328" w:type="pct"/>
            <w:vAlign w:val="center"/>
          </w:tcPr>
          <w:p w:rsidR="00B55DDE" w:rsidRPr="0012514B" w:rsidRDefault="00B55DDE" w:rsidP="00936C4A">
            <w:pPr>
              <w:pStyle w:val="Eric1"/>
              <w:rPr>
                <w:color w:val="000000"/>
                <w:szCs w:val="22"/>
              </w:rPr>
            </w:pPr>
            <w:r w:rsidRPr="0012514B">
              <w:rPr>
                <w:color w:val="000000"/>
                <w:szCs w:val="22"/>
              </w:rPr>
              <w:t>1.05</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4</w:t>
            </w:r>
          </w:p>
        </w:tc>
        <w:tc>
          <w:tcPr>
            <w:tcW w:w="486" w:type="pct"/>
            <w:vAlign w:val="center"/>
          </w:tcPr>
          <w:p w:rsidR="00B55DDE" w:rsidRPr="0012514B" w:rsidRDefault="00B55DDE" w:rsidP="00936C4A">
            <w:pPr>
              <w:pStyle w:val="Eric1"/>
            </w:pPr>
            <w:r w:rsidRPr="0012514B">
              <w:t>16</w:t>
            </w:r>
          </w:p>
        </w:tc>
        <w:tc>
          <w:tcPr>
            <w:tcW w:w="1074" w:type="pct"/>
            <w:vAlign w:val="center"/>
          </w:tcPr>
          <w:p w:rsidR="00B55DDE" w:rsidRPr="0012514B" w:rsidRDefault="00B55DDE" w:rsidP="00936C4A">
            <w:pPr>
              <w:pStyle w:val="Eric1"/>
            </w:pPr>
            <w:r w:rsidRPr="0012514B">
              <w:t>物资到货配套</w:t>
            </w:r>
          </w:p>
        </w:tc>
        <w:tc>
          <w:tcPr>
            <w:tcW w:w="533" w:type="pct"/>
            <w:vAlign w:val="center"/>
          </w:tcPr>
          <w:p w:rsidR="00B55DDE" w:rsidRPr="0012514B" w:rsidRDefault="00B55DDE" w:rsidP="00936C4A">
            <w:pPr>
              <w:pStyle w:val="Eric1"/>
            </w:pPr>
            <w:r w:rsidRPr="0012514B">
              <w:t>328</w:t>
            </w:r>
          </w:p>
        </w:tc>
        <w:tc>
          <w:tcPr>
            <w:tcW w:w="534" w:type="pct"/>
            <w:vAlign w:val="center"/>
          </w:tcPr>
          <w:p w:rsidR="00B55DDE" w:rsidRPr="0012514B" w:rsidRDefault="00B55DDE" w:rsidP="00936C4A">
            <w:pPr>
              <w:pStyle w:val="Eric1"/>
            </w:pPr>
            <w:r w:rsidRPr="0012514B">
              <w:t>346</w:t>
            </w:r>
          </w:p>
        </w:tc>
        <w:tc>
          <w:tcPr>
            <w:tcW w:w="534" w:type="pct"/>
            <w:vAlign w:val="center"/>
          </w:tcPr>
          <w:p w:rsidR="00B55DDE" w:rsidRPr="0012514B" w:rsidRDefault="00B55DDE" w:rsidP="00936C4A">
            <w:pPr>
              <w:pStyle w:val="Eric1"/>
            </w:pPr>
            <w:r w:rsidRPr="0012514B">
              <w:t>334</w:t>
            </w:r>
          </w:p>
        </w:tc>
        <w:tc>
          <w:tcPr>
            <w:tcW w:w="414" w:type="pct"/>
            <w:vAlign w:val="center"/>
          </w:tcPr>
          <w:p w:rsidR="00B55DDE" w:rsidRPr="0012514B" w:rsidRDefault="00B55DDE" w:rsidP="00936C4A">
            <w:pPr>
              <w:pStyle w:val="Eric1"/>
              <w:rPr>
                <w:color w:val="000000"/>
                <w:szCs w:val="22"/>
              </w:rPr>
            </w:pPr>
            <w:r w:rsidRPr="0012514B">
              <w:rPr>
                <w:color w:val="000000"/>
                <w:szCs w:val="22"/>
              </w:rPr>
              <w:t>-6.00</w:t>
            </w:r>
          </w:p>
        </w:tc>
        <w:tc>
          <w:tcPr>
            <w:tcW w:w="379" w:type="pct"/>
            <w:vAlign w:val="center"/>
          </w:tcPr>
          <w:p w:rsidR="00B55DDE" w:rsidRPr="0012514B" w:rsidRDefault="00B55DDE" w:rsidP="00936C4A">
            <w:pPr>
              <w:pStyle w:val="Eric1"/>
              <w:rPr>
                <w:color w:val="000000"/>
                <w:szCs w:val="22"/>
              </w:rPr>
            </w:pPr>
            <w:r w:rsidRPr="0012514B">
              <w:rPr>
                <w:color w:val="000000"/>
                <w:szCs w:val="22"/>
              </w:rPr>
              <w:t>0.98</w:t>
            </w:r>
          </w:p>
        </w:tc>
        <w:tc>
          <w:tcPr>
            <w:tcW w:w="312" w:type="pct"/>
            <w:vAlign w:val="center"/>
          </w:tcPr>
          <w:p w:rsidR="00B55DDE" w:rsidRPr="0012514B" w:rsidRDefault="00B55DDE" w:rsidP="00936C4A">
            <w:pPr>
              <w:pStyle w:val="Eric1"/>
              <w:rPr>
                <w:color w:val="000000"/>
                <w:szCs w:val="22"/>
              </w:rPr>
            </w:pPr>
            <w:r w:rsidRPr="0012514B">
              <w:rPr>
                <w:color w:val="000000"/>
                <w:szCs w:val="22"/>
              </w:rPr>
              <w:t>-12</w:t>
            </w:r>
          </w:p>
        </w:tc>
        <w:tc>
          <w:tcPr>
            <w:tcW w:w="328" w:type="pct"/>
            <w:vAlign w:val="center"/>
          </w:tcPr>
          <w:p w:rsidR="00B55DDE" w:rsidRPr="0012514B" w:rsidRDefault="00B55DDE" w:rsidP="00936C4A">
            <w:pPr>
              <w:pStyle w:val="Eric1"/>
              <w:rPr>
                <w:color w:val="000000"/>
                <w:szCs w:val="22"/>
              </w:rPr>
            </w:pPr>
            <w:r w:rsidRPr="0012514B">
              <w:rPr>
                <w:color w:val="000000"/>
                <w:szCs w:val="22"/>
              </w:rPr>
              <w:t>0.96</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5</w:t>
            </w:r>
          </w:p>
        </w:tc>
        <w:tc>
          <w:tcPr>
            <w:tcW w:w="486" w:type="pct"/>
            <w:vAlign w:val="center"/>
          </w:tcPr>
          <w:p w:rsidR="00B55DDE" w:rsidRPr="0012514B" w:rsidRDefault="00B55DDE" w:rsidP="00936C4A">
            <w:pPr>
              <w:pStyle w:val="Eric1"/>
            </w:pPr>
            <w:r w:rsidRPr="0012514B">
              <w:t>18</w:t>
            </w:r>
          </w:p>
        </w:tc>
        <w:tc>
          <w:tcPr>
            <w:tcW w:w="1074" w:type="pct"/>
            <w:vAlign w:val="center"/>
          </w:tcPr>
          <w:p w:rsidR="00B55DDE" w:rsidRPr="0012514B" w:rsidRDefault="00B55DDE" w:rsidP="00936C4A">
            <w:pPr>
              <w:pStyle w:val="Eric1"/>
            </w:pPr>
            <w:r w:rsidRPr="0012514B">
              <w:t>功能调试</w:t>
            </w:r>
          </w:p>
        </w:tc>
        <w:tc>
          <w:tcPr>
            <w:tcW w:w="533" w:type="pct"/>
            <w:vAlign w:val="center"/>
          </w:tcPr>
          <w:p w:rsidR="00B55DDE" w:rsidRPr="0012514B" w:rsidRDefault="00B55DDE" w:rsidP="00936C4A">
            <w:pPr>
              <w:pStyle w:val="Eric1"/>
            </w:pPr>
            <w:r w:rsidRPr="0012514B">
              <w:t>347</w:t>
            </w:r>
          </w:p>
        </w:tc>
        <w:tc>
          <w:tcPr>
            <w:tcW w:w="534" w:type="pct"/>
            <w:vAlign w:val="center"/>
          </w:tcPr>
          <w:p w:rsidR="00B55DDE" w:rsidRPr="0012514B" w:rsidRDefault="00B55DDE" w:rsidP="00936C4A">
            <w:pPr>
              <w:pStyle w:val="Eric1"/>
            </w:pPr>
            <w:r w:rsidRPr="0012514B">
              <w:t>324</w:t>
            </w:r>
          </w:p>
        </w:tc>
        <w:tc>
          <w:tcPr>
            <w:tcW w:w="534" w:type="pct"/>
            <w:vAlign w:val="center"/>
          </w:tcPr>
          <w:p w:rsidR="00B55DDE" w:rsidRPr="0012514B" w:rsidRDefault="00B55DDE" w:rsidP="00936C4A">
            <w:pPr>
              <w:pStyle w:val="Eric1"/>
            </w:pPr>
            <w:r w:rsidRPr="0012514B">
              <w:t>334</w:t>
            </w:r>
          </w:p>
        </w:tc>
        <w:tc>
          <w:tcPr>
            <w:tcW w:w="414" w:type="pct"/>
            <w:vAlign w:val="center"/>
          </w:tcPr>
          <w:p w:rsidR="00B55DDE" w:rsidRPr="0012514B" w:rsidRDefault="00B55DDE" w:rsidP="00936C4A">
            <w:pPr>
              <w:pStyle w:val="Eric1"/>
              <w:rPr>
                <w:color w:val="000000"/>
                <w:szCs w:val="22"/>
              </w:rPr>
            </w:pPr>
            <w:r w:rsidRPr="0012514B">
              <w:rPr>
                <w:color w:val="000000"/>
                <w:szCs w:val="22"/>
              </w:rPr>
              <w:t>-23.00</w:t>
            </w:r>
          </w:p>
        </w:tc>
        <w:tc>
          <w:tcPr>
            <w:tcW w:w="379" w:type="pct"/>
            <w:vAlign w:val="center"/>
          </w:tcPr>
          <w:p w:rsidR="00B55DDE" w:rsidRPr="0012514B" w:rsidRDefault="00B55DDE" w:rsidP="00936C4A">
            <w:pPr>
              <w:pStyle w:val="Eric1"/>
              <w:rPr>
                <w:color w:val="000000"/>
                <w:szCs w:val="22"/>
              </w:rPr>
            </w:pPr>
            <w:r w:rsidRPr="0012514B">
              <w:rPr>
                <w:color w:val="000000"/>
                <w:szCs w:val="22"/>
              </w:rPr>
              <w:t>0.93</w:t>
            </w:r>
          </w:p>
        </w:tc>
        <w:tc>
          <w:tcPr>
            <w:tcW w:w="312" w:type="pct"/>
            <w:vAlign w:val="center"/>
          </w:tcPr>
          <w:p w:rsidR="00B55DDE" w:rsidRPr="0012514B" w:rsidRDefault="00B55DDE" w:rsidP="00936C4A">
            <w:pPr>
              <w:pStyle w:val="Eric1"/>
              <w:rPr>
                <w:color w:val="000000"/>
                <w:szCs w:val="22"/>
              </w:rPr>
            </w:pPr>
            <w:r w:rsidRPr="0012514B">
              <w:rPr>
                <w:color w:val="000000"/>
                <w:szCs w:val="22"/>
              </w:rPr>
              <w:t>-10</w:t>
            </w:r>
          </w:p>
        </w:tc>
        <w:tc>
          <w:tcPr>
            <w:tcW w:w="328" w:type="pct"/>
            <w:vAlign w:val="center"/>
          </w:tcPr>
          <w:p w:rsidR="00B55DDE" w:rsidRPr="0012514B" w:rsidRDefault="00B55DDE" w:rsidP="00936C4A">
            <w:pPr>
              <w:pStyle w:val="Eric1"/>
              <w:rPr>
                <w:color w:val="000000"/>
                <w:szCs w:val="22"/>
              </w:rPr>
            </w:pPr>
            <w:r w:rsidRPr="0012514B">
              <w:rPr>
                <w:color w:val="000000"/>
                <w:szCs w:val="22"/>
              </w:rPr>
              <w:t>0.97</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6</w:t>
            </w:r>
          </w:p>
        </w:tc>
        <w:tc>
          <w:tcPr>
            <w:tcW w:w="486" w:type="pct"/>
            <w:vAlign w:val="center"/>
          </w:tcPr>
          <w:p w:rsidR="00B55DDE" w:rsidRPr="0012514B" w:rsidRDefault="00B55DDE" w:rsidP="00936C4A">
            <w:pPr>
              <w:pStyle w:val="Eric1"/>
            </w:pPr>
            <w:r w:rsidRPr="0012514B">
              <w:t>21</w:t>
            </w:r>
          </w:p>
        </w:tc>
        <w:tc>
          <w:tcPr>
            <w:tcW w:w="1074" w:type="pct"/>
            <w:vAlign w:val="center"/>
          </w:tcPr>
          <w:p w:rsidR="00B55DDE" w:rsidRPr="0012514B" w:rsidRDefault="00B55DDE" w:rsidP="00936C4A">
            <w:pPr>
              <w:pStyle w:val="Eric1"/>
            </w:pPr>
            <w:r w:rsidRPr="0012514B">
              <w:t>验收</w:t>
            </w:r>
          </w:p>
        </w:tc>
        <w:tc>
          <w:tcPr>
            <w:tcW w:w="533" w:type="pct"/>
            <w:vAlign w:val="center"/>
          </w:tcPr>
          <w:p w:rsidR="00B55DDE" w:rsidRPr="0012514B" w:rsidRDefault="00B55DDE" w:rsidP="00936C4A">
            <w:pPr>
              <w:pStyle w:val="Eric1"/>
            </w:pPr>
            <w:r w:rsidRPr="0012514B">
              <w:t>370</w:t>
            </w:r>
          </w:p>
        </w:tc>
        <w:tc>
          <w:tcPr>
            <w:tcW w:w="534" w:type="pct"/>
            <w:vAlign w:val="center"/>
          </w:tcPr>
          <w:p w:rsidR="00B55DDE" w:rsidRPr="0012514B" w:rsidRDefault="00B55DDE" w:rsidP="00936C4A">
            <w:pPr>
              <w:pStyle w:val="Eric1"/>
            </w:pPr>
            <w:r w:rsidRPr="0012514B">
              <w:t>358</w:t>
            </w:r>
          </w:p>
        </w:tc>
        <w:tc>
          <w:tcPr>
            <w:tcW w:w="534" w:type="pct"/>
            <w:vAlign w:val="center"/>
          </w:tcPr>
          <w:p w:rsidR="00B55DDE" w:rsidRPr="0012514B" w:rsidRDefault="00B55DDE" w:rsidP="00936C4A">
            <w:pPr>
              <w:pStyle w:val="Eric1"/>
            </w:pPr>
            <w:r w:rsidRPr="0012514B">
              <w:t>345</w:t>
            </w:r>
          </w:p>
        </w:tc>
        <w:tc>
          <w:tcPr>
            <w:tcW w:w="414" w:type="pct"/>
            <w:vAlign w:val="center"/>
          </w:tcPr>
          <w:p w:rsidR="00B55DDE" w:rsidRPr="0012514B" w:rsidRDefault="00B55DDE" w:rsidP="00936C4A">
            <w:pPr>
              <w:pStyle w:val="Eric1"/>
              <w:rPr>
                <w:color w:val="000000"/>
                <w:szCs w:val="22"/>
              </w:rPr>
            </w:pPr>
            <w:r w:rsidRPr="0012514B">
              <w:rPr>
                <w:color w:val="000000"/>
                <w:szCs w:val="22"/>
              </w:rPr>
              <w:t>-12.00</w:t>
            </w:r>
          </w:p>
        </w:tc>
        <w:tc>
          <w:tcPr>
            <w:tcW w:w="379" w:type="pct"/>
            <w:vAlign w:val="center"/>
          </w:tcPr>
          <w:p w:rsidR="00B55DDE" w:rsidRPr="0012514B" w:rsidRDefault="00B55DDE" w:rsidP="00936C4A">
            <w:pPr>
              <w:pStyle w:val="Eric1"/>
              <w:rPr>
                <w:color w:val="000000"/>
                <w:szCs w:val="22"/>
              </w:rPr>
            </w:pPr>
            <w:r w:rsidRPr="0012514B">
              <w:rPr>
                <w:color w:val="000000"/>
                <w:szCs w:val="22"/>
              </w:rPr>
              <w:t>0.97</w:t>
            </w:r>
          </w:p>
        </w:tc>
        <w:tc>
          <w:tcPr>
            <w:tcW w:w="312" w:type="pct"/>
            <w:vAlign w:val="center"/>
          </w:tcPr>
          <w:p w:rsidR="00B55DDE" w:rsidRPr="0012514B" w:rsidRDefault="00B55DDE" w:rsidP="00936C4A">
            <w:pPr>
              <w:pStyle w:val="Eric1"/>
              <w:rPr>
                <w:color w:val="000000"/>
                <w:szCs w:val="22"/>
              </w:rPr>
            </w:pPr>
            <w:r w:rsidRPr="0012514B">
              <w:rPr>
                <w:color w:val="000000"/>
                <w:szCs w:val="22"/>
              </w:rPr>
              <w:t>13</w:t>
            </w:r>
          </w:p>
        </w:tc>
        <w:tc>
          <w:tcPr>
            <w:tcW w:w="328" w:type="pct"/>
            <w:vAlign w:val="center"/>
          </w:tcPr>
          <w:p w:rsidR="00B55DDE" w:rsidRPr="0012514B" w:rsidRDefault="00B55DDE" w:rsidP="00936C4A">
            <w:pPr>
              <w:pStyle w:val="Eric1"/>
              <w:rPr>
                <w:color w:val="000000"/>
                <w:szCs w:val="22"/>
              </w:rPr>
            </w:pPr>
            <w:r w:rsidRPr="0012514B">
              <w:rPr>
                <w:color w:val="000000"/>
                <w:szCs w:val="22"/>
              </w:rPr>
              <w:t>1.04</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7</w:t>
            </w:r>
          </w:p>
        </w:tc>
        <w:tc>
          <w:tcPr>
            <w:tcW w:w="486" w:type="pct"/>
            <w:vAlign w:val="center"/>
          </w:tcPr>
          <w:p w:rsidR="00B55DDE" w:rsidRPr="0012514B" w:rsidRDefault="00B55DDE" w:rsidP="00936C4A">
            <w:pPr>
              <w:pStyle w:val="Eric1"/>
            </w:pPr>
            <w:r w:rsidRPr="0012514B">
              <w:t>22</w:t>
            </w:r>
          </w:p>
        </w:tc>
        <w:tc>
          <w:tcPr>
            <w:tcW w:w="1074" w:type="pct"/>
            <w:vAlign w:val="center"/>
          </w:tcPr>
          <w:p w:rsidR="00B55DDE" w:rsidRPr="0012514B" w:rsidRDefault="00B55DDE" w:rsidP="00936C4A">
            <w:pPr>
              <w:pStyle w:val="Eric1"/>
            </w:pPr>
            <w:r w:rsidRPr="0012514B">
              <w:t>试验室联试</w:t>
            </w:r>
          </w:p>
        </w:tc>
        <w:tc>
          <w:tcPr>
            <w:tcW w:w="533" w:type="pct"/>
            <w:vAlign w:val="center"/>
          </w:tcPr>
          <w:p w:rsidR="00B55DDE" w:rsidRPr="0012514B" w:rsidRDefault="00B55DDE" w:rsidP="00936C4A">
            <w:pPr>
              <w:pStyle w:val="Eric1"/>
              <w:rPr>
                <w:color w:val="000000"/>
                <w:sz w:val="22"/>
                <w:szCs w:val="22"/>
              </w:rPr>
            </w:pPr>
            <w:r w:rsidRPr="0012514B">
              <w:rPr>
                <w:color w:val="000000"/>
                <w:sz w:val="22"/>
                <w:szCs w:val="22"/>
              </w:rPr>
              <w:t>387</w:t>
            </w:r>
          </w:p>
        </w:tc>
        <w:tc>
          <w:tcPr>
            <w:tcW w:w="534" w:type="pct"/>
            <w:vAlign w:val="center"/>
          </w:tcPr>
          <w:p w:rsidR="00B55DDE" w:rsidRPr="0012514B" w:rsidRDefault="00B55DDE" w:rsidP="00936C4A">
            <w:pPr>
              <w:pStyle w:val="Eric1"/>
              <w:rPr>
                <w:color w:val="000000"/>
              </w:rPr>
            </w:pPr>
            <w:r w:rsidRPr="0012514B">
              <w:rPr>
                <w:color w:val="000000"/>
              </w:rPr>
              <w:t>380</w:t>
            </w:r>
          </w:p>
        </w:tc>
        <w:tc>
          <w:tcPr>
            <w:tcW w:w="534" w:type="pct"/>
            <w:vAlign w:val="center"/>
          </w:tcPr>
          <w:p w:rsidR="00B55DDE" w:rsidRPr="0012514B" w:rsidRDefault="00B55DDE" w:rsidP="00936C4A">
            <w:pPr>
              <w:pStyle w:val="Eric1"/>
              <w:rPr>
                <w:color w:val="000000"/>
              </w:rPr>
            </w:pPr>
            <w:r w:rsidRPr="0012514B">
              <w:rPr>
                <w:color w:val="000000"/>
              </w:rPr>
              <w:t>380</w:t>
            </w:r>
          </w:p>
        </w:tc>
        <w:tc>
          <w:tcPr>
            <w:tcW w:w="414" w:type="pct"/>
            <w:vAlign w:val="center"/>
          </w:tcPr>
          <w:p w:rsidR="00B55DDE" w:rsidRPr="0012514B" w:rsidRDefault="00B55DDE" w:rsidP="00936C4A">
            <w:pPr>
              <w:pStyle w:val="Eric1"/>
              <w:rPr>
                <w:color w:val="000000"/>
                <w:sz w:val="22"/>
                <w:szCs w:val="22"/>
              </w:rPr>
            </w:pPr>
            <w:r w:rsidRPr="0012514B">
              <w:rPr>
                <w:color w:val="000000"/>
                <w:sz w:val="22"/>
                <w:szCs w:val="22"/>
              </w:rPr>
              <w:t>-7.00</w:t>
            </w:r>
          </w:p>
        </w:tc>
        <w:tc>
          <w:tcPr>
            <w:tcW w:w="379" w:type="pct"/>
            <w:vAlign w:val="center"/>
          </w:tcPr>
          <w:p w:rsidR="00B55DDE" w:rsidRPr="0012514B" w:rsidRDefault="00B55DDE" w:rsidP="00936C4A">
            <w:pPr>
              <w:pStyle w:val="Eric1"/>
              <w:rPr>
                <w:color w:val="000000"/>
                <w:sz w:val="22"/>
                <w:szCs w:val="22"/>
              </w:rPr>
            </w:pPr>
            <w:r w:rsidRPr="0012514B">
              <w:rPr>
                <w:color w:val="000000"/>
                <w:sz w:val="22"/>
                <w:szCs w:val="22"/>
              </w:rPr>
              <w:t>0.98</w:t>
            </w:r>
          </w:p>
        </w:tc>
        <w:tc>
          <w:tcPr>
            <w:tcW w:w="312" w:type="pct"/>
            <w:vAlign w:val="center"/>
          </w:tcPr>
          <w:p w:rsidR="00B55DDE" w:rsidRPr="0012514B" w:rsidRDefault="00B55DDE" w:rsidP="00936C4A">
            <w:pPr>
              <w:pStyle w:val="Eric1"/>
              <w:rPr>
                <w:color w:val="000000"/>
                <w:sz w:val="22"/>
                <w:szCs w:val="22"/>
              </w:rPr>
            </w:pPr>
            <w:r w:rsidRPr="0012514B">
              <w:rPr>
                <w:color w:val="000000"/>
                <w:sz w:val="22"/>
                <w:szCs w:val="22"/>
              </w:rPr>
              <w:t>0</w:t>
            </w:r>
          </w:p>
        </w:tc>
        <w:tc>
          <w:tcPr>
            <w:tcW w:w="328" w:type="pct"/>
            <w:vAlign w:val="center"/>
          </w:tcPr>
          <w:p w:rsidR="00B55DDE" w:rsidRPr="0012514B" w:rsidRDefault="00B55DDE" w:rsidP="00936C4A">
            <w:pPr>
              <w:pStyle w:val="Eric1"/>
              <w:rPr>
                <w:color w:val="000000"/>
                <w:sz w:val="22"/>
                <w:szCs w:val="22"/>
              </w:rPr>
            </w:pPr>
            <w:r w:rsidRPr="0012514B">
              <w:rPr>
                <w:color w:val="000000"/>
                <w:sz w:val="22"/>
                <w:szCs w:val="22"/>
              </w:rPr>
              <w:t>1.00</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8</w:t>
            </w:r>
          </w:p>
        </w:tc>
        <w:tc>
          <w:tcPr>
            <w:tcW w:w="486" w:type="pct"/>
            <w:vAlign w:val="center"/>
          </w:tcPr>
          <w:p w:rsidR="00B55DDE" w:rsidRPr="0012514B" w:rsidRDefault="00B55DDE" w:rsidP="00936C4A">
            <w:pPr>
              <w:pStyle w:val="Eric1"/>
            </w:pPr>
            <w:r w:rsidRPr="0012514B">
              <w:t>23</w:t>
            </w:r>
          </w:p>
        </w:tc>
        <w:tc>
          <w:tcPr>
            <w:tcW w:w="1074" w:type="pct"/>
            <w:vAlign w:val="center"/>
          </w:tcPr>
          <w:p w:rsidR="00B55DDE" w:rsidRPr="0012514B" w:rsidRDefault="00B55DDE" w:rsidP="00936C4A">
            <w:pPr>
              <w:pStyle w:val="Eric1"/>
            </w:pPr>
            <w:r w:rsidRPr="0012514B">
              <w:t>装机联试</w:t>
            </w:r>
          </w:p>
        </w:tc>
        <w:tc>
          <w:tcPr>
            <w:tcW w:w="533" w:type="pct"/>
            <w:vAlign w:val="center"/>
          </w:tcPr>
          <w:p w:rsidR="00B55DDE" w:rsidRPr="0012514B" w:rsidRDefault="00B55DDE" w:rsidP="00936C4A">
            <w:pPr>
              <w:pStyle w:val="Eric1"/>
              <w:rPr>
                <w:color w:val="000000"/>
                <w:sz w:val="22"/>
                <w:szCs w:val="22"/>
              </w:rPr>
            </w:pPr>
            <w:r w:rsidRPr="0012514B">
              <w:rPr>
                <w:color w:val="000000"/>
                <w:sz w:val="22"/>
                <w:szCs w:val="22"/>
              </w:rPr>
              <w:t>400</w:t>
            </w:r>
          </w:p>
        </w:tc>
        <w:tc>
          <w:tcPr>
            <w:tcW w:w="534" w:type="pct"/>
            <w:vAlign w:val="center"/>
          </w:tcPr>
          <w:p w:rsidR="00B55DDE" w:rsidRPr="0012514B" w:rsidRDefault="00B55DDE" w:rsidP="00936C4A">
            <w:pPr>
              <w:pStyle w:val="Eric1"/>
              <w:rPr>
                <w:color w:val="000000"/>
              </w:rPr>
            </w:pPr>
            <w:r w:rsidRPr="0012514B">
              <w:rPr>
                <w:color w:val="000000"/>
              </w:rPr>
              <w:t>398</w:t>
            </w:r>
          </w:p>
        </w:tc>
        <w:tc>
          <w:tcPr>
            <w:tcW w:w="534" w:type="pct"/>
            <w:vAlign w:val="center"/>
          </w:tcPr>
          <w:p w:rsidR="00B55DDE" w:rsidRPr="0012514B" w:rsidRDefault="00B55DDE" w:rsidP="00936C4A">
            <w:pPr>
              <w:pStyle w:val="Eric1"/>
              <w:rPr>
                <w:color w:val="000000"/>
              </w:rPr>
            </w:pPr>
            <w:r w:rsidRPr="0012514B">
              <w:rPr>
                <w:color w:val="000000"/>
              </w:rPr>
              <w:t>390</w:t>
            </w:r>
          </w:p>
        </w:tc>
        <w:tc>
          <w:tcPr>
            <w:tcW w:w="414" w:type="pct"/>
            <w:vAlign w:val="center"/>
          </w:tcPr>
          <w:p w:rsidR="00B55DDE" w:rsidRPr="0012514B" w:rsidRDefault="00B55DDE" w:rsidP="00936C4A">
            <w:pPr>
              <w:pStyle w:val="Eric1"/>
              <w:rPr>
                <w:color w:val="000000"/>
                <w:sz w:val="22"/>
                <w:szCs w:val="22"/>
              </w:rPr>
            </w:pPr>
            <w:r w:rsidRPr="0012514B">
              <w:rPr>
                <w:color w:val="000000"/>
                <w:sz w:val="22"/>
                <w:szCs w:val="22"/>
              </w:rPr>
              <w:t>-2.00</w:t>
            </w:r>
          </w:p>
        </w:tc>
        <w:tc>
          <w:tcPr>
            <w:tcW w:w="379" w:type="pct"/>
            <w:vAlign w:val="center"/>
          </w:tcPr>
          <w:p w:rsidR="00B55DDE" w:rsidRPr="0012514B" w:rsidRDefault="00B55DDE" w:rsidP="00936C4A">
            <w:pPr>
              <w:pStyle w:val="Eric1"/>
              <w:rPr>
                <w:color w:val="000000"/>
                <w:sz w:val="22"/>
                <w:szCs w:val="22"/>
              </w:rPr>
            </w:pPr>
            <w:r w:rsidRPr="0012514B">
              <w:rPr>
                <w:color w:val="000000"/>
                <w:sz w:val="22"/>
                <w:szCs w:val="22"/>
              </w:rPr>
              <w:t>1.00</w:t>
            </w:r>
          </w:p>
        </w:tc>
        <w:tc>
          <w:tcPr>
            <w:tcW w:w="312" w:type="pct"/>
            <w:vAlign w:val="center"/>
          </w:tcPr>
          <w:p w:rsidR="00B55DDE" w:rsidRPr="0012514B" w:rsidRDefault="00B55DDE" w:rsidP="00936C4A">
            <w:pPr>
              <w:pStyle w:val="Eric1"/>
              <w:rPr>
                <w:color w:val="000000"/>
                <w:sz w:val="22"/>
                <w:szCs w:val="22"/>
              </w:rPr>
            </w:pPr>
            <w:r w:rsidRPr="0012514B">
              <w:rPr>
                <w:color w:val="000000"/>
                <w:sz w:val="22"/>
                <w:szCs w:val="22"/>
              </w:rPr>
              <w:t>8</w:t>
            </w:r>
          </w:p>
        </w:tc>
        <w:tc>
          <w:tcPr>
            <w:tcW w:w="328" w:type="pct"/>
            <w:vAlign w:val="center"/>
          </w:tcPr>
          <w:p w:rsidR="00B55DDE" w:rsidRPr="0012514B" w:rsidRDefault="00B55DDE" w:rsidP="00936C4A">
            <w:pPr>
              <w:pStyle w:val="Eric1"/>
              <w:rPr>
                <w:color w:val="000000"/>
                <w:sz w:val="22"/>
                <w:szCs w:val="22"/>
              </w:rPr>
            </w:pPr>
            <w:r w:rsidRPr="0012514B">
              <w:rPr>
                <w:color w:val="000000"/>
                <w:sz w:val="22"/>
                <w:szCs w:val="22"/>
              </w:rPr>
              <w:t>1.02</w:t>
            </w:r>
          </w:p>
        </w:tc>
      </w:tr>
      <w:tr w:rsidR="00B55DDE" w:rsidRPr="0012514B" w:rsidTr="00936C4A">
        <w:trPr>
          <w:trHeight w:hRule="exact" w:val="340"/>
          <w:jc w:val="center"/>
        </w:trPr>
        <w:tc>
          <w:tcPr>
            <w:tcW w:w="406" w:type="pct"/>
            <w:vAlign w:val="center"/>
          </w:tcPr>
          <w:p w:rsidR="00B55DDE" w:rsidRPr="0012514B" w:rsidRDefault="00B55DDE" w:rsidP="00936C4A">
            <w:pPr>
              <w:pStyle w:val="Eric1"/>
            </w:pPr>
            <w:r w:rsidRPr="0012514B">
              <w:t>9</w:t>
            </w:r>
          </w:p>
        </w:tc>
        <w:tc>
          <w:tcPr>
            <w:tcW w:w="486" w:type="pct"/>
            <w:vAlign w:val="center"/>
          </w:tcPr>
          <w:p w:rsidR="00B55DDE" w:rsidRPr="0012514B" w:rsidRDefault="00B55DDE" w:rsidP="00936C4A">
            <w:pPr>
              <w:pStyle w:val="Eric1"/>
            </w:pPr>
            <w:r w:rsidRPr="0012514B">
              <w:t>24</w:t>
            </w:r>
          </w:p>
        </w:tc>
        <w:tc>
          <w:tcPr>
            <w:tcW w:w="1074" w:type="pct"/>
            <w:vAlign w:val="center"/>
          </w:tcPr>
          <w:p w:rsidR="00B55DDE" w:rsidRPr="0012514B" w:rsidRDefault="00B55DDE" w:rsidP="00936C4A">
            <w:pPr>
              <w:pStyle w:val="Eric1"/>
            </w:pPr>
            <w:r w:rsidRPr="0012514B">
              <w:t>调整试飞验证</w:t>
            </w:r>
          </w:p>
        </w:tc>
        <w:tc>
          <w:tcPr>
            <w:tcW w:w="533" w:type="pct"/>
            <w:vAlign w:val="center"/>
          </w:tcPr>
          <w:p w:rsidR="00B55DDE" w:rsidRPr="0012514B" w:rsidRDefault="00B55DDE" w:rsidP="00936C4A">
            <w:pPr>
              <w:pStyle w:val="Eric1"/>
              <w:rPr>
                <w:color w:val="000000"/>
                <w:sz w:val="22"/>
                <w:szCs w:val="22"/>
              </w:rPr>
            </w:pPr>
            <w:r w:rsidRPr="0012514B">
              <w:rPr>
                <w:color w:val="000000"/>
                <w:sz w:val="22"/>
                <w:szCs w:val="22"/>
              </w:rPr>
              <w:t>412</w:t>
            </w:r>
          </w:p>
        </w:tc>
        <w:tc>
          <w:tcPr>
            <w:tcW w:w="534" w:type="pct"/>
            <w:vAlign w:val="center"/>
          </w:tcPr>
          <w:p w:rsidR="00B55DDE" w:rsidRPr="0012514B" w:rsidRDefault="00B55DDE" w:rsidP="00936C4A">
            <w:pPr>
              <w:pStyle w:val="Eric1"/>
              <w:rPr>
                <w:color w:val="000000"/>
              </w:rPr>
            </w:pPr>
            <w:r w:rsidRPr="0012514B">
              <w:rPr>
                <w:color w:val="000000"/>
              </w:rPr>
              <w:t>414</w:t>
            </w:r>
          </w:p>
        </w:tc>
        <w:tc>
          <w:tcPr>
            <w:tcW w:w="534" w:type="pct"/>
            <w:vAlign w:val="center"/>
          </w:tcPr>
          <w:p w:rsidR="00B55DDE" w:rsidRPr="0012514B" w:rsidRDefault="00B55DDE" w:rsidP="00936C4A">
            <w:pPr>
              <w:pStyle w:val="Eric1"/>
              <w:rPr>
                <w:color w:val="000000"/>
              </w:rPr>
            </w:pPr>
            <w:r w:rsidRPr="0012514B">
              <w:rPr>
                <w:color w:val="000000"/>
              </w:rPr>
              <w:t>410</w:t>
            </w:r>
          </w:p>
        </w:tc>
        <w:tc>
          <w:tcPr>
            <w:tcW w:w="414" w:type="pct"/>
            <w:vAlign w:val="center"/>
          </w:tcPr>
          <w:p w:rsidR="00B55DDE" w:rsidRPr="0012514B" w:rsidRDefault="00B55DDE" w:rsidP="00936C4A">
            <w:pPr>
              <w:pStyle w:val="Eric1"/>
              <w:rPr>
                <w:color w:val="000000"/>
                <w:sz w:val="22"/>
                <w:szCs w:val="22"/>
              </w:rPr>
            </w:pPr>
            <w:r w:rsidRPr="0012514B">
              <w:rPr>
                <w:color w:val="000000"/>
                <w:sz w:val="22"/>
                <w:szCs w:val="22"/>
              </w:rPr>
              <w:t>2.00</w:t>
            </w:r>
          </w:p>
        </w:tc>
        <w:tc>
          <w:tcPr>
            <w:tcW w:w="379" w:type="pct"/>
            <w:vAlign w:val="center"/>
          </w:tcPr>
          <w:p w:rsidR="00B55DDE" w:rsidRPr="0012514B" w:rsidRDefault="00B55DDE" w:rsidP="00936C4A">
            <w:pPr>
              <w:pStyle w:val="Eric1"/>
              <w:rPr>
                <w:color w:val="000000"/>
                <w:sz w:val="22"/>
                <w:szCs w:val="22"/>
              </w:rPr>
            </w:pPr>
            <w:r w:rsidRPr="0012514B">
              <w:rPr>
                <w:color w:val="000000"/>
                <w:sz w:val="22"/>
                <w:szCs w:val="22"/>
              </w:rPr>
              <w:t>1.00</w:t>
            </w:r>
          </w:p>
        </w:tc>
        <w:tc>
          <w:tcPr>
            <w:tcW w:w="312" w:type="pct"/>
            <w:vAlign w:val="center"/>
          </w:tcPr>
          <w:p w:rsidR="00B55DDE" w:rsidRPr="0012514B" w:rsidRDefault="00B55DDE" w:rsidP="00936C4A">
            <w:pPr>
              <w:pStyle w:val="Eric1"/>
              <w:rPr>
                <w:color w:val="000000"/>
                <w:sz w:val="22"/>
                <w:szCs w:val="22"/>
              </w:rPr>
            </w:pPr>
            <w:r w:rsidRPr="0012514B">
              <w:rPr>
                <w:color w:val="000000"/>
                <w:sz w:val="22"/>
                <w:szCs w:val="22"/>
              </w:rPr>
              <w:t>4</w:t>
            </w:r>
          </w:p>
        </w:tc>
        <w:tc>
          <w:tcPr>
            <w:tcW w:w="328" w:type="pct"/>
            <w:vAlign w:val="center"/>
          </w:tcPr>
          <w:p w:rsidR="00B55DDE" w:rsidRPr="0012514B" w:rsidRDefault="00B55DDE" w:rsidP="00936C4A">
            <w:pPr>
              <w:pStyle w:val="Eric1"/>
              <w:rPr>
                <w:color w:val="000000"/>
                <w:sz w:val="22"/>
                <w:szCs w:val="22"/>
              </w:rPr>
            </w:pPr>
            <w:r w:rsidRPr="0012514B">
              <w:rPr>
                <w:color w:val="000000"/>
                <w:sz w:val="22"/>
                <w:szCs w:val="22"/>
              </w:rPr>
              <w:t>1.01</w:t>
            </w:r>
          </w:p>
        </w:tc>
      </w:tr>
    </w:tbl>
    <w:p w:rsidR="00B56E81" w:rsidRPr="0012514B" w:rsidRDefault="00B56E81" w:rsidP="00936C4A">
      <w:pPr>
        <w:pStyle w:val="Eric"/>
        <w:ind w:firstLine="480"/>
      </w:pPr>
      <w:r w:rsidRPr="0012514B">
        <w:t>根据以上参数可以列出挣值法参数曲线图，如图</w:t>
      </w:r>
      <w:r w:rsidR="00B14A43" w:rsidRPr="0012514B">
        <w:t>3</w:t>
      </w:r>
      <w:r w:rsidR="008E763A">
        <w:rPr>
          <w:rFonts w:hint="eastAsia"/>
        </w:rPr>
        <w:t>4</w:t>
      </w:r>
      <w:r w:rsidRPr="0012514B">
        <w:t>所示。</w:t>
      </w:r>
    </w:p>
    <w:p w:rsidR="00B56E81" w:rsidRPr="0012514B" w:rsidRDefault="000D26BE" w:rsidP="00936C4A">
      <w:pPr>
        <w:pStyle w:val="Eric2"/>
      </w:pPr>
      <w:r w:rsidRPr="0012514B">
        <w:rPr>
          <w:noProof/>
        </w:rPr>
        <w:drawing>
          <wp:inline distT="0" distB="0" distL="0" distR="0">
            <wp:extent cx="4852035" cy="3048635"/>
            <wp:effectExtent l="19050" t="0" r="24765" b="0"/>
            <wp:docPr id="42"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49043F" w:rsidRPr="0012514B" w:rsidRDefault="00B56E81" w:rsidP="00936C4A">
      <w:pPr>
        <w:pStyle w:val="Eric2"/>
      </w:pPr>
      <w:r w:rsidRPr="0012514B">
        <w:t>图</w:t>
      </w:r>
      <w:r w:rsidR="00B14A43" w:rsidRPr="0012514B">
        <w:t>3</w:t>
      </w:r>
      <w:r w:rsidR="008E763A">
        <w:rPr>
          <w:rFonts w:hint="eastAsia"/>
        </w:rPr>
        <w:t>4</w:t>
      </w:r>
      <w:r w:rsidR="006E5136" w:rsidRPr="0012514B">
        <w:t xml:space="preserve">  </w:t>
      </w:r>
      <w:r w:rsidRPr="0012514B">
        <w:t>挣值参数曲线图</w:t>
      </w:r>
    </w:p>
    <w:p w:rsidR="00B56E81" w:rsidRPr="0012514B" w:rsidRDefault="00B56E81" w:rsidP="00936C4A">
      <w:pPr>
        <w:pStyle w:val="Eric"/>
        <w:ind w:firstLine="480"/>
      </w:pPr>
      <w:r w:rsidRPr="0012514B">
        <w:t>从表</w:t>
      </w:r>
      <w:r w:rsidRPr="0012514B">
        <w:t>5-2</w:t>
      </w:r>
      <w:r w:rsidRPr="0012514B">
        <w:t>和图</w:t>
      </w:r>
      <w:r w:rsidRPr="0012514B">
        <w:t>5-2</w:t>
      </w:r>
      <w:r w:rsidRPr="0012514B">
        <w:t>可以看出，从</w:t>
      </w:r>
      <w:r w:rsidRPr="0012514B">
        <w:t>2014</w:t>
      </w:r>
      <w:r w:rsidRPr="0012514B">
        <w:t>年</w:t>
      </w:r>
      <w:r w:rsidRPr="0012514B">
        <w:t>3</w:t>
      </w:r>
      <w:r w:rsidRPr="0012514B">
        <w:t>月开始，通过采取一系列措施，项目进度偏差</w:t>
      </w:r>
      <w:r w:rsidRPr="0012514B">
        <w:t>SV</w:t>
      </w:r>
      <w:r w:rsidRPr="0012514B">
        <w:t>和费用偏差</w:t>
      </w:r>
      <w:r w:rsidRPr="0012514B">
        <w:t>CV</w:t>
      </w:r>
      <w:r w:rsidRPr="0012514B">
        <w:t>均大于</w:t>
      </w:r>
      <w:r w:rsidRPr="0012514B">
        <w:t>0</w:t>
      </w:r>
      <w:r w:rsidRPr="0012514B">
        <w:t>，进度和费用均在控制范围之内，说明挣值法在项目进度控制中取得了良好的效果。</w:t>
      </w:r>
    </w:p>
    <w:p w:rsidR="00B56E81" w:rsidRPr="0012514B" w:rsidRDefault="00B56E81" w:rsidP="009376F6">
      <w:pPr>
        <w:pStyle w:val="2"/>
        <w:spacing w:before="120" w:after="120"/>
        <w:rPr>
          <w:rFonts w:ascii="Times New Roman" w:hAnsi="Times New Roman"/>
        </w:rPr>
      </w:pPr>
      <w:bookmarkStart w:id="112" w:name="_Toc404042615"/>
      <w:r w:rsidRPr="0012514B">
        <w:rPr>
          <w:rFonts w:ascii="Times New Roman" w:hAnsi="Times New Roman"/>
        </w:rPr>
        <w:t>5.3</w:t>
      </w:r>
      <w:r w:rsidR="00936C4A">
        <w:rPr>
          <w:rFonts w:ascii="Times New Roman" w:hAnsi="Times New Roman" w:hint="eastAsia"/>
        </w:rPr>
        <w:t xml:space="preserve"> </w:t>
      </w:r>
      <w:r w:rsidRPr="0012514B">
        <w:rPr>
          <w:rFonts w:ascii="Times New Roman" w:hAnsi="Times New Roman"/>
        </w:rPr>
        <w:t>本章小结</w:t>
      </w:r>
      <w:bookmarkEnd w:id="112"/>
    </w:p>
    <w:p w:rsidR="00B56E81" w:rsidRPr="0012514B" w:rsidRDefault="00B56E81" w:rsidP="004B3448">
      <w:pPr>
        <w:pStyle w:val="Eric"/>
        <w:ind w:firstLine="480"/>
      </w:pPr>
      <w:r w:rsidRPr="0012514B">
        <w:t>本章根据经验简要介绍了项目进度管理不善的表现形式，分析了几个主要成因，并介绍了</w:t>
      </w:r>
      <w:r w:rsidRPr="0012514B">
        <w:t>L</w:t>
      </w:r>
      <w:r w:rsidRPr="0012514B">
        <w:t>研究所和项目团队在项目运行过程中进行进度管理控制的主要措施，最后使用挣值分析法对项目的进度、费用方面的进展状态进行了监控</w:t>
      </w:r>
      <w:bookmarkStart w:id="113" w:name="_GoBack"/>
      <w:bookmarkEnd w:id="113"/>
      <w:r w:rsidRPr="0012514B">
        <w:t>，进度计划控制的效果比较明显。</w:t>
      </w:r>
    </w:p>
    <w:p w:rsidR="00B56E81" w:rsidRPr="0012514B" w:rsidRDefault="00B56E81" w:rsidP="00DA0F44">
      <w:pPr>
        <w:ind w:firstLine="480"/>
        <w:sectPr w:rsidR="00B56E81" w:rsidRPr="0012514B" w:rsidSect="006F4BBA">
          <w:headerReference w:type="even" r:id="rId90"/>
          <w:headerReference w:type="default" r:id="rId91"/>
          <w:footerReference w:type="even" r:id="rId92"/>
          <w:footerReference w:type="default" r:id="rId93"/>
          <w:headerReference w:type="first" r:id="rId94"/>
          <w:footerReference w:type="first" r:id="rId95"/>
          <w:pgSz w:w="11907" w:h="16840" w:code="9"/>
          <w:pgMar w:top="1418" w:right="1134" w:bottom="1418" w:left="1701" w:header="851" w:footer="851" w:gutter="0"/>
          <w:cols w:space="425"/>
          <w:docGrid w:linePitch="384" w:charSpace="7430"/>
        </w:sectPr>
      </w:pPr>
    </w:p>
    <w:p w:rsidR="00B56E81" w:rsidRPr="0012514B" w:rsidRDefault="00B56E81" w:rsidP="009376F6">
      <w:pPr>
        <w:pStyle w:val="1"/>
        <w:spacing w:before="120" w:after="120"/>
        <w:rPr>
          <w:rFonts w:ascii="Times New Roman" w:hAnsi="Times New Roman"/>
        </w:rPr>
      </w:pPr>
      <w:bookmarkStart w:id="114" w:name="_Toc385377385"/>
      <w:bookmarkStart w:id="115" w:name="_Toc404042616"/>
      <w:r w:rsidRPr="0012514B">
        <w:rPr>
          <w:rFonts w:ascii="Times New Roman" w:hAnsi="Times New Roman"/>
        </w:rPr>
        <w:lastRenderedPageBreak/>
        <w:t>结</w:t>
      </w:r>
      <w:r w:rsidR="00936C4A">
        <w:rPr>
          <w:rFonts w:ascii="Times New Roman" w:hAnsi="Times New Roman" w:hint="eastAsia"/>
        </w:rPr>
        <w:t xml:space="preserve">  </w:t>
      </w:r>
      <w:r w:rsidRPr="0012514B">
        <w:rPr>
          <w:rFonts w:ascii="Times New Roman" w:hAnsi="Times New Roman"/>
        </w:rPr>
        <w:t>论</w:t>
      </w:r>
      <w:bookmarkEnd w:id="114"/>
      <w:bookmarkEnd w:id="115"/>
    </w:p>
    <w:p w:rsidR="00B56E81" w:rsidRPr="0012514B" w:rsidRDefault="00B56E81" w:rsidP="00936C4A">
      <w:pPr>
        <w:pStyle w:val="Eric"/>
        <w:ind w:firstLine="480"/>
      </w:pPr>
      <w:r w:rsidRPr="0012514B">
        <w:t>项目管理的各项活动中，进度管理是管理三大要素之一，有着十分重要的地位，本文以</w:t>
      </w:r>
      <w:r w:rsidR="00B14A43" w:rsidRPr="0012514B">
        <w:t>R</w:t>
      </w:r>
      <w:r w:rsidR="00B14A43" w:rsidRPr="0012514B">
        <w:t>监控系统</w:t>
      </w:r>
      <w:r w:rsidRPr="0012514B">
        <w:t>项目为研究对象，针对该项目的实际情况，对该项目的进度计划重新进行编制，并利用甘特图、关键路径法等多种管理方法和手段，特别是应用</w:t>
      </w:r>
      <w:r w:rsidRPr="0012514B">
        <w:t>Microsoft Project</w:t>
      </w:r>
      <w:r w:rsidRPr="0012514B">
        <w:t>软件对该项目的进度计划进行优化和控制。具体结论如下：</w:t>
      </w:r>
    </w:p>
    <w:p w:rsidR="00B56E81" w:rsidRPr="0012514B" w:rsidRDefault="00B56E81" w:rsidP="00936C4A">
      <w:pPr>
        <w:pStyle w:val="Eric"/>
        <w:ind w:firstLine="480"/>
      </w:pPr>
      <w:r w:rsidRPr="0012514B">
        <w:t>1</w:t>
      </w:r>
      <w:r w:rsidRPr="0012514B">
        <w:t>）完成</w:t>
      </w:r>
      <w:r w:rsidR="00386C49" w:rsidRPr="0012514B">
        <w:t>R</w:t>
      </w:r>
      <w:r w:rsidR="00386C49" w:rsidRPr="0012514B">
        <w:t>监控系统</w:t>
      </w:r>
      <w:r w:rsidRPr="0012514B">
        <w:t>研发项目进度计划编制。运用</w:t>
      </w:r>
      <w:r w:rsidRPr="0012514B">
        <w:t>WBS</w:t>
      </w:r>
      <w:r w:rsidRPr="0012514B">
        <w:t>方法对项目的各项活动进行分解，从逆向工程阶段、方案设计阶段、试制阶段、验证阶段和鉴定阶段五个阶段将项目分解为</w:t>
      </w:r>
      <w:r w:rsidRPr="0012514B">
        <w:t>29</w:t>
      </w:r>
      <w:r w:rsidRPr="0012514B">
        <w:t>个网络节点，通过相关项目所取得工程经验，得出项目各项活动的持续时间以及先后顺序等数据，并且利用</w:t>
      </w:r>
      <w:r w:rsidRPr="0012514B">
        <w:t>Microsoft Project</w:t>
      </w:r>
      <w:r w:rsidRPr="0012514B">
        <w:t>软件找出关键路径，关键路径确定的项目总工期为</w:t>
      </w:r>
      <w:r w:rsidRPr="0012514B">
        <w:t>395</w:t>
      </w:r>
      <w:r w:rsidRPr="0012514B">
        <w:t>天，总工作日为</w:t>
      </w:r>
      <w:r w:rsidRPr="0012514B">
        <w:t>292</w:t>
      </w:r>
      <w:r w:rsidRPr="0012514B">
        <w:t>个工作日。将进度计划编制结果与实际工作要求相比较，发现当前项目进度计划存在总工期过长、项目工期估计不准确、工作安排不科学等问题需要加以解决。</w:t>
      </w:r>
    </w:p>
    <w:p w:rsidR="00B56E81" w:rsidRPr="0012514B" w:rsidRDefault="00B56E81" w:rsidP="00936C4A">
      <w:pPr>
        <w:pStyle w:val="Eric"/>
        <w:ind w:firstLine="480"/>
      </w:pPr>
      <w:r w:rsidRPr="0012514B">
        <w:t>2</w:t>
      </w:r>
      <w:r w:rsidRPr="0012514B">
        <w:t>）完成</w:t>
      </w:r>
      <w:r w:rsidR="00386C49" w:rsidRPr="0012514B">
        <w:t>R</w:t>
      </w:r>
      <w:r w:rsidR="00386C49" w:rsidRPr="0012514B">
        <w:t>监控系统</w:t>
      </w:r>
      <w:r w:rsidRPr="0012514B">
        <w:t>研发项目进度计划改进与优化。针对项目工期估计不准确的问题，运用计划评审技术估计工序完成的最短持续时间、平均持续时间和最长持续时间，计算更加合理的项目工期，改进后项目总工期为</w:t>
      </w:r>
      <w:r w:rsidRPr="0012514B">
        <w:t>392</w:t>
      </w:r>
      <w:r w:rsidRPr="0012514B">
        <w:t>天，</w:t>
      </w:r>
      <w:r w:rsidRPr="0012514B">
        <w:t>290</w:t>
      </w:r>
      <w:r w:rsidRPr="0012514B">
        <w:t>个工作日。在此基础上运用蒙特卡罗仿真分析法分析项目在该期限内完工的概率，分析结果为</w:t>
      </w:r>
      <w:r w:rsidRPr="0012514B">
        <w:t>70.18%</w:t>
      </w:r>
      <w:r w:rsidRPr="0012514B">
        <w:t>，低于期望值，因此运用时间费用法对项目工期进行优化，通过计算各个项目工序的费用变化率，对关键路径上的工序进行压缩，将项目总工期压缩</w:t>
      </w:r>
      <w:r w:rsidRPr="0012514B">
        <w:t>34.5</w:t>
      </w:r>
      <w:r w:rsidRPr="0012514B">
        <w:t>个工作日，预计于</w:t>
      </w:r>
      <w:r w:rsidRPr="0012514B">
        <w:t>201</w:t>
      </w:r>
      <w:r w:rsidR="00F00A2C" w:rsidRPr="0012514B">
        <w:t>5</w:t>
      </w:r>
      <w:r w:rsidRPr="0012514B">
        <w:t>年</w:t>
      </w:r>
      <w:r w:rsidRPr="0012514B">
        <w:t>5</w:t>
      </w:r>
      <w:r w:rsidRPr="0012514B">
        <w:t>月</w:t>
      </w:r>
      <w:r w:rsidRPr="0012514B">
        <w:t>14</w:t>
      </w:r>
      <w:r w:rsidRPr="0012514B">
        <w:t>日完工，满足合同要求。再次运用蒙特卡罗仿真分析法分析项目在期限内完工的概率，项目在</w:t>
      </w:r>
      <w:r w:rsidRPr="0012514B">
        <w:t>255.5</w:t>
      </w:r>
      <w:r w:rsidRPr="0012514B">
        <w:t>个工作日内完成的概率为</w:t>
      </w:r>
      <w:r w:rsidRPr="0012514B">
        <w:t>93.31%</w:t>
      </w:r>
      <w:r w:rsidRPr="0012514B">
        <w:t>，经过项目工期优化后项目能够在要求的时间内完成。</w:t>
      </w:r>
    </w:p>
    <w:p w:rsidR="00B56E81" w:rsidRPr="00C21966" w:rsidRDefault="00B56E81" w:rsidP="00936C4A">
      <w:pPr>
        <w:pStyle w:val="Eric"/>
        <w:ind w:firstLine="480"/>
        <w:rPr>
          <w:color w:val="000000" w:themeColor="text1"/>
        </w:rPr>
      </w:pPr>
      <w:r w:rsidRPr="0012514B">
        <w:t>3</w:t>
      </w:r>
      <w:r w:rsidRPr="0012514B">
        <w:t>）完成</w:t>
      </w:r>
      <w:r w:rsidR="00386C49" w:rsidRPr="0012514B">
        <w:t>R</w:t>
      </w:r>
      <w:r w:rsidR="00386C49" w:rsidRPr="0012514B">
        <w:t>监控系统</w:t>
      </w:r>
      <w:r w:rsidRPr="0012514B">
        <w:t>研发项目进度计划控制。运用挣值法选择</w:t>
      </w:r>
      <w:r w:rsidRPr="0012514B">
        <w:t>6</w:t>
      </w:r>
      <w:r w:rsidRPr="0012514B">
        <w:t>个挣值测试点进行分析，通过计算计划工作的预算成本</w:t>
      </w:r>
      <w:r w:rsidRPr="0012514B">
        <w:t>(BCWS)</w:t>
      </w:r>
      <w:r w:rsidRPr="0012514B">
        <w:t>、完成工作的实际成本</w:t>
      </w:r>
      <w:r w:rsidRPr="0012514B">
        <w:t>(ACWP)</w:t>
      </w:r>
      <w:r w:rsidRPr="0012514B">
        <w:t>、已完工程的预算成本</w:t>
      </w:r>
      <w:r w:rsidRPr="0012514B">
        <w:t>(BCWP)</w:t>
      </w:r>
      <w:r w:rsidRPr="0012514B">
        <w:t>等挣值参数，确定每个测试点的项目进度情况，确定物资到货配套、功能调试和验收这三个挣值点处于进度延迟状态，</w:t>
      </w:r>
      <w:r w:rsidRPr="00C21966">
        <w:rPr>
          <w:color w:val="000000" w:themeColor="text1"/>
        </w:rPr>
        <w:t>对此从强化组织管理、加强研发沟通和加强资金管理三方面提出了项目进度计划控制对策，确保项目进度。</w:t>
      </w:r>
    </w:p>
    <w:p w:rsidR="00B56E81" w:rsidRPr="0012514B" w:rsidRDefault="00B56E81" w:rsidP="00936C4A">
      <w:pPr>
        <w:pStyle w:val="Eric"/>
        <w:ind w:firstLine="480"/>
      </w:pPr>
      <w:r w:rsidRPr="0012514B">
        <w:t>本文在项目进度优化过程中只考虑资金一种资源，仅根据资金这一种资源进行优化，而在实际项目活动中还有劳动力等各种资源约束，每种资源对应不同的项目进度优化。</w:t>
      </w:r>
      <w:r w:rsidRPr="0012514B">
        <w:lastRenderedPageBreak/>
        <w:t>在进一步研究中，我们需要综合考虑各种主要资源的约束，此外还要考虑资源间的相互冲突，综合制定一个项目进度计划。</w:t>
      </w:r>
    </w:p>
    <w:p w:rsidR="00EF4565" w:rsidRPr="0012514B" w:rsidRDefault="00B56E81" w:rsidP="00936C4A">
      <w:pPr>
        <w:pStyle w:val="Eric"/>
        <w:ind w:firstLine="480"/>
        <w:sectPr w:rsidR="00EF4565" w:rsidRPr="0012514B" w:rsidSect="00936C4A">
          <w:headerReference w:type="even" r:id="rId96"/>
          <w:headerReference w:type="default" r:id="rId97"/>
          <w:footerReference w:type="even" r:id="rId98"/>
          <w:footerReference w:type="default" r:id="rId99"/>
          <w:headerReference w:type="first" r:id="rId100"/>
          <w:footerReference w:type="first" r:id="rId101"/>
          <w:pgSz w:w="11907" w:h="16840" w:code="9"/>
          <w:pgMar w:top="1418" w:right="1134" w:bottom="1418" w:left="1701" w:header="851" w:footer="851" w:gutter="0"/>
          <w:cols w:space="425"/>
          <w:docGrid w:linePitch="384" w:charSpace="7430"/>
        </w:sectPr>
      </w:pPr>
      <w:r w:rsidRPr="0012514B">
        <w:t>此外，目前挣值法的使用过程也有一定的局限性，需要人工进行数据测算与汇总，费时费力。而现代计算机信息技术的发展为实现成本</w:t>
      </w:r>
      <w:r w:rsidRPr="0012514B">
        <w:t>/</w:t>
      </w:r>
      <w:r w:rsidRPr="0012514B">
        <w:t>进度的联合监控提供了条件，因此在挣值管理的过程中采用先进的信息技术手段，在项目实施过程中运用计算机技术实时获取政治管理的参数指标，并将网络进度计划与工程成本预算有机结合，能够为</w:t>
      </w:r>
      <w:r w:rsidR="00B14A43" w:rsidRPr="0012514B">
        <w:t>军品科研</w:t>
      </w:r>
      <w:r w:rsidRPr="0012514B">
        <w:t>项目管理带来极大的收益。</w:t>
      </w:r>
    </w:p>
    <w:p w:rsidR="005C3175" w:rsidRDefault="00B56E81" w:rsidP="00936C4A">
      <w:pPr>
        <w:pStyle w:val="1"/>
        <w:spacing w:before="120" w:after="120"/>
        <w:rPr>
          <w:rFonts w:ascii="Times New Roman" w:hAnsi="Times New Roman"/>
        </w:rPr>
      </w:pPr>
      <w:bookmarkStart w:id="116" w:name="_Toc404042617"/>
      <w:r w:rsidRPr="0012514B">
        <w:rPr>
          <w:rFonts w:ascii="Times New Roman" w:hAnsi="Times New Roman"/>
        </w:rPr>
        <w:lastRenderedPageBreak/>
        <w:t>参考文献</w:t>
      </w:r>
      <w:bookmarkEnd w:id="116"/>
    </w:p>
    <w:p w:rsidR="00936C4A" w:rsidRPr="00936C4A" w:rsidRDefault="00936C4A" w:rsidP="00936C4A"/>
    <w:p w:rsidR="00CA5498" w:rsidRPr="0012514B" w:rsidRDefault="00CA5498" w:rsidP="006C7CD5">
      <w:pPr>
        <w:pStyle w:val="p0"/>
        <w:numPr>
          <w:ilvl w:val="0"/>
          <w:numId w:val="10"/>
        </w:numPr>
        <w:ind w:firstLine="482"/>
        <w:rPr>
          <w:kern w:val="2"/>
        </w:rPr>
      </w:pPr>
      <w:r w:rsidRPr="0012514B">
        <w:rPr>
          <w:kern w:val="2"/>
        </w:rPr>
        <w:t>王雪青，郭留洋，符桃．基于关键链技术的丁程项目进度规划问题研究</w:t>
      </w:r>
      <w:r w:rsidRPr="0012514B">
        <w:rPr>
          <w:kern w:val="2"/>
        </w:rPr>
        <w:t>[J]</w:t>
      </w:r>
      <w:r w:rsidRPr="0012514B">
        <w:rPr>
          <w:kern w:val="2"/>
        </w:rPr>
        <w:t>．河北工业大学学报，</w:t>
      </w:r>
      <w:r w:rsidRPr="0012514B">
        <w:rPr>
          <w:kern w:val="2"/>
        </w:rPr>
        <w:t>2005</w:t>
      </w:r>
      <w:r w:rsidRPr="0012514B">
        <w:rPr>
          <w:kern w:val="2"/>
        </w:rPr>
        <w:t>，</w:t>
      </w:r>
      <w:r w:rsidRPr="0012514B">
        <w:rPr>
          <w:kern w:val="2"/>
        </w:rPr>
        <w:t>12</w:t>
      </w:r>
      <w:r w:rsidRPr="0012514B">
        <w:rPr>
          <w:kern w:val="2"/>
        </w:rPr>
        <w:t>，</w:t>
      </w:r>
      <w:r w:rsidRPr="0012514B">
        <w:rPr>
          <w:kern w:val="2"/>
        </w:rPr>
        <w:t>34(6)</w:t>
      </w:r>
      <w:r w:rsidRPr="0012514B">
        <w:rPr>
          <w:kern w:val="2"/>
        </w:rPr>
        <w:t>．</w:t>
      </w:r>
      <w:r w:rsidRPr="0012514B">
        <w:rPr>
          <w:kern w:val="2"/>
        </w:rPr>
        <w:t>P20-23</w:t>
      </w:r>
    </w:p>
    <w:p w:rsidR="00303008" w:rsidRPr="0012514B" w:rsidRDefault="00303008" w:rsidP="00303008">
      <w:pPr>
        <w:numPr>
          <w:ilvl w:val="0"/>
          <w:numId w:val="10"/>
        </w:numPr>
        <w:spacing w:line="288" w:lineRule="auto"/>
        <w:ind w:firstLine="480"/>
        <w:rPr>
          <w:szCs w:val="21"/>
        </w:rPr>
      </w:pPr>
      <w:r>
        <w:rPr>
          <w:rFonts w:hint="eastAsia"/>
          <w:szCs w:val="21"/>
        </w:rPr>
        <w:t>朱宏亮</w:t>
      </w:r>
      <w:r w:rsidRPr="0012514B">
        <w:rPr>
          <w:szCs w:val="21"/>
        </w:rPr>
        <w:t>．项目</w:t>
      </w:r>
      <w:r>
        <w:rPr>
          <w:rFonts w:hint="eastAsia"/>
          <w:szCs w:val="21"/>
        </w:rPr>
        <w:t>进度</w:t>
      </w:r>
      <w:r w:rsidRPr="0012514B">
        <w:rPr>
          <w:szCs w:val="21"/>
        </w:rPr>
        <w:t>管理</w:t>
      </w:r>
      <w:r w:rsidRPr="0012514B">
        <w:rPr>
          <w:szCs w:val="21"/>
        </w:rPr>
        <w:t>[M]</w:t>
      </w:r>
      <w:r w:rsidRPr="0012514B">
        <w:rPr>
          <w:szCs w:val="21"/>
        </w:rPr>
        <w:t>．</w:t>
      </w:r>
      <w:r>
        <w:rPr>
          <w:rFonts w:hint="eastAsia"/>
          <w:szCs w:val="21"/>
        </w:rPr>
        <w:t>北京</w:t>
      </w:r>
      <w:r w:rsidRPr="0012514B">
        <w:rPr>
          <w:szCs w:val="21"/>
        </w:rPr>
        <w:t>:</w:t>
      </w:r>
      <w:r>
        <w:rPr>
          <w:rFonts w:hint="eastAsia"/>
          <w:szCs w:val="21"/>
        </w:rPr>
        <w:t>清华大学</w:t>
      </w:r>
      <w:r w:rsidRPr="0012514B">
        <w:rPr>
          <w:szCs w:val="21"/>
        </w:rPr>
        <w:t>出版社</w:t>
      </w:r>
      <w:r w:rsidRPr="0012514B">
        <w:rPr>
          <w:szCs w:val="21"/>
        </w:rPr>
        <w:t>, 200</w:t>
      </w:r>
      <w:r>
        <w:rPr>
          <w:rFonts w:hint="eastAsia"/>
          <w:szCs w:val="21"/>
        </w:rPr>
        <w:t>2</w:t>
      </w:r>
      <w:r w:rsidRPr="0012514B">
        <w:rPr>
          <w:szCs w:val="21"/>
        </w:rPr>
        <w:t xml:space="preserve">: 8-9. </w:t>
      </w:r>
    </w:p>
    <w:p w:rsidR="00303008" w:rsidRPr="0012514B" w:rsidRDefault="00303008" w:rsidP="00303008">
      <w:pPr>
        <w:numPr>
          <w:ilvl w:val="0"/>
          <w:numId w:val="10"/>
        </w:numPr>
        <w:spacing w:line="288" w:lineRule="auto"/>
        <w:ind w:firstLine="480"/>
        <w:rPr>
          <w:szCs w:val="21"/>
        </w:rPr>
      </w:pPr>
      <w:r>
        <w:rPr>
          <w:rFonts w:hint="eastAsia"/>
          <w:szCs w:val="21"/>
        </w:rPr>
        <w:t>李建平</w:t>
      </w:r>
      <w:r w:rsidRPr="0012514B">
        <w:rPr>
          <w:szCs w:val="21"/>
        </w:rPr>
        <w:t>．</w:t>
      </w:r>
      <w:r>
        <w:rPr>
          <w:rFonts w:hint="eastAsia"/>
          <w:szCs w:val="21"/>
        </w:rPr>
        <w:t>现代项目进度管理</w:t>
      </w:r>
      <w:r w:rsidRPr="0012514B">
        <w:rPr>
          <w:szCs w:val="21"/>
        </w:rPr>
        <w:t>[M]</w:t>
      </w:r>
      <w:r w:rsidRPr="0012514B">
        <w:rPr>
          <w:szCs w:val="21"/>
        </w:rPr>
        <w:t>．</w:t>
      </w:r>
      <w:r>
        <w:rPr>
          <w:rFonts w:hint="eastAsia"/>
          <w:szCs w:val="21"/>
        </w:rPr>
        <w:t>北京</w:t>
      </w:r>
      <w:r w:rsidRPr="0012514B">
        <w:rPr>
          <w:szCs w:val="21"/>
        </w:rPr>
        <w:t>:</w:t>
      </w:r>
      <w:r>
        <w:rPr>
          <w:rFonts w:hint="eastAsia"/>
          <w:szCs w:val="21"/>
        </w:rPr>
        <w:t>机械工业</w:t>
      </w:r>
      <w:r w:rsidRPr="0012514B">
        <w:rPr>
          <w:szCs w:val="21"/>
        </w:rPr>
        <w:t>出版社</w:t>
      </w:r>
      <w:r w:rsidRPr="0012514B">
        <w:rPr>
          <w:szCs w:val="21"/>
        </w:rPr>
        <w:t>, 200</w:t>
      </w:r>
      <w:r w:rsidR="00E73377">
        <w:rPr>
          <w:rFonts w:hint="eastAsia"/>
          <w:szCs w:val="21"/>
        </w:rPr>
        <w:t>8</w:t>
      </w:r>
      <w:r w:rsidRPr="0012514B">
        <w:rPr>
          <w:szCs w:val="21"/>
        </w:rPr>
        <w:t>:</w:t>
      </w:r>
      <w:r w:rsidR="00E73377">
        <w:rPr>
          <w:rFonts w:hint="eastAsia"/>
          <w:szCs w:val="21"/>
        </w:rPr>
        <w:t>23</w:t>
      </w:r>
      <w:r w:rsidRPr="0012514B">
        <w:rPr>
          <w:szCs w:val="21"/>
        </w:rPr>
        <w:t>-</w:t>
      </w:r>
      <w:r w:rsidR="00E73377">
        <w:rPr>
          <w:rFonts w:hint="eastAsia"/>
          <w:szCs w:val="21"/>
        </w:rPr>
        <w:t>24</w:t>
      </w:r>
      <w:r w:rsidRPr="0012514B">
        <w:rPr>
          <w:szCs w:val="21"/>
        </w:rPr>
        <w:t xml:space="preserve">. </w:t>
      </w:r>
    </w:p>
    <w:p w:rsidR="00303008" w:rsidRPr="0012514B" w:rsidRDefault="00E73377" w:rsidP="00303008">
      <w:pPr>
        <w:numPr>
          <w:ilvl w:val="0"/>
          <w:numId w:val="10"/>
        </w:numPr>
        <w:spacing w:line="288" w:lineRule="auto"/>
        <w:ind w:firstLine="480"/>
        <w:rPr>
          <w:szCs w:val="21"/>
        </w:rPr>
      </w:pPr>
      <w:r>
        <w:rPr>
          <w:rFonts w:hint="eastAsia"/>
          <w:szCs w:val="21"/>
        </w:rPr>
        <w:t>赖一飞</w:t>
      </w:r>
      <w:r w:rsidR="00303008" w:rsidRPr="0012514B">
        <w:rPr>
          <w:szCs w:val="21"/>
        </w:rPr>
        <w:t>,</w:t>
      </w:r>
      <w:r>
        <w:rPr>
          <w:rFonts w:hint="eastAsia"/>
          <w:szCs w:val="21"/>
        </w:rPr>
        <w:t>夏滨</w:t>
      </w:r>
      <w:r>
        <w:rPr>
          <w:rFonts w:hint="eastAsia"/>
          <w:szCs w:val="21"/>
        </w:rPr>
        <w:t>,</w:t>
      </w:r>
      <w:r>
        <w:rPr>
          <w:rFonts w:hint="eastAsia"/>
          <w:szCs w:val="21"/>
        </w:rPr>
        <w:t>张清</w:t>
      </w:r>
      <w:r w:rsidR="00303008" w:rsidRPr="0012514B">
        <w:rPr>
          <w:szCs w:val="21"/>
        </w:rPr>
        <w:t>．</w:t>
      </w:r>
      <w:r>
        <w:rPr>
          <w:rFonts w:hint="eastAsia"/>
          <w:szCs w:val="21"/>
        </w:rPr>
        <w:t>工程项目管理学</w:t>
      </w:r>
      <w:r w:rsidR="00303008" w:rsidRPr="0012514B">
        <w:rPr>
          <w:szCs w:val="21"/>
        </w:rPr>
        <w:t>[M]</w:t>
      </w:r>
      <w:r w:rsidR="00303008" w:rsidRPr="0012514B">
        <w:rPr>
          <w:szCs w:val="21"/>
        </w:rPr>
        <w:t>．</w:t>
      </w:r>
      <w:r>
        <w:rPr>
          <w:rFonts w:hint="eastAsia"/>
          <w:szCs w:val="21"/>
        </w:rPr>
        <w:t>湖北</w:t>
      </w:r>
      <w:r>
        <w:rPr>
          <w:rFonts w:hint="eastAsia"/>
          <w:szCs w:val="21"/>
        </w:rPr>
        <w:t>:</w:t>
      </w:r>
      <w:r>
        <w:rPr>
          <w:rFonts w:hint="eastAsia"/>
          <w:szCs w:val="21"/>
        </w:rPr>
        <w:t>武汉大学</w:t>
      </w:r>
      <w:r w:rsidR="00303008" w:rsidRPr="0012514B">
        <w:rPr>
          <w:szCs w:val="21"/>
        </w:rPr>
        <w:t>出版社</w:t>
      </w:r>
      <w:r w:rsidR="00303008" w:rsidRPr="0012514B">
        <w:rPr>
          <w:szCs w:val="21"/>
        </w:rPr>
        <w:t xml:space="preserve">, 2006: </w:t>
      </w:r>
      <w:r w:rsidR="00F86BF3">
        <w:rPr>
          <w:rFonts w:hint="eastAsia"/>
          <w:szCs w:val="21"/>
        </w:rPr>
        <w:t>12-14</w:t>
      </w:r>
      <w:r w:rsidR="00303008" w:rsidRPr="0012514B">
        <w:rPr>
          <w:szCs w:val="21"/>
        </w:rPr>
        <w:t xml:space="preserve">. </w:t>
      </w:r>
    </w:p>
    <w:p w:rsidR="005C3175" w:rsidRPr="0012514B" w:rsidRDefault="005C3175" w:rsidP="00DA0F44">
      <w:pPr>
        <w:numPr>
          <w:ilvl w:val="0"/>
          <w:numId w:val="10"/>
        </w:numPr>
        <w:spacing w:line="288" w:lineRule="auto"/>
        <w:ind w:firstLine="480"/>
        <w:rPr>
          <w:szCs w:val="21"/>
        </w:rPr>
      </w:pPr>
      <w:r w:rsidRPr="0012514B">
        <w:rPr>
          <w:szCs w:val="21"/>
        </w:rPr>
        <w:t>段素芳</w:t>
      </w:r>
      <w:r w:rsidRPr="0012514B">
        <w:rPr>
          <w:szCs w:val="21"/>
        </w:rPr>
        <w:t xml:space="preserve"> .</w:t>
      </w:r>
      <w:r w:rsidRPr="0012514B">
        <w:rPr>
          <w:szCs w:val="21"/>
        </w:rPr>
        <w:t>论项目管理中施工进度的管理</w:t>
      </w:r>
      <w:r w:rsidRPr="0012514B">
        <w:rPr>
          <w:szCs w:val="21"/>
        </w:rPr>
        <w:t xml:space="preserve"> [J].</w:t>
      </w:r>
      <w:r w:rsidRPr="0012514B">
        <w:rPr>
          <w:szCs w:val="21"/>
        </w:rPr>
        <w:t>山西建筑</w:t>
      </w:r>
      <w:r w:rsidRPr="0012514B">
        <w:rPr>
          <w:szCs w:val="21"/>
        </w:rPr>
        <w:t xml:space="preserve"> ,2008,(2):238~239</w:t>
      </w:r>
    </w:p>
    <w:p w:rsidR="005C3175" w:rsidRPr="0012514B" w:rsidRDefault="005C3175" w:rsidP="005C3175">
      <w:pPr>
        <w:numPr>
          <w:ilvl w:val="0"/>
          <w:numId w:val="10"/>
        </w:numPr>
        <w:spacing w:line="288" w:lineRule="auto"/>
        <w:ind w:firstLine="480"/>
        <w:rPr>
          <w:szCs w:val="21"/>
        </w:rPr>
      </w:pPr>
      <w:r w:rsidRPr="0012514B">
        <w:rPr>
          <w:szCs w:val="21"/>
        </w:rPr>
        <w:t>张宜松</w:t>
      </w:r>
      <w:r w:rsidRPr="0012514B">
        <w:rPr>
          <w:szCs w:val="21"/>
        </w:rPr>
        <w:t xml:space="preserve">, </w:t>
      </w:r>
      <w:r w:rsidRPr="0012514B">
        <w:rPr>
          <w:szCs w:val="21"/>
        </w:rPr>
        <w:t>田强</w:t>
      </w:r>
      <w:r w:rsidRPr="0012514B">
        <w:rPr>
          <w:szCs w:val="21"/>
        </w:rPr>
        <w:t xml:space="preserve">. </w:t>
      </w:r>
      <w:r w:rsidRPr="0012514B">
        <w:rPr>
          <w:szCs w:val="21"/>
        </w:rPr>
        <w:t>基于</w:t>
      </w:r>
      <w:r w:rsidRPr="0012514B">
        <w:rPr>
          <w:szCs w:val="21"/>
        </w:rPr>
        <w:t xml:space="preserve"> Web </w:t>
      </w:r>
      <w:r w:rsidRPr="0012514B">
        <w:rPr>
          <w:szCs w:val="21"/>
        </w:rPr>
        <w:t>技术构建施工企业工程管理信息系统</w:t>
      </w:r>
      <w:r w:rsidRPr="0012514B">
        <w:rPr>
          <w:szCs w:val="21"/>
        </w:rPr>
        <w:t>[J].</w:t>
      </w:r>
      <w:r w:rsidRPr="0012514B">
        <w:rPr>
          <w:szCs w:val="21"/>
        </w:rPr>
        <w:t>施工技术</w:t>
      </w:r>
      <w:r w:rsidRPr="0012514B">
        <w:rPr>
          <w:szCs w:val="21"/>
        </w:rPr>
        <w:t>,2005,(2):35~36</w:t>
      </w:r>
      <w:r w:rsidRPr="0012514B">
        <w:rPr>
          <w:szCs w:val="21"/>
        </w:rPr>
        <w:t>。</w:t>
      </w:r>
    </w:p>
    <w:p w:rsidR="00B56E81" w:rsidRPr="0012514B" w:rsidRDefault="00B56E81" w:rsidP="00DA0F44">
      <w:pPr>
        <w:numPr>
          <w:ilvl w:val="0"/>
          <w:numId w:val="10"/>
        </w:numPr>
        <w:spacing w:line="288" w:lineRule="auto"/>
        <w:ind w:firstLine="480"/>
        <w:rPr>
          <w:szCs w:val="21"/>
        </w:rPr>
      </w:pPr>
      <w:r w:rsidRPr="0012514B">
        <w:rPr>
          <w:szCs w:val="21"/>
        </w:rPr>
        <w:t>谢飞．浅谈科研项目管理</w:t>
      </w:r>
      <w:r w:rsidRPr="0012514B">
        <w:rPr>
          <w:szCs w:val="21"/>
        </w:rPr>
        <w:t>[J]</w:t>
      </w:r>
      <w:r w:rsidRPr="0012514B">
        <w:rPr>
          <w:szCs w:val="21"/>
        </w:rPr>
        <w:t>．中国科技信息</w:t>
      </w:r>
      <w:r w:rsidR="00E23546" w:rsidRPr="0012514B">
        <w:rPr>
          <w:szCs w:val="21"/>
        </w:rPr>
        <w:t xml:space="preserve">, </w:t>
      </w:r>
      <w:r w:rsidRPr="0012514B">
        <w:rPr>
          <w:szCs w:val="21"/>
        </w:rPr>
        <w:t>2007</w:t>
      </w:r>
      <w:r w:rsidR="00E23546" w:rsidRPr="0012514B">
        <w:rPr>
          <w:szCs w:val="21"/>
        </w:rPr>
        <w:t xml:space="preserve">, </w:t>
      </w:r>
      <w:r w:rsidRPr="0012514B">
        <w:rPr>
          <w:szCs w:val="21"/>
        </w:rPr>
        <w:t>(17)</w:t>
      </w:r>
      <w:r w:rsidR="00E23546" w:rsidRPr="0012514B">
        <w:rPr>
          <w:szCs w:val="21"/>
        </w:rPr>
        <w:t xml:space="preserve">: </w:t>
      </w:r>
      <w:r w:rsidRPr="0012514B">
        <w:rPr>
          <w:szCs w:val="21"/>
        </w:rPr>
        <w:t>174-175</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俆钰华</w:t>
      </w:r>
      <w:r w:rsidR="00E23546" w:rsidRPr="0012514B">
        <w:rPr>
          <w:szCs w:val="21"/>
        </w:rPr>
        <w:t xml:space="preserve">, </w:t>
      </w:r>
      <w:r w:rsidR="00E23546" w:rsidRPr="0012514B">
        <w:rPr>
          <w:szCs w:val="21"/>
        </w:rPr>
        <w:t>周力民</w:t>
      </w:r>
      <w:r w:rsidR="00934980" w:rsidRPr="0012514B">
        <w:rPr>
          <w:szCs w:val="21"/>
        </w:rPr>
        <w:t xml:space="preserve">. </w:t>
      </w:r>
      <w:r w:rsidRPr="0012514B">
        <w:rPr>
          <w:szCs w:val="21"/>
        </w:rPr>
        <w:t>大型科研项目的风险管理初探</w:t>
      </w:r>
      <w:r w:rsidRPr="0012514B">
        <w:rPr>
          <w:szCs w:val="21"/>
        </w:rPr>
        <w:t>[J]</w:t>
      </w:r>
      <w:r w:rsidRPr="0012514B">
        <w:rPr>
          <w:szCs w:val="21"/>
        </w:rPr>
        <w:t>．科技管理</w:t>
      </w:r>
      <w:r w:rsidR="00E23546" w:rsidRPr="0012514B">
        <w:rPr>
          <w:szCs w:val="21"/>
        </w:rPr>
        <w:t xml:space="preserve">, </w:t>
      </w:r>
      <w:r w:rsidRPr="0012514B">
        <w:rPr>
          <w:szCs w:val="21"/>
        </w:rPr>
        <w:t>2004</w:t>
      </w:r>
      <w:r w:rsidR="00E23546" w:rsidRPr="0012514B">
        <w:rPr>
          <w:szCs w:val="21"/>
        </w:rPr>
        <w:t xml:space="preserve">, </w:t>
      </w:r>
      <w:r w:rsidRPr="0012514B">
        <w:rPr>
          <w:szCs w:val="21"/>
        </w:rPr>
        <w:t>(4)</w:t>
      </w:r>
      <w:r w:rsidR="00E23546" w:rsidRPr="0012514B">
        <w:rPr>
          <w:szCs w:val="21"/>
        </w:rPr>
        <w:t xml:space="preserve">: </w:t>
      </w:r>
      <w:r w:rsidRPr="0012514B">
        <w:rPr>
          <w:szCs w:val="21"/>
        </w:rPr>
        <w:t>8-21</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汪克夷</w:t>
      </w:r>
      <w:r w:rsidR="00E23546" w:rsidRPr="0012514B">
        <w:rPr>
          <w:szCs w:val="21"/>
        </w:rPr>
        <w:t xml:space="preserve">, </w:t>
      </w:r>
      <w:r w:rsidRPr="0012514B">
        <w:rPr>
          <w:szCs w:val="21"/>
        </w:rPr>
        <w:t>陈占夺．装备制造业复杂产品研发的关键因素分析</w:t>
      </w:r>
      <w:r w:rsidRPr="0012514B">
        <w:rPr>
          <w:szCs w:val="21"/>
        </w:rPr>
        <w:t>[J]</w:t>
      </w:r>
      <w:r w:rsidRPr="0012514B">
        <w:rPr>
          <w:szCs w:val="21"/>
        </w:rPr>
        <w:t>．科学学与科学技术管理</w:t>
      </w:r>
      <w:r w:rsidR="00E23546" w:rsidRPr="0012514B">
        <w:rPr>
          <w:szCs w:val="21"/>
        </w:rPr>
        <w:t xml:space="preserve">, </w:t>
      </w:r>
      <w:r w:rsidRPr="0012514B">
        <w:rPr>
          <w:szCs w:val="21"/>
        </w:rPr>
        <w:t>2006</w:t>
      </w:r>
      <w:r w:rsidR="00E23546" w:rsidRPr="0012514B">
        <w:rPr>
          <w:szCs w:val="21"/>
        </w:rPr>
        <w:t xml:space="preserve">, </w:t>
      </w:r>
      <w:r w:rsidRPr="0012514B">
        <w:rPr>
          <w:szCs w:val="21"/>
        </w:rPr>
        <w:t>(10)</w:t>
      </w:r>
      <w:r w:rsidR="00E23546" w:rsidRPr="0012514B">
        <w:rPr>
          <w:szCs w:val="21"/>
        </w:rPr>
        <w:t xml:space="preserve">: </w:t>
      </w:r>
      <w:r w:rsidRPr="0012514B">
        <w:rPr>
          <w:szCs w:val="21"/>
        </w:rPr>
        <w:t>35-40</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单小波</w:t>
      </w:r>
      <w:r w:rsidR="00E23546" w:rsidRPr="0012514B">
        <w:rPr>
          <w:szCs w:val="21"/>
        </w:rPr>
        <w:t xml:space="preserve">, </w:t>
      </w:r>
      <w:r w:rsidRPr="0012514B">
        <w:rPr>
          <w:szCs w:val="21"/>
        </w:rPr>
        <w:t>董文洪等</w:t>
      </w:r>
      <w:r w:rsidR="00965B59" w:rsidRPr="0012514B">
        <w:rPr>
          <w:szCs w:val="21"/>
        </w:rPr>
        <w:t xml:space="preserve">. </w:t>
      </w:r>
      <w:r w:rsidRPr="0012514B">
        <w:rPr>
          <w:szCs w:val="21"/>
        </w:rPr>
        <w:t>装备科研项目后评价指标体系及模型</w:t>
      </w:r>
      <w:r w:rsidRPr="0012514B">
        <w:rPr>
          <w:szCs w:val="21"/>
        </w:rPr>
        <w:t>[N]</w:t>
      </w:r>
      <w:r w:rsidRPr="0012514B">
        <w:rPr>
          <w:szCs w:val="21"/>
        </w:rPr>
        <w:t>．海军航空工程学院学报</w:t>
      </w:r>
      <w:r w:rsidR="00E23546" w:rsidRPr="0012514B">
        <w:rPr>
          <w:szCs w:val="21"/>
        </w:rPr>
        <w:t xml:space="preserve">, </w:t>
      </w:r>
      <w:r w:rsidRPr="0012514B">
        <w:rPr>
          <w:szCs w:val="21"/>
        </w:rPr>
        <w:t>2008</w:t>
      </w:r>
      <w:r w:rsidR="00E23546" w:rsidRPr="0012514B">
        <w:rPr>
          <w:szCs w:val="21"/>
        </w:rPr>
        <w:t xml:space="preserve">, </w:t>
      </w:r>
      <w:r w:rsidRPr="0012514B">
        <w:rPr>
          <w:szCs w:val="21"/>
        </w:rPr>
        <w:t>23(6)</w:t>
      </w:r>
      <w:r w:rsidR="00E23546" w:rsidRPr="0012514B">
        <w:rPr>
          <w:szCs w:val="21"/>
        </w:rPr>
        <w:t xml:space="preserve">: </w:t>
      </w:r>
      <w:r w:rsidRPr="0012514B">
        <w:rPr>
          <w:szCs w:val="21"/>
        </w:rPr>
        <w:t>711-720</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王福军</w:t>
      </w:r>
      <w:r w:rsidR="00E23546" w:rsidRPr="0012514B">
        <w:rPr>
          <w:szCs w:val="21"/>
        </w:rPr>
        <w:t xml:space="preserve">, </w:t>
      </w:r>
      <w:r w:rsidRPr="0012514B">
        <w:rPr>
          <w:szCs w:val="21"/>
        </w:rPr>
        <w:t>吴志刚等．浅析农业高校科研管理机制存在的问题及其对策</w:t>
      </w:r>
      <w:r w:rsidRPr="0012514B">
        <w:rPr>
          <w:szCs w:val="21"/>
        </w:rPr>
        <w:t>[J]</w:t>
      </w:r>
      <w:r w:rsidRPr="0012514B">
        <w:rPr>
          <w:szCs w:val="21"/>
        </w:rPr>
        <w:t>．农业科技管理</w:t>
      </w:r>
      <w:r w:rsidR="00E23546" w:rsidRPr="0012514B">
        <w:rPr>
          <w:szCs w:val="21"/>
        </w:rPr>
        <w:t xml:space="preserve">, </w:t>
      </w:r>
      <w:r w:rsidRPr="0012514B">
        <w:rPr>
          <w:szCs w:val="21"/>
        </w:rPr>
        <w:t>2008</w:t>
      </w:r>
      <w:r w:rsidR="00E23546" w:rsidRPr="0012514B">
        <w:rPr>
          <w:szCs w:val="21"/>
        </w:rPr>
        <w:t xml:space="preserve">, </w:t>
      </w:r>
      <w:r w:rsidRPr="0012514B">
        <w:rPr>
          <w:szCs w:val="21"/>
        </w:rPr>
        <w:t>(1)</w:t>
      </w:r>
      <w:r w:rsidR="00E23546" w:rsidRPr="0012514B">
        <w:rPr>
          <w:szCs w:val="21"/>
        </w:rPr>
        <w:t xml:space="preserve">: </w:t>
      </w:r>
      <w:r w:rsidRPr="0012514B">
        <w:rPr>
          <w:szCs w:val="21"/>
        </w:rPr>
        <w:t>49-51</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彭尔端等</w:t>
      </w:r>
      <w:r w:rsidR="00965B59" w:rsidRPr="0012514B">
        <w:rPr>
          <w:szCs w:val="21"/>
        </w:rPr>
        <w:t xml:space="preserve">. </w:t>
      </w:r>
      <w:r w:rsidRPr="0012514B">
        <w:rPr>
          <w:szCs w:val="21"/>
        </w:rPr>
        <w:t>以思想大解放促进农业高校科研项目质量管理．高校教育研究</w:t>
      </w:r>
      <w:r w:rsidRPr="0012514B">
        <w:rPr>
          <w:szCs w:val="21"/>
        </w:rPr>
        <w:t>[J]</w:t>
      </w:r>
      <w:r w:rsidR="00E23546" w:rsidRPr="0012514B">
        <w:rPr>
          <w:szCs w:val="21"/>
        </w:rPr>
        <w:t xml:space="preserve">, </w:t>
      </w:r>
      <w:r w:rsidRPr="0012514B">
        <w:rPr>
          <w:szCs w:val="21"/>
        </w:rPr>
        <w:t>2009</w:t>
      </w:r>
      <w:r w:rsidR="00E23546" w:rsidRPr="0012514B">
        <w:rPr>
          <w:szCs w:val="21"/>
        </w:rPr>
        <w:t xml:space="preserve">, </w:t>
      </w:r>
      <w:r w:rsidRPr="0012514B">
        <w:rPr>
          <w:szCs w:val="21"/>
        </w:rPr>
        <w:t>(2)</w:t>
      </w:r>
      <w:r w:rsidR="00AB75F6" w:rsidRPr="0012514B">
        <w:rPr>
          <w:szCs w:val="21"/>
        </w:rPr>
        <w:t xml:space="preserve">: </w:t>
      </w:r>
      <w:r w:rsidRPr="0012514B">
        <w:rPr>
          <w:szCs w:val="21"/>
        </w:rPr>
        <w:t>67</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张宏</w:t>
      </w:r>
      <w:r w:rsidR="00E23546" w:rsidRPr="0012514B">
        <w:rPr>
          <w:szCs w:val="21"/>
        </w:rPr>
        <w:t xml:space="preserve">, </w:t>
      </w:r>
      <w:r w:rsidRPr="0012514B">
        <w:rPr>
          <w:szCs w:val="21"/>
        </w:rPr>
        <w:t>林红斌</w:t>
      </w:r>
      <w:r w:rsidR="00E23546" w:rsidRPr="0012514B">
        <w:rPr>
          <w:szCs w:val="21"/>
        </w:rPr>
        <w:t xml:space="preserve">, </w:t>
      </w:r>
      <w:r w:rsidRPr="0012514B">
        <w:rPr>
          <w:szCs w:val="21"/>
        </w:rPr>
        <w:t>王晓剑．对装备科研重点项目风险管理控制的思考</w:t>
      </w:r>
      <w:r w:rsidRPr="0012514B">
        <w:rPr>
          <w:szCs w:val="21"/>
        </w:rPr>
        <w:t>[J]</w:t>
      </w:r>
      <w:r w:rsidRPr="0012514B">
        <w:rPr>
          <w:szCs w:val="21"/>
        </w:rPr>
        <w:t>．国防技术基础</w:t>
      </w:r>
      <w:r w:rsidR="00E23546" w:rsidRPr="0012514B">
        <w:rPr>
          <w:szCs w:val="21"/>
        </w:rPr>
        <w:t xml:space="preserve">, </w:t>
      </w:r>
      <w:r w:rsidRPr="0012514B">
        <w:rPr>
          <w:szCs w:val="21"/>
        </w:rPr>
        <w:t>2009</w:t>
      </w:r>
      <w:r w:rsidR="00E23546" w:rsidRPr="0012514B">
        <w:rPr>
          <w:szCs w:val="21"/>
        </w:rPr>
        <w:t xml:space="preserve">, </w:t>
      </w:r>
      <w:r w:rsidRPr="0012514B">
        <w:rPr>
          <w:szCs w:val="21"/>
        </w:rPr>
        <w:t>(8)</w:t>
      </w:r>
      <w:r w:rsidR="00E23546" w:rsidRPr="0012514B">
        <w:rPr>
          <w:szCs w:val="21"/>
        </w:rPr>
        <w:t xml:space="preserve">: </w:t>
      </w:r>
      <w:r w:rsidRPr="0012514B">
        <w:rPr>
          <w:szCs w:val="21"/>
        </w:rPr>
        <w:t>8-11</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符志民</w:t>
      </w:r>
      <w:r w:rsidR="00E23546" w:rsidRPr="0012514B">
        <w:rPr>
          <w:szCs w:val="21"/>
        </w:rPr>
        <w:t xml:space="preserve">, </w:t>
      </w:r>
      <w:r w:rsidRPr="0012514B">
        <w:rPr>
          <w:szCs w:val="21"/>
        </w:rPr>
        <w:t>李汉铃</w:t>
      </w:r>
      <w:r w:rsidR="00AB75F6" w:rsidRPr="0012514B">
        <w:rPr>
          <w:szCs w:val="21"/>
        </w:rPr>
        <w:t xml:space="preserve">. </w:t>
      </w:r>
      <w:r w:rsidRPr="0012514B">
        <w:rPr>
          <w:szCs w:val="21"/>
        </w:rPr>
        <w:t>航天研发项目风险分析</w:t>
      </w:r>
      <w:r w:rsidRPr="0012514B">
        <w:rPr>
          <w:szCs w:val="21"/>
        </w:rPr>
        <w:t>[J]</w:t>
      </w:r>
      <w:r w:rsidRPr="0012514B">
        <w:rPr>
          <w:szCs w:val="21"/>
        </w:rPr>
        <w:t>．系统工程与电子技术</w:t>
      </w:r>
      <w:r w:rsidR="00E23546" w:rsidRPr="0012514B">
        <w:rPr>
          <w:szCs w:val="21"/>
        </w:rPr>
        <w:t xml:space="preserve">, </w:t>
      </w:r>
      <w:r w:rsidRPr="0012514B">
        <w:rPr>
          <w:szCs w:val="21"/>
        </w:rPr>
        <w:t>2005</w:t>
      </w:r>
      <w:r w:rsidR="00E23546" w:rsidRPr="0012514B">
        <w:rPr>
          <w:szCs w:val="21"/>
        </w:rPr>
        <w:t xml:space="preserve">, </w:t>
      </w:r>
      <w:r w:rsidRPr="0012514B">
        <w:rPr>
          <w:szCs w:val="21"/>
        </w:rPr>
        <w:t>7(1)</w:t>
      </w:r>
      <w:r w:rsidR="00E23546" w:rsidRPr="0012514B">
        <w:rPr>
          <w:szCs w:val="21"/>
        </w:rPr>
        <w:t xml:space="preserve">: </w:t>
      </w:r>
      <w:r w:rsidRPr="0012514B">
        <w:rPr>
          <w:szCs w:val="21"/>
        </w:rPr>
        <w:t>52-55</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王悦</w:t>
      </w:r>
      <w:r w:rsidR="00E23546" w:rsidRPr="0012514B">
        <w:rPr>
          <w:szCs w:val="21"/>
        </w:rPr>
        <w:t xml:space="preserve">, </w:t>
      </w:r>
      <w:r w:rsidRPr="0012514B">
        <w:rPr>
          <w:szCs w:val="21"/>
        </w:rPr>
        <w:t>孙树栋</w:t>
      </w:r>
      <w:r w:rsidR="00AB75F6" w:rsidRPr="0012514B">
        <w:rPr>
          <w:szCs w:val="21"/>
        </w:rPr>
        <w:t xml:space="preserve">. </w:t>
      </w:r>
      <w:r w:rsidRPr="0012514B">
        <w:rPr>
          <w:szCs w:val="21"/>
        </w:rPr>
        <w:t>科研项目管理的成功标准和风险分析</w:t>
      </w:r>
      <w:r w:rsidRPr="0012514B">
        <w:rPr>
          <w:szCs w:val="21"/>
        </w:rPr>
        <w:t>[J]</w:t>
      </w:r>
      <w:r w:rsidRPr="0012514B">
        <w:rPr>
          <w:szCs w:val="21"/>
        </w:rPr>
        <w:t>．中国科技论坛</w:t>
      </w:r>
      <w:r w:rsidR="00E23546" w:rsidRPr="0012514B">
        <w:rPr>
          <w:szCs w:val="21"/>
        </w:rPr>
        <w:t xml:space="preserve">, </w:t>
      </w:r>
      <w:r w:rsidRPr="0012514B">
        <w:rPr>
          <w:szCs w:val="21"/>
        </w:rPr>
        <w:t>2006(3)</w:t>
      </w:r>
      <w:r w:rsidR="00E23546" w:rsidRPr="0012514B">
        <w:rPr>
          <w:szCs w:val="21"/>
        </w:rPr>
        <w:t xml:space="preserve">: </w:t>
      </w:r>
      <w:r w:rsidRPr="0012514B">
        <w:rPr>
          <w:szCs w:val="21"/>
        </w:rPr>
        <w:t>27-37</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闫红梅</w:t>
      </w:r>
      <w:r w:rsidR="00E23546" w:rsidRPr="0012514B">
        <w:rPr>
          <w:szCs w:val="21"/>
        </w:rPr>
        <w:t xml:space="preserve">, </w:t>
      </w:r>
      <w:r w:rsidRPr="0012514B">
        <w:rPr>
          <w:szCs w:val="21"/>
        </w:rPr>
        <w:t>刘金龙</w:t>
      </w:r>
      <w:r w:rsidR="00AB75F6" w:rsidRPr="0012514B">
        <w:rPr>
          <w:szCs w:val="21"/>
        </w:rPr>
        <w:t xml:space="preserve"> .</w:t>
      </w:r>
      <w:r w:rsidRPr="0012514B">
        <w:rPr>
          <w:szCs w:val="21"/>
        </w:rPr>
        <w:t>项目进度滞后的原因及对策研究</w:t>
      </w:r>
      <w:r w:rsidRPr="0012514B">
        <w:rPr>
          <w:szCs w:val="21"/>
        </w:rPr>
        <w:t>[J]</w:t>
      </w:r>
      <w:r w:rsidRPr="0012514B">
        <w:rPr>
          <w:szCs w:val="21"/>
        </w:rPr>
        <w:t>．管理观察</w:t>
      </w:r>
      <w:r w:rsidR="00E23546" w:rsidRPr="0012514B">
        <w:rPr>
          <w:szCs w:val="21"/>
        </w:rPr>
        <w:t xml:space="preserve">, </w:t>
      </w:r>
      <w:r w:rsidRPr="0012514B">
        <w:rPr>
          <w:szCs w:val="21"/>
        </w:rPr>
        <w:t xml:space="preserve"> 2009</w:t>
      </w:r>
      <w:r w:rsidR="00E23546" w:rsidRPr="0012514B">
        <w:rPr>
          <w:szCs w:val="21"/>
        </w:rPr>
        <w:t xml:space="preserve">, </w:t>
      </w:r>
      <w:r w:rsidRPr="0012514B">
        <w:rPr>
          <w:szCs w:val="21"/>
        </w:rPr>
        <w:t>(11)</w:t>
      </w:r>
      <w:r w:rsidR="00E23546" w:rsidRPr="0012514B">
        <w:rPr>
          <w:szCs w:val="21"/>
        </w:rPr>
        <w:t xml:space="preserve">: </w:t>
      </w:r>
      <w:r w:rsidRPr="0012514B">
        <w:rPr>
          <w:szCs w:val="21"/>
        </w:rPr>
        <w:t>232-234</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卢淑静</w:t>
      </w:r>
      <w:r w:rsidR="00E23546" w:rsidRPr="0012514B">
        <w:rPr>
          <w:szCs w:val="21"/>
        </w:rPr>
        <w:t xml:space="preserve">, </w:t>
      </w:r>
      <w:r w:rsidRPr="0012514B">
        <w:rPr>
          <w:szCs w:val="21"/>
        </w:rPr>
        <w:t>郝舒</w:t>
      </w:r>
      <w:r w:rsidR="00AB75F6" w:rsidRPr="0012514B">
        <w:rPr>
          <w:szCs w:val="21"/>
        </w:rPr>
        <w:t xml:space="preserve">. </w:t>
      </w:r>
      <w:r w:rsidRPr="0012514B">
        <w:rPr>
          <w:szCs w:val="21"/>
        </w:rPr>
        <w:t>IT</w:t>
      </w:r>
      <w:r w:rsidRPr="0012514B">
        <w:rPr>
          <w:szCs w:val="21"/>
        </w:rPr>
        <w:t>项目进度滞后的原因分析</w:t>
      </w:r>
      <w:r w:rsidRPr="0012514B">
        <w:rPr>
          <w:szCs w:val="21"/>
        </w:rPr>
        <w:t>[J]</w:t>
      </w:r>
      <w:r w:rsidR="00AB75F6" w:rsidRPr="0012514B">
        <w:rPr>
          <w:szCs w:val="21"/>
        </w:rPr>
        <w:t xml:space="preserve">. </w:t>
      </w:r>
      <w:r w:rsidRPr="0012514B">
        <w:rPr>
          <w:szCs w:val="21"/>
        </w:rPr>
        <w:t>商业时代</w:t>
      </w:r>
      <w:r w:rsidR="00E23546" w:rsidRPr="0012514B">
        <w:rPr>
          <w:szCs w:val="21"/>
        </w:rPr>
        <w:t xml:space="preserve">, </w:t>
      </w:r>
      <w:r w:rsidRPr="0012514B">
        <w:rPr>
          <w:szCs w:val="21"/>
        </w:rPr>
        <w:t>2007</w:t>
      </w:r>
      <w:r w:rsidR="00E23546" w:rsidRPr="0012514B">
        <w:rPr>
          <w:szCs w:val="21"/>
        </w:rPr>
        <w:t xml:space="preserve">, </w:t>
      </w:r>
      <w:r w:rsidRPr="0012514B">
        <w:rPr>
          <w:szCs w:val="21"/>
        </w:rPr>
        <w:t>(4)</w:t>
      </w:r>
      <w:r w:rsidR="00E23546" w:rsidRPr="0012514B">
        <w:rPr>
          <w:szCs w:val="21"/>
        </w:rPr>
        <w:t xml:space="preserve">: </w:t>
      </w:r>
      <w:r w:rsidRPr="0012514B">
        <w:rPr>
          <w:szCs w:val="21"/>
        </w:rPr>
        <w:t>61-63</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BELEV G C, KISER D</w:t>
      </w:r>
      <w:r w:rsidR="00E23546" w:rsidRPr="0012514B">
        <w:rPr>
          <w:szCs w:val="21"/>
        </w:rPr>
        <w:t xml:space="preserve">. </w:t>
      </w:r>
      <w:r w:rsidRPr="0012514B">
        <w:rPr>
          <w:szCs w:val="21"/>
        </w:rPr>
        <w:t xml:space="preserve"> Advent corporation[C]</w:t>
      </w:r>
      <w:r w:rsidR="00AB75F6" w:rsidRPr="0012514B">
        <w:rPr>
          <w:szCs w:val="21"/>
        </w:rPr>
        <w:t xml:space="preserve">. </w:t>
      </w:r>
      <w:r w:rsidRPr="0012514B">
        <w:rPr>
          <w:szCs w:val="21"/>
        </w:rPr>
        <w:t>BostonMA: HarvardBusinessSchool Case Service, 1972, (9): 674-027</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POOLTONAND, BARCLAY</w:t>
      </w:r>
      <w:r w:rsidR="00E23546" w:rsidRPr="0012514B">
        <w:rPr>
          <w:szCs w:val="21"/>
        </w:rPr>
        <w:t xml:space="preserve">. </w:t>
      </w:r>
      <w:r w:rsidRPr="0012514B">
        <w:rPr>
          <w:szCs w:val="21"/>
        </w:rPr>
        <w:t>New product development from past research to future application[J]</w:t>
      </w:r>
      <w:r w:rsidR="00E23546" w:rsidRPr="0012514B">
        <w:rPr>
          <w:szCs w:val="21"/>
        </w:rPr>
        <w:t xml:space="preserve">. </w:t>
      </w:r>
      <w:r w:rsidRPr="0012514B">
        <w:rPr>
          <w:szCs w:val="21"/>
        </w:rPr>
        <w:t xml:space="preserve"> Industrial Marketing Management, 1998, (27)</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Pinto, and Slevin, Project success: definitions and measurement techniques[J]</w:t>
      </w:r>
      <w:r w:rsidR="00E23546" w:rsidRPr="0012514B">
        <w:rPr>
          <w:szCs w:val="21"/>
        </w:rPr>
        <w:t xml:space="preserve">. </w:t>
      </w:r>
      <w:r w:rsidRPr="0012514B">
        <w:rPr>
          <w:szCs w:val="21"/>
        </w:rPr>
        <w:t xml:space="preserve"> Project Management Journal, 1988, (2): 7-15</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Balachandra R, et a1</w:t>
      </w:r>
      <w:r w:rsidR="00E23546" w:rsidRPr="0012514B">
        <w:rPr>
          <w:szCs w:val="21"/>
        </w:rPr>
        <w:t xml:space="preserve">. </w:t>
      </w:r>
      <w:r w:rsidRPr="0012514B">
        <w:rPr>
          <w:szCs w:val="21"/>
        </w:rPr>
        <w:t>Factor for success in R&amp;D and new product innovation: a contextual framework[J]</w:t>
      </w:r>
      <w:r w:rsidR="00E23546" w:rsidRPr="0012514B">
        <w:rPr>
          <w:szCs w:val="21"/>
        </w:rPr>
        <w:t xml:space="preserve">. </w:t>
      </w:r>
      <w:r w:rsidRPr="0012514B">
        <w:rPr>
          <w:szCs w:val="21"/>
        </w:rPr>
        <w:t xml:space="preserve"> IEEE Transactions on Engineering Management, 1997, (7): 12-21</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Kessler</w:t>
      </w:r>
      <w:r w:rsidR="00E23546" w:rsidRPr="0012514B">
        <w:rPr>
          <w:szCs w:val="21"/>
        </w:rPr>
        <w:t xml:space="preserve">. </w:t>
      </w:r>
      <w:r w:rsidRPr="0012514B">
        <w:rPr>
          <w:szCs w:val="21"/>
        </w:rPr>
        <w:t xml:space="preserve"> Tightening the belt: methods for reducing development costs associated with new product innovation[J]</w:t>
      </w:r>
      <w:r w:rsidR="00E23546" w:rsidRPr="0012514B">
        <w:rPr>
          <w:szCs w:val="21"/>
        </w:rPr>
        <w:t xml:space="preserve">. </w:t>
      </w:r>
      <w:r w:rsidRPr="0012514B">
        <w:rPr>
          <w:szCs w:val="21"/>
        </w:rPr>
        <w:t xml:space="preserve"> Journal of engineering and technology management, 2000(17): 59-92</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Fong and Chan’s</w:t>
      </w:r>
      <w:r w:rsidR="00E23546" w:rsidRPr="0012514B">
        <w:rPr>
          <w:szCs w:val="21"/>
        </w:rPr>
        <w:t>.</w:t>
      </w:r>
      <w:r w:rsidRPr="0012514B">
        <w:rPr>
          <w:szCs w:val="21"/>
        </w:rPr>
        <w:t xml:space="preserve"> Learning behaviors of project managers [J]</w:t>
      </w:r>
      <w:r w:rsidR="00E23546" w:rsidRPr="0012514B">
        <w:rPr>
          <w:szCs w:val="21"/>
        </w:rPr>
        <w:t>.</w:t>
      </w:r>
      <w:r w:rsidRPr="0012514B">
        <w:rPr>
          <w:szCs w:val="21"/>
        </w:rPr>
        <w:t xml:space="preserve"> Proceeding of the IRNOP VI, 2004(1): 200-219</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Irja Hyavari</w:t>
      </w:r>
      <w:r w:rsidR="00934980" w:rsidRPr="0012514B">
        <w:rPr>
          <w:szCs w:val="21"/>
        </w:rPr>
        <w:t xml:space="preserve">. </w:t>
      </w:r>
      <w:r w:rsidRPr="0012514B">
        <w:rPr>
          <w:szCs w:val="21"/>
        </w:rPr>
        <w:t>Project management effectiveness in project-oriented business organizations</w:t>
      </w:r>
      <w:r w:rsidR="00B26FB8" w:rsidRPr="0012514B">
        <w:rPr>
          <w:szCs w:val="21"/>
        </w:rPr>
        <w:t xml:space="preserve"> </w:t>
      </w:r>
      <w:r w:rsidRPr="0012514B">
        <w:rPr>
          <w:szCs w:val="21"/>
        </w:rPr>
        <w:t>[J]</w:t>
      </w:r>
      <w:r w:rsidR="00E23546" w:rsidRPr="0012514B">
        <w:rPr>
          <w:szCs w:val="21"/>
        </w:rPr>
        <w:t xml:space="preserve">. </w:t>
      </w:r>
      <w:r w:rsidRPr="0012514B">
        <w:rPr>
          <w:szCs w:val="21"/>
        </w:rPr>
        <w:t xml:space="preserve">  International Journal of Project Management, 2006(24): 216-225</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International Project Management Association, International Project Management</w:t>
      </w:r>
      <w:r w:rsidR="00B26FB8" w:rsidRPr="0012514B">
        <w:rPr>
          <w:szCs w:val="21"/>
        </w:rPr>
        <w:t xml:space="preserve"> </w:t>
      </w:r>
      <w:r w:rsidRPr="0012514B">
        <w:rPr>
          <w:szCs w:val="21"/>
        </w:rPr>
        <w:lastRenderedPageBreak/>
        <w:t>Competency Baseline</w:t>
      </w:r>
      <w:r w:rsidR="00934980" w:rsidRPr="0012514B">
        <w:rPr>
          <w:szCs w:val="21"/>
        </w:rPr>
        <w:t xml:space="preserve"> [M]</w:t>
      </w:r>
      <w:r w:rsidR="00E23546" w:rsidRPr="0012514B">
        <w:rPr>
          <w:szCs w:val="21"/>
        </w:rPr>
        <w:t xml:space="preserve">. </w:t>
      </w:r>
      <w:r w:rsidRPr="0012514B">
        <w:rPr>
          <w:szCs w:val="21"/>
        </w:rPr>
        <w:t>Germany: Caupin,</w:t>
      </w:r>
      <w:r w:rsidR="00B26FB8" w:rsidRPr="0012514B">
        <w:rPr>
          <w:szCs w:val="21"/>
        </w:rPr>
        <w:t xml:space="preserve"> </w:t>
      </w:r>
      <w:r w:rsidRPr="0012514B">
        <w:rPr>
          <w:szCs w:val="21"/>
        </w:rPr>
        <w:t>2000: 116-201</w:t>
      </w:r>
      <w:r w:rsidR="00E23546" w:rsidRPr="0012514B">
        <w:rPr>
          <w:szCs w:val="21"/>
        </w:rPr>
        <w:t xml:space="preserve">. </w:t>
      </w:r>
    </w:p>
    <w:p w:rsidR="00B56E81" w:rsidRPr="0012514B" w:rsidRDefault="00B56E81" w:rsidP="00DA0F44">
      <w:pPr>
        <w:numPr>
          <w:ilvl w:val="0"/>
          <w:numId w:val="10"/>
        </w:numPr>
        <w:spacing w:line="288" w:lineRule="auto"/>
        <w:ind w:firstLine="480"/>
        <w:rPr>
          <w:szCs w:val="21"/>
        </w:rPr>
      </w:pPr>
      <w:r w:rsidRPr="0012514B">
        <w:rPr>
          <w:szCs w:val="21"/>
        </w:rPr>
        <w:t>李建平</w:t>
      </w:r>
      <w:r w:rsidR="00E23546" w:rsidRPr="0012514B">
        <w:rPr>
          <w:szCs w:val="21"/>
        </w:rPr>
        <w:t xml:space="preserve">, </w:t>
      </w:r>
      <w:r w:rsidRPr="0012514B">
        <w:rPr>
          <w:szCs w:val="21"/>
        </w:rPr>
        <w:t>王书平等．现代项目进度管理</w:t>
      </w:r>
      <w:r w:rsidRPr="0012514B">
        <w:rPr>
          <w:szCs w:val="21"/>
        </w:rPr>
        <w:t>[J]</w:t>
      </w:r>
      <w:r w:rsidRPr="0012514B">
        <w:rPr>
          <w:szCs w:val="21"/>
        </w:rPr>
        <w:t>．北京</w:t>
      </w:r>
      <w:r w:rsidR="00E23546" w:rsidRPr="0012514B">
        <w:rPr>
          <w:szCs w:val="21"/>
        </w:rPr>
        <w:t xml:space="preserve">: </w:t>
      </w:r>
      <w:r w:rsidRPr="0012514B">
        <w:rPr>
          <w:szCs w:val="21"/>
        </w:rPr>
        <w:t>机械工业出版社</w:t>
      </w:r>
      <w:r w:rsidR="00E23546" w:rsidRPr="0012514B">
        <w:rPr>
          <w:szCs w:val="21"/>
        </w:rPr>
        <w:t xml:space="preserve">, </w:t>
      </w:r>
      <w:r w:rsidRPr="0012514B">
        <w:rPr>
          <w:szCs w:val="21"/>
        </w:rPr>
        <w:t>2008</w:t>
      </w:r>
      <w:r w:rsidR="00E23546" w:rsidRPr="0012514B">
        <w:rPr>
          <w:szCs w:val="21"/>
        </w:rPr>
        <w:t xml:space="preserve">, </w:t>
      </w:r>
      <w:r w:rsidRPr="0012514B">
        <w:rPr>
          <w:szCs w:val="21"/>
        </w:rPr>
        <w:t>(7)</w:t>
      </w:r>
      <w:r w:rsidR="00E23546" w:rsidRPr="0012514B">
        <w:rPr>
          <w:szCs w:val="21"/>
        </w:rPr>
        <w:t xml:space="preserve">: </w:t>
      </w:r>
      <w:r w:rsidRPr="0012514B">
        <w:rPr>
          <w:szCs w:val="21"/>
        </w:rPr>
        <w:t>13-35</w:t>
      </w:r>
      <w:r w:rsidR="00E23546" w:rsidRPr="0012514B">
        <w:rPr>
          <w:szCs w:val="21"/>
        </w:rPr>
        <w:t xml:space="preserve">. </w:t>
      </w:r>
    </w:p>
    <w:p w:rsidR="00E14B7F" w:rsidRPr="0012514B" w:rsidRDefault="00B56E81" w:rsidP="00FE6D8C">
      <w:pPr>
        <w:numPr>
          <w:ilvl w:val="0"/>
          <w:numId w:val="10"/>
        </w:numPr>
        <w:spacing w:line="288" w:lineRule="auto"/>
        <w:ind w:firstLine="480"/>
        <w:rPr>
          <w:szCs w:val="21"/>
        </w:rPr>
      </w:pPr>
      <w:r w:rsidRPr="0012514B">
        <w:rPr>
          <w:szCs w:val="21"/>
        </w:rPr>
        <w:t>聂淑萍</w:t>
      </w:r>
      <w:r w:rsidR="00E23546" w:rsidRPr="0012514B">
        <w:rPr>
          <w:szCs w:val="21"/>
        </w:rPr>
        <w:t xml:space="preserve">, </w:t>
      </w:r>
      <w:r w:rsidRPr="0012514B">
        <w:rPr>
          <w:szCs w:val="21"/>
        </w:rPr>
        <w:t>高建民</w:t>
      </w:r>
      <w:r w:rsidR="00B608A5" w:rsidRPr="0012514B">
        <w:rPr>
          <w:szCs w:val="21"/>
        </w:rPr>
        <w:t xml:space="preserve">. </w:t>
      </w:r>
      <w:r w:rsidRPr="0012514B">
        <w:rPr>
          <w:szCs w:val="21"/>
        </w:rPr>
        <w:t>项目进度管理在国防科研项目管理中的应用探析</w:t>
      </w:r>
      <w:r w:rsidRPr="0012514B">
        <w:rPr>
          <w:szCs w:val="21"/>
        </w:rPr>
        <w:t>[J]</w:t>
      </w:r>
      <w:r w:rsidR="00B608A5" w:rsidRPr="0012514B">
        <w:rPr>
          <w:szCs w:val="21"/>
        </w:rPr>
        <w:t xml:space="preserve">. </w:t>
      </w:r>
      <w:r w:rsidRPr="0012514B">
        <w:rPr>
          <w:szCs w:val="21"/>
        </w:rPr>
        <w:t>国防技术基础</w:t>
      </w:r>
      <w:r w:rsidR="00E23546" w:rsidRPr="0012514B">
        <w:rPr>
          <w:szCs w:val="21"/>
        </w:rPr>
        <w:t xml:space="preserve">, </w:t>
      </w:r>
      <w:r w:rsidRPr="0012514B">
        <w:rPr>
          <w:szCs w:val="21"/>
        </w:rPr>
        <w:t>2008</w:t>
      </w:r>
      <w:r w:rsidR="00E23546" w:rsidRPr="0012514B">
        <w:rPr>
          <w:szCs w:val="21"/>
        </w:rPr>
        <w:t xml:space="preserve">, </w:t>
      </w:r>
      <w:r w:rsidRPr="0012514B">
        <w:rPr>
          <w:szCs w:val="21"/>
        </w:rPr>
        <w:t>(7)</w:t>
      </w:r>
      <w:r w:rsidR="00E23546" w:rsidRPr="0012514B">
        <w:rPr>
          <w:szCs w:val="21"/>
        </w:rPr>
        <w:t xml:space="preserve">: </w:t>
      </w:r>
      <w:r w:rsidRPr="0012514B">
        <w:rPr>
          <w:szCs w:val="21"/>
        </w:rPr>
        <w:t>51-56</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bookmarkStart w:id="117" w:name="OLE_LINK3"/>
      <w:bookmarkStart w:id="118" w:name="OLE_LINK4"/>
      <w:r w:rsidRPr="0012514B">
        <w:rPr>
          <w:szCs w:val="21"/>
        </w:rPr>
        <w:t>戚安邦</w:t>
      </w:r>
      <w:r w:rsidR="00E23546" w:rsidRPr="0012514B">
        <w:rPr>
          <w:szCs w:val="21"/>
        </w:rPr>
        <w:t xml:space="preserve">, </w:t>
      </w:r>
      <w:r w:rsidRPr="0012514B">
        <w:rPr>
          <w:szCs w:val="21"/>
        </w:rPr>
        <w:t>杨坤．项目时间管理</w:t>
      </w:r>
      <w:r w:rsidRPr="0012514B">
        <w:rPr>
          <w:szCs w:val="21"/>
        </w:rPr>
        <w:t>[M]</w:t>
      </w:r>
      <w:r w:rsidRPr="0012514B">
        <w:rPr>
          <w:szCs w:val="21"/>
        </w:rPr>
        <w:t>．天津</w:t>
      </w:r>
      <w:r w:rsidR="00E23546" w:rsidRPr="0012514B">
        <w:rPr>
          <w:szCs w:val="21"/>
        </w:rPr>
        <w:t xml:space="preserve">: </w:t>
      </w:r>
      <w:r w:rsidRPr="0012514B">
        <w:rPr>
          <w:szCs w:val="21"/>
        </w:rPr>
        <w:t>南开大学出版社</w:t>
      </w:r>
      <w:r w:rsidR="00E23546" w:rsidRPr="0012514B">
        <w:rPr>
          <w:szCs w:val="21"/>
        </w:rPr>
        <w:t xml:space="preserve">, </w:t>
      </w:r>
      <w:r w:rsidRPr="0012514B">
        <w:rPr>
          <w:szCs w:val="21"/>
        </w:rPr>
        <w:t>2006</w:t>
      </w:r>
      <w:r w:rsidR="00E23546" w:rsidRPr="0012514B">
        <w:rPr>
          <w:szCs w:val="21"/>
        </w:rPr>
        <w:t xml:space="preserve">: </w:t>
      </w:r>
      <w:r w:rsidRPr="0012514B">
        <w:rPr>
          <w:szCs w:val="21"/>
        </w:rPr>
        <w:t>8-9</w:t>
      </w:r>
      <w:r w:rsidR="00E23546" w:rsidRPr="0012514B">
        <w:rPr>
          <w:szCs w:val="21"/>
        </w:rPr>
        <w:t xml:space="preserve">. </w:t>
      </w:r>
    </w:p>
    <w:bookmarkEnd w:id="117"/>
    <w:bookmarkEnd w:id="118"/>
    <w:p w:rsidR="00B56E81" w:rsidRPr="0012514B" w:rsidRDefault="00B56E81" w:rsidP="00FE6D8C">
      <w:pPr>
        <w:numPr>
          <w:ilvl w:val="0"/>
          <w:numId w:val="10"/>
        </w:numPr>
        <w:spacing w:line="288" w:lineRule="auto"/>
        <w:ind w:firstLine="480"/>
        <w:rPr>
          <w:szCs w:val="21"/>
        </w:rPr>
      </w:pPr>
      <w:r w:rsidRPr="0012514B">
        <w:rPr>
          <w:szCs w:val="21"/>
        </w:rPr>
        <w:t>田丰春．项目进度管理研究</w:t>
      </w:r>
      <w:r w:rsidR="00B608A5" w:rsidRPr="0012514B">
        <w:rPr>
          <w:szCs w:val="21"/>
        </w:rPr>
        <w:t xml:space="preserve">. </w:t>
      </w:r>
      <w:r w:rsidRPr="0012514B">
        <w:rPr>
          <w:szCs w:val="21"/>
        </w:rPr>
        <w:t>中国科技信息</w:t>
      </w:r>
      <w:r w:rsidRPr="0012514B">
        <w:rPr>
          <w:szCs w:val="21"/>
        </w:rPr>
        <w:t>[J]</w:t>
      </w:r>
      <w:r w:rsidR="00E23546" w:rsidRPr="0012514B">
        <w:rPr>
          <w:szCs w:val="21"/>
        </w:rPr>
        <w:t xml:space="preserve">, </w:t>
      </w:r>
      <w:r w:rsidRPr="0012514B">
        <w:rPr>
          <w:szCs w:val="21"/>
        </w:rPr>
        <w:t>2008</w:t>
      </w:r>
      <w:r w:rsidR="00E23546" w:rsidRPr="0012514B">
        <w:rPr>
          <w:szCs w:val="21"/>
        </w:rPr>
        <w:t xml:space="preserve">, </w:t>
      </w:r>
      <w:r w:rsidRPr="0012514B">
        <w:rPr>
          <w:szCs w:val="21"/>
        </w:rPr>
        <w:t>(14)</w:t>
      </w:r>
      <w:r w:rsidR="00E23546" w:rsidRPr="0012514B">
        <w:rPr>
          <w:szCs w:val="21"/>
        </w:rPr>
        <w:t xml:space="preserve">: </w:t>
      </w:r>
      <w:r w:rsidRPr="0012514B">
        <w:rPr>
          <w:szCs w:val="21"/>
        </w:rPr>
        <w:t>98-100</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白思俊．现代项目管理</w:t>
      </w:r>
      <w:r w:rsidRPr="0012514B">
        <w:rPr>
          <w:szCs w:val="21"/>
        </w:rPr>
        <w:t>(</w:t>
      </w:r>
      <w:r w:rsidRPr="0012514B">
        <w:rPr>
          <w:szCs w:val="21"/>
        </w:rPr>
        <w:t>中册</w:t>
      </w:r>
      <w:r w:rsidRPr="0012514B">
        <w:rPr>
          <w:szCs w:val="21"/>
        </w:rPr>
        <w:t>) [M]</w:t>
      </w:r>
      <w:r w:rsidRPr="0012514B">
        <w:rPr>
          <w:szCs w:val="21"/>
        </w:rPr>
        <w:t>．北京</w:t>
      </w:r>
      <w:r w:rsidR="00E23546" w:rsidRPr="0012514B">
        <w:rPr>
          <w:szCs w:val="21"/>
        </w:rPr>
        <w:t xml:space="preserve">: </w:t>
      </w:r>
      <w:r w:rsidRPr="0012514B">
        <w:rPr>
          <w:szCs w:val="21"/>
        </w:rPr>
        <w:t>机械工业出版社</w:t>
      </w:r>
      <w:r w:rsidR="00E23546" w:rsidRPr="0012514B">
        <w:rPr>
          <w:szCs w:val="21"/>
        </w:rPr>
        <w:t xml:space="preserve">, </w:t>
      </w:r>
      <w:r w:rsidRPr="0012514B">
        <w:rPr>
          <w:szCs w:val="21"/>
        </w:rPr>
        <w:t>2002</w:t>
      </w:r>
      <w:r w:rsidR="00E23546" w:rsidRPr="0012514B">
        <w:rPr>
          <w:szCs w:val="21"/>
        </w:rPr>
        <w:t xml:space="preserve">: </w:t>
      </w:r>
      <w:r w:rsidRPr="0012514B">
        <w:rPr>
          <w:szCs w:val="21"/>
        </w:rPr>
        <w:t>108-110</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许成绩等．现代项目管理教程</w:t>
      </w:r>
      <w:r w:rsidRPr="0012514B">
        <w:rPr>
          <w:szCs w:val="21"/>
        </w:rPr>
        <w:t>[M]</w:t>
      </w:r>
      <w:r w:rsidRPr="0012514B">
        <w:rPr>
          <w:szCs w:val="21"/>
        </w:rPr>
        <w:t>．北京</w:t>
      </w:r>
      <w:r w:rsidR="00E23546" w:rsidRPr="0012514B">
        <w:rPr>
          <w:szCs w:val="21"/>
        </w:rPr>
        <w:t xml:space="preserve">: </w:t>
      </w:r>
      <w:r w:rsidRPr="0012514B">
        <w:rPr>
          <w:szCs w:val="21"/>
        </w:rPr>
        <w:t>中国宇航出版社</w:t>
      </w:r>
      <w:r w:rsidR="00E23546" w:rsidRPr="0012514B">
        <w:rPr>
          <w:szCs w:val="21"/>
        </w:rPr>
        <w:t xml:space="preserve">, </w:t>
      </w:r>
      <w:r w:rsidRPr="0012514B">
        <w:rPr>
          <w:szCs w:val="21"/>
        </w:rPr>
        <w:t>2003</w:t>
      </w:r>
      <w:r w:rsidR="00E23546" w:rsidRPr="0012514B">
        <w:rPr>
          <w:szCs w:val="21"/>
        </w:rPr>
        <w:t xml:space="preserve">: </w:t>
      </w:r>
      <w:r w:rsidRPr="0012514B">
        <w:rPr>
          <w:szCs w:val="21"/>
        </w:rPr>
        <w:t>60-61</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美国项目管理协会</w:t>
      </w:r>
      <w:r w:rsidRPr="0012514B">
        <w:rPr>
          <w:szCs w:val="21"/>
        </w:rPr>
        <w:t>(PMI)</w:t>
      </w:r>
      <w:r w:rsidRPr="0012514B">
        <w:rPr>
          <w:szCs w:val="21"/>
        </w:rPr>
        <w:t>．项目管理知识体系指南</w:t>
      </w:r>
      <w:r w:rsidRPr="0012514B">
        <w:rPr>
          <w:szCs w:val="21"/>
        </w:rPr>
        <w:t>(PMBOK) [M]</w:t>
      </w:r>
      <w:r w:rsidRPr="0012514B">
        <w:rPr>
          <w:szCs w:val="21"/>
        </w:rPr>
        <w:t>．卢有杰</w:t>
      </w:r>
      <w:r w:rsidR="00E23546" w:rsidRPr="0012514B">
        <w:rPr>
          <w:szCs w:val="21"/>
        </w:rPr>
        <w:t xml:space="preserve">, </w:t>
      </w:r>
      <w:r w:rsidRPr="0012514B">
        <w:rPr>
          <w:szCs w:val="21"/>
        </w:rPr>
        <w:t>王用译．北京</w:t>
      </w:r>
      <w:r w:rsidR="00E23546" w:rsidRPr="0012514B">
        <w:rPr>
          <w:szCs w:val="21"/>
        </w:rPr>
        <w:t xml:space="preserve">: </w:t>
      </w:r>
      <w:r w:rsidRPr="0012514B">
        <w:rPr>
          <w:szCs w:val="21"/>
        </w:rPr>
        <w:t>电子工业出版社</w:t>
      </w:r>
      <w:r w:rsidR="00E23546" w:rsidRPr="0012514B">
        <w:rPr>
          <w:szCs w:val="21"/>
        </w:rPr>
        <w:t xml:space="preserve">, </w:t>
      </w:r>
      <w:r w:rsidRPr="0012514B">
        <w:rPr>
          <w:szCs w:val="21"/>
        </w:rPr>
        <w:t>2005</w:t>
      </w:r>
      <w:r w:rsidR="00E23546" w:rsidRPr="0012514B">
        <w:rPr>
          <w:szCs w:val="21"/>
        </w:rPr>
        <w:t xml:space="preserve">: </w:t>
      </w:r>
      <w:r w:rsidRPr="0012514B">
        <w:rPr>
          <w:szCs w:val="21"/>
        </w:rPr>
        <w:t>3-15</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GregoryT</w:t>
      </w:r>
      <w:r w:rsidR="00E23546" w:rsidRPr="0012514B">
        <w:rPr>
          <w:szCs w:val="21"/>
        </w:rPr>
        <w:t xml:space="preserve">. </w:t>
      </w:r>
      <w:r w:rsidRPr="0012514B">
        <w:rPr>
          <w:szCs w:val="21"/>
        </w:rPr>
        <w:t>Haugan</w:t>
      </w:r>
      <w:r w:rsidRPr="0012514B">
        <w:rPr>
          <w:szCs w:val="21"/>
        </w:rPr>
        <w:t>．项目计划与进度管理</w:t>
      </w:r>
      <w:r w:rsidRPr="0012514B">
        <w:rPr>
          <w:szCs w:val="21"/>
        </w:rPr>
        <w:t>[M]</w:t>
      </w:r>
      <w:r w:rsidRPr="0012514B">
        <w:rPr>
          <w:szCs w:val="21"/>
        </w:rPr>
        <w:t>．北京广联达慧中软件技术有限公司译．北京</w:t>
      </w:r>
      <w:r w:rsidR="00E23546" w:rsidRPr="0012514B">
        <w:rPr>
          <w:szCs w:val="21"/>
        </w:rPr>
        <w:t xml:space="preserve">: </w:t>
      </w:r>
      <w:r w:rsidRPr="0012514B">
        <w:rPr>
          <w:szCs w:val="21"/>
        </w:rPr>
        <w:t>机械工业出版社</w:t>
      </w:r>
      <w:r w:rsidR="00E23546" w:rsidRPr="0012514B">
        <w:rPr>
          <w:szCs w:val="21"/>
        </w:rPr>
        <w:t xml:space="preserve">, </w:t>
      </w:r>
      <w:r w:rsidRPr="0012514B">
        <w:rPr>
          <w:szCs w:val="21"/>
        </w:rPr>
        <w:t>2005</w:t>
      </w:r>
      <w:r w:rsidR="00E23546" w:rsidRPr="0012514B">
        <w:rPr>
          <w:szCs w:val="21"/>
        </w:rPr>
        <w:t xml:space="preserve">: </w:t>
      </w:r>
      <w:r w:rsidRPr="0012514B">
        <w:rPr>
          <w:szCs w:val="21"/>
        </w:rPr>
        <w:t>62-85</w:t>
      </w:r>
      <w:r w:rsidR="00E23546" w:rsidRPr="0012514B">
        <w:rPr>
          <w:szCs w:val="21"/>
        </w:rPr>
        <w:t xml:space="preserve">. </w:t>
      </w:r>
    </w:p>
    <w:p w:rsidR="00B56E81" w:rsidRPr="0012514B" w:rsidRDefault="00B608A5" w:rsidP="00FE6D8C">
      <w:pPr>
        <w:numPr>
          <w:ilvl w:val="0"/>
          <w:numId w:val="10"/>
        </w:numPr>
        <w:spacing w:line="288" w:lineRule="auto"/>
        <w:ind w:firstLine="480"/>
        <w:rPr>
          <w:szCs w:val="21"/>
        </w:rPr>
      </w:pPr>
      <w:r w:rsidRPr="0012514B">
        <w:rPr>
          <w:szCs w:val="21"/>
        </w:rPr>
        <w:t xml:space="preserve">Goldratt E </w:t>
      </w:r>
      <w:r w:rsidR="00B56E81" w:rsidRPr="0012514B">
        <w:rPr>
          <w:szCs w:val="21"/>
        </w:rPr>
        <w:t xml:space="preserve">M </w:t>
      </w:r>
      <w:r w:rsidR="00E23546" w:rsidRPr="0012514B">
        <w:rPr>
          <w:szCs w:val="21"/>
        </w:rPr>
        <w:t xml:space="preserve">. </w:t>
      </w:r>
      <w:r w:rsidR="00B56E81" w:rsidRPr="0012514B">
        <w:rPr>
          <w:szCs w:val="21"/>
        </w:rPr>
        <w:t>Critical Chain</w:t>
      </w:r>
      <w:r w:rsidR="0007714F" w:rsidRPr="0012514B">
        <w:rPr>
          <w:szCs w:val="21"/>
        </w:rPr>
        <w:t>[M]</w:t>
      </w:r>
      <w:r w:rsidR="00E23546" w:rsidRPr="0012514B">
        <w:rPr>
          <w:szCs w:val="21"/>
        </w:rPr>
        <w:t xml:space="preserve">. </w:t>
      </w:r>
      <w:r w:rsidR="00B56E81" w:rsidRPr="0012514B">
        <w:rPr>
          <w:szCs w:val="21"/>
        </w:rPr>
        <w:t xml:space="preserve">Great </w:t>
      </w:r>
      <w:smartTag w:uri="urn:schemas-microsoft-com:office:smarttags" w:element="place">
        <w:smartTag w:uri="urn:schemas-microsoft-com:office:smarttags" w:element="City">
          <w:r w:rsidR="00B56E81" w:rsidRPr="0012514B">
            <w:rPr>
              <w:szCs w:val="21"/>
            </w:rPr>
            <w:t>Barrington</w:t>
          </w:r>
        </w:smartTag>
      </w:smartTag>
      <w:r w:rsidR="00B56E81" w:rsidRPr="0012514B">
        <w:rPr>
          <w:szCs w:val="21"/>
        </w:rPr>
        <w:t>:The North River Press, 1997: 15-65</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Association of Project Management</w:t>
      </w:r>
      <w:r w:rsidR="00E23546" w:rsidRPr="0012514B">
        <w:rPr>
          <w:szCs w:val="21"/>
        </w:rPr>
        <w:t xml:space="preserve">. </w:t>
      </w:r>
      <w:r w:rsidRPr="0012514B">
        <w:rPr>
          <w:szCs w:val="21"/>
        </w:rPr>
        <w:t xml:space="preserve">Syllabus for the APMA Examination Second Edition[M] </w:t>
      </w:r>
      <w:r w:rsidR="00E23546" w:rsidRPr="0012514B">
        <w:rPr>
          <w:szCs w:val="21"/>
        </w:rPr>
        <w:t xml:space="preserve">. </w:t>
      </w:r>
      <w:r w:rsidRPr="0012514B">
        <w:rPr>
          <w:szCs w:val="21"/>
        </w:rPr>
        <w:t>Switzerland:PMI, 1996: 94-96</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Gerbing DW, Anderson JC</w:t>
      </w:r>
      <w:r w:rsidR="00E23546" w:rsidRPr="0012514B">
        <w:rPr>
          <w:szCs w:val="21"/>
        </w:rPr>
        <w:t xml:space="preserve">. </w:t>
      </w:r>
      <w:r w:rsidRPr="0012514B">
        <w:rPr>
          <w:szCs w:val="21"/>
        </w:rPr>
        <w:t>An updated paradigm for scale development incorporating unidimensionality and its assessment[J]</w:t>
      </w:r>
      <w:r w:rsidR="00E23546" w:rsidRPr="0012514B">
        <w:rPr>
          <w:szCs w:val="21"/>
        </w:rPr>
        <w:t xml:space="preserve">. </w:t>
      </w:r>
      <w:r w:rsidRPr="0012514B">
        <w:rPr>
          <w:szCs w:val="21"/>
        </w:rPr>
        <w:t>Journal of Marketing Research, 1988, 25 (2): 186-192</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r w:rsidRPr="0012514B">
        <w:rPr>
          <w:szCs w:val="21"/>
        </w:rPr>
        <w:t>Grapentine T</w:t>
      </w:r>
      <w:r w:rsidR="00E23546" w:rsidRPr="0012514B">
        <w:rPr>
          <w:szCs w:val="21"/>
        </w:rPr>
        <w:t xml:space="preserve">. </w:t>
      </w:r>
      <w:r w:rsidRPr="0012514B">
        <w:rPr>
          <w:szCs w:val="21"/>
        </w:rPr>
        <w:t>Path analysis vs</w:t>
      </w:r>
      <w:r w:rsidR="00B608A5" w:rsidRPr="0012514B">
        <w:rPr>
          <w:szCs w:val="21"/>
        </w:rPr>
        <w:t xml:space="preserve">. </w:t>
      </w:r>
      <w:r w:rsidRPr="0012514B">
        <w:rPr>
          <w:szCs w:val="21"/>
        </w:rPr>
        <w:t>structural equation modeling[J]</w:t>
      </w:r>
      <w:r w:rsidR="00E23546" w:rsidRPr="0012514B">
        <w:rPr>
          <w:szCs w:val="21"/>
        </w:rPr>
        <w:t xml:space="preserve">. </w:t>
      </w:r>
      <w:r w:rsidRPr="0012514B">
        <w:rPr>
          <w:szCs w:val="21"/>
        </w:rPr>
        <w:t>Marketing Research, 2000, 12(3): 13-20</w:t>
      </w:r>
      <w:r w:rsidR="00E23546" w:rsidRPr="0012514B">
        <w:rPr>
          <w:szCs w:val="21"/>
        </w:rPr>
        <w:t xml:space="preserve">. </w:t>
      </w:r>
    </w:p>
    <w:p w:rsidR="00B56E81" w:rsidRPr="0012514B" w:rsidRDefault="00B56E81" w:rsidP="00FE6D8C">
      <w:pPr>
        <w:numPr>
          <w:ilvl w:val="0"/>
          <w:numId w:val="10"/>
        </w:numPr>
        <w:spacing w:line="288" w:lineRule="auto"/>
        <w:ind w:firstLine="480"/>
        <w:rPr>
          <w:szCs w:val="21"/>
        </w:rPr>
      </w:pPr>
      <w:smartTag w:uri="urn:schemas-microsoft-com:office:smarttags" w:element="place">
        <w:smartTag w:uri="urn:schemas-microsoft-com:office:smarttags" w:element="City">
          <w:r w:rsidRPr="0012514B">
            <w:rPr>
              <w:szCs w:val="21"/>
            </w:rPr>
            <w:t>Tsui</w:t>
          </w:r>
        </w:smartTag>
        <w:smartTag w:uri="urn:schemas-microsoft-com:office:smarttags" w:element="State">
          <w:r w:rsidRPr="0012514B">
            <w:rPr>
              <w:szCs w:val="21"/>
            </w:rPr>
            <w:t>AS</w:t>
          </w:r>
        </w:smartTag>
      </w:smartTag>
      <w:r w:rsidRPr="0012514B">
        <w:rPr>
          <w:szCs w:val="21"/>
        </w:rPr>
        <w:t>, Ashford SJ, Clair L, Xin KR</w:t>
      </w:r>
      <w:r w:rsidR="00E23546" w:rsidRPr="0012514B">
        <w:rPr>
          <w:szCs w:val="21"/>
        </w:rPr>
        <w:t xml:space="preserve">. </w:t>
      </w:r>
      <w:r w:rsidRPr="0012514B">
        <w:rPr>
          <w:szCs w:val="21"/>
        </w:rPr>
        <w:t xml:space="preserve">Dealing with discrepant expectations: Response strategies and managerial </w:t>
      </w:r>
      <w:r w:rsidR="00B608A5" w:rsidRPr="0012514B">
        <w:rPr>
          <w:szCs w:val="21"/>
        </w:rPr>
        <w:t xml:space="preserve">effectiveness </w:t>
      </w:r>
      <w:r w:rsidRPr="0012514B">
        <w:rPr>
          <w:szCs w:val="21"/>
        </w:rPr>
        <w:t>[J]</w:t>
      </w:r>
      <w:r w:rsidR="00E23546" w:rsidRPr="0012514B">
        <w:rPr>
          <w:szCs w:val="21"/>
        </w:rPr>
        <w:t xml:space="preserve">. </w:t>
      </w:r>
      <w:smartTag w:uri="urn:schemas-microsoft-com:office:smarttags" w:element="place">
        <w:smartTag w:uri="urn:schemas-microsoft-com:office:smarttags" w:element="PlaceType">
          <w:r w:rsidRPr="0012514B">
            <w:rPr>
              <w:szCs w:val="21"/>
            </w:rPr>
            <w:t>Academy</w:t>
          </w:r>
        </w:smartTag>
        <w:r w:rsidRPr="0012514B">
          <w:rPr>
            <w:szCs w:val="21"/>
          </w:rPr>
          <w:t xml:space="preserve"> of </w:t>
        </w:r>
        <w:smartTag w:uri="urn:schemas-microsoft-com:office:smarttags" w:element="PlaceName">
          <w:r w:rsidRPr="0012514B">
            <w:rPr>
              <w:szCs w:val="21"/>
            </w:rPr>
            <w:t>Management</w:t>
          </w:r>
        </w:smartTag>
      </w:smartTag>
      <w:r w:rsidRPr="0012514B">
        <w:rPr>
          <w:szCs w:val="21"/>
        </w:rPr>
        <w:t xml:space="preserve"> Journal, 1995, 38(6): 1515-1543</w:t>
      </w:r>
      <w:r w:rsidR="00E23546" w:rsidRPr="0012514B">
        <w:rPr>
          <w:szCs w:val="21"/>
        </w:rPr>
        <w:t xml:space="preserve">. </w:t>
      </w:r>
    </w:p>
    <w:p w:rsidR="00736476" w:rsidRPr="0012514B" w:rsidRDefault="00B56E81" w:rsidP="00FE6D8C">
      <w:pPr>
        <w:numPr>
          <w:ilvl w:val="0"/>
          <w:numId w:val="10"/>
        </w:numPr>
        <w:spacing w:line="288" w:lineRule="auto"/>
        <w:ind w:firstLine="480"/>
        <w:rPr>
          <w:szCs w:val="21"/>
        </w:rPr>
        <w:sectPr w:rsidR="00736476" w:rsidRPr="0012514B" w:rsidSect="007C6926">
          <w:headerReference w:type="even" r:id="rId102"/>
          <w:headerReference w:type="default" r:id="rId103"/>
          <w:footerReference w:type="even" r:id="rId104"/>
          <w:footerReference w:type="default" r:id="rId105"/>
          <w:headerReference w:type="first" r:id="rId106"/>
          <w:footerReference w:type="first" r:id="rId107"/>
          <w:pgSz w:w="11907" w:h="16840" w:code="9"/>
          <w:pgMar w:top="1418" w:right="1134" w:bottom="1418" w:left="1701" w:header="851" w:footer="851" w:gutter="0"/>
          <w:cols w:space="425"/>
          <w:docGrid w:linePitch="384" w:charSpace="7430"/>
        </w:sectPr>
      </w:pPr>
      <w:r w:rsidRPr="0012514B">
        <w:rPr>
          <w:szCs w:val="21"/>
        </w:rPr>
        <w:t>Kennedy P</w:t>
      </w:r>
      <w:r w:rsidR="00E23546" w:rsidRPr="0012514B">
        <w:rPr>
          <w:szCs w:val="21"/>
        </w:rPr>
        <w:t xml:space="preserve">. </w:t>
      </w:r>
      <w:r w:rsidRPr="0012514B">
        <w:rPr>
          <w:szCs w:val="21"/>
        </w:rPr>
        <w:t>A Guide to Econometrics[M]</w:t>
      </w:r>
      <w:r w:rsidR="00E23546" w:rsidRPr="0012514B">
        <w:rPr>
          <w:szCs w:val="21"/>
        </w:rPr>
        <w:t xml:space="preserve">. </w:t>
      </w:r>
      <w:r w:rsidRPr="0012514B">
        <w:rPr>
          <w:szCs w:val="21"/>
        </w:rPr>
        <w:t>CambridgeMA: MIT Press, 1979:12-35.</w:t>
      </w:r>
    </w:p>
    <w:p w:rsidR="006B1BD5" w:rsidRPr="0012514B" w:rsidRDefault="006B1BD5" w:rsidP="009376F6">
      <w:pPr>
        <w:pStyle w:val="1"/>
        <w:spacing w:before="120" w:after="120"/>
        <w:rPr>
          <w:rFonts w:ascii="Times New Roman" w:hAnsi="Times New Roman"/>
        </w:rPr>
      </w:pPr>
      <w:bookmarkStart w:id="119" w:name="_Toc404042618"/>
      <w:bookmarkStart w:id="120" w:name="_Toc334000678"/>
      <w:r w:rsidRPr="0012514B">
        <w:rPr>
          <w:rFonts w:ascii="Times New Roman" w:hAnsi="Times New Roman"/>
        </w:rPr>
        <w:lastRenderedPageBreak/>
        <w:t>攻读硕士学位期间取得的学术成果</w:t>
      </w:r>
      <w:bookmarkEnd w:id="119"/>
    </w:p>
    <w:p w:rsidR="00E14B7F" w:rsidRPr="0012514B" w:rsidRDefault="00E14B7F" w:rsidP="00E14B7F">
      <w:pPr>
        <w:ind w:firstLineChars="177" w:firstLine="425"/>
        <w:rPr>
          <w:sz w:val="24"/>
        </w:rPr>
      </w:pPr>
      <w:r w:rsidRPr="0012514B">
        <w:rPr>
          <w:sz w:val="24"/>
        </w:rPr>
        <w:t>无。</w:t>
      </w:r>
    </w:p>
    <w:p w:rsidR="006B1BD5" w:rsidRPr="0012514B" w:rsidRDefault="006B1BD5" w:rsidP="00DA0F44">
      <w:pPr>
        <w:widowControl/>
        <w:ind w:firstLine="640"/>
        <w:jc w:val="left"/>
        <w:rPr>
          <w:color w:val="000000"/>
          <w:sz w:val="32"/>
          <w:szCs w:val="32"/>
        </w:rPr>
      </w:pPr>
      <w:r w:rsidRPr="0012514B">
        <w:rPr>
          <w:color w:val="000000"/>
          <w:sz w:val="32"/>
          <w:szCs w:val="32"/>
        </w:rPr>
        <w:br w:type="page"/>
      </w:r>
    </w:p>
    <w:p w:rsidR="00736476" w:rsidRDefault="00736476" w:rsidP="009376F6">
      <w:pPr>
        <w:pStyle w:val="1"/>
        <w:spacing w:before="120" w:after="120"/>
        <w:rPr>
          <w:rFonts w:ascii="Times New Roman" w:hAnsi="Times New Roman"/>
        </w:rPr>
      </w:pPr>
      <w:bookmarkStart w:id="121" w:name="_Toc404042619"/>
      <w:r w:rsidRPr="0012514B">
        <w:rPr>
          <w:rFonts w:ascii="Times New Roman" w:hAnsi="Times New Roman"/>
        </w:rPr>
        <w:lastRenderedPageBreak/>
        <w:t>致</w:t>
      </w:r>
      <w:r w:rsidR="00936C4A">
        <w:rPr>
          <w:rFonts w:ascii="Times New Roman" w:hAnsi="Times New Roman" w:hint="eastAsia"/>
        </w:rPr>
        <w:t xml:space="preserve">  </w:t>
      </w:r>
      <w:r w:rsidRPr="0012514B">
        <w:rPr>
          <w:rFonts w:ascii="Times New Roman" w:hAnsi="Times New Roman"/>
        </w:rPr>
        <w:t>谢</w:t>
      </w:r>
      <w:bookmarkEnd w:id="120"/>
      <w:bookmarkEnd w:id="121"/>
    </w:p>
    <w:p w:rsidR="00936C4A" w:rsidRPr="00936C4A" w:rsidRDefault="00936C4A" w:rsidP="00936C4A"/>
    <w:p w:rsidR="00736476" w:rsidRPr="0012514B" w:rsidRDefault="00736476" w:rsidP="00736476">
      <w:pPr>
        <w:tabs>
          <w:tab w:val="left" w:pos="300"/>
        </w:tabs>
        <w:spacing w:line="288" w:lineRule="auto"/>
        <w:ind w:firstLineChars="200" w:firstLine="480"/>
        <w:rPr>
          <w:color w:val="000000"/>
          <w:sz w:val="24"/>
        </w:rPr>
      </w:pPr>
      <w:r w:rsidRPr="0012514B">
        <w:rPr>
          <w:color w:val="000000"/>
          <w:sz w:val="24"/>
        </w:rPr>
        <w:t>本文成稿之际，衷心感谢我的导师邓修权教授的悉心指导，从文章的选题到提纲的拟定，从初稿的修改到论文的定稿，都得到了老师耐心细致的指导。邓老师渊博的学识，认真严谨的治学态度和高尚的人格魅力都使我获益匪浅。在此，要向我的老师致以最诚挚的谢意！</w:t>
      </w:r>
    </w:p>
    <w:p w:rsidR="00736476" w:rsidRPr="0012514B" w:rsidRDefault="00736476" w:rsidP="00736476">
      <w:pPr>
        <w:tabs>
          <w:tab w:val="left" w:pos="300"/>
        </w:tabs>
        <w:spacing w:line="288" w:lineRule="auto"/>
        <w:ind w:firstLineChars="200" w:firstLine="480"/>
        <w:rPr>
          <w:color w:val="000000"/>
          <w:sz w:val="24"/>
        </w:rPr>
      </w:pPr>
      <w:r w:rsidRPr="0012514B">
        <w:rPr>
          <w:color w:val="000000"/>
          <w:sz w:val="24"/>
        </w:rPr>
        <w:t>在本文资料收集过程中，得到了洛阳</w:t>
      </w:r>
      <w:r w:rsidRPr="0012514B">
        <w:rPr>
          <w:color w:val="000000"/>
          <w:sz w:val="24"/>
        </w:rPr>
        <w:t>L</w:t>
      </w:r>
      <w:r w:rsidRPr="0012514B">
        <w:rPr>
          <w:color w:val="000000"/>
          <w:sz w:val="24"/>
        </w:rPr>
        <w:t>研究所同事的大力支持，使得本文内容、数据更加丰富，在此深表感谢。</w:t>
      </w:r>
    </w:p>
    <w:p w:rsidR="00736476" w:rsidRPr="0012514B" w:rsidRDefault="00736476" w:rsidP="00736476">
      <w:pPr>
        <w:tabs>
          <w:tab w:val="left" w:pos="300"/>
        </w:tabs>
        <w:spacing w:line="288" w:lineRule="auto"/>
        <w:ind w:firstLineChars="200" w:firstLine="480"/>
        <w:rPr>
          <w:color w:val="000000"/>
          <w:sz w:val="24"/>
        </w:rPr>
      </w:pPr>
      <w:r w:rsidRPr="0012514B">
        <w:rPr>
          <w:color w:val="000000"/>
          <w:sz w:val="24"/>
        </w:rPr>
        <w:t>感谢北京航空航天大学经管学院的各位任课老师，你们的精彩课程使我终身受益；感谢和我一起攻读硕士学位的各位同学，和你们在一起的学习历程是愉悦而奋进的，在相处过程中结下的深厚友谊将是我终身的财富。</w:t>
      </w:r>
    </w:p>
    <w:p w:rsidR="00736476" w:rsidRPr="0012514B" w:rsidRDefault="00736476" w:rsidP="00736476">
      <w:pPr>
        <w:tabs>
          <w:tab w:val="left" w:pos="300"/>
        </w:tabs>
        <w:spacing w:line="288" w:lineRule="auto"/>
        <w:ind w:firstLineChars="200" w:firstLine="480"/>
        <w:rPr>
          <w:color w:val="000000"/>
          <w:sz w:val="24"/>
        </w:rPr>
      </w:pPr>
      <w:r w:rsidRPr="0012514B">
        <w:rPr>
          <w:color w:val="000000"/>
          <w:sz w:val="24"/>
        </w:rPr>
        <w:t>感谢我的家人在我求学期间对我的支持和鼓励，使我能够有充沛的精力投入到学习之中。</w:t>
      </w:r>
    </w:p>
    <w:p w:rsidR="00736476" w:rsidRPr="0012514B" w:rsidRDefault="003A4850" w:rsidP="00736476">
      <w:pPr>
        <w:tabs>
          <w:tab w:val="left" w:pos="300"/>
        </w:tabs>
        <w:spacing w:line="288" w:lineRule="auto"/>
        <w:ind w:firstLineChars="200" w:firstLine="480"/>
        <w:rPr>
          <w:color w:val="000000"/>
          <w:sz w:val="24"/>
        </w:rPr>
      </w:pPr>
      <w:r>
        <w:rPr>
          <w:color w:val="000000"/>
          <w:sz w:val="24"/>
        </w:rPr>
        <w:t>最后，感谢在百忙之中抽出时间评阅论文和参加论文答辩的各位老师</w:t>
      </w:r>
      <w:r>
        <w:rPr>
          <w:rFonts w:hint="eastAsia"/>
          <w:color w:val="000000"/>
          <w:sz w:val="24"/>
        </w:rPr>
        <w:t>！</w:t>
      </w:r>
    </w:p>
    <w:sectPr w:rsidR="00736476" w:rsidRPr="0012514B" w:rsidSect="00936C4A">
      <w:headerReference w:type="even" r:id="rId108"/>
      <w:pgSz w:w="11907" w:h="16840" w:code="9"/>
      <w:pgMar w:top="1418" w:right="1134" w:bottom="1418" w:left="1701" w:header="851" w:footer="851" w:gutter="0"/>
      <w:cols w:space="425"/>
      <w:docGrid w:linePitch="384" w:charSpace="74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2094" w:rsidRDefault="001C2094">
      <w:r>
        <w:separator/>
      </w:r>
    </w:p>
    <w:p w:rsidR="001C2094" w:rsidRDefault="001C2094"/>
  </w:endnote>
  <w:endnote w:type="continuationSeparator" w:id="1">
    <w:p w:rsidR="001C2094" w:rsidRDefault="001C2094">
      <w:r>
        <w:continuationSeparator/>
      </w:r>
    </w:p>
    <w:p w:rsidR="001C2094" w:rsidRDefault="001C209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楷体">
    <w:altName w:val="宋体"/>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08"/>
      <w:docPartObj>
        <w:docPartGallery w:val="Page Numbers (Bottom of Page)"/>
        <w:docPartUnique/>
      </w:docPartObj>
    </w:sdtPr>
    <w:sdtContent>
      <w:p w:rsidR="009D2A11" w:rsidRDefault="009D2A11">
        <w:pPr>
          <w:pStyle w:val="a6"/>
          <w:jc w:val="center"/>
        </w:pPr>
        <w:r w:rsidRPr="00583AC4">
          <w:fldChar w:fldCharType="begin"/>
        </w:r>
        <w:r>
          <w:instrText xml:space="preserve"> PAGE   \* MERGEFORMAT </w:instrText>
        </w:r>
        <w:r w:rsidRPr="00583AC4">
          <w:fldChar w:fldCharType="separate"/>
        </w:r>
        <w:r w:rsidRPr="009D2A11">
          <w:rPr>
            <w:noProof/>
            <w:lang w:val="zh-CN"/>
          </w:rPr>
          <w:t>II</w:t>
        </w:r>
        <w:r>
          <w:rPr>
            <w:noProof/>
            <w:lang w:val="zh-CN"/>
          </w:rPr>
          <w:fldChar w:fldCharType="end"/>
        </w:r>
      </w:p>
    </w:sdtContent>
  </w:sdt>
  <w:p w:rsidR="009D2A11" w:rsidRDefault="009D2A11">
    <w:pPr>
      <w:pStyle w:val="a6"/>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6"/>
      <w:docPartObj>
        <w:docPartGallery w:val="Page Numbers (Bottom of Page)"/>
        <w:docPartUnique/>
      </w:docPartObj>
    </w:sdtPr>
    <w:sdtContent>
      <w:p w:rsidR="009D2A11" w:rsidRDefault="009D2A11" w:rsidP="00936C4A">
        <w:pPr>
          <w:pStyle w:val="a6"/>
          <w:jc w:val="center"/>
        </w:pPr>
        <w:r w:rsidRPr="00583AC4">
          <w:fldChar w:fldCharType="begin"/>
        </w:r>
        <w:r>
          <w:instrText xml:space="preserve"> PAGE   \* MERGEFORMAT </w:instrText>
        </w:r>
        <w:r w:rsidRPr="00583AC4">
          <w:fldChar w:fldCharType="separate"/>
        </w:r>
        <w:r w:rsidRPr="009D2A11">
          <w:rPr>
            <w:noProof/>
            <w:lang w:val="zh-CN"/>
          </w:rPr>
          <w:t>62</w:t>
        </w:r>
        <w:r>
          <w:rPr>
            <w:noProof/>
            <w:lang w:val="zh-CN"/>
          </w:rPr>
          <w:fldChar w:fldCharType="end"/>
        </w:r>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7"/>
      <w:docPartObj>
        <w:docPartGallery w:val="Page Numbers (Bottom of Page)"/>
        <w:docPartUnique/>
      </w:docPartObj>
    </w:sdtPr>
    <w:sdtContent>
      <w:p w:rsidR="009D2A11" w:rsidRDefault="009D2A11" w:rsidP="004B3448">
        <w:pPr>
          <w:pStyle w:val="a6"/>
          <w:jc w:val="center"/>
        </w:pPr>
        <w:r w:rsidRPr="00583AC4">
          <w:fldChar w:fldCharType="begin"/>
        </w:r>
        <w:r>
          <w:instrText xml:space="preserve"> PAGE   \* MERGEFORMAT </w:instrText>
        </w:r>
        <w:r w:rsidRPr="00583AC4">
          <w:fldChar w:fldCharType="separate"/>
        </w:r>
        <w:r w:rsidRPr="009D2A11">
          <w:rPr>
            <w:noProof/>
            <w:lang w:val="zh-CN"/>
          </w:rPr>
          <w:t>61</w:t>
        </w:r>
        <w:r>
          <w:rPr>
            <w:noProof/>
            <w:lang w:val="zh-CN"/>
          </w:rPr>
          <w:fldChar w:fldCharType="end"/>
        </w:r>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8"/>
      <w:docPartObj>
        <w:docPartGallery w:val="Page Numbers (Bottom of Page)"/>
        <w:docPartUnique/>
      </w:docPartObj>
    </w:sdtPr>
    <w:sdtContent>
      <w:p w:rsidR="009D2A11" w:rsidRDefault="009D2A11" w:rsidP="006F4BBA">
        <w:pPr>
          <w:pStyle w:val="a6"/>
          <w:jc w:val="center"/>
        </w:pPr>
        <w:r w:rsidRPr="00583AC4">
          <w:fldChar w:fldCharType="begin"/>
        </w:r>
        <w:r>
          <w:instrText xml:space="preserve"> PAGE   \* MERGEFORMAT </w:instrText>
        </w:r>
        <w:r w:rsidRPr="00583AC4">
          <w:fldChar w:fldCharType="separate"/>
        </w:r>
        <w:r w:rsidRPr="009D2A11">
          <w:rPr>
            <w:noProof/>
            <w:lang w:val="zh-CN"/>
          </w:rPr>
          <w:t>64</w:t>
        </w:r>
        <w:r>
          <w:rPr>
            <w:noProof/>
            <w:lang w:val="zh-CN"/>
          </w:rPr>
          <w:fldChar w:fldCharType="end"/>
        </w:r>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9"/>
      <w:docPartObj>
        <w:docPartGallery w:val="Page Numbers (Bottom of Page)"/>
        <w:docPartUnique/>
      </w:docPartObj>
    </w:sdtPr>
    <w:sdtContent>
      <w:p w:rsidR="009D2A11" w:rsidRDefault="009D2A11" w:rsidP="006F4BBA">
        <w:pPr>
          <w:pStyle w:val="a6"/>
          <w:jc w:val="center"/>
        </w:pPr>
        <w:r w:rsidRPr="00583AC4">
          <w:fldChar w:fldCharType="begin"/>
        </w:r>
        <w:r>
          <w:instrText xml:space="preserve"> PAGE   \* MERGEFORMAT </w:instrText>
        </w:r>
        <w:r w:rsidRPr="00583AC4">
          <w:fldChar w:fldCharType="separate"/>
        </w:r>
        <w:r w:rsidRPr="009D2A11">
          <w:rPr>
            <w:noProof/>
            <w:lang w:val="zh-CN"/>
          </w:rPr>
          <w:t>63</w:t>
        </w:r>
        <w:r>
          <w:rPr>
            <w:noProof/>
            <w:lang w:val="zh-CN"/>
          </w:rPr>
          <w:fldChar w:fldCharType="end"/>
        </w:r>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20"/>
      <w:docPartObj>
        <w:docPartGallery w:val="Page Numbers (Bottom of Page)"/>
        <w:docPartUnique/>
      </w:docPartObj>
    </w:sdtPr>
    <w:sdtContent>
      <w:p w:rsidR="009D2A11" w:rsidRDefault="009D2A11" w:rsidP="00936C4A">
        <w:pPr>
          <w:pStyle w:val="a6"/>
          <w:jc w:val="center"/>
        </w:pPr>
        <w:r w:rsidRPr="00583AC4">
          <w:fldChar w:fldCharType="begin"/>
        </w:r>
        <w:r>
          <w:instrText xml:space="preserve"> PAGE   \* MERGEFORMAT </w:instrText>
        </w:r>
        <w:r w:rsidRPr="00583AC4">
          <w:fldChar w:fldCharType="separate"/>
        </w:r>
        <w:r w:rsidRPr="009D2A11">
          <w:rPr>
            <w:noProof/>
            <w:lang w:val="zh-CN"/>
          </w:rPr>
          <w:t>68</w:t>
        </w:r>
        <w:r>
          <w:rPr>
            <w:noProof/>
            <w:lang w:val="zh-CN"/>
          </w:rPr>
          <w:fldChar w:fldCharType="end"/>
        </w:r>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21"/>
      <w:docPartObj>
        <w:docPartGallery w:val="Page Numbers (Bottom of Page)"/>
        <w:docPartUnique/>
      </w:docPartObj>
    </w:sdtPr>
    <w:sdtContent>
      <w:p w:rsidR="009D2A11" w:rsidRDefault="009D2A11">
        <w:pPr>
          <w:pStyle w:val="a6"/>
          <w:jc w:val="center"/>
        </w:pPr>
        <w:r w:rsidRPr="00583AC4">
          <w:fldChar w:fldCharType="begin"/>
        </w:r>
        <w:r>
          <w:instrText xml:space="preserve"> PAGE   \* MERGEFORMAT </w:instrText>
        </w:r>
        <w:r w:rsidRPr="00583AC4">
          <w:fldChar w:fldCharType="separate"/>
        </w:r>
        <w:r w:rsidRPr="009D2A11">
          <w:rPr>
            <w:noProof/>
            <w:lang w:val="zh-CN"/>
          </w:rPr>
          <w:t>67</w:t>
        </w:r>
        <w:r>
          <w:rPr>
            <w:noProof/>
            <w:lang w:val="zh-CN"/>
          </w:rPr>
          <w:fldChar w:fldCharType="end"/>
        </w:r>
      </w:p>
    </w:sdtContent>
  </w:sdt>
  <w:p w:rsidR="009D2A11" w:rsidRDefault="009D2A11">
    <w:pPr>
      <w:pStyle w:val="a6"/>
      <w:ind w:right="360" w:firstLine="360"/>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09"/>
      <w:docPartObj>
        <w:docPartGallery w:val="Page Numbers (Bottom of Page)"/>
        <w:docPartUnique/>
      </w:docPartObj>
    </w:sdtPr>
    <w:sdtContent>
      <w:p w:rsidR="009D2A11" w:rsidRDefault="009D2A11">
        <w:pPr>
          <w:pStyle w:val="a6"/>
          <w:jc w:val="center"/>
        </w:pPr>
        <w:r w:rsidRPr="00583AC4">
          <w:fldChar w:fldCharType="begin"/>
        </w:r>
        <w:r>
          <w:instrText xml:space="preserve"> PAGE   \* MERGEFORMAT </w:instrText>
        </w:r>
        <w:r w:rsidRPr="00583AC4">
          <w:fldChar w:fldCharType="separate"/>
        </w:r>
        <w:r w:rsidRPr="009D2A11">
          <w:rPr>
            <w:noProof/>
            <w:lang w:val="zh-CN"/>
          </w:rPr>
          <w:t>V</w:t>
        </w:r>
        <w:r>
          <w:rPr>
            <w:noProof/>
            <w:lang w:val="zh-CN"/>
          </w:rPr>
          <w:fldChar w:fldCharType="end"/>
        </w:r>
      </w:p>
    </w:sdtContent>
  </w:sdt>
  <w:p w:rsidR="009D2A11" w:rsidRDefault="009D2A11" w:rsidP="00F80CC2">
    <w:pPr>
      <w:pStyle w:val="a6"/>
      <w:tabs>
        <w:tab w:val="clear" w:pos="4153"/>
        <w:tab w:val="clear" w:pos="8306"/>
        <w:tab w:val="left" w:pos="2956"/>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0"/>
      <w:docPartObj>
        <w:docPartGallery w:val="Page Numbers (Bottom of Page)"/>
        <w:docPartUnique/>
      </w:docPartObj>
    </w:sdtPr>
    <w:sdtContent>
      <w:p w:rsidR="009D2A11" w:rsidRDefault="009D2A11">
        <w:pPr>
          <w:pStyle w:val="a6"/>
          <w:jc w:val="center"/>
        </w:pPr>
        <w:r w:rsidRPr="00583AC4">
          <w:fldChar w:fldCharType="begin"/>
        </w:r>
        <w:r>
          <w:instrText xml:space="preserve"> PAGE   \* MERGEFORMAT </w:instrText>
        </w:r>
        <w:r w:rsidRPr="00583AC4">
          <w:fldChar w:fldCharType="separate"/>
        </w:r>
        <w:r w:rsidRPr="009D2A11">
          <w:rPr>
            <w:noProof/>
            <w:lang w:val="zh-CN"/>
          </w:rPr>
          <w:t>12</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1"/>
      <w:docPartObj>
        <w:docPartGallery w:val="Page Numbers (Bottom of Page)"/>
        <w:docPartUnique/>
      </w:docPartObj>
    </w:sdtPr>
    <w:sdtContent>
      <w:p w:rsidR="009D2A11" w:rsidRDefault="009D2A11" w:rsidP="007A64EB">
        <w:pPr>
          <w:pStyle w:val="a6"/>
          <w:jc w:val="center"/>
        </w:pPr>
        <w:r w:rsidRPr="00583AC4">
          <w:fldChar w:fldCharType="begin"/>
        </w:r>
        <w:r>
          <w:instrText xml:space="preserve"> PAGE   \* MERGEFORMAT </w:instrText>
        </w:r>
        <w:r w:rsidRPr="00583AC4">
          <w:fldChar w:fldCharType="separate"/>
        </w:r>
        <w:r w:rsidRPr="009D2A11">
          <w:rPr>
            <w:noProof/>
            <w:lang w:val="zh-CN"/>
          </w:rPr>
          <w:t>9</w:t>
        </w:r>
        <w:r>
          <w:rPr>
            <w:noProof/>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2"/>
      <w:docPartObj>
        <w:docPartGallery w:val="Page Numbers (Bottom of Page)"/>
        <w:docPartUnique/>
      </w:docPartObj>
    </w:sdtPr>
    <w:sdtContent>
      <w:p w:rsidR="009D2A11" w:rsidRDefault="009D2A11" w:rsidP="00ED79A5">
        <w:pPr>
          <w:pStyle w:val="a6"/>
          <w:jc w:val="center"/>
        </w:pPr>
        <w:r w:rsidRPr="00583AC4">
          <w:fldChar w:fldCharType="begin"/>
        </w:r>
        <w:r>
          <w:instrText xml:space="preserve"> PAGE   \* MERGEFORMAT </w:instrText>
        </w:r>
        <w:r w:rsidRPr="00583AC4">
          <w:fldChar w:fldCharType="separate"/>
        </w:r>
        <w:r w:rsidR="00441BB2" w:rsidRPr="00441BB2">
          <w:rPr>
            <w:noProof/>
            <w:lang w:val="zh-CN"/>
          </w:rPr>
          <w:t>34</w:t>
        </w:r>
        <w:r>
          <w:rPr>
            <w:noProof/>
            <w:lang w:val="zh-CN"/>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3"/>
      <w:docPartObj>
        <w:docPartGallery w:val="Page Numbers (Bottom of Page)"/>
        <w:docPartUnique/>
      </w:docPartObj>
    </w:sdtPr>
    <w:sdtContent>
      <w:p w:rsidR="009D2A11" w:rsidRDefault="009D2A11">
        <w:pPr>
          <w:pStyle w:val="a6"/>
          <w:jc w:val="center"/>
        </w:pPr>
        <w:r w:rsidRPr="00F42415">
          <w:rPr>
            <w:szCs w:val="21"/>
          </w:rPr>
          <w:fldChar w:fldCharType="begin"/>
        </w:r>
        <w:r w:rsidRPr="00F42415">
          <w:rPr>
            <w:szCs w:val="21"/>
          </w:rPr>
          <w:instrText xml:space="preserve"> PAGE   \* MERGEFORMAT </w:instrText>
        </w:r>
        <w:r w:rsidRPr="00F42415">
          <w:rPr>
            <w:szCs w:val="21"/>
          </w:rPr>
          <w:fldChar w:fldCharType="separate"/>
        </w:r>
        <w:r w:rsidR="00441BB2" w:rsidRPr="00441BB2">
          <w:rPr>
            <w:noProof/>
            <w:szCs w:val="21"/>
            <w:lang w:val="zh-CN"/>
          </w:rPr>
          <w:t>33</w:t>
        </w:r>
        <w:r w:rsidRPr="00F42415">
          <w:rPr>
            <w:szCs w:val="21"/>
          </w:rPr>
          <w:fldChar w:fldCharType="end"/>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4"/>
      <w:docPartObj>
        <w:docPartGallery w:val="Page Numbers (Bottom of Page)"/>
        <w:docPartUnique/>
      </w:docPartObj>
    </w:sdtPr>
    <w:sdtContent>
      <w:p w:rsidR="009D2A11" w:rsidRDefault="009D2A11" w:rsidP="00F533CA">
        <w:pPr>
          <w:pStyle w:val="a6"/>
          <w:jc w:val="center"/>
        </w:pPr>
        <w:r w:rsidRPr="00583AC4">
          <w:fldChar w:fldCharType="begin"/>
        </w:r>
        <w:r>
          <w:instrText xml:space="preserve"> PAGE   \* MERGEFORMAT </w:instrText>
        </w:r>
        <w:r w:rsidRPr="00583AC4">
          <w:fldChar w:fldCharType="separate"/>
        </w:r>
        <w:r w:rsidR="00441BB2" w:rsidRPr="00441BB2">
          <w:rPr>
            <w:noProof/>
            <w:lang w:val="zh-CN"/>
          </w:rPr>
          <w:t>36</w:t>
        </w:r>
        <w:r>
          <w:rPr>
            <w:noProof/>
            <w:lang w:val="zh-CN"/>
          </w:rPr>
          <w:fldChar w:fldCharType="end"/>
        </w: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20415"/>
      <w:docPartObj>
        <w:docPartGallery w:val="Page Numbers (Bottom of Page)"/>
        <w:docPartUnique/>
      </w:docPartObj>
    </w:sdtPr>
    <w:sdtContent>
      <w:p w:rsidR="009D2A11" w:rsidRDefault="009D2A11" w:rsidP="00F533CA">
        <w:pPr>
          <w:pStyle w:val="a6"/>
          <w:jc w:val="center"/>
        </w:pPr>
        <w:r w:rsidRPr="00583AC4">
          <w:fldChar w:fldCharType="begin"/>
        </w:r>
        <w:r>
          <w:instrText xml:space="preserve"> PAGE   \* MERGEFORMAT </w:instrText>
        </w:r>
        <w:r w:rsidRPr="00583AC4">
          <w:fldChar w:fldCharType="separate"/>
        </w:r>
        <w:r w:rsidR="00441BB2" w:rsidRPr="00441BB2">
          <w:rPr>
            <w:noProof/>
            <w:lang w:val="zh-CN"/>
          </w:rPr>
          <w:t>37</w:t>
        </w:r>
        <w:r>
          <w:rPr>
            <w:noProof/>
            <w:lang w:val="zh-C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2094" w:rsidRDefault="001C2094">
      <w:r>
        <w:separator/>
      </w:r>
    </w:p>
    <w:p w:rsidR="001C2094" w:rsidRDefault="001C2094"/>
  </w:footnote>
  <w:footnote w:type="continuationSeparator" w:id="1">
    <w:p w:rsidR="001C2094" w:rsidRDefault="001C2094">
      <w:r>
        <w:continuationSeparator/>
      </w:r>
    </w:p>
    <w:p w:rsidR="001C2094" w:rsidRDefault="001C209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FF09B8" w:rsidRDefault="009D2A11" w:rsidP="001E1DB7">
    <w:pPr>
      <w:pStyle w:val="a4"/>
      <w:tabs>
        <w:tab w:val="left" w:pos="2653"/>
        <w:tab w:val="center" w:pos="4536"/>
      </w:tabs>
    </w:pPr>
    <w:r>
      <w:rPr>
        <w:rFonts w:hint="eastAsia"/>
      </w:rPr>
      <w:t>北京航空航天大学硕士学位论文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pPr>
      <w:pStyle w:val="a4"/>
    </w:pPr>
    <w:r w:rsidRPr="0012514B">
      <w:t>第</w:t>
    </w:r>
    <w:r>
      <w:rPr>
        <w:rFonts w:hint="eastAsia"/>
      </w:rPr>
      <w:t>三</w:t>
    </w:r>
    <w:r w:rsidRPr="0012514B">
      <w:t>章</w:t>
    </w:r>
    <w:r>
      <w:rPr>
        <w:rFonts w:hint="eastAsia"/>
      </w:rPr>
      <w:t xml:space="preserve">  R</w:t>
    </w:r>
    <w:r>
      <w:rPr>
        <w:rFonts w:hint="eastAsia"/>
      </w:rPr>
      <w:t>监控系统项目进度现状分析</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rsidP="00736476">
    <w:pPr>
      <w:pStyle w:val="a4"/>
    </w:pPr>
    <w:r w:rsidRPr="00736476">
      <w:rPr>
        <w:rFonts w:asciiTheme="minorEastAsia" w:eastAsiaTheme="minorEastAsia" w:hAnsiTheme="minorEastAsia"/>
        <w:color w:val="000000"/>
      </w:rPr>
      <w:t>北京航空航天大</w:t>
    </w:r>
    <w:r w:rsidRPr="00736476">
      <w:rPr>
        <w:rFonts w:asciiTheme="minorEastAsia" w:eastAsiaTheme="minorEastAsia" w:hAnsiTheme="minorEastAsia" w:hint="eastAsia"/>
        <w:color w:val="000000"/>
      </w:rPr>
      <w:t>学</w:t>
    </w:r>
    <w:r w:rsidRPr="00736476">
      <w:rPr>
        <w:rFonts w:asciiTheme="minorEastAsia" w:eastAsiaTheme="minorEastAsia" w:hAnsiTheme="minorEastAsia"/>
        <w:color w:val="000000"/>
      </w:rPr>
      <w:t>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6F4BBA" w:rsidRDefault="009D2A11" w:rsidP="006F4BBA">
    <w:pPr>
      <w:pStyle w:val="a4"/>
      <w:rPr>
        <w:szCs w:val="21"/>
      </w:rPr>
    </w:pPr>
    <w:r w:rsidRPr="0012514B">
      <w:t>第四章</w:t>
    </w:r>
    <w:r>
      <w:rPr>
        <w:rFonts w:hint="eastAsia"/>
      </w:rPr>
      <w:t xml:space="preserve">  </w:t>
    </w:r>
    <w:r w:rsidRPr="0012514B">
      <w:t>R</w:t>
    </w:r>
    <w:r w:rsidRPr="0012514B">
      <w:t>监控系统研发项目进度计划仿真及优化</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rsidP="00F665D6">
    <w:pPr>
      <w:pStyle w:val="a4"/>
    </w:pPr>
    <w:r w:rsidRPr="00736476">
      <w:rPr>
        <w:color w:val="000000"/>
      </w:rPr>
      <w:t>北京航空航天大</w:t>
    </w:r>
    <w:r w:rsidRPr="00736476">
      <w:rPr>
        <w:rFonts w:hint="eastAsia"/>
        <w:color w:val="000000"/>
      </w:rPr>
      <w:t>学</w:t>
    </w:r>
    <w:r w:rsidRPr="00736476">
      <w:rPr>
        <w:color w:val="000000"/>
      </w:rPr>
      <w:t>硕士学位论文</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rPr>
        <w:szCs w:val="21"/>
      </w:rPr>
    </w:pPr>
    <w:r w:rsidRPr="00CB29D1">
      <w:rPr>
        <w:rFonts w:hint="eastAsia"/>
        <w:szCs w:val="21"/>
      </w:rPr>
      <w:t>第五章</w:t>
    </w:r>
    <w:r w:rsidRPr="00CB29D1">
      <w:rPr>
        <w:rFonts w:hint="eastAsia"/>
        <w:szCs w:val="21"/>
      </w:rPr>
      <w:t xml:space="preserve">  </w:t>
    </w:r>
    <w:r w:rsidRPr="0012514B">
      <w:t>R</w:t>
    </w:r>
    <w:r w:rsidRPr="0012514B">
      <w:t>监控系统项目保障及进度计划控制</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rsidP="00F665D6">
    <w:pPr>
      <w:pStyle w:val="a4"/>
    </w:pPr>
    <w:r w:rsidRPr="00736476">
      <w:rPr>
        <w:rFonts w:ascii="宋体" w:hAnsi="宋体"/>
        <w:color w:val="000000"/>
      </w:rPr>
      <w:t>北京航空航天大</w:t>
    </w:r>
    <w:r w:rsidRPr="00736476">
      <w:rPr>
        <w:rFonts w:ascii="宋体" w:hAnsi="宋体" w:hint="eastAsia"/>
        <w:color w:val="000000"/>
      </w:rPr>
      <w:t>学</w:t>
    </w:r>
    <w:r w:rsidRPr="00736476">
      <w:rPr>
        <w:rFonts w:ascii="宋体" w:hAnsi="宋体"/>
        <w:color w:val="000000"/>
      </w:rPr>
      <w:t>硕士学位论文</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pPr>
    <w:r w:rsidRPr="00CB29D1">
      <w:rPr>
        <w:rFonts w:hint="eastAsia"/>
      </w:rPr>
      <w:t>第六章</w:t>
    </w:r>
    <w:r>
      <w:rPr>
        <w:rFonts w:hint="eastAsia"/>
      </w:rPr>
      <w:t xml:space="preserve">  </w:t>
    </w:r>
    <w:r w:rsidRPr="00CB29D1">
      <w:rPr>
        <w:rFonts w:hint="eastAsia"/>
      </w:rPr>
      <w:t>结论</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pPr>
    <w:r w:rsidRPr="00CB29D1">
      <w:rPr>
        <w:rFonts w:hint="eastAsia"/>
        <w:color w:val="000000"/>
      </w:rPr>
      <w:t>北京航空航天大学硕士学位论文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r>
      <w:rPr>
        <w:rFonts w:hint="eastAsia"/>
      </w:rPr>
      <w:t>北京航空航天大学硕士学位论文</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pPr>
    <w:r w:rsidRPr="00CB29D1">
      <w:rPr>
        <w:rFonts w:hint="eastAsia"/>
      </w:rPr>
      <w:t>参考文献</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pPr>
    <w:r w:rsidRPr="00CB29D1">
      <w:rPr>
        <w:rFonts w:ascii="宋体" w:hAnsi="宋体"/>
        <w:color w:val="000000"/>
      </w:rPr>
      <w:t>北京航空航天大</w:t>
    </w:r>
    <w:r w:rsidRPr="00CB29D1">
      <w:rPr>
        <w:rFonts w:ascii="宋体" w:hAnsi="宋体" w:hint="eastAsia"/>
        <w:color w:val="000000"/>
      </w:rPr>
      <w:t>学</w:t>
    </w:r>
    <w:r w:rsidRPr="00CB29D1">
      <w:rPr>
        <w:rFonts w:ascii="宋体" w:hAnsi="宋体"/>
        <w:color w:val="000000"/>
      </w:rPr>
      <w:t>硕士学位论文</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pPr>
      <w:pStyle w:val="a4"/>
    </w:pPr>
    <w:r>
      <w:rPr>
        <w:rFonts w:hint="eastAsia"/>
      </w:rPr>
      <w:t>致谢</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FF09B8" w:rsidRDefault="009D2A11" w:rsidP="00F80CC2">
    <w:pPr>
      <w:pStyle w:val="a4"/>
      <w:tabs>
        <w:tab w:val="left" w:pos="2653"/>
        <w:tab w:val="center" w:pos="4536"/>
      </w:tabs>
    </w:pPr>
    <w:r>
      <w:rPr>
        <w:rFonts w:hint="eastAsia"/>
      </w:rPr>
      <w:t>第一章</w:t>
    </w:r>
    <w:r>
      <w:rPr>
        <w:rFonts w:hint="eastAsia"/>
      </w:rPr>
      <w:t xml:space="preserve">  </w:t>
    </w:r>
    <w:r>
      <w:rPr>
        <w:rFonts w:hint="eastAsia"/>
      </w:rPr>
      <w:t>绪论</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5650E" w:rsidRDefault="009D2A11" w:rsidP="00DA0F44">
    <w:pPr>
      <w:pStyle w:val="a4"/>
      <w:ind w:firstLine="360"/>
    </w:pPr>
    <w:r w:rsidRPr="0075650E">
      <w:rPr>
        <w:rFonts w:asciiTheme="minorEastAsia" w:eastAsiaTheme="minorEastAsia" w:hAnsiTheme="minorEastAsia"/>
        <w:color w:val="000000"/>
      </w:rPr>
      <w:t>北京航空航天大</w:t>
    </w:r>
    <w:r w:rsidRPr="0075650E">
      <w:rPr>
        <w:rFonts w:asciiTheme="minorEastAsia" w:eastAsiaTheme="minorEastAsia" w:hAnsiTheme="minorEastAsia" w:hint="eastAsia"/>
        <w:color w:val="000000"/>
      </w:rPr>
      <w:t>学</w:t>
    </w:r>
    <w:r w:rsidRPr="0075650E">
      <w:rPr>
        <w:rFonts w:asciiTheme="minorEastAsia" w:eastAsiaTheme="minorEastAsia" w:hAnsiTheme="minorEastAsia"/>
        <w:color w:val="000000"/>
      </w:rPr>
      <w:t>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pPr>
      <w:pStyle w:val="a4"/>
    </w:pPr>
    <w:r w:rsidRPr="0012514B">
      <w:t>第二章</w:t>
    </w:r>
    <w:r>
      <w:rPr>
        <w:rFonts w:hint="eastAsia"/>
      </w:rPr>
      <w:t xml:space="preserve">  </w:t>
    </w:r>
    <w:r w:rsidRPr="0012514B">
      <w:t>相关理论基础</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736476" w:rsidRDefault="009D2A11" w:rsidP="00736476">
    <w:pPr>
      <w:pStyle w:val="a4"/>
    </w:pPr>
    <w:r w:rsidRPr="00736476">
      <w:rPr>
        <w:rFonts w:asciiTheme="minorEastAsia" w:eastAsiaTheme="minorEastAsia" w:hAnsiTheme="minorEastAsia"/>
        <w:color w:val="000000"/>
      </w:rPr>
      <w:t>北京航空航天大</w:t>
    </w:r>
    <w:r w:rsidRPr="00736476">
      <w:rPr>
        <w:rFonts w:asciiTheme="minorEastAsia" w:eastAsiaTheme="minorEastAsia" w:hAnsiTheme="minorEastAsia" w:hint="eastAsia"/>
        <w:color w:val="000000"/>
      </w:rPr>
      <w:t>学</w:t>
    </w:r>
    <w:r w:rsidRPr="00736476">
      <w:rPr>
        <w:rFonts w:asciiTheme="minorEastAsia" w:eastAsiaTheme="minorEastAsia" w:hAnsiTheme="minorEastAsia"/>
        <w:color w:val="000000"/>
      </w:rPr>
      <w:t>硕士学位论文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CB29D1" w:rsidRDefault="009D2A11" w:rsidP="00CB29D1">
    <w:pPr>
      <w:pStyle w:val="a4"/>
    </w:pPr>
    <w:r w:rsidRPr="00CB29D1">
      <w:rPr>
        <w:rFonts w:hint="eastAsia"/>
      </w:rPr>
      <w:t>第三章</w:t>
    </w:r>
    <w:r w:rsidRPr="00CB29D1">
      <w:rPr>
        <w:rFonts w:hint="eastAsia"/>
      </w:rPr>
      <w:t xml:space="preserve">  </w:t>
    </w:r>
    <w:r w:rsidRPr="0012514B">
      <w:t>R</w:t>
    </w:r>
    <w:r w:rsidRPr="0012514B">
      <w:t>监控系统项目进度现状分析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Pr="00EF64C4" w:rsidRDefault="009D2A11" w:rsidP="00736476">
    <w:pPr>
      <w:pStyle w:val="a4"/>
    </w:pPr>
    <w:r w:rsidRPr="00EF64C4">
      <w:rPr>
        <w:rFonts w:asciiTheme="minorEastAsia" w:eastAsiaTheme="minorEastAsia" w:hAnsiTheme="minorEastAsia"/>
        <w:color w:val="000000"/>
      </w:rPr>
      <w:t>北京航空航天大</w:t>
    </w:r>
    <w:r w:rsidRPr="00EF64C4">
      <w:rPr>
        <w:rFonts w:asciiTheme="minorEastAsia" w:eastAsiaTheme="minorEastAsia" w:hAnsiTheme="minorEastAsia" w:hint="eastAsia"/>
        <w:color w:val="000000"/>
      </w:rPr>
      <w:t>学</w:t>
    </w:r>
    <w:r w:rsidRPr="00EF64C4">
      <w:rPr>
        <w:rFonts w:asciiTheme="minorEastAsia" w:eastAsiaTheme="minorEastAsia" w:hAnsiTheme="minorEastAsia"/>
        <w:color w:val="000000"/>
      </w:rPr>
      <w:t>硕士学位论文</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A11" w:rsidRDefault="009D2A11">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015A2"/>
    <w:multiLevelType w:val="hybridMultilevel"/>
    <w:tmpl w:val="C930AC4A"/>
    <w:lvl w:ilvl="0" w:tplc="362CBF9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F402BE"/>
    <w:multiLevelType w:val="hybridMultilevel"/>
    <w:tmpl w:val="5EFEB50A"/>
    <w:lvl w:ilvl="0" w:tplc="D78EFE82">
      <w:start w:val="1"/>
      <w:numFmt w:val="decimal"/>
      <w:pStyle w:val="a"/>
      <w:lvlText w:val="[%1]"/>
      <w:lvlJc w:val="left"/>
      <w:pPr>
        <w:tabs>
          <w:tab w:val="num" w:pos="454"/>
        </w:tabs>
        <w:ind w:left="454" w:hanging="454"/>
      </w:pPr>
      <w:rPr>
        <w:rFonts w:ascii="Times New Roman" w:eastAsia="宋体" w:hAnsi="Times New Roman" w:hint="default"/>
        <w:b w:val="0"/>
        <w:i w:val="0"/>
        <w:snapToGrid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0662153"/>
    <w:multiLevelType w:val="hybridMultilevel"/>
    <w:tmpl w:val="2C0C31F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2664725B"/>
    <w:multiLevelType w:val="hybridMultilevel"/>
    <w:tmpl w:val="C526E08A"/>
    <w:lvl w:ilvl="0" w:tplc="0409000F">
      <w:start w:val="1"/>
      <w:numFmt w:val="decimal"/>
      <w:lvlText w:val="%1."/>
      <w:lvlJc w:val="left"/>
      <w:pPr>
        <w:tabs>
          <w:tab w:val="num" w:pos="853"/>
        </w:tabs>
        <w:ind w:left="853" w:hanging="420"/>
      </w:pPr>
    </w:lvl>
    <w:lvl w:ilvl="1" w:tplc="04090019" w:tentative="1">
      <w:start w:val="1"/>
      <w:numFmt w:val="lowerLetter"/>
      <w:lvlText w:val="%2)"/>
      <w:lvlJc w:val="left"/>
      <w:pPr>
        <w:tabs>
          <w:tab w:val="num" w:pos="1273"/>
        </w:tabs>
        <w:ind w:left="1273" w:hanging="420"/>
      </w:pPr>
    </w:lvl>
    <w:lvl w:ilvl="2" w:tplc="0409001B" w:tentative="1">
      <w:start w:val="1"/>
      <w:numFmt w:val="lowerRoman"/>
      <w:lvlText w:val="%3."/>
      <w:lvlJc w:val="right"/>
      <w:pPr>
        <w:tabs>
          <w:tab w:val="num" w:pos="1693"/>
        </w:tabs>
        <w:ind w:left="1693" w:hanging="420"/>
      </w:pPr>
    </w:lvl>
    <w:lvl w:ilvl="3" w:tplc="0409000F" w:tentative="1">
      <w:start w:val="1"/>
      <w:numFmt w:val="decimal"/>
      <w:lvlText w:val="%4."/>
      <w:lvlJc w:val="left"/>
      <w:pPr>
        <w:tabs>
          <w:tab w:val="num" w:pos="2113"/>
        </w:tabs>
        <w:ind w:left="2113" w:hanging="420"/>
      </w:pPr>
    </w:lvl>
    <w:lvl w:ilvl="4" w:tplc="04090019" w:tentative="1">
      <w:start w:val="1"/>
      <w:numFmt w:val="lowerLetter"/>
      <w:lvlText w:val="%5)"/>
      <w:lvlJc w:val="left"/>
      <w:pPr>
        <w:tabs>
          <w:tab w:val="num" w:pos="2533"/>
        </w:tabs>
        <w:ind w:left="2533" w:hanging="420"/>
      </w:pPr>
    </w:lvl>
    <w:lvl w:ilvl="5" w:tplc="0409001B" w:tentative="1">
      <w:start w:val="1"/>
      <w:numFmt w:val="lowerRoman"/>
      <w:lvlText w:val="%6."/>
      <w:lvlJc w:val="right"/>
      <w:pPr>
        <w:tabs>
          <w:tab w:val="num" w:pos="2953"/>
        </w:tabs>
        <w:ind w:left="2953" w:hanging="420"/>
      </w:pPr>
    </w:lvl>
    <w:lvl w:ilvl="6" w:tplc="0409000F" w:tentative="1">
      <w:start w:val="1"/>
      <w:numFmt w:val="decimal"/>
      <w:lvlText w:val="%7."/>
      <w:lvlJc w:val="left"/>
      <w:pPr>
        <w:tabs>
          <w:tab w:val="num" w:pos="3373"/>
        </w:tabs>
        <w:ind w:left="3373" w:hanging="420"/>
      </w:pPr>
    </w:lvl>
    <w:lvl w:ilvl="7" w:tplc="04090019" w:tentative="1">
      <w:start w:val="1"/>
      <w:numFmt w:val="lowerLetter"/>
      <w:lvlText w:val="%8)"/>
      <w:lvlJc w:val="left"/>
      <w:pPr>
        <w:tabs>
          <w:tab w:val="num" w:pos="3793"/>
        </w:tabs>
        <w:ind w:left="3793" w:hanging="420"/>
      </w:pPr>
    </w:lvl>
    <w:lvl w:ilvl="8" w:tplc="0409001B" w:tentative="1">
      <w:start w:val="1"/>
      <w:numFmt w:val="lowerRoman"/>
      <w:lvlText w:val="%9."/>
      <w:lvlJc w:val="right"/>
      <w:pPr>
        <w:tabs>
          <w:tab w:val="num" w:pos="4213"/>
        </w:tabs>
        <w:ind w:left="4213" w:hanging="420"/>
      </w:pPr>
    </w:lvl>
  </w:abstractNum>
  <w:abstractNum w:abstractNumId="4">
    <w:nsid w:val="2964249A"/>
    <w:multiLevelType w:val="singleLevel"/>
    <w:tmpl w:val="D5A82D62"/>
    <w:lvl w:ilvl="0">
      <w:start w:val="1"/>
      <w:numFmt w:val="japaneseCounting"/>
      <w:lvlText w:val="第%1，"/>
      <w:lvlJc w:val="left"/>
      <w:pPr>
        <w:tabs>
          <w:tab w:val="num" w:pos="1140"/>
        </w:tabs>
        <w:ind w:left="1140" w:hanging="720"/>
      </w:pPr>
      <w:rPr>
        <w:rFonts w:hint="eastAsia"/>
      </w:rPr>
    </w:lvl>
  </w:abstractNum>
  <w:abstractNum w:abstractNumId="5">
    <w:nsid w:val="36261E99"/>
    <w:multiLevelType w:val="hybridMultilevel"/>
    <w:tmpl w:val="F2D225DA"/>
    <w:lvl w:ilvl="0" w:tplc="FC6447C2">
      <w:start w:val="1"/>
      <w:numFmt w:val="decimal"/>
      <w:lvlText w:val="[%1] "/>
      <w:lvlJc w:val="left"/>
      <w:pPr>
        <w:tabs>
          <w:tab w:val="num" w:pos="567"/>
        </w:tabs>
        <w:ind w:left="567" w:hanging="567"/>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0C03A4C"/>
    <w:multiLevelType w:val="hybridMultilevel"/>
    <w:tmpl w:val="481A89A6"/>
    <w:lvl w:ilvl="0" w:tplc="1A6E31D0">
      <w:start w:val="1"/>
      <w:numFmt w:val="decimal"/>
      <w:lvlText w:val="第%1章"/>
      <w:lvlJc w:val="left"/>
      <w:pPr>
        <w:tabs>
          <w:tab w:val="num" w:pos="1110"/>
        </w:tabs>
        <w:ind w:left="1110" w:hanging="111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55795786"/>
    <w:multiLevelType w:val="hybridMultilevel"/>
    <w:tmpl w:val="23302FFC"/>
    <w:lvl w:ilvl="0" w:tplc="3A8C94A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BD6AD7"/>
    <w:multiLevelType w:val="hybridMultilevel"/>
    <w:tmpl w:val="85B85ECC"/>
    <w:lvl w:ilvl="0" w:tplc="0409000F">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58C5393E"/>
    <w:multiLevelType w:val="hybridMultilevel"/>
    <w:tmpl w:val="4F4203CA"/>
    <w:lvl w:ilvl="0" w:tplc="E96EA1D8">
      <w:start w:val="42"/>
      <w:numFmt w:val="decimal"/>
      <w:lvlText w:val="%1."/>
      <w:lvlJc w:val="left"/>
      <w:pPr>
        <w:tabs>
          <w:tab w:val="num" w:pos="793"/>
        </w:tabs>
        <w:ind w:left="793" w:hanging="360"/>
      </w:pPr>
      <w:rPr>
        <w:rFonts w:hint="default"/>
      </w:rPr>
    </w:lvl>
    <w:lvl w:ilvl="1" w:tplc="04090019" w:tentative="1">
      <w:start w:val="1"/>
      <w:numFmt w:val="lowerLetter"/>
      <w:lvlText w:val="%2)"/>
      <w:lvlJc w:val="left"/>
      <w:pPr>
        <w:tabs>
          <w:tab w:val="num" w:pos="1273"/>
        </w:tabs>
        <w:ind w:left="1273" w:hanging="420"/>
      </w:pPr>
    </w:lvl>
    <w:lvl w:ilvl="2" w:tplc="0409001B" w:tentative="1">
      <w:start w:val="1"/>
      <w:numFmt w:val="lowerRoman"/>
      <w:lvlText w:val="%3."/>
      <w:lvlJc w:val="right"/>
      <w:pPr>
        <w:tabs>
          <w:tab w:val="num" w:pos="1693"/>
        </w:tabs>
        <w:ind w:left="1693" w:hanging="420"/>
      </w:pPr>
    </w:lvl>
    <w:lvl w:ilvl="3" w:tplc="0409000F" w:tentative="1">
      <w:start w:val="1"/>
      <w:numFmt w:val="decimal"/>
      <w:lvlText w:val="%4."/>
      <w:lvlJc w:val="left"/>
      <w:pPr>
        <w:tabs>
          <w:tab w:val="num" w:pos="2113"/>
        </w:tabs>
        <w:ind w:left="2113" w:hanging="420"/>
      </w:pPr>
    </w:lvl>
    <w:lvl w:ilvl="4" w:tplc="04090019" w:tentative="1">
      <w:start w:val="1"/>
      <w:numFmt w:val="lowerLetter"/>
      <w:lvlText w:val="%5)"/>
      <w:lvlJc w:val="left"/>
      <w:pPr>
        <w:tabs>
          <w:tab w:val="num" w:pos="2533"/>
        </w:tabs>
        <w:ind w:left="2533" w:hanging="420"/>
      </w:pPr>
    </w:lvl>
    <w:lvl w:ilvl="5" w:tplc="0409001B" w:tentative="1">
      <w:start w:val="1"/>
      <w:numFmt w:val="lowerRoman"/>
      <w:lvlText w:val="%6."/>
      <w:lvlJc w:val="right"/>
      <w:pPr>
        <w:tabs>
          <w:tab w:val="num" w:pos="2953"/>
        </w:tabs>
        <w:ind w:left="2953" w:hanging="420"/>
      </w:pPr>
    </w:lvl>
    <w:lvl w:ilvl="6" w:tplc="0409000F" w:tentative="1">
      <w:start w:val="1"/>
      <w:numFmt w:val="decimal"/>
      <w:lvlText w:val="%7."/>
      <w:lvlJc w:val="left"/>
      <w:pPr>
        <w:tabs>
          <w:tab w:val="num" w:pos="3373"/>
        </w:tabs>
        <w:ind w:left="3373" w:hanging="420"/>
      </w:pPr>
    </w:lvl>
    <w:lvl w:ilvl="7" w:tplc="04090019" w:tentative="1">
      <w:start w:val="1"/>
      <w:numFmt w:val="lowerLetter"/>
      <w:lvlText w:val="%8)"/>
      <w:lvlJc w:val="left"/>
      <w:pPr>
        <w:tabs>
          <w:tab w:val="num" w:pos="3793"/>
        </w:tabs>
        <w:ind w:left="3793" w:hanging="420"/>
      </w:pPr>
    </w:lvl>
    <w:lvl w:ilvl="8" w:tplc="0409001B" w:tentative="1">
      <w:start w:val="1"/>
      <w:numFmt w:val="lowerRoman"/>
      <w:lvlText w:val="%9."/>
      <w:lvlJc w:val="right"/>
      <w:pPr>
        <w:tabs>
          <w:tab w:val="num" w:pos="4213"/>
        </w:tabs>
        <w:ind w:left="4213" w:hanging="420"/>
      </w:pPr>
    </w:lvl>
  </w:abstractNum>
  <w:abstractNum w:abstractNumId="10">
    <w:nsid w:val="58FA35CB"/>
    <w:multiLevelType w:val="hybridMultilevel"/>
    <w:tmpl w:val="D15EA5F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A2D6153"/>
    <w:multiLevelType w:val="hybridMultilevel"/>
    <w:tmpl w:val="60B8009C"/>
    <w:lvl w:ilvl="0" w:tplc="8400867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1"/>
  </w:num>
  <w:num w:numId="2">
    <w:abstractNumId w:val="10"/>
  </w:num>
  <w:num w:numId="3">
    <w:abstractNumId w:val="6"/>
  </w:num>
  <w:num w:numId="4">
    <w:abstractNumId w:val="2"/>
  </w:num>
  <w:num w:numId="5">
    <w:abstractNumId w:val="3"/>
  </w:num>
  <w:num w:numId="6">
    <w:abstractNumId w:val="9"/>
  </w:num>
  <w:num w:numId="7">
    <w:abstractNumId w:val="4"/>
  </w:num>
  <w:num w:numId="8">
    <w:abstractNumId w:val="8"/>
  </w:num>
  <w:num w:numId="9">
    <w:abstractNumId w:val="11"/>
  </w:num>
  <w:num w:numId="10">
    <w:abstractNumId w:val="5"/>
  </w:num>
  <w:num w:numId="11">
    <w:abstractNumId w:val="7"/>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2010">
    <w15:presenceInfo w15:providerId="None" w15:userId="Dell201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mirrorMargins/>
  <w:bordersDoNotSurroundHeader/>
  <w:bordersDoNotSurroundFooter/>
  <w:attachedTemplate r:id="rId1"/>
  <w:stylePaneFormatFilter w:val="3F01"/>
  <w:defaultTabStop w:val="420"/>
  <w:evenAndOddHeaders/>
  <w:drawingGridHorizontalSpacing w:val="123"/>
  <w:drawingGridVerticalSpacing w:val="192"/>
  <w:displayHorizontalDrawingGridEvery w:val="0"/>
  <w:displayVerticalDrawingGridEvery w:val="2"/>
  <w:characterSpacingControl w:val="compressPunctuation"/>
  <w:hdrShapeDefaults>
    <o:shapedefaults v:ext="edit" spidmax="266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0021E"/>
    <w:rsid w:val="000003C6"/>
    <w:rsid w:val="00000ABD"/>
    <w:rsid w:val="000016C8"/>
    <w:rsid w:val="00002694"/>
    <w:rsid w:val="00002704"/>
    <w:rsid w:val="00003C2A"/>
    <w:rsid w:val="00003CE8"/>
    <w:rsid w:val="00006881"/>
    <w:rsid w:val="00006C0E"/>
    <w:rsid w:val="0000766E"/>
    <w:rsid w:val="00007D10"/>
    <w:rsid w:val="00007E73"/>
    <w:rsid w:val="00010065"/>
    <w:rsid w:val="00010C3B"/>
    <w:rsid w:val="00011056"/>
    <w:rsid w:val="0001158B"/>
    <w:rsid w:val="00011841"/>
    <w:rsid w:val="0001281D"/>
    <w:rsid w:val="000133AF"/>
    <w:rsid w:val="00013797"/>
    <w:rsid w:val="00013814"/>
    <w:rsid w:val="00014057"/>
    <w:rsid w:val="0001480A"/>
    <w:rsid w:val="00015D4C"/>
    <w:rsid w:val="00015FF3"/>
    <w:rsid w:val="0001605A"/>
    <w:rsid w:val="0001625A"/>
    <w:rsid w:val="00016499"/>
    <w:rsid w:val="00017070"/>
    <w:rsid w:val="00017FDD"/>
    <w:rsid w:val="00020E5D"/>
    <w:rsid w:val="00021161"/>
    <w:rsid w:val="000211F8"/>
    <w:rsid w:val="00021B73"/>
    <w:rsid w:val="0002350D"/>
    <w:rsid w:val="00023BA3"/>
    <w:rsid w:val="00024795"/>
    <w:rsid w:val="00024EC7"/>
    <w:rsid w:val="0002500C"/>
    <w:rsid w:val="00025594"/>
    <w:rsid w:val="0002574B"/>
    <w:rsid w:val="00026BDF"/>
    <w:rsid w:val="000273E2"/>
    <w:rsid w:val="000273EE"/>
    <w:rsid w:val="000273F7"/>
    <w:rsid w:val="0002762F"/>
    <w:rsid w:val="000276AE"/>
    <w:rsid w:val="00027CF6"/>
    <w:rsid w:val="000300CC"/>
    <w:rsid w:val="0003040C"/>
    <w:rsid w:val="0003066C"/>
    <w:rsid w:val="00031160"/>
    <w:rsid w:val="00031941"/>
    <w:rsid w:val="00031B0D"/>
    <w:rsid w:val="00031ECF"/>
    <w:rsid w:val="000320EB"/>
    <w:rsid w:val="00032ED5"/>
    <w:rsid w:val="0003379F"/>
    <w:rsid w:val="00033BBA"/>
    <w:rsid w:val="000347C6"/>
    <w:rsid w:val="000348D9"/>
    <w:rsid w:val="0003494E"/>
    <w:rsid w:val="0003509E"/>
    <w:rsid w:val="000351B3"/>
    <w:rsid w:val="00035A3D"/>
    <w:rsid w:val="000362B5"/>
    <w:rsid w:val="000367A3"/>
    <w:rsid w:val="000369EE"/>
    <w:rsid w:val="00036C8C"/>
    <w:rsid w:val="00037CFB"/>
    <w:rsid w:val="00037E68"/>
    <w:rsid w:val="00041409"/>
    <w:rsid w:val="00041816"/>
    <w:rsid w:val="00041A6A"/>
    <w:rsid w:val="00041CD4"/>
    <w:rsid w:val="0004287B"/>
    <w:rsid w:val="00043616"/>
    <w:rsid w:val="0004385A"/>
    <w:rsid w:val="00043E88"/>
    <w:rsid w:val="000447BA"/>
    <w:rsid w:val="000451C1"/>
    <w:rsid w:val="00045232"/>
    <w:rsid w:val="00045A70"/>
    <w:rsid w:val="00046281"/>
    <w:rsid w:val="00046B0D"/>
    <w:rsid w:val="00047489"/>
    <w:rsid w:val="0004761E"/>
    <w:rsid w:val="00050C73"/>
    <w:rsid w:val="00051160"/>
    <w:rsid w:val="000521AA"/>
    <w:rsid w:val="00052491"/>
    <w:rsid w:val="000542A4"/>
    <w:rsid w:val="00054C6D"/>
    <w:rsid w:val="00054D4E"/>
    <w:rsid w:val="00054FB5"/>
    <w:rsid w:val="00056391"/>
    <w:rsid w:val="0005694A"/>
    <w:rsid w:val="00056AE4"/>
    <w:rsid w:val="00056E17"/>
    <w:rsid w:val="000573D5"/>
    <w:rsid w:val="0005743D"/>
    <w:rsid w:val="00057E72"/>
    <w:rsid w:val="0006073A"/>
    <w:rsid w:val="00060BF6"/>
    <w:rsid w:val="00061480"/>
    <w:rsid w:val="000615F5"/>
    <w:rsid w:val="000626F4"/>
    <w:rsid w:val="000627CB"/>
    <w:rsid w:val="00062A92"/>
    <w:rsid w:val="00062E27"/>
    <w:rsid w:val="00063032"/>
    <w:rsid w:val="00063804"/>
    <w:rsid w:val="0006394F"/>
    <w:rsid w:val="00063974"/>
    <w:rsid w:val="00063D6D"/>
    <w:rsid w:val="00065BCE"/>
    <w:rsid w:val="00065D32"/>
    <w:rsid w:val="00065E84"/>
    <w:rsid w:val="00066EBC"/>
    <w:rsid w:val="000677F0"/>
    <w:rsid w:val="0006795B"/>
    <w:rsid w:val="0006796F"/>
    <w:rsid w:val="00070321"/>
    <w:rsid w:val="00070CD5"/>
    <w:rsid w:val="000711AE"/>
    <w:rsid w:val="00071356"/>
    <w:rsid w:val="00072A3D"/>
    <w:rsid w:val="00072D97"/>
    <w:rsid w:val="0007303A"/>
    <w:rsid w:val="0007339F"/>
    <w:rsid w:val="00073B09"/>
    <w:rsid w:val="000747A8"/>
    <w:rsid w:val="00074FE2"/>
    <w:rsid w:val="0007508C"/>
    <w:rsid w:val="000751E5"/>
    <w:rsid w:val="00075251"/>
    <w:rsid w:val="000752ED"/>
    <w:rsid w:val="00075BB7"/>
    <w:rsid w:val="0007714F"/>
    <w:rsid w:val="0007744C"/>
    <w:rsid w:val="00077DCC"/>
    <w:rsid w:val="000805CA"/>
    <w:rsid w:val="00081104"/>
    <w:rsid w:val="000812B1"/>
    <w:rsid w:val="00081899"/>
    <w:rsid w:val="000828A7"/>
    <w:rsid w:val="00082EEF"/>
    <w:rsid w:val="0008325B"/>
    <w:rsid w:val="00083319"/>
    <w:rsid w:val="00083717"/>
    <w:rsid w:val="00083A7F"/>
    <w:rsid w:val="00084069"/>
    <w:rsid w:val="0008506A"/>
    <w:rsid w:val="00085360"/>
    <w:rsid w:val="0008565F"/>
    <w:rsid w:val="00085F59"/>
    <w:rsid w:val="0008672E"/>
    <w:rsid w:val="00090618"/>
    <w:rsid w:val="000906D8"/>
    <w:rsid w:val="0009137E"/>
    <w:rsid w:val="000916C8"/>
    <w:rsid w:val="000926BA"/>
    <w:rsid w:val="00092F83"/>
    <w:rsid w:val="0009367C"/>
    <w:rsid w:val="00093F8B"/>
    <w:rsid w:val="00094B45"/>
    <w:rsid w:val="00095833"/>
    <w:rsid w:val="00095868"/>
    <w:rsid w:val="00096AA8"/>
    <w:rsid w:val="00096B71"/>
    <w:rsid w:val="00097149"/>
    <w:rsid w:val="000973E8"/>
    <w:rsid w:val="00097737"/>
    <w:rsid w:val="000A1DC3"/>
    <w:rsid w:val="000A28A4"/>
    <w:rsid w:val="000A2956"/>
    <w:rsid w:val="000A2D88"/>
    <w:rsid w:val="000A2EF3"/>
    <w:rsid w:val="000A36D3"/>
    <w:rsid w:val="000A3C4B"/>
    <w:rsid w:val="000A3FD3"/>
    <w:rsid w:val="000A402A"/>
    <w:rsid w:val="000A4C36"/>
    <w:rsid w:val="000A57B2"/>
    <w:rsid w:val="000A5F55"/>
    <w:rsid w:val="000A6231"/>
    <w:rsid w:val="000A6A26"/>
    <w:rsid w:val="000A6CB9"/>
    <w:rsid w:val="000A778A"/>
    <w:rsid w:val="000A7B17"/>
    <w:rsid w:val="000B0342"/>
    <w:rsid w:val="000B0791"/>
    <w:rsid w:val="000B0806"/>
    <w:rsid w:val="000B0C69"/>
    <w:rsid w:val="000B10F8"/>
    <w:rsid w:val="000B155B"/>
    <w:rsid w:val="000B249B"/>
    <w:rsid w:val="000B288C"/>
    <w:rsid w:val="000B28E8"/>
    <w:rsid w:val="000B32CA"/>
    <w:rsid w:val="000B40CD"/>
    <w:rsid w:val="000B4103"/>
    <w:rsid w:val="000B44BA"/>
    <w:rsid w:val="000B48BD"/>
    <w:rsid w:val="000B541A"/>
    <w:rsid w:val="000B56F2"/>
    <w:rsid w:val="000B5F91"/>
    <w:rsid w:val="000C009B"/>
    <w:rsid w:val="000C00FA"/>
    <w:rsid w:val="000C05A4"/>
    <w:rsid w:val="000C05D0"/>
    <w:rsid w:val="000C11CE"/>
    <w:rsid w:val="000C120D"/>
    <w:rsid w:val="000C1C47"/>
    <w:rsid w:val="000C2583"/>
    <w:rsid w:val="000C395E"/>
    <w:rsid w:val="000C3C81"/>
    <w:rsid w:val="000C520A"/>
    <w:rsid w:val="000C5DBC"/>
    <w:rsid w:val="000C714C"/>
    <w:rsid w:val="000C77DB"/>
    <w:rsid w:val="000D0D37"/>
    <w:rsid w:val="000D0D6E"/>
    <w:rsid w:val="000D1121"/>
    <w:rsid w:val="000D1B04"/>
    <w:rsid w:val="000D26BE"/>
    <w:rsid w:val="000D28C0"/>
    <w:rsid w:val="000D3A2B"/>
    <w:rsid w:val="000D4706"/>
    <w:rsid w:val="000D5247"/>
    <w:rsid w:val="000D588F"/>
    <w:rsid w:val="000D58F1"/>
    <w:rsid w:val="000D5B18"/>
    <w:rsid w:val="000D5C89"/>
    <w:rsid w:val="000D6254"/>
    <w:rsid w:val="000D6284"/>
    <w:rsid w:val="000D6EC9"/>
    <w:rsid w:val="000D7A1D"/>
    <w:rsid w:val="000E007D"/>
    <w:rsid w:val="000E0574"/>
    <w:rsid w:val="000E09FB"/>
    <w:rsid w:val="000E0C21"/>
    <w:rsid w:val="000E120B"/>
    <w:rsid w:val="000E15F5"/>
    <w:rsid w:val="000E1FE2"/>
    <w:rsid w:val="000E2268"/>
    <w:rsid w:val="000E3457"/>
    <w:rsid w:val="000E4368"/>
    <w:rsid w:val="000E458C"/>
    <w:rsid w:val="000E55F1"/>
    <w:rsid w:val="000E5E6B"/>
    <w:rsid w:val="000E61CE"/>
    <w:rsid w:val="000E6FFE"/>
    <w:rsid w:val="000E7677"/>
    <w:rsid w:val="000F013E"/>
    <w:rsid w:val="000F071F"/>
    <w:rsid w:val="000F0CA5"/>
    <w:rsid w:val="000F0E12"/>
    <w:rsid w:val="000F11C6"/>
    <w:rsid w:val="000F1743"/>
    <w:rsid w:val="000F2010"/>
    <w:rsid w:val="000F2FE8"/>
    <w:rsid w:val="000F319D"/>
    <w:rsid w:val="000F32AC"/>
    <w:rsid w:val="000F35EE"/>
    <w:rsid w:val="000F476C"/>
    <w:rsid w:val="000F613C"/>
    <w:rsid w:val="000F6858"/>
    <w:rsid w:val="000F793D"/>
    <w:rsid w:val="000F79A0"/>
    <w:rsid w:val="000F7A49"/>
    <w:rsid w:val="000F7A77"/>
    <w:rsid w:val="000F7F8D"/>
    <w:rsid w:val="0010021E"/>
    <w:rsid w:val="00100357"/>
    <w:rsid w:val="001006D8"/>
    <w:rsid w:val="00100F7C"/>
    <w:rsid w:val="00101759"/>
    <w:rsid w:val="00101BA6"/>
    <w:rsid w:val="00101DD2"/>
    <w:rsid w:val="00102359"/>
    <w:rsid w:val="00102EAA"/>
    <w:rsid w:val="00103752"/>
    <w:rsid w:val="00104F91"/>
    <w:rsid w:val="00105305"/>
    <w:rsid w:val="00105981"/>
    <w:rsid w:val="00106695"/>
    <w:rsid w:val="00107783"/>
    <w:rsid w:val="00107ED3"/>
    <w:rsid w:val="00110B5D"/>
    <w:rsid w:val="001114BB"/>
    <w:rsid w:val="00111771"/>
    <w:rsid w:val="00112145"/>
    <w:rsid w:val="00113FA3"/>
    <w:rsid w:val="0011431C"/>
    <w:rsid w:val="001154D6"/>
    <w:rsid w:val="00115D79"/>
    <w:rsid w:val="00115EA8"/>
    <w:rsid w:val="00116EE9"/>
    <w:rsid w:val="001172D8"/>
    <w:rsid w:val="0011739A"/>
    <w:rsid w:val="001173D0"/>
    <w:rsid w:val="001175C0"/>
    <w:rsid w:val="00120063"/>
    <w:rsid w:val="00120258"/>
    <w:rsid w:val="001214D8"/>
    <w:rsid w:val="00123AA8"/>
    <w:rsid w:val="00123B31"/>
    <w:rsid w:val="0012514B"/>
    <w:rsid w:val="00126B93"/>
    <w:rsid w:val="001272F2"/>
    <w:rsid w:val="001309CC"/>
    <w:rsid w:val="00130B6D"/>
    <w:rsid w:val="00130C45"/>
    <w:rsid w:val="00133D93"/>
    <w:rsid w:val="00133E0D"/>
    <w:rsid w:val="001342D6"/>
    <w:rsid w:val="00134735"/>
    <w:rsid w:val="00135B7A"/>
    <w:rsid w:val="00136606"/>
    <w:rsid w:val="00136C81"/>
    <w:rsid w:val="00136D11"/>
    <w:rsid w:val="00136DDF"/>
    <w:rsid w:val="00136E8C"/>
    <w:rsid w:val="0013720B"/>
    <w:rsid w:val="00137AF8"/>
    <w:rsid w:val="00137ED5"/>
    <w:rsid w:val="00140DBB"/>
    <w:rsid w:val="00143137"/>
    <w:rsid w:val="0014389E"/>
    <w:rsid w:val="00143FF4"/>
    <w:rsid w:val="00144125"/>
    <w:rsid w:val="001441B1"/>
    <w:rsid w:val="00144458"/>
    <w:rsid w:val="00144F14"/>
    <w:rsid w:val="00146EDD"/>
    <w:rsid w:val="00146F31"/>
    <w:rsid w:val="00147039"/>
    <w:rsid w:val="00147EBA"/>
    <w:rsid w:val="00150045"/>
    <w:rsid w:val="0015027B"/>
    <w:rsid w:val="00150632"/>
    <w:rsid w:val="001506A4"/>
    <w:rsid w:val="00150B36"/>
    <w:rsid w:val="00151269"/>
    <w:rsid w:val="00151DBF"/>
    <w:rsid w:val="00152091"/>
    <w:rsid w:val="00152645"/>
    <w:rsid w:val="00152A7F"/>
    <w:rsid w:val="001530D5"/>
    <w:rsid w:val="00153954"/>
    <w:rsid w:val="001539EA"/>
    <w:rsid w:val="0015432A"/>
    <w:rsid w:val="00155181"/>
    <w:rsid w:val="001552DF"/>
    <w:rsid w:val="0015536C"/>
    <w:rsid w:val="00155774"/>
    <w:rsid w:val="00156BD1"/>
    <w:rsid w:val="00160988"/>
    <w:rsid w:val="00160C0B"/>
    <w:rsid w:val="00161291"/>
    <w:rsid w:val="001612FC"/>
    <w:rsid w:val="00161CE0"/>
    <w:rsid w:val="001623F7"/>
    <w:rsid w:val="00163ED9"/>
    <w:rsid w:val="0016476B"/>
    <w:rsid w:val="00164895"/>
    <w:rsid w:val="00164D59"/>
    <w:rsid w:val="0016501B"/>
    <w:rsid w:val="0016611E"/>
    <w:rsid w:val="001661AB"/>
    <w:rsid w:val="00166573"/>
    <w:rsid w:val="00166A8A"/>
    <w:rsid w:val="00167D0C"/>
    <w:rsid w:val="00170118"/>
    <w:rsid w:val="001701EE"/>
    <w:rsid w:val="00170276"/>
    <w:rsid w:val="001702FA"/>
    <w:rsid w:val="00170381"/>
    <w:rsid w:val="00170792"/>
    <w:rsid w:val="001709C1"/>
    <w:rsid w:val="0017117E"/>
    <w:rsid w:val="001712A1"/>
    <w:rsid w:val="00171C72"/>
    <w:rsid w:val="00172527"/>
    <w:rsid w:val="00174956"/>
    <w:rsid w:val="00174F3E"/>
    <w:rsid w:val="001751BB"/>
    <w:rsid w:val="0017535E"/>
    <w:rsid w:val="00175430"/>
    <w:rsid w:val="0017638A"/>
    <w:rsid w:val="00176A26"/>
    <w:rsid w:val="00176A49"/>
    <w:rsid w:val="0017709D"/>
    <w:rsid w:val="00180E46"/>
    <w:rsid w:val="001815A9"/>
    <w:rsid w:val="00181902"/>
    <w:rsid w:val="00182343"/>
    <w:rsid w:val="00183896"/>
    <w:rsid w:val="00185152"/>
    <w:rsid w:val="00185770"/>
    <w:rsid w:val="00186A75"/>
    <w:rsid w:val="00186C3B"/>
    <w:rsid w:val="00187870"/>
    <w:rsid w:val="00190454"/>
    <w:rsid w:val="00190462"/>
    <w:rsid w:val="001909CF"/>
    <w:rsid w:val="00190AD9"/>
    <w:rsid w:val="00191A7E"/>
    <w:rsid w:val="00192750"/>
    <w:rsid w:val="0019297A"/>
    <w:rsid w:val="00192A04"/>
    <w:rsid w:val="0019324C"/>
    <w:rsid w:val="001932F5"/>
    <w:rsid w:val="0019341B"/>
    <w:rsid w:val="0019377D"/>
    <w:rsid w:val="001937F8"/>
    <w:rsid w:val="001938F7"/>
    <w:rsid w:val="00193CF9"/>
    <w:rsid w:val="00193ED1"/>
    <w:rsid w:val="00194E6F"/>
    <w:rsid w:val="00195B94"/>
    <w:rsid w:val="00195D7D"/>
    <w:rsid w:val="001960AD"/>
    <w:rsid w:val="0019798B"/>
    <w:rsid w:val="001979CF"/>
    <w:rsid w:val="001A0A41"/>
    <w:rsid w:val="001A19E4"/>
    <w:rsid w:val="001A1CD9"/>
    <w:rsid w:val="001A2D3E"/>
    <w:rsid w:val="001A3376"/>
    <w:rsid w:val="001A48E8"/>
    <w:rsid w:val="001A4A80"/>
    <w:rsid w:val="001A54D3"/>
    <w:rsid w:val="001A6639"/>
    <w:rsid w:val="001A66AA"/>
    <w:rsid w:val="001A7896"/>
    <w:rsid w:val="001B0145"/>
    <w:rsid w:val="001B0D54"/>
    <w:rsid w:val="001B0EE1"/>
    <w:rsid w:val="001B24C6"/>
    <w:rsid w:val="001B2EE5"/>
    <w:rsid w:val="001B3663"/>
    <w:rsid w:val="001B3A4C"/>
    <w:rsid w:val="001B6BCB"/>
    <w:rsid w:val="001B6BF8"/>
    <w:rsid w:val="001B7703"/>
    <w:rsid w:val="001C162D"/>
    <w:rsid w:val="001C1D1F"/>
    <w:rsid w:val="001C2094"/>
    <w:rsid w:val="001C2366"/>
    <w:rsid w:val="001C245B"/>
    <w:rsid w:val="001C24AC"/>
    <w:rsid w:val="001C3180"/>
    <w:rsid w:val="001C3D94"/>
    <w:rsid w:val="001C4D69"/>
    <w:rsid w:val="001C56CA"/>
    <w:rsid w:val="001C60FD"/>
    <w:rsid w:val="001C64AE"/>
    <w:rsid w:val="001C6A83"/>
    <w:rsid w:val="001C6D29"/>
    <w:rsid w:val="001C701C"/>
    <w:rsid w:val="001C70CA"/>
    <w:rsid w:val="001C77A0"/>
    <w:rsid w:val="001C7A22"/>
    <w:rsid w:val="001D0175"/>
    <w:rsid w:val="001D06ED"/>
    <w:rsid w:val="001D0CAC"/>
    <w:rsid w:val="001D0CBC"/>
    <w:rsid w:val="001D14D3"/>
    <w:rsid w:val="001D1C0D"/>
    <w:rsid w:val="001D2D63"/>
    <w:rsid w:val="001D2F77"/>
    <w:rsid w:val="001D3273"/>
    <w:rsid w:val="001D3833"/>
    <w:rsid w:val="001D4B53"/>
    <w:rsid w:val="001D4D2B"/>
    <w:rsid w:val="001D4E5E"/>
    <w:rsid w:val="001D4F93"/>
    <w:rsid w:val="001D5220"/>
    <w:rsid w:val="001D547A"/>
    <w:rsid w:val="001D5BE5"/>
    <w:rsid w:val="001D5D63"/>
    <w:rsid w:val="001D66F8"/>
    <w:rsid w:val="001D67C9"/>
    <w:rsid w:val="001D7405"/>
    <w:rsid w:val="001D7B07"/>
    <w:rsid w:val="001E014A"/>
    <w:rsid w:val="001E1190"/>
    <w:rsid w:val="001E178B"/>
    <w:rsid w:val="001E1CBD"/>
    <w:rsid w:val="001E1DB7"/>
    <w:rsid w:val="001E2030"/>
    <w:rsid w:val="001E2846"/>
    <w:rsid w:val="001E32DB"/>
    <w:rsid w:val="001E35BC"/>
    <w:rsid w:val="001E36A3"/>
    <w:rsid w:val="001E3BC0"/>
    <w:rsid w:val="001E3F16"/>
    <w:rsid w:val="001E4684"/>
    <w:rsid w:val="001E468B"/>
    <w:rsid w:val="001E59B9"/>
    <w:rsid w:val="001E5A30"/>
    <w:rsid w:val="001E5BD2"/>
    <w:rsid w:val="001E7B5E"/>
    <w:rsid w:val="001F0475"/>
    <w:rsid w:val="001F0A0F"/>
    <w:rsid w:val="001F1225"/>
    <w:rsid w:val="001F1904"/>
    <w:rsid w:val="001F25D7"/>
    <w:rsid w:val="001F2810"/>
    <w:rsid w:val="001F2CA9"/>
    <w:rsid w:val="001F308D"/>
    <w:rsid w:val="001F3AFE"/>
    <w:rsid w:val="001F3D8C"/>
    <w:rsid w:val="001F4630"/>
    <w:rsid w:val="001F47C2"/>
    <w:rsid w:val="001F47E2"/>
    <w:rsid w:val="001F4E9F"/>
    <w:rsid w:val="001F4FA2"/>
    <w:rsid w:val="001F5555"/>
    <w:rsid w:val="001F647A"/>
    <w:rsid w:val="001F7935"/>
    <w:rsid w:val="001F7C33"/>
    <w:rsid w:val="002017E1"/>
    <w:rsid w:val="00201CDC"/>
    <w:rsid w:val="00201E19"/>
    <w:rsid w:val="00201F2F"/>
    <w:rsid w:val="00202286"/>
    <w:rsid w:val="00202800"/>
    <w:rsid w:val="00203367"/>
    <w:rsid w:val="0020352D"/>
    <w:rsid w:val="002046A9"/>
    <w:rsid w:val="00204D33"/>
    <w:rsid w:val="00204D61"/>
    <w:rsid w:val="0020517B"/>
    <w:rsid w:val="00205500"/>
    <w:rsid w:val="00206918"/>
    <w:rsid w:val="00206B08"/>
    <w:rsid w:val="00206C7B"/>
    <w:rsid w:val="002070D2"/>
    <w:rsid w:val="00207C65"/>
    <w:rsid w:val="00210867"/>
    <w:rsid w:val="00210D2A"/>
    <w:rsid w:val="00210FA6"/>
    <w:rsid w:val="00210FCF"/>
    <w:rsid w:val="002113F0"/>
    <w:rsid w:val="00211912"/>
    <w:rsid w:val="00211ED8"/>
    <w:rsid w:val="002126AB"/>
    <w:rsid w:val="00212EDD"/>
    <w:rsid w:val="0021315A"/>
    <w:rsid w:val="00213A2A"/>
    <w:rsid w:val="00213C52"/>
    <w:rsid w:val="0021500B"/>
    <w:rsid w:val="002154FB"/>
    <w:rsid w:val="00215662"/>
    <w:rsid w:val="00216B33"/>
    <w:rsid w:val="00217910"/>
    <w:rsid w:val="00221169"/>
    <w:rsid w:val="0022125E"/>
    <w:rsid w:val="002216C6"/>
    <w:rsid w:val="00222242"/>
    <w:rsid w:val="0022329B"/>
    <w:rsid w:val="00223C67"/>
    <w:rsid w:val="00223EEA"/>
    <w:rsid w:val="002241C6"/>
    <w:rsid w:val="002244BA"/>
    <w:rsid w:val="002248B7"/>
    <w:rsid w:val="00224BD5"/>
    <w:rsid w:val="0022504A"/>
    <w:rsid w:val="00225BF4"/>
    <w:rsid w:val="00226A7E"/>
    <w:rsid w:val="002278D0"/>
    <w:rsid w:val="00227F64"/>
    <w:rsid w:val="00230885"/>
    <w:rsid w:val="00230EBE"/>
    <w:rsid w:val="00231736"/>
    <w:rsid w:val="00231E3B"/>
    <w:rsid w:val="00232642"/>
    <w:rsid w:val="00232F44"/>
    <w:rsid w:val="0023348E"/>
    <w:rsid w:val="0023376E"/>
    <w:rsid w:val="002343F9"/>
    <w:rsid w:val="00234EEE"/>
    <w:rsid w:val="00234F38"/>
    <w:rsid w:val="0023632B"/>
    <w:rsid w:val="00236339"/>
    <w:rsid w:val="00237D20"/>
    <w:rsid w:val="00240056"/>
    <w:rsid w:val="00240733"/>
    <w:rsid w:val="0024078B"/>
    <w:rsid w:val="00240A78"/>
    <w:rsid w:val="00241058"/>
    <w:rsid w:val="0024114E"/>
    <w:rsid w:val="00241436"/>
    <w:rsid w:val="00241C27"/>
    <w:rsid w:val="00241F73"/>
    <w:rsid w:val="002424C7"/>
    <w:rsid w:val="00242E69"/>
    <w:rsid w:val="00243075"/>
    <w:rsid w:val="00243452"/>
    <w:rsid w:val="002435E8"/>
    <w:rsid w:val="0024464C"/>
    <w:rsid w:val="00244BB0"/>
    <w:rsid w:val="00244C8F"/>
    <w:rsid w:val="00245A85"/>
    <w:rsid w:val="00245E65"/>
    <w:rsid w:val="00245FD0"/>
    <w:rsid w:val="00246811"/>
    <w:rsid w:val="00247341"/>
    <w:rsid w:val="002523CB"/>
    <w:rsid w:val="002524B5"/>
    <w:rsid w:val="00252B69"/>
    <w:rsid w:val="002533D4"/>
    <w:rsid w:val="0025385A"/>
    <w:rsid w:val="00253FC4"/>
    <w:rsid w:val="0025491C"/>
    <w:rsid w:val="00255504"/>
    <w:rsid w:val="00255E72"/>
    <w:rsid w:val="002565EA"/>
    <w:rsid w:val="0025669C"/>
    <w:rsid w:val="002568AF"/>
    <w:rsid w:val="00256F6E"/>
    <w:rsid w:val="00257392"/>
    <w:rsid w:val="00260FFC"/>
    <w:rsid w:val="00261751"/>
    <w:rsid w:val="002625FB"/>
    <w:rsid w:val="002629BB"/>
    <w:rsid w:val="00263245"/>
    <w:rsid w:val="002647CB"/>
    <w:rsid w:val="002659DC"/>
    <w:rsid w:val="00266963"/>
    <w:rsid w:val="00266AA7"/>
    <w:rsid w:val="00266BCB"/>
    <w:rsid w:val="00267397"/>
    <w:rsid w:val="002674DE"/>
    <w:rsid w:val="00270ACA"/>
    <w:rsid w:val="00271342"/>
    <w:rsid w:val="00271714"/>
    <w:rsid w:val="00271921"/>
    <w:rsid w:val="00271DFC"/>
    <w:rsid w:val="00271F1D"/>
    <w:rsid w:val="00272645"/>
    <w:rsid w:val="002729E4"/>
    <w:rsid w:val="00273A1D"/>
    <w:rsid w:val="00273E92"/>
    <w:rsid w:val="00276D36"/>
    <w:rsid w:val="00280342"/>
    <w:rsid w:val="00280966"/>
    <w:rsid w:val="0028128F"/>
    <w:rsid w:val="002816A5"/>
    <w:rsid w:val="00281810"/>
    <w:rsid w:val="0028198F"/>
    <w:rsid w:val="00281FE9"/>
    <w:rsid w:val="002837DC"/>
    <w:rsid w:val="00283DB6"/>
    <w:rsid w:val="00284412"/>
    <w:rsid w:val="00284897"/>
    <w:rsid w:val="002855FB"/>
    <w:rsid w:val="002857AF"/>
    <w:rsid w:val="0028633A"/>
    <w:rsid w:val="0028681B"/>
    <w:rsid w:val="00286BD2"/>
    <w:rsid w:val="002878EE"/>
    <w:rsid w:val="00287EE9"/>
    <w:rsid w:val="00290460"/>
    <w:rsid w:val="00290490"/>
    <w:rsid w:val="002905F0"/>
    <w:rsid w:val="00291AA0"/>
    <w:rsid w:val="002923D7"/>
    <w:rsid w:val="00293647"/>
    <w:rsid w:val="00294334"/>
    <w:rsid w:val="0029438B"/>
    <w:rsid w:val="002944AE"/>
    <w:rsid w:val="0029464F"/>
    <w:rsid w:val="0029512A"/>
    <w:rsid w:val="0029517C"/>
    <w:rsid w:val="0029606E"/>
    <w:rsid w:val="002961D1"/>
    <w:rsid w:val="0029677E"/>
    <w:rsid w:val="00296F02"/>
    <w:rsid w:val="002A0105"/>
    <w:rsid w:val="002A015F"/>
    <w:rsid w:val="002A0196"/>
    <w:rsid w:val="002A1A61"/>
    <w:rsid w:val="002A1A7F"/>
    <w:rsid w:val="002A30BD"/>
    <w:rsid w:val="002A3164"/>
    <w:rsid w:val="002A3C10"/>
    <w:rsid w:val="002A4311"/>
    <w:rsid w:val="002A4BC1"/>
    <w:rsid w:val="002A5B97"/>
    <w:rsid w:val="002A5D9D"/>
    <w:rsid w:val="002A5E53"/>
    <w:rsid w:val="002A65A3"/>
    <w:rsid w:val="002A65CF"/>
    <w:rsid w:val="002A6E56"/>
    <w:rsid w:val="002A70BB"/>
    <w:rsid w:val="002A73F4"/>
    <w:rsid w:val="002A78C8"/>
    <w:rsid w:val="002A7A04"/>
    <w:rsid w:val="002B1E77"/>
    <w:rsid w:val="002B22D7"/>
    <w:rsid w:val="002B3340"/>
    <w:rsid w:val="002B3BDC"/>
    <w:rsid w:val="002B3C44"/>
    <w:rsid w:val="002B3D2B"/>
    <w:rsid w:val="002B5401"/>
    <w:rsid w:val="002B647F"/>
    <w:rsid w:val="002B68B2"/>
    <w:rsid w:val="002B6A86"/>
    <w:rsid w:val="002B6C4C"/>
    <w:rsid w:val="002B6CDC"/>
    <w:rsid w:val="002B7C8C"/>
    <w:rsid w:val="002C0BBD"/>
    <w:rsid w:val="002C1120"/>
    <w:rsid w:val="002C134C"/>
    <w:rsid w:val="002C1D68"/>
    <w:rsid w:val="002C1E89"/>
    <w:rsid w:val="002C23F2"/>
    <w:rsid w:val="002C2719"/>
    <w:rsid w:val="002C349A"/>
    <w:rsid w:val="002C39D8"/>
    <w:rsid w:val="002C434F"/>
    <w:rsid w:val="002C5BAD"/>
    <w:rsid w:val="002C5C79"/>
    <w:rsid w:val="002C606A"/>
    <w:rsid w:val="002C75BE"/>
    <w:rsid w:val="002C777F"/>
    <w:rsid w:val="002D0707"/>
    <w:rsid w:val="002D138D"/>
    <w:rsid w:val="002D1676"/>
    <w:rsid w:val="002D1830"/>
    <w:rsid w:val="002D1938"/>
    <w:rsid w:val="002D1B61"/>
    <w:rsid w:val="002D1DF0"/>
    <w:rsid w:val="002D236C"/>
    <w:rsid w:val="002D2922"/>
    <w:rsid w:val="002D2B8A"/>
    <w:rsid w:val="002D3790"/>
    <w:rsid w:val="002D44AE"/>
    <w:rsid w:val="002D5038"/>
    <w:rsid w:val="002D5363"/>
    <w:rsid w:val="002D54BC"/>
    <w:rsid w:val="002D6646"/>
    <w:rsid w:val="002D7131"/>
    <w:rsid w:val="002D75A8"/>
    <w:rsid w:val="002E008B"/>
    <w:rsid w:val="002E0E08"/>
    <w:rsid w:val="002E1C81"/>
    <w:rsid w:val="002E2073"/>
    <w:rsid w:val="002E20C8"/>
    <w:rsid w:val="002E28F6"/>
    <w:rsid w:val="002E3794"/>
    <w:rsid w:val="002E3B79"/>
    <w:rsid w:val="002E4B2C"/>
    <w:rsid w:val="002E4BAB"/>
    <w:rsid w:val="002E4C42"/>
    <w:rsid w:val="002E5E96"/>
    <w:rsid w:val="002E710F"/>
    <w:rsid w:val="002E7510"/>
    <w:rsid w:val="002E7512"/>
    <w:rsid w:val="002F01FB"/>
    <w:rsid w:val="002F0229"/>
    <w:rsid w:val="002F0846"/>
    <w:rsid w:val="002F1322"/>
    <w:rsid w:val="002F1652"/>
    <w:rsid w:val="002F19B2"/>
    <w:rsid w:val="002F220A"/>
    <w:rsid w:val="002F307D"/>
    <w:rsid w:val="002F36BE"/>
    <w:rsid w:val="002F38AA"/>
    <w:rsid w:val="002F4019"/>
    <w:rsid w:val="002F41AA"/>
    <w:rsid w:val="002F450D"/>
    <w:rsid w:val="002F4AD6"/>
    <w:rsid w:val="002F598F"/>
    <w:rsid w:val="002F5BDF"/>
    <w:rsid w:val="002F5DB9"/>
    <w:rsid w:val="002F6D5D"/>
    <w:rsid w:val="002F6F5F"/>
    <w:rsid w:val="002F7652"/>
    <w:rsid w:val="0030045D"/>
    <w:rsid w:val="003016BC"/>
    <w:rsid w:val="0030171C"/>
    <w:rsid w:val="00301800"/>
    <w:rsid w:val="00301E58"/>
    <w:rsid w:val="00302371"/>
    <w:rsid w:val="003029D8"/>
    <w:rsid w:val="00302EEB"/>
    <w:rsid w:val="00303008"/>
    <w:rsid w:val="0030321C"/>
    <w:rsid w:val="00305DE8"/>
    <w:rsid w:val="00306303"/>
    <w:rsid w:val="0030650D"/>
    <w:rsid w:val="003075B0"/>
    <w:rsid w:val="0030782A"/>
    <w:rsid w:val="0031073E"/>
    <w:rsid w:val="00311034"/>
    <w:rsid w:val="0031252F"/>
    <w:rsid w:val="003125CE"/>
    <w:rsid w:val="00312741"/>
    <w:rsid w:val="00312D74"/>
    <w:rsid w:val="003133C5"/>
    <w:rsid w:val="003144BA"/>
    <w:rsid w:val="00314510"/>
    <w:rsid w:val="00314AE4"/>
    <w:rsid w:val="00314F44"/>
    <w:rsid w:val="00315E27"/>
    <w:rsid w:val="00315F82"/>
    <w:rsid w:val="0031674F"/>
    <w:rsid w:val="003169BD"/>
    <w:rsid w:val="00317BDF"/>
    <w:rsid w:val="00317C61"/>
    <w:rsid w:val="00317FF7"/>
    <w:rsid w:val="0032062F"/>
    <w:rsid w:val="0032087D"/>
    <w:rsid w:val="00321B76"/>
    <w:rsid w:val="003229DC"/>
    <w:rsid w:val="003229E9"/>
    <w:rsid w:val="00323050"/>
    <w:rsid w:val="003234FC"/>
    <w:rsid w:val="00323531"/>
    <w:rsid w:val="003244E9"/>
    <w:rsid w:val="003248DA"/>
    <w:rsid w:val="003254FC"/>
    <w:rsid w:val="00326164"/>
    <w:rsid w:val="00326A05"/>
    <w:rsid w:val="0032729C"/>
    <w:rsid w:val="00327F6D"/>
    <w:rsid w:val="00330F1C"/>
    <w:rsid w:val="00331EFC"/>
    <w:rsid w:val="00332164"/>
    <w:rsid w:val="00333D3F"/>
    <w:rsid w:val="00334EF2"/>
    <w:rsid w:val="00335699"/>
    <w:rsid w:val="0033577C"/>
    <w:rsid w:val="00335DEC"/>
    <w:rsid w:val="00335F0D"/>
    <w:rsid w:val="003364AC"/>
    <w:rsid w:val="00336D89"/>
    <w:rsid w:val="003374BC"/>
    <w:rsid w:val="00337562"/>
    <w:rsid w:val="00337763"/>
    <w:rsid w:val="0033780F"/>
    <w:rsid w:val="00340472"/>
    <w:rsid w:val="00340C66"/>
    <w:rsid w:val="00340EB9"/>
    <w:rsid w:val="00341486"/>
    <w:rsid w:val="00341752"/>
    <w:rsid w:val="00341979"/>
    <w:rsid w:val="00341D1E"/>
    <w:rsid w:val="00342303"/>
    <w:rsid w:val="00342807"/>
    <w:rsid w:val="003428A4"/>
    <w:rsid w:val="003431C4"/>
    <w:rsid w:val="003438EF"/>
    <w:rsid w:val="00344387"/>
    <w:rsid w:val="003456A3"/>
    <w:rsid w:val="00345E2C"/>
    <w:rsid w:val="00345E8F"/>
    <w:rsid w:val="003473C3"/>
    <w:rsid w:val="00347DAB"/>
    <w:rsid w:val="0035215E"/>
    <w:rsid w:val="00352677"/>
    <w:rsid w:val="003532D6"/>
    <w:rsid w:val="00353FFB"/>
    <w:rsid w:val="00354453"/>
    <w:rsid w:val="0035564A"/>
    <w:rsid w:val="00355BFB"/>
    <w:rsid w:val="00356039"/>
    <w:rsid w:val="003570E6"/>
    <w:rsid w:val="0035760E"/>
    <w:rsid w:val="00357AA7"/>
    <w:rsid w:val="00360A9F"/>
    <w:rsid w:val="0036102D"/>
    <w:rsid w:val="003614AD"/>
    <w:rsid w:val="003619FC"/>
    <w:rsid w:val="0036262C"/>
    <w:rsid w:val="00362E17"/>
    <w:rsid w:val="00363567"/>
    <w:rsid w:val="003642E4"/>
    <w:rsid w:val="00365126"/>
    <w:rsid w:val="00365882"/>
    <w:rsid w:val="00365DD3"/>
    <w:rsid w:val="003667B5"/>
    <w:rsid w:val="00366A10"/>
    <w:rsid w:val="00366A4E"/>
    <w:rsid w:val="003674E9"/>
    <w:rsid w:val="00367FCE"/>
    <w:rsid w:val="00370253"/>
    <w:rsid w:val="00371038"/>
    <w:rsid w:val="00371EB5"/>
    <w:rsid w:val="00372382"/>
    <w:rsid w:val="0037345F"/>
    <w:rsid w:val="00373AD3"/>
    <w:rsid w:val="00373D2C"/>
    <w:rsid w:val="003740D4"/>
    <w:rsid w:val="00374960"/>
    <w:rsid w:val="00374D4E"/>
    <w:rsid w:val="00375057"/>
    <w:rsid w:val="00375406"/>
    <w:rsid w:val="0037555B"/>
    <w:rsid w:val="0037607F"/>
    <w:rsid w:val="00377A86"/>
    <w:rsid w:val="00380021"/>
    <w:rsid w:val="0038126D"/>
    <w:rsid w:val="003833E5"/>
    <w:rsid w:val="00384178"/>
    <w:rsid w:val="00384249"/>
    <w:rsid w:val="00384B8B"/>
    <w:rsid w:val="00384BE8"/>
    <w:rsid w:val="00385086"/>
    <w:rsid w:val="00385302"/>
    <w:rsid w:val="0038559B"/>
    <w:rsid w:val="003855C3"/>
    <w:rsid w:val="00385DD9"/>
    <w:rsid w:val="0038615D"/>
    <w:rsid w:val="00386C49"/>
    <w:rsid w:val="00386E80"/>
    <w:rsid w:val="003870B3"/>
    <w:rsid w:val="003876D8"/>
    <w:rsid w:val="003877FC"/>
    <w:rsid w:val="00387D48"/>
    <w:rsid w:val="00390602"/>
    <w:rsid w:val="00390853"/>
    <w:rsid w:val="00391434"/>
    <w:rsid w:val="00391E67"/>
    <w:rsid w:val="00393154"/>
    <w:rsid w:val="00393490"/>
    <w:rsid w:val="003957BA"/>
    <w:rsid w:val="0039667A"/>
    <w:rsid w:val="00396BA5"/>
    <w:rsid w:val="003978E7"/>
    <w:rsid w:val="003A017F"/>
    <w:rsid w:val="003A02E2"/>
    <w:rsid w:val="003A0997"/>
    <w:rsid w:val="003A114E"/>
    <w:rsid w:val="003A1582"/>
    <w:rsid w:val="003A174E"/>
    <w:rsid w:val="003A26E0"/>
    <w:rsid w:val="003A2D4D"/>
    <w:rsid w:val="003A332A"/>
    <w:rsid w:val="003A333D"/>
    <w:rsid w:val="003A3781"/>
    <w:rsid w:val="003A37DA"/>
    <w:rsid w:val="003A3CA5"/>
    <w:rsid w:val="003A4441"/>
    <w:rsid w:val="003A4850"/>
    <w:rsid w:val="003A50A6"/>
    <w:rsid w:val="003A540D"/>
    <w:rsid w:val="003A5F34"/>
    <w:rsid w:val="003A6506"/>
    <w:rsid w:val="003A67B8"/>
    <w:rsid w:val="003A6F64"/>
    <w:rsid w:val="003A6FF5"/>
    <w:rsid w:val="003A7B90"/>
    <w:rsid w:val="003A7BDB"/>
    <w:rsid w:val="003B06C1"/>
    <w:rsid w:val="003B0767"/>
    <w:rsid w:val="003B0ED3"/>
    <w:rsid w:val="003B22FA"/>
    <w:rsid w:val="003B3544"/>
    <w:rsid w:val="003B37E9"/>
    <w:rsid w:val="003B43FF"/>
    <w:rsid w:val="003B5D3C"/>
    <w:rsid w:val="003B6311"/>
    <w:rsid w:val="003B73F9"/>
    <w:rsid w:val="003B7B69"/>
    <w:rsid w:val="003C0026"/>
    <w:rsid w:val="003C03CC"/>
    <w:rsid w:val="003C0596"/>
    <w:rsid w:val="003C1363"/>
    <w:rsid w:val="003C34D2"/>
    <w:rsid w:val="003C3E78"/>
    <w:rsid w:val="003C43D1"/>
    <w:rsid w:val="003C4893"/>
    <w:rsid w:val="003C5DFB"/>
    <w:rsid w:val="003C626F"/>
    <w:rsid w:val="003C6743"/>
    <w:rsid w:val="003C6893"/>
    <w:rsid w:val="003C6D2D"/>
    <w:rsid w:val="003C6DBF"/>
    <w:rsid w:val="003D05B2"/>
    <w:rsid w:val="003D061D"/>
    <w:rsid w:val="003D0670"/>
    <w:rsid w:val="003D1133"/>
    <w:rsid w:val="003D129C"/>
    <w:rsid w:val="003D1ED2"/>
    <w:rsid w:val="003D207D"/>
    <w:rsid w:val="003D2331"/>
    <w:rsid w:val="003D2402"/>
    <w:rsid w:val="003D2646"/>
    <w:rsid w:val="003D2648"/>
    <w:rsid w:val="003D2A45"/>
    <w:rsid w:val="003D2B63"/>
    <w:rsid w:val="003D35E2"/>
    <w:rsid w:val="003D40A1"/>
    <w:rsid w:val="003D62A9"/>
    <w:rsid w:val="003D6D1C"/>
    <w:rsid w:val="003D6D5A"/>
    <w:rsid w:val="003D705E"/>
    <w:rsid w:val="003D76B6"/>
    <w:rsid w:val="003D77B4"/>
    <w:rsid w:val="003E01ED"/>
    <w:rsid w:val="003E06B1"/>
    <w:rsid w:val="003E0AA8"/>
    <w:rsid w:val="003E0E13"/>
    <w:rsid w:val="003E1125"/>
    <w:rsid w:val="003E1D52"/>
    <w:rsid w:val="003E2416"/>
    <w:rsid w:val="003E2FE3"/>
    <w:rsid w:val="003E31FC"/>
    <w:rsid w:val="003E35BE"/>
    <w:rsid w:val="003E3DB8"/>
    <w:rsid w:val="003E3E8D"/>
    <w:rsid w:val="003E4D2A"/>
    <w:rsid w:val="003E5765"/>
    <w:rsid w:val="003E5A33"/>
    <w:rsid w:val="003E5C48"/>
    <w:rsid w:val="003E648C"/>
    <w:rsid w:val="003E675B"/>
    <w:rsid w:val="003E6EB6"/>
    <w:rsid w:val="003E7417"/>
    <w:rsid w:val="003E797F"/>
    <w:rsid w:val="003E7AD1"/>
    <w:rsid w:val="003E7E84"/>
    <w:rsid w:val="003E7EFC"/>
    <w:rsid w:val="003F0A6B"/>
    <w:rsid w:val="003F0E31"/>
    <w:rsid w:val="003F2DA7"/>
    <w:rsid w:val="003F3A3C"/>
    <w:rsid w:val="003F54F3"/>
    <w:rsid w:val="003F5668"/>
    <w:rsid w:val="003F572A"/>
    <w:rsid w:val="003F5FF9"/>
    <w:rsid w:val="003F6D17"/>
    <w:rsid w:val="003F75DD"/>
    <w:rsid w:val="003F7A89"/>
    <w:rsid w:val="003F7BB0"/>
    <w:rsid w:val="003F7EEE"/>
    <w:rsid w:val="00400917"/>
    <w:rsid w:val="00400CA1"/>
    <w:rsid w:val="004013B6"/>
    <w:rsid w:val="00401AF2"/>
    <w:rsid w:val="004022F1"/>
    <w:rsid w:val="00402513"/>
    <w:rsid w:val="00402D2B"/>
    <w:rsid w:val="0040328C"/>
    <w:rsid w:val="00403D33"/>
    <w:rsid w:val="00404478"/>
    <w:rsid w:val="004049B0"/>
    <w:rsid w:val="00405B6F"/>
    <w:rsid w:val="0040697B"/>
    <w:rsid w:val="00406D21"/>
    <w:rsid w:val="00410B14"/>
    <w:rsid w:val="00410FF5"/>
    <w:rsid w:val="00411082"/>
    <w:rsid w:val="00411E68"/>
    <w:rsid w:val="00413D6B"/>
    <w:rsid w:val="00414147"/>
    <w:rsid w:val="00414310"/>
    <w:rsid w:val="0041445B"/>
    <w:rsid w:val="00414A22"/>
    <w:rsid w:val="00414C1C"/>
    <w:rsid w:val="00415287"/>
    <w:rsid w:val="0041562B"/>
    <w:rsid w:val="00415A78"/>
    <w:rsid w:val="00415FCB"/>
    <w:rsid w:val="00416074"/>
    <w:rsid w:val="0042000C"/>
    <w:rsid w:val="00421298"/>
    <w:rsid w:val="00423F74"/>
    <w:rsid w:val="00425642"/>
    <w:rsid w:val="004257C5"/>
    <w:rsid w:val="004259E0"/>
    <w:rsid w:val="00425B28"/>
    <w:rsid w:val="00426325"/>
    <w:rsid w:val="00426BAC"/>
    <w:rsid w:val="00430BD0"/>
    <w:rsid w:val="00430FE5"/>
    <w:rsid w:val="004312D9"/>
    <w:rsid w:val="0043157C"/>
    <w:rsid w:val="00431DF4"/>
    <w:rsid w:val="004321FA"/>
    <w:rsid w:val="004323B1"/>
    <w:rsid w:val="004332D8"/>
    <w:rsid w:val="00433403"/>
    <w:rsid w:val="004336AE"/>
    <w:rsid w:val="00433CA2"/>
    <w:rsid w:val="00434852"/>
    <w:rsid w:val="0043537A"/>
    <w:rsid w:val="00436118"/>
    <w:rsid w:val="004361CD"/>
    <w:rsid w:val="0043628B"/>
    <w:rsid w:val="00436299"/>
    <w:rsid w:val="004370EE"/>
    <w:rsid w:val="00437171"/>
    <w:rsid w:val="004403C3"/>
    <w:rsid w:val="004409AF"/>
    <w:rsid w:val="00440FF2"/>
    <w:rsid w:val="00441BB2"/>
    <w:rsid w:val="00443227"/>
    <w:rsid w:val="004436FD"/>
    <w:rsid w:val="00444088"/>
    <w:rsid w:val="00444402"/>
    <w:rsid w:val="0044476D"/>
    <w:rsid w:val="00445424"/>
    <w:rsid w:val="00445C10"/>
    <w:rsid w:val="00446533"/>
    <w:rsid w:val="00446688"/>
    <w:rsid w:val="004474D2"/>
    <w:rsid w:val="00447884"/>
    <w:rsid w:val="004507F1"/>
    <w:rsid w:val="00450861"/>
    <w:rsid w:val="0045149F"/>
    <w:rsid w:val="0045241D"/>
    <w:rsid w:val="004531B7"/>
    <w:rsid w:val="0045336A"/>
    <w:rsid w:val="0045464D"/>
    <w:rsid w:val="00455151"/>
    <w:rsid w:val="004551B8"/>
    <w:rsid w:val="00455853"/>
    <w:rsid w:val="00456956"/>
    <w:rsid w:val="00456965"/>
    <w:rsid w:val="0045726E"/>
    <w:rsid w:val="004577E7"/>
    <w:rsid w:val="004604CD"/>
    <w:rsid w:val="004611AF"/>
    <w:rsid w:val="004624B4"/>
    <w:rsid w:val="00462657"/>
    <w:rsid w:val="004640F5"/>
    <w:rsid w:val="00465B1F"/>
    <w:rsid w:val="00467D2C"/>
    <w:rsid w:val="00467D8C"/>
    <w:rsid w:val="00470EB5"/>
    <w:rsid w:val="00471110"/>
    <w:rsid w:val="00472401"/>
    <w:rsid w:val="00473BB1"/>
    <w:rsid w:val="00473F36"/>
    <w:rsid w:val="00474552"/>
    <w:rsid w:val="004749D1"/>
    <w:rsid w:val="004754B5"/>
    <w:rsid w:val="00475EF2"/>
    <w:rsid w:val="00476268"/>
    <w:rsid w:val="0047678E"/>
    <w:rsid w:val="00476B95"/>
    <w:rsid w:val="00476E2C"/>
    <w:rsid w:val="004771B2"/>
    <w:rsid w:val="004811D7"/>
    <w:rsid w:val="004825D3"/>
    <w:rsid w:val="00482BAE"/>
    <w:rsid w:val="00484163"/>
    <w:rsid w:val="004856E0"/>
    <w:rsid w:val="004858A1"/>
    <w:rsid w:val="00486548"/>
    <w:rsid w:val="00486888"/>
    <w:rsid w:val="0048730E"/>
    <w:rsid w:val="00487565"/>
    <w:rsid w:val="00487957"/>
    <w:rsid w:val="00490143"/>
    <w:rsid w:val="0049043F"/>
    <w:rsid w:val="004911DE"/>
    <w:rsid w:val="00491CF4"/>
    <w:rsid w:val="004929A9"/>
    <w:rsid w:val="00492C38"/>
    <w:rsid w:val="004934C1"/>
    <w:rsid w:val="00493A1E"/>
    <w:rsid w:val="00493B64"/>
    <w:rsid w:val="00494203"/>
    <w:rsid w:val="0049424F"/>
    <w:rsid w:val="00494631"/>
    <w:rsid w:val="0049488A"/>
    <w:rsid w:val="0049510D"/>
    <w:rsid w:val="00495458"/>
    <w:rsid w:val="004954E7"/>
    <w:rsid w:val="00495DE8"/>
    <w:rsid w:val="00496B44"/>
    <w:rsid w:val="00496F32"/>
    <w:rsid w:val="004A0052"/>
    <w:rsid w:val="004A092F"/>
    <w:rsid w:val="004A09E1"/>
    <w:rsid w:val="004A2134"/>
    <w:rsid w:val="004A2D2F"/>
    <w:rsid w:val="004A2D92"/>
    <w:rsid w:val="004A303F"/>
    <w:rsid w:val="004A39B0"/>
    <w:rsid w:val="004A3A28"/>
    <w:rsid w:val="004A45C5"/>
    <w:rsid w:val="004A4921"/>
    <w:rsid w:val="004A4F87"/>
    <w:rsid w:val="004A55A4"/>
    <w:rsid w:val="004A56A2"/>
    <w:rsid w:val="004A60C2"/>
    <w:rsid w:val="004A614E"/>
    <w:rsid w:val="004A644A"/>
    <w:rsid w:val="004A6EA5"/>
    <w:rsid w:val="004A6F51"/>
    <w:rsid w:val="004A7789"/>
    <w:rsid w:val="004B0822"/>
    <w:rsid w:val="004B1C30"/>
    <w:rsid w:val="004B3022"/>
    <w:rsid w:val="004B3448"/>
    <w:rsid w:val="004B36EC"/>
    <w:rsid w:val="004B3D7A"/>
    <w:rsid w:val="004B3DCB"/>
    <w:rsid w:val="004B412C"/>
    <w:rsid w:val="004B43FA"/>
    <w:rsid w:val="004B5552"/>
    <w:rsid w:val="004B5759"/>
    <w:rsid w:val="004B60C9"/>
    <w:rsid w:val="004C0672"/>
    <w:rsid w:val="004C17BA"/>
    <w:rsid w:val="004C22D7"/>
    <w:rsid w:val="004C23EF"/>
    <w:rsid w:val="004C2899"/>
    <w:rsid w:val="004C28EA"/>
    <w:rsid w:val="004C3B78"/>
    <w:rsid w:val="004C46CA"/>
    <w:rsid w:val="004C4700"/>
    <w:rsid w:val="004C47D1"/>
    <w:rsid w:val="004C51B9"/>
    <w:rsid w:val="004C52C1"/>
    <w:rsid w:val="004C6497"/>
    <w:rsid w:val="004C6524"/>
    <w:rsid w:val="004C66E5"/>
    <w:rsid w:val="004C6B2E"/>
    <w:rsid w:val="004C7D44"/>
    <w:rsid w:val="004D0066"/>
    <w:rsid w:val="004D0077"/>
    <w:rsid w:val="004D00BB"/>
    <w:rsid w:val="004D094A"/>
    <w:rsid w:val="004D0C80"/>
    <w:rsid w:val="004D1225"/>
    <w:rsid w:val="004D1688"/>
    <w:rsid w:val="004D242E"/>
    <w:rsid w:val="004D360E"/>
    <w:rsid w:val="004D387D"/>
    <w:rsid w:val="004D39A6"/>
    <w:rsid w:val="004D4005"/>
    <w:rsid w:val="004D45D9"/>
    <w:rsid w:val="004D4612"/>
    <w:rsid w:val="004D556F"/>
    <w:rsid w:val="004D6D8D"/>
    <w:rsid w:val="004E0474"/>
    <w:rsid w:val="004E04A0"/>
    <w:rsid w:val="004E0D33"/>
    <w:rsid w:val="004E12E1"/>
    <w:rsid w:val="004E2709"/>
    <w:rsid w:val="004E27A9"/>
    <w:rsid w:val="004E2967"/>
    <w:rsid w:val="004E5B73"/>
    <w:rsid w:val="004E6333"/>
    <w:rsid w:val="004E69FA"/>
    <w:rsid w:val="004F02EA"/>
    <w:rsid w:val="004F1EEE"/>
    <w:rsid w:val="004F2C9D"/>
    <w:rsid w:val="004F3D37"/>
    <w:rsid w:val="004F3DC3"/>
    <w:rsid w:val="004F5DA7"/>
    <w:rsid w:val="004F6188"/>
    <w:rsid w:val="004F71E6"/>
    <w:rsid w:val="004F7460"/>
    <w:rsid w:val="004F7709"/>
    <w:rsid w:val="005004A9"/>
    <w:rsid w:val="005005A7"/>
    <w:rsid w:val="00500BD2"/>
    <w:rsid w:val="005010AB"/>
    <w:rsid w:val="00501532"/>
    <w:rsid w:val="0050187F"/>
    <w:rsid w:val="005024EC"/>
    <w:rsid w:val="00502F40"/>
    <w:rsid w:val="00503C7A"/>
    <w:rsid w:val="0050422D"/>
    <w:rsid w:val="00504306"/>
    <w:rsid w:val="00505835"/>
    <w:rsid w:val="0050603C"/>
    <w:rsid w:val="00506773"/>
    <w:rsid w:val="0050678C"/>
    <w:rsid w:val="0050704F"/>
    <w:rsid w:val="00507C17"/>
    <w:rsid w:val="005104F6"/>
    <w:rsid w:val="005105D7"/>
    <w:rsid w:val="00512017"/>
    <w:rsid w:val="00512042"/>
    <w:rsid w:val="0051208E"/>
    <w:rsid w:val="005123EF"/>
    <w:rsid w:val="0051247E"/>
    <w:rsid w:val="005135E7"/>
    <w:rsid w:val="0051486C"/>
    <w:rsid w:val="00514B6F"/>
    <w:rsid w:val="00514F1D"/>
    <w:rsid w:val="00515201"/>
    <w:rsid w:val="005158E2"/>
    <w:rsid w:val="00515D79"/>
    <w:rsid w:val="005164DC"/>
    <w:rsid w:val="00516B80"/>
    <w:rsid w:val="005171D8"/>
    <w:rsid w:val="00520F11"/>
    <w:rsid w:val="005210AE"/>
    <w:rsid w:val="00522193"/>
    <w:rsid w:val="00522AD1"/>
    <w:rsid w:val="0052305D"/>
    <w:rsid w:val="00523479"/>
    <w:rsid w:val="00523607"/>
    <w:rsid w:val="005236A8"/>
    <w:rsid w:val="00523C68"/>
    <w:rsid w:val="00525894"/>
    <w:rsid w:val="00527355"/>
    <w:rsid w:val="005273ED"/>
    <w:rsid w:val="005274D7"/>
    <w:rsid w:val="005279D3"/>
    <w:rsid w:val="00527D73"/>
    <w:rsid w:val="005301E1"/>
    <w:rsid w:val="0053094A"/>
    <w:rsid w:val="00530FF8"/>
    <w:rsid w:val="005313BF"/>
    <w:rsid w:val="00531D43"/>
    <w:rsid w:val="00532EBC"/>
    <w:rsid w:val="0053320F"/>
    <w:rsid w:val="005332EB"/>
    <w:rsid w:val="005337A3"/>
    <w:rsid w:val="00533ADD"/>
    <w:rsid w:val="00533B97"/>
    <w:rsid w:val="00534386"/>
    <w:rsid w:val="00535461"/>
    <w:rsid w:val="00535E24"/>
    <w:rsid w:val="00535FAD"/>
    <w:rsid w:val="00536BC2"/>
    <w:rsid w:val="0053734E"/>
    <w:rsid w:val="00537920"/>
    <w:rsid w:val="005379AF"/>
    <w:rsid w:val="00537EC7"/>
    <w:rsid w:val="00540BB8"/>
    <w:rsid w:val="00540E20"/>
    <w:rsid w:val="00540E84"/>
    <w:rsid w:val="0054164C"/>
    <w:rsid w:val="00541B62"/>
    <w:rsid w:val="00541C74"/>
    <w:rsid w:val="0054246F"/>
    <w:rsid w:val="00542FDD"/>
    <w:rsid w:val="005430AD"/>
    <w:rsid w:val="0054428D"/>
    <w:rsid w:val="005449C8"/>
    <w:rsid w:val="0054544B"/>
    <w:rsid w:val="00545562"/>
    <w:rsid w:val="005456BA"/>
    <w:rsid w:val="005463A7"/>
    <w:rsid w:val="005464A6"/>
    <w:rsid w:val="00550D4D"/>
    <w:rsid w:val="00550D54"/>
    <w:rsid w:val="00550E0B"/>
    <w:rsid w:val="00551962"/>
    <w:rsid w:val="00552A4B"/>
    <w:rsid w:val="00552AD8"/>
    <w:rsid w:val="00552C7B"/>
    <w:rsid w:val="00552D51"/>
    <w:rsid w:val="00552EF0"/>
    <w:rsid w:val="00553B7B"/>
    <w:rsid w:val="00553FEB"/>
    <w:rsid w:val="00554338"/>
    <w:rsid w:val="00554E2A"/>
    <w:rsid w:val="00555324"/>
    <w:rsid w:val="00555465"/>
    <w:rsid w:val="00557B4A"/>
    <w:rsid w:val="00557E07"/>
    <w:rsid w:val="00560B0F"/>
    <w:rsid w:val="00562B5C"/>
    <w:rsid w:val="005630A7"/>
    <w:rsid w:val="0056394F"/>
    <w:rsid w:val="00563E81"/>
    <w:rsid w:val="005658AA"/>
    <w:rsid w:val="00565E85"/>
    <w:rsid w:val="005665BE"/>
    <w:rsid w:val="005675CE"/>
    <w:rsid w:val="00567A3F"/>
    <w:rsid w:val="00570B79"/>
    <w:rsid w:val="00571840"/>
    <w:rsid w:val="00571F4E"/>
    <w:rsid w:val="005723B2"/>
    <w:rsid w:val="00572DD0"/>
    <w:rsid w:val="005732D9"/>
    <w:rsid w:val="00573D33"/>
    <w:rsid w:val="00573D4B"/>
    <w:rsid w:val="00573EFA"/>
    <w:rsid w:val="00573F2B"/>
    <w:rsid w:val="00574051"/>
    <w:rsid w:val="0057492F"/>
    <w:rsid w:val="00575B5C"/>
    <w:rsid w:val="005762AA"/>
    <w:rsid w:val="00576605"/>
    <w:rsid w:val="00576CD3"/>
    <w:rsid w:val="00580391"/>
    <w:rsid w:val="0058074F"/>
    <w:rsid w:val="00580836"/>
    <w:rsid w:val="00580916"/>
    <w:rsid w:val="00581391"/>
    <w:rsid w:val="0058183F"/>
    <w:rsid w:val="00581C42"/>
    <w:rsid w:val="00581DEC"/>
    <w:rsid w:val="005822A1"/>
    <w:rsid w:val="00583AC4"/>
    <w:rsid w:val="00583FEC"/>
    <w:rsid w:val="0058525D"/>
    <w:rsid w:val="00585339"/>
    <w:rsid w:val="005853BE"/>
    <w:rsid w:val="00585702"/>
    <w:rsid w:val="00585837"/>
    <w:rsid w:val="00585CF6"/>
    <w:rsid w:val="005861BA"/>
    <w:rsid w:val="00586585"/>
    <w:rsid w:val="005866C5"/>
    <w:rsid w:val="00586BE6"/>
    <w:rsid w:val="00590302"/>
    <w:rsid w:val="0059096D"/>
    <w:rsid w:val="00590BDC"/>
    <w:rsid w:val="00590DFF"/>
    <w:rsid w:val="005910D3"/>
    <w:rsid w:val="0059131A"/>
    <w:rsid w:val="00591DD0"/>
    <w:rsid w:val="00592A82"/>
    <w:rsid w:val="00592B35"/>
    <w:rsid w:val="00593D85"/>
    <w:rsid w:val="00593F06"/>
    <w:rsid w:val="00596BAD"/>
    <w:rsid w:val="00596CDE"/>
    <w:rsid w:val="00597482"/>
    <w:rsid w:val="005978B4"/>
    <w:rsid w:val="005979E2"/>
    <w:rsid w:val="005A0054"/>
    <w:rsid w:val="005A0174"/>
    <w:rsid w:val="005A07AD"/>
    <w:rsid w:val="005A103E"/>
    <w:rsid w:val="005A22C5"/>
    <w:rsid w:val="005A34E2"/>
    <w:rsid w:val="005A4641"/>
    <w:rsid w:val="005A46EC"/>
    <w:rsid w:val="005A47C9"/>
    <w:rsid w:val="005A62C8"/>
    <w:rsid w:val="005A6825"/>
    <w:rsid w:val="005A6D5A"/>
    <w:rsid w:val="005A7BCC"/>
    <w:rsid w:val="005B004E"/>
    <w:rsid w:val="005B0660"/>
    <w:rsid w:val="005B159E"/>
    <w:rsid w:val="005B1EC8"/>
    <w:rsid w:val="005B2170"/>
    <w:rsid w:val="005B2F85"/>
    <w:rsid w:val="005B3420"/>
    <w:rsid w:val="005B3AB9"/>
    <w:rsid w:val="005B47F7"/>
    <w:rsid w:val="005B4A85"/>
    <w:rsid w:val="005B52BD"/>
    <w:rsid w:val="005B54AB"/>
    <w:rsid w:val="005B5B44"/>
    <w:rsid w:val="005B5E61"/>
    <w:rsid w:val="005B6094"/>
    <w:rsid w:val="005B63BA"/>
    <w:rsid w:val="005B68E4"/>
    <w:rsid w:val="005B7D6A"/>
    <w:rsid w:val="005C002A"/>
    <w:rsid w:val="005C0168"/>
    <w:rsid w:val="005C01C4"/>
    <w:rsid w:val="005C0938"/>
    <w:rsid w:val="005C0E0C"/>
    <w:rsid w:val="005C0E3A"/>
    <w:rsid w:val="005C0FBC"/>
    <w:rsid w:val="005C1198"/>
    <w:rsid w:val="005C1737"/>
    <w:rsid w:val="005C24A3"/>
    <w:rsid w:val="005C2C68"/>
    <w:rsid w:val="005C2DF4"/>
    <w:rsid w:val="005C3175"/>
    <w:rsid w:val="005C33EC"/>
    <w:rsid w:val="005C35EA"/>
    <w:rsid w:val="005C3712"/>
    <w:rsid w:val="005C3D65"/>
    <w:rsid w:val="005C3EAB"/>
    <w:rsid w:val="005C41E7"/>
    <w:rsid w:val="005C4B1E"/>
    <w:rsid w:val="005C5621"/>
    <w:rsid w:val="005C5763"/>
    <w:rsid w:val="005C6335"/>
    <w:rsid w:val="005C6A1F"/>
    <w:rsid w:val="005C6AAA"/>
    <w:rsid w:val="005C6FB2"/>
    <w:rsid w:val="005C6FC4"/>
    <w:rsid w:val="005C7A98"/>
    <w:rsid w:val="005C7F4C"/>
    <w:rsid w:val="005D0CF1"/>
    <w:rsid w:val="005D0F7E"/>
    <w:rsid w:val="005D1942"/>
    <w:rsid w:val="005D1950"/>
    <w:rsid w:val="005D19B2"/>
    <w:rsid w:val="005D1B07"/>
    <w:rsid w:val="005D24FB"/>
    <w:rsid w:val="005D25FE"/>
    <w:rsid w:val="005D273A"/>
    <w:rsid w:val="005D28BB"/>
    <w:rsid w:val="005D333A"/>
    <w:rsid w:val="005D502B"/>
    <w:rsid w:val="005D52EB"/>
    <w:rsid w:val="005D6BD1"/>
    <w:rsid w:val="005D7E32"/>
    <w:rsid w:val="005E04F8"/>
    <w:rsid w:val="005E0DBF"/>
    <w:rsid w:val="005E19CE"/>
    <w:rsid w:val="005E254D"/>
    <w:rsid w:val="005E270E"/>
    <w:rsid w:val="005E2B52"/>
    <w:rsid w:val="005E3C66"/>
    <w:rsid w:val="005E49A9"/>
    <w:rsid w:val="005E5D48"/>
    <w:rsid w:val="005E69E7"/>
    <w:rsid w:val="005E6C62"/>
    <w:rsid w:val="005F0772"/>
    <w:rsid w:val="005F0846"/>
    <w:rsid w:val="005F239C"/>
    <w:rsid w:val="005F26BD"/>
    <w:rsid w:val="005F2F10"/>
    <w:rsid w:val="005F34FC"/>
    <w:rsid w:val="005F4196"/>
    <w:rsid w:val="005F41AD"/>
    <w:rsid w:val="005F4558"/>
    <w:rsid w:val="005F4D37"/>
    <w:rsid w:val="005F5255"/>
    <w:rsid w:val="005F5C0D"/>
    <w:rsid w:val="005F6120"/>
    <w:rsid w:val="005F673F"/>
    <w:rsid w:val="006006CA"/>
    <w:rsid w:val="00600F68"/>
    <w:rsid w:val="006024EB"/>
    <w:rsid w:val="00602E71"/>
    <w:rsid w:val="00603228"/>
    <w:rsid w:val="00603A0B"/>
    <w:rsid w:val="00603C2D"/>
    <w:rsid w:val="00604034"/>
    <w:rsid w:val="006041E1"/>
    <w:rsid w:val="00605F9B"/>
    <w:rsid w:val="00606437"/>
    <w:rsid w:val="00606BCA"/>
    <w:rsid w:val="00610493"/>
    <w:rsid w:val="00610C38"/>
    <w:rsid w:val="00611416"/>
    <w:rsid w:val="0061289E"/>
    <w:rsid w:val="00613197"/>
    <w:rsid w:val="006138C1"/>
    <w:rsid w:val="00614CB3"/>
    <w:rsid w:val="006153DF"/>
    <w:rsid w:val="00615FDC"/>
    <w:rsid w:val="0061604F"/>
    <w:rsid w:val="00616D09"/>
    <w:rsid w:val="00616D4A"/>
    <w:rsid w:val="006179A2"/>
    <w:rsid w:val="00620128"/>
    <w:rsid w:val="00620A03"/>
    <w:rsid w:val="00620D54"/>
    <w:rsid w:val="00621A99"/>
    <w:rsid w:val="006222DD"/>
    <w:rsid w:val="0062267F"/>
    <w:rsid w:val="00622882"/>
    <w:rsid w:val="00622C1F"/>
    <w:rsid w:val="00622E20"/>
    <w:rsid w:val="006234BB"/>
    <w:rsid w:val="006247D9"/>
    <w:rsid w:val="00624A3A"/>
    <w:rsid w:val="00625AA6"/>
    <w:rsid w:val="006265EC"/>
    <w:rsid w:val="00626B22"/>
    <w:rsid w:val="0062737B"/>
    <w:rsid w:val="0062793D"/>
    <w:rsid w:val="00631199"/>
    <w:rsid w:val="00632156"/>
    <w:rsid w:val="006324E9"/>
    <w:rsid w:val="00633BA0"/>
    <w:rsid w:val="00634411"/>
    <w:rsid w:val="00634836"/>
    <w:rsid w:val="0063577E"/>
    <w:rsid w:val="006359F7"/>
    <w:rsid w:val="00636226"/>
    <w:rsid w:val="00636348"/>
    <w:rsid w:val="00636EC0"/>
    <w:rsid w:val="00637B7B"/>
    <w:rsid w:val="00637D22"/>
    <w:rsid w:val="00637F1C"/>
    <w:rsid w:val="0064106E"/>
    <w:rsid w:val="006412D2"/>
    <w:rsid w:val="00641DD9"/>
    <w:rsid w:val="0064214B"/>
    <w:rsid w:val="006427B0"/>
    <w:rsid w:val="006428E9"/>
    <w:rsid w:val="00643554"/>
    <w:rsid w:val="00643600"/>
    <w:rsid w:val="006436C0"/>
    <w:rsid w:val="006448FD"/>
    <w:rsid w:val="00644953"/>
    <w:rsid w:val="00644C30"/>
    <w:rsid w:val="00645653"/>
    <w:rsid w:val="006456AB"/>
    <w:rsid w:val="00646547"/>
    <w:rsid w:val="0064670A"/>
    <w:rsid w:val="00646B2E"/>
    <w:rsid w:val="006470B5"/>
    <w:rsid w:val="00650035"/>
    <w:rsid w:val="006501F4"/>
    <w:rsid w:val="0065036F"/>
    <w:rsid w:val="006508D3"/>
    <w:rsid w:val="006509E9"/>
    <w:rsid w:val="00650A5B"/>
    <w:rsid w:val="00653312"/>
    <w:rsid w:val="006539D0"/>
    <w:rsid w:val="00653EAE"/>
    <w:rsid w:val="0065514D"/>
    <w:rsid w:val="006558E7"/>
    <w:rsid w:val="00655CB5"/>
    <w:rsid w:val="006560D1"/>
    <w:rsid w:val="0065611A"/>
    <w:rsid w:val="00656529"/>
    <w:rsid w:val="006566AA"/>
    <w:rsid w:val="00661E1E"/>
    <w:rsid w:val="006625E2"/>
    <w:rsid w:val="00662618"/>
    <w:rsid w:val="00662E23"/>
    <w:rsid w:val="0066328D"/>
    <w:rsid w:val="00663AD9"/>
    <w:rsid w:val="00664F5B"/>
    <w:rsid w:val="006651E3"/>
    <w:rsid w:val="0066545A"/>
    <w:rsid w:val="00665600"/>
    <w:rsid w:val="00665AF7"/>
    <w:rsid w:val="00665E81"/>
    <w:rsid w:val="00666768"/>
    <w:rsid w:val="006668FE"/>
    <w:rsid w:val="00670257"/>
    <w:rsid w:val="0067098E"/>
    <w:rsid w:val="006714C0"/>
    <w:rsid w:val="0067162A"/>
    <w:rsid w:val="00671AFB"/>
    <w:rsid w:val="00671D49"/>
    <w:rsid w:val="00672010"/>
    <w:rsid w:val="00672234"/>
    <w:rsid w:val="006725F0"/>
    <w:rsid w:val="00672759"/>
    <w:rsid w:val="00672AE2"/>
    <w:rsid w:val="00672CED"/>
    <w:rsid w:val="00673933"/>
    <w:rsid w:val="00673C13"/>
    <w:rsid w:val="0067462D"/>
    <w:rsid w:val="00674A63"/>
    <w:rsid w:val="00675380"/>
    <w:rsid w:val="0067544B"/>
    <w:rsid w:val="00676052"/>
    <w:rsid w:val="00676102"/>
    <w:rsid w:val="006763ED"/>
    <w:rsid w:val="00676743"/>
    <w:rsid w:val="00676D72"/>
    <w:rsid w:val="00677766"/>
    <w:rsid w:val="006779F7"/>
    <w:rsid w:val="00680798"/>
    <w:rsid w:val="00680B03"/>
    <w:rsid w:val="00681097"/>
    <w:rsid w:val="00681667"/>
    <w:rsid w:val="00681787"/>
    <w:rsid w:val="0068209B"/>
    <w:rsid w:val="00682159"/>
    <w:rsid w:val="00682B5D"/>
    <w:rsid w:val="006835DC"/>
    <w:rsid w:val="00684138"/>
    <w:rsid w:val="0068607E"/>
    <w:rsid w:val="0068611F"/>
    <w:rsid w:val="006861C2"/>
    <w:rsid w:val="006870FE"/>
    <w:rsid w:val="00687234"/>
    <w:rsid w:val="00687412"/>
    <w:rsid w:val="00687F56"/>
    <w:rsid w:val="00690F6B"/>
    <w:rsid w:val="00691317"/>
    <w:rsid w:val="00691DDF"/>
    <w:rsid w:val="00692147"/>
    <w:rsid w:val="00692EAA"/>
    <w:rsid w:val="006935D4"/>
    <w:rsid w:val="00694A23"/>
    <w:rsid w:val="00694DBA"/>
    <w:rsid w:val="006957D6"/>
    <w:rsid w:val="00695B93"/>
    <w:rsid w:val="006962AC"/>
    <w:rsid w:val="00696D7B"/>
    <w:rsid w:val="00697006"/>
    <w:rsid w:val="006978DA"/>
    <w:rsid w:val="00697FDB"/>
    <w:rsid w:val="006A04B6"/>
    <w:rsid w:val="006A0B9A"/>
    <w:rsid w:val="006A0C32"/>
    <w:rsid w:val="006A10B3"/>
    <w:rsid w:val="006A10BB"/>
    <w:rsid w:val="006A143C"/>
    <w:rsid w:val="006A157C"/>
    <w:rsid w:val="006A19B7"/>
    <w:rsid w:val="006A1AC1"/>
    <w:rsid w:val="006A27DF"/>
    <w:rsid w:val="006A30FC"/>
    <w:rsid w:val="006A3C02"/>
    <w:rsid w:val="006A4755"/>
    <w:rsid w:val="006A4A02"/>
    <w:rsid w:val="006A5151"/>
    <w:rsid w:val="006A5367"/>
    <w:rsid w:val="006A5967"/>
    <w:rsid w:val="006A5BBB"/>
    <w:rsid w:val="006A73CB"/>
    <w:rsid w:val="006A7BFB"/>
    <w:rsid w:val="006B018E"/>
    <w:rsid w:val="006B0393"/>
    <w:rsid w:val="006B03C4"/>
    <w:rsid w:val="006B082C"/>
    <w:rsid w:val="006B0861"/>
    <w:rsid w:val="006B142A"/>
    <w:rsid w:val="006B168F"/>
    <w:rsid w:val="006B1BD5"/>
    <w:rsid w:val="006B2205"/>
    <w:rsid w:val="006B24B0"/>
    <w:rsid w:val="006B2763"/>
    <w:rsid w:val="006B3551"/>
    <w:rsid w:val="006B4280"/>
    <w:rsid w:val="006B5424"/>
    <w:rsid w:val="006B5E92"/>
    <w:rsid w:val="006B60A3"/>
    <w:rsid w:val="006B67A3"/>
    <w:rsid w:val="006B713A"/>
    <w:rsid w:val="006B7D01"/>
    <w:rsid w:val="006C0521"/>
    <w:rsid w:val="006C12C3"/>
    <w:rsid w:val="006C193C"/>
    <w:rsid w:val="006C1FE5"/>
    <w:rsid w:val="006C326A"/>
    <w:rsid w:val="006C3CDC"/>
    <w:rsid w:val="006C505B"/>
    <w:rsid w:val="006C5539"/>
    <w:rsid w:val="006C5FC7"/>
    <w:rsid w:val="006C66A8"/>
    <w:rsid w:val="006C6AA0"/>
    <w:rsid w:val="006C6AFF"/>
    <w:rsid w:val="006C6C27"/>
    <w:rsid w:val="006C6F25"/>
    <w:rsid w:val="006C7A77"/>
    <w:rsid w:val="006C7CD5"/>
    <w:rsid w:val="006D1A29"/>
    <w:rsid w:val="006D2036"/>
    <w:rsid w:val="006D2552"/>
    <w:rsid w:val="006D2FB2"/>
    <w:rsid w:val="006D30F1"/>
    <w:rsid w:val="006D4763"/>
    <w:rsid w:val="006D5234"/>
    <w:rsid w:val="006D5660"/>
    <w:rsid w:val="006D574F"/>
    <w:rsid w:val="006D5A4A"/>
    <w:rsid w:val="006D5BB9"/>
    <w:rsid w:val="006D601C"/>
    <w:rsid w:val="006D6412"/>
    <w:rsid w:val="006D7C8A"/>
    <w:rsid w:val="006E011A"/>
    <w:rsid w:val="006E0567"/>
    <w:rsid w:val="006E0B01"/>
    <w:rsid w:val="006E12CA"/>
    <w:rsid w:val="006E1952"/>
    <w:rsid w:val="006E1A66"/>
    <w:rsid w:val="006E21F4"/>
    <w:rsid w:val="006E244E"/>
    <w:rsid w:val="006E5136"/>
    <w:rsid w:val="006E552F"/>
    <w:rsid w:val="006E58DC"/>
    <w:rsid w:val="006E5D89"/>
    <w:rsid w:val="006E6BEF"/>
    <w:rsid w:val="006E749C"/>
    <w:rsid w:val="006E77C7"/>
    <w:rsid w:val="006F013C"/>
    <w:rsid w:val="006F03B8"/>
    <w:rsid w:val="006F060E"/>
    <w:rsid w:val="006F0627"/>
    <w:rsid w:val="006F08A3"/>
    <w:rsid w:val="006F1348"/>
    <w:rsid w:val="006F1E04"/>
    <w:rsid w:val="006F1E33"/>
    <w:rsid w:val="006F1EA4"/>
    <w:rsid w:val="006F22E0"/>
    <w:rsid w:val="006F2D7C"/>
    <w:rsid w:val="006F2E3E"/>
    <w:rsid w:val="006F388F"/>
    <w:rsid w:val="006F3C88"/>
    <w:rsid w:val="006F4BBA"/>
    <w:rsid w:val="006F50D0"/>
    <w:rsid w:val="006F69ED"/>
    <w:rsid w:val="006F6C20"/>
    <w:rsid w:val="006F7151"/>
    <w:rsid w:val="006F7345"/>
    <w:rsid w:val="006F766D"/>
    <w:rsid w:val="006F7CD4"/>
    <w:rsid w:val="006F7CE8"/>
    <w:rsid w:val="0070016F"/>
    <w:rsid w:val="007005DF"/>
    <w:rsid w:val="00700785"/>
    <w:rsid w:val="00702E83"/>
    <w:rsid w:val="0070398B"/>
    <w:rsid w:val="00703AEA"/>
    <w:rsid w:val="00704319"/>
    <w:rsid w:val="00704572"/>
    <w:rsid w:val="007049A3"/>
    <w:rsid w:val="007055FB"/>
    <w:rsid w:val="00705687"/>
    <w:rsid w:val="00706109"/>
    <w:rsid w:val="007066BB"/>
    <w:rsid w:val="007068C0"/>
    <w:rsid w:val="0070691B"/>
    <w:rsid w:val="007069FF"/>
    <w:rsid w:val="00706D26"/>
    <w:rsid w:val="00707980"/>
    <w:rsid w:val="0071019F"/>
    <w:rsid w:val="00710270"/>
    <w:rsid w:val="00710C1E"/>
    <w:rsid w:val="00710CF1"/>
    <w:rsid w:val="007114F0"/>
    <w:rsid w:val="007115D8"/>
    <w:rsid w:val="0071225C"/>
    <w:rsid w:val="007129E5"/>
    <w:rsid w:val="00712ACA"/>
    <w:rsid w:val="00712E4C"/>
    <w:rsid w:val="00712E7B"/>
    <w:rsid w:val="00713522"/>
    <w:rsid w:val="00713D28"/>
    <w:rsid w:val="00714B5E"/>
    <w:rsid w:val="00715237"/>
    <w:rsid w:val="00715861"/>
    <w:rsid w:val="00716434"/>
    <w:rsid w:val="0071664C"/>
    <w:rsid w:val="007168C1"/>
    <w:rsid w:val="00717525"/>
    <w:rsid w:val="00717851"/>
    <w:rsid w:val="0072007A"/>
    <w:rsid w:val="007200BA"/>
    <w:rsid w:val="007206E2"/>
    <w:rsid w:val="00720A3E"/>
    <w:rsid w:val="00720ADA"/>
    <w:rsid w:val="00720E46"/>
    <w:rsid w:val="00720E7A"/>
    <w:rsid w:val="00721B8E"/>
    <w:rsid w:val="007238C0"/>
    <w:rsid w:val="00724039"/>
    <w:rsid w:val="007247A9"/>
    <w:rsid w:val="0072486F"/>
    <w:rsid w:val="00724BA2"/>
    <w:rsid w:val="00724D4F"/>
    <w:rsid w:val="00725D5C"/>
    <w:rsid w:val="007265FA"/>
    <w:rsid w:val="0072755B"/>
    <w:rsid w:val="00730989"/>
    <w:rsid w:val="00730B95"/>
    <w:rsid w:val="0073176A"/>
    <w:rsid w:val="00731DE3"/>
    <w:rsid w:val="00732CC9"/>
    <w:rsid w:val="00732E27"/>
    <w:rsid w:val="007331CE"/>
    <w:rsid w:val="00733861"/>
    <w:rsid w:val="00734CFC"/>
    <w:rsid w:val="00735B9B"/>
    <w:rsid w:val="00735CBB"/>
    <w:rsid w:val="00736068"/>
    <w:rsid w:val="00736476"/>
    <w:rsid w:val="00736673"/>
    <w:rsid w:val="00736F13"/>
    <w:rsid w:val="00737021"/>
    <w:rsid w:val="007370A2"/>
    <w:rsid w:val="00737D13"/>
    <w:rsid w:val="00740087"/>
    <w:rsid w:val="00740486"/>
    <w:rsid w:val="0074083F"/>
    <w:rsid w:val="007416AD"/>
    <w:rsid w:val="00742969"/>
    <w:rsid w:val="00742B74"/>
    <w:rsid w:val="00743558"/>
    <w:rsid w:val="00744147"/>
    <w:rsid w:val="00745472"/>
    <w:rsid w:val="00745C76"/>
    <w:rsid w:val="00745D1C"/>
    <w:rsid w:val="007463CC"/>
    <w:rsid w:val="00746670"/>
    <w:rsid w:val="00746DF2"/>
    <w:rsid w:val="00746FED"/>
    <w:rsid w:val="007470E2"/>
    <w:rsid w:val="00747561"/>
    <w:rsid w:val="00747BB6"/>
    <w:rsid w:val="00750B96"/>
    <w:rsid w:val="00751B69"/>
    <w:rsid w:val="00751D4F"/>
    <w:rsid w:val="00752593"/>
    <w:rsid w:val="00752A79"/>
    <w:rsid w:val="00753816"/>
    <w:rsid w:val="00753BB5"/>
    <w:rsid w:val="00753EEA"/>
    <w:rsid w:val="0075552D"/>
    <w:rsid w:val="00755571"/>
    <w:rsid w:val="00755AFC"/>
    <w:rsid w:val="00755BA3"/>
    <w:rsid w:val="00755C1E"/>
    <w:rsid w:val="00755DFF"/>
    <w:rsid w:val="0075650E"/>
    <w:rsid w:val="00756EBA"/>
    <w:rsid w:val="00757369"/>
    <w:rsid w:val="00761C89"/>
    <w:rsid w:val="0076252B"/>
    <w:rsid w:val="0076295D"/>
    <w:rsid w:val="00762A6F"/>
    <w:rsid w:val="00763A81"/>
    <w:rsid w:val="00764993"/>
    <w:rsid w:val="0076550E"/>
    <w:rsid w:val="00765FF9"/>
    <w:rsid w:val="00766B46"/>
    <w:rsid w:val="00766BAB"/>
    <w:rsid w:val="00766BEA"/>
    <w:rsid w:val="00766EB5"/>
    <w:rsid w:val="00766F3F"/>
    <w:rsid w:val="00767C84"/>
    <w:rsid w:val="00770786"/>
    <w:rsid w:val="00770946"/>
    <w:rsid w:val="00770E4F"/>
    <w:rsid w:val="00771732"/>
    <w:rsid w:val="00771B0B"/>
    <w:rsid w:val="00772896"/>
    <w:rsid w:val="00773364"/>
    <w:rsid w:val="0077363F"/>
    <w:rsid w:val="00773D78"/>
    <w:rsid w:val="0077443E"/>
    <w:rsid w:val="00774AA6"/>
    <w:rsid w:val="00774DDA"/>
    <w:rsid w:val="0077589F"/>
    <w:rsid w:val="00775F8F"/>
    <w:rsid w:val="0077610C"/>
    <w:rsid w:val="00776A25"/>
    <w:rsid w:val="00776D08"/>
    <w:rsid w:val="00777625"/>
    <w:rsid w:val="00777B37"/>
    <w:rsid w:val="00777DB6"/>
    <w:rsid w:val="007803E2"/>
    <w:rsid w:val="00782523"/>
    <w:rsid w:val="00782D46"/>
    <w:rsid w:val="00783EEE"/>
    <w:rsid w:val="007844EE"/>
    <w:rsid w:val="00784787"/>
    <w:rsid w:val="0078514C"/>
    <w:rsid w:val="00785308"/>
    <w:rsid w:val="00785592"/>
    <w:rsid w:val="00787368"/>
    <w:rsid w:val="007875FB"/>
    <w:rsid w:val="00787C42"/>
    <w:rsid w:val="007904C4"/>
    <w:rsid w:val="00790EC1"/>
    <w:rsid w:val="00791944"/>
    <w:rsid w:val="00792F2D"/>
    <w:rsid w:val="00793B12"/>
    <w:rsid w:val="0079446E"/>
    <w:rsid w:val="00794DCE"/>
    <w:rsid w:val="00794E58"/>
    <w:rsid w:val="00795049"/>
    <w:rsid w:val="00796488"/>
    <w:rsid w:val="007968F0"/>
    <w:rsid w:val="00796C19"/>
    <w:rsid w:val="00797CCF"/>
    <w:rsid w:val="007A14D4"/>
    <w:rsid w:val="007A21AC"/>
    <w:rsid w:val="007A2251"/>
    <w:rsid w:val="007A23A3"/>
    <w:rsid w:val="007A2651"/>
    <w:rsid w:val="007A2BB1"/>
    <w:rsid w:val="007A3041"/>
    <w:rsid w:val="007A3190"/>
    <w:rsid w:val="007A3490"/>
    <w:rsid w:val="007A37F6"/>
    <w:rsid w:val="007A3864"/>
    <w:rsid w:val="007A3D21"/>
    <w:rsid w:val="007A3FF4"/>
    <w:rsid w:val="007A4292"/>
    <w:rsid w:val="007A4B81"/>
    <w:rsid w:val="007A5AF3"/>
    <w:rsid w:val="007A64EB"/>
    <w:rsid w:val="007A70C3"/>
    <w:rsid w:val="007A7178"/>
    <w:rsid w:val="007A75CF"/>
    <w:rsid w:val="007A77F3"/>
    <w:rsid w:val="007A7DBC"/>
    <w:rsid w:val="007A7E9B"/>
    <w:rsid w:val="007A7FE9"/>
    <w:rsid w:val="007B147E"/>
    <w:rsid w:val="007B1707"/>
    <w:rsid w:val="007B1923"/>
    <w:rsid w:val="007B21DC"/>
    <w:rsid w:val="007B2333"/>
    <w:rsid w:val="007B2834"/>
    <w:rsid w:val="007B2E02"/>
    <w:rsid w:val="007B3231"/>
    <w:rsid w:val="007B3315"/>
    <w:rsid w:val="007B33C2"/>
    <w:rsid w:val="007B4D5A"/>
    <w:rsid w:val="007B528D"/>
    <w:rsid w:val="007B62CE"/>
    <w:rsid w:val="007B6925"/>
    <w:rsid w:val="007B6E55"/>
    <w:rsid w:val="007B7D86"/>
    <w:rsid w:val="007C024F"/>
    <w:rsid w:val="007C0399"/>
    <w:rsid w:val="007C060E"/>
    <w:rsid w:val="007C1127"/>
    <w:rsid w:val="007C151D"/>
    <w:rsid w:val="007C17D8"/>
    <w:rsid w:val="007C180F"/>
    <w:rsid w:val="007C1948"/>
    <w:rsid w:val="007C1BD3"/>
    <w:rsid w:val="007C1DA2"/>
    <w:rsid w:val="007C2FDC"/>
    <w:rsid w:val="007C37F7"/>
    <w:rsid w:val="007C406A"/>
    <w:rsid w:val="007C41D3"/>
    <w:rsid w:val="007C4607"/>
    <w:rsid w:val="007C4C35"/>
    <w:rsid w:val="007C5163"/>
    <w:rsid w:val="007C5ACD"/>
    <w:rsid w:val="007C5BE8"/>
    <w:rsid w:val="007C6599"/>
    <w:rsid w:val="007C6702"/>
    <w:rsid w:val="007C688E"/>
    <w:rsid w:val="007C6926"/>
    <w:rsid w:val="007C6964"/>
    <w:rsid w:val="007C6CB3"/>
    <w:rsid w:val="007C7352"/>
    <w:rsid w:val="007C7B0D"/>
    <w:rsid w:val="007D0677"/>
    <w:rsid w:val="007D1A6C"/>
    <w:rsid w:val="007D2606"/>
    <w:rsid w:val="007D356E"/>
    <w:rsid w:val="007D3B42"/>
    <w:rsid w:val="007D41D1"/>
    <w:rsid w:val="007D4D84"/>
    <w:rsid w:val="007D5A95"/>
    <w:rsid w:val="007D6532"/>
    <w:rsid w:val="007D7228"/>
    <w:rsid w:val="007D76B4"/>
    <w:rsid w:val="007E092D"/>
    <w:rsid w:val="007E0C9C"/>
    <w:rsid w:val="007E0DA9"/>
    <w:rsid w:val="007E1237"/>
    <w:rsid w:val="007E1C46"/>
    <w:rsid w:val="007E1E18"/>
    <w:rsid w:val="007E2324"/>
    <w:rsid w:val="007E243F"/>
    <w:rsid w:val="007E25BE"/>
    <w:rsid w:val="007E3FA4"/>
    <w:rsid w:val="007E4AFE"/>
    <w:rsid w:val="007E54BC"/>
    <w:rsid w:val="007E54F2"/>
    <w:rsid w:val="007E5C17"/>
    <w:rsid w:val="007E60EA"/>
    <w:rsid w:val="007E67E9"/>
    <w:rsid w:val="007F090C"/>
    <w:rsid w:val="007F09D4"/>
    <w:rsid w:val="007F0F3B"/>
    <w:rsid w:val="007F1025"/>
    <w:rsid w:val="007F104A"/>
    <w:rsid w:val="007F1ACC"/>
    <w:rsid w:val="007F27FF"/>
    <w:rsid w:val="007F362E"/>
    <w:rsid w:val="007F3B74"/>
    <w:rsid w:val="007F3F0E"/>
    <w:rsid w:val="007F5265"/>
    <w:rsid w:val="007F52C8"/>
    <w:rsid w:val="007F74C5"/>
    <w:rsid w:val="008010E7"/>
    <w:rsid w:val="00802706"/>
    <w:rsid w:val="00802D9E"/>
    <w:rsid w:val="0080315E"/>
    <w:rsid w:val="00804195"/>
    <w:rsid w:val="00804363"/>
    <w:rsid w:val="00804D9C"/>
    <w:rsid w:val="0080608F"/>
    <w:rsid w:val="008063F2"/>
    <w:rsid w:val="00806533"/>
    <w:rsid w:val="0080785D"/>
    <w:rsid w:val="00807B63"/>
    <w:rsid w:val="0081048D"/>
    <w:rsid w:val="0081133F"/>
    <w:rsid w:val="00811845"/>
    <w:rsid w:val="00812A84"/>
    <w:rsid w:val="00812C8F"/>
    <w:rsid w:val="008144BF"/>
    <w:rsid w:val="00814601"/>
    <w:rsid w:val="00814721"/>
    <w:rsid w:val="00814A6F"/>
    <w:rsid w:val="0081595E"/>
    <w:rsid w:val="008161BC"/>
    <w:rsid w:val="0081703F"/>
    <w:rsid w:val="00817074"/>
    <w:rsid w:val="00817A69"/>
    <w:rsid w:val="00817E04"/>
    <w:rsid w:val="008213CE"/>
    <w:rsid w:val="0082216A"/>
    <w:rsid w:val="00824350"/>
    <w:rsid w:val="00824E13"/>
    <w:rsid w:val="00824ED5"/>
    <w:rsid w:val="00825440"/>
    <w:rsid w:val="00825E71"/>
    <w:rsid w:val="00826167"/>
    <w:rsid w:val="00826886"/>
    <w:rsid w:val="00830027"/>
    <w:rsid w:val="008304D9"/>
    <w:rsid w:val="00832181"/>
    <w:rsid w:val="00832E4A"/>
    <w:rsid w:val="00833653"/>
    <w:rsid w:val="00833BF9"/>
    <w:rsid w:val="00833F05"/>
    <w:rsid w:val="00834945"/>
    <w:rsid w:val="0083594D"/>
    <w:rsid w:val="00835D9B"/>
    <w:rsid w:val="00835DA6"/>
    <w:rsid w:val="008365D1"/>
    <w:rsid w:val="00836837"/>
    <w:rsid w:val="00836E66"/>
    <w:rsid w:val="00837300"/>
    <w:rsid w:val="0083761E"/>
    <w:rsid w:val="00837836"/>
    <w:rsid w:val="00837A16"/>
    <w:rsid w:val="00837CA0"/>
    <w:rsid w:val="00840137"/>
    <w:rsid w:val="00840C85"/>
    <w:rsid w:val="00841292"/>
    <w:rsid w:val="00841302"/>
    <w:rsid w:val="00841A9D"/>
    <w:rsid w:val="00841F6F"/>
    <w:rsid w:val="008428C5"/>
    <w:rsid w:val="00842958"/>
    <w:rsid w:val="00844492"/>
    <w:rsid w:val="00844B26"/>
    <w:rsid w:val="00845003"/>
    <w:rsid w:val="00845860"/>
    <w:rsid w:val="00845D2B"/>
    <w:rsid w:val="00846214"/>
    <w:rsid w:val="00847582"/>
    <w:rsid w:val="008500FD"/>
    <w:rsid w:val="0085069E"/>
    <w:rsid w:val="00850DE8"/>
    <w:rsid w:val="00853E2A"/>
    <w:rsid w:val="00854211"/>
    <w:rsid w:val="00854715"/>
    <w:rsid w:val="00854B1D"/>
    <w:rsid w:val="008563B1"/>
    <w:rsid w:val="00856DAF"/>
    <w:rsid w:val="00856E3C"/>
    <w:rsid w:val="008601CA"/>
    <w:rsid w:val="0086068C"/>
    <w:rsid w:val="00860996"/>
    <w:rsid w:val="00861F37"/>
    <w:rsid w:val="0086210D"/>
    <w:rsid w:val="00862659"/>
    <w:rsid w:val="00863664"/>
    <w:rsid w:val="00863AA1"/>
    <w:rsid w:val="00863F36"/>
    <w:rsid w:val="008645EE"/>
    <w:rsid w:val="0086550B"/>
    <w:rsid w:val="0086648E"/>
    <w:rsid w:val="008666B1"/>
    <w:rsid w:val="00866AA6"/>
    <w:rsid w:val="00866C86"/>
    <w:rsid w:val="00866CD4"/>
    <w:rsid w:val="008675BA"/>
    <w:rsid w:val="008675DE"/>
    <w:rsid w:val="008700CE"/>
    <w:rsid w:val="008707BA"/>
    <w:rsid w:val="00870B23"/>
    <w:rsid w:val="00871FC5"/>
    <w:rsid w:val="008720F1"/>
    <w:rsid w:val="0087219D"/>
    <w:rsid w:val="0087381E"/>
    <w:rsid w:val="00873831"/>
    <w:rsid w:val="00874545"/>
    <w:rsid w:val="00874F37"/>
    <w:rsid w:val="008751C7"/>
    <w:rsid w:val="008754B6"/>
    <w:rsid w:val="00876625"/>
    <w:rsid w:val="00877354"/>
    <w:rsid w:val="00877918"/>
    <w:rsid w:val="0088037E"/>
    <w:rsid w:val="00880D16"/>
    <w:rsid w:val="00881524"/>
    <w:rsid w:val="00882433"/>
    <w:rsid w:val="00882F9E"/>
    <w:rsid w:val="00883487"/>
    <w:rsid w:val="008842CB"/>
    <w:rsid w:val="00884698"/>
    <w:rsid w:val="00884A24"/>
    <w:rsid w:val="00885824"/>
    <w:rsid w:val="008859CA"/>
    <w:rsid w:val="008860E5"/>
    <w:rsid w:val="008868F2"/>
    <w:rsid w:val="00886C89"/>
    <w:rsid w:val="00886DA3"/>
    <w:rsid w:val="00887A79"/>
    <w:rsid w:val="00890657"/>
    <w:rsid w:val="00890F73"/>
    <w:rsid w:val="00890FD1"/>
    <w:rsid w:val="008918A2"/>
    <w:rsid w:val="00891949"/>
    <w:rsid w:val="0089198E"/>
    <w:rsid w:val="008922FC"/>
    <w:rsid w:val="00892504"/>
    <w:rsid w:val="00892642"/>
    <w:rsid w:val="00892738"/>
    <w:rsid w:val="0089280A"/>
    <w:rsid w:val="00892C7B"/>
    <w:rsid w:val="008931FE"/>
    <w:rsid w:val="00893581"/>
    <w:rsid w:val="00893995"/>
    <w:rsid w:val="0089400F"/>
    <w:rsid w:val="0089413E"/>
    <w:rsid w:val="00895EB2"/>
    <w:rsid w:val="00895F89"/>
    <w:rsid w:val="00896011"/>
    <w:rsid w:val="00896081"/>
    <w:rsid w:val="0089639E"/>
    <w:rsid w:val="0089680A"/>
    <w:rsid w:val="00896A7B"/>
    <w:rsid w:val="00897843"/>
    <w:rsid w:val="00897C0A"/>
    <w:rsid w:val="008A016F"/>
    <w:rsid w:val="008A0430"/>
    <w:rsid w:val="008A060B"/>
    <w:rsid w:val="008A1204"/>
    <w:rsid w:val="008A24B0"/>
    <w:rsid w:val="008A25BC"/>
    <w:rsid w:val="008A2BEC"/>
    <w:rsid w:val="008A3B6B"/>
    <w:rsid w:val="008A3F29"/>
    <w:rsid w:val="008A3FC7"/>
    <w:rsid w:val="008A406C"/>
    <w:rsid w:val="008A4869"/>
    <w:rsid w:val="008A4B24"/>
    <w:rsid w:val="008A4C76"/>
    <w:rsid w:val="008A633A"/>
    <w:rsid w:val="008A6992"/>
    <w:rsid w:val="008A7521"/>
    <w:rsid w:val="008A7789"/>
    <w:rsid w:val="008A7818"/>
    <w:rsid w:val="008A7B84"/>
    <w:rsid w:val="008B00F3"/>
    <w:rsid w:val="008B07DA"/>
    <w:rsid w:val="008B23C0"/>
    <w:rsid w:val="008B2739"/>
    <w:rsid w:val="008B27F3"/>
    <w:rsid w:val="008B29B0"/>
    <w:rsid w:val="008B30D5"/>
    <w:rsid w:val="008B389E"/>
    <w:rsid w:val="008B39C6"/>
    <w:rsid w:val="008B3C41"/>
    <w:rsid w:val="008B3DC5"/>
    <w:rsid w:val="008B4AC7"/>
    <w:rsid w:val="008B4F81"/>
    <w:rsid w:val="008B535F"/>
    <w:rsid w:val="008B59B3"/>
    <w:rsid w:val="008B5E0D"/>
    <w:rsid w:val="008B5E2F"/>
    <w:rsid w:val="008B6490"/>
    <w:rsid w:val="008B73EF"/>
    <w:rsid w:val="008B7F73"/>
    <w:rsid w:val="008C0925"/>
    <w:rsid w:val="008C1EDF"/>
    <w:rsid w:val="008C3178"/>
    <w:rsid w:val="008C3432"/>
    <w:rsid w:val="008C3FDF"/>
    <w:rsid w:val="008C471C"/>
    <w:rsid w:val="008C4BC7"/>
    <w:rsid w:val="008C5CC4"/>
    <w:rsid w:val="008C64F6"/>
    <w:rsid w:val="008C65E0"/>
    <w:rsid w:val="008C7662"/>
    <w:rsid w:val="008C7663"/>
    <w:rsid w:val="008C7677"/>
    <w:rsid w:val="008C7E30"/>
    <w:rsid w:val="008D0C8A"/>
    <w:rsid w:val="008D15A3"/>
    <w:rsid w:val="008D1711"/>
    <w:rsid w:val="008D289A"/>
    <w:rsid w:val="008D3873"/>
    <w:rsid w:val="008D393F"/>
    <w:rsid w:val="008D3D45"/>
    <w:rsid w:val="008D3FFF"/>
    <w:rsid w:val="008D5391"/>
    <w:rsid w:val="008D5EB2"/>
    <w:rsid w:val="008D67BF"/>
    <w:rsid w:val="008D698F"/>
    <w:rsid w:val="008D6C01"/>
    <w:rsid w:val="008D74A9"/>
    <w:rsid w:val="008E0A30"/>
    <w:rsid w:val="008E0B84"/>
    <w:rsid w:val="008E12AE"/>
    <w:rsid w:val="008E17D7"/>
    <w:rsid w:val="008E2490"/>
    <w:rsid w:val="008E2545"/>
    <w:rsid w:val="008E264F"/>
    <w:rsid w:val="008E2A04"/>
    <w:rsid w:val="008E3A80"/>
    <w:rsid w:val="008E40AC"/>
    <w:rsid w:val="008E4324"/>
    <w:rsid w:val="008E43DD"/>
    <w:rsid w:val="008E4F4A"/>
    <w:rsid w:val="008E52A0"/>
    <w:rsid w:val="008E55A5"/>
    <w:rsid w:val="008E6B7E"/>
    <w:rsid w:val="008E6EC0"/>
    <w:rsid w:val="008E74D4"/>
    <w:rsid w:val="008E763A"/>
    <w:rsid w:val="008F01BB"/>
    <w:rsid w:val="008F0A18"/>
    <w:rsid w:val="008F1A24"/>
    <w:rsid w:val="008F224F"/>
    <w:rsid w:val="008F2ECD"/>
    <w:rsid w:val="008F3CFF"/>
    <w:rsid w:val="008F403C"/>
    <w:rsid w:val="008F4812"/>
    <w:rsid w:val="008F4889"/>
    <w:rsid w:val="008F5A9A"/>
    <w:rsid w:val="008F64E6"/>
    <w:rsid w:val="008F6541"/>
    <w:rsid w:val="008F6EBE"/>
    <w:rsid w:val="008F702B"/>
    <w:rsid w:val="008F7B70"/>
    <w:rsid w:val="0090054F"/>
    <w:rsid w:val="0090130B"/>
    <w:rsid w:val="009016B8"/>
    <w:rsid w:val="00901B3C"/>
    <w:rsid w:val="0090212D"/>
    <w:rsid w:val="009025DA"/>
    <w:rsid w:val="00902B9E"/>
    <w:rsid w:val="009038DA"/>
    <w:rsid w:val="00903B01"/>
    <w:rsid w:val="009045EC"/>
    <w:rsid w:val="00904A98"/>
    <w:rsid w:val="00906337"/>
    <w:rsid w:val="00906538"/>
    <w:rsid w:val="009065CB"/>
    <w:rsid w:val="009072FB"/>
    <w:rsid w:val="00907545"/>
    <w:rsid w:val="00907614"/>
    <w:rsid w:val="00907BC6"/>
    <w:rsid w:val="00907DCF"/>
    <w:rsid w:val="00907EDF"/>
    <w:rsid w:val="009112B9"/>
    <w:rsid w:val="0091341F"/>
    <w:rsid w:val="00913429"/>
    <w:rsid w:val="009137CB"/>
    <w:rsid w:val="00913F8A"/>
    <w:rsid w:val="009143A7"/>
    <w:rsid w:val="00914C5A"/>
    <w:rsid w:val="00915355"/>
    <w:rsid w:val="00915DAF"/>
    <w:rsid w:val="00916144"/>
    <w:rsid w:val="0091664A"/>
    <w:rsid w:val="00916767"/>
    <w:rsid w:val="00916ECE"/>
    <w:rsid w:val="00917B49"/>
    <w:rsid w:val="00917BD5"/>
    <w:rsid w:val="00917C0A"/>
    <w:rsid w:val="009209B8"/>
    <w:rsid w:val="009230AA"/>
    <w:rsid w:val="0092321D"/>
    <w:rsid w:val="00923333"/>
    <w:rsid w:val="00923882"/>
    <w:rsid w:val="00925DB5"/>
    <w:rsid w:val="00926550"/>
    <w:rsid w:val="00926AA0"/>
    <w:rsid w:val="00927C50"/>
    <w:rsid w:val="00927D06"/>
    <w:rsid w:val="009305E9"/>
    <w:rsid w:val="009308EB"/>
    <w:rsid w:val="00930A0A"/>
    <w:rsid w:val="00931260"/>
    <w:rsid w:val="00931B59"/>
    <w:rsid w:val="00931D03"/>
    <w:rsid w:val="00932702"/>
    <w:rsid w:val="009328FB"/>
    <w:rsid w:val="0093382B"/>
    <w:rsid w:val="00934980"/>
    <w:rsid w:val="00934F26"/>
    <w:rsid w:val="00935655"/>
    <w:rsid w:val="009368C8"/>
    <w:rsid w:val="00936AF0"/>
    <w:rsid w:val="00936C4A"/>
    <w:rsid w:val="009376F6"/>
    <w:rsid w:val="00937F60"/>
    <w:rsid w:val="0094092B"/>
    <w:rsid w:val="00941208"/>
    <w:rsid w:val="00941718"/>
    <w:rsid w:val="00941CCC"/>
    <w:rsid w:val="00942E9C"/>
    <w:rsid w:val="00943A77"/>
    <w:rsid w:val="00944990"/>
    <w:rsid w:val="009449D7"/>
    <w:rsid w:val="00945959"/>
    <w:rsid w:val="00945BB1"/>
    <w:rsid w:val="0094628D"/>
    <w:rsid w:val="0094721A"/>
    <w:rsid w:val="00947877"/>
    <w:rsid w:val="00947A8D"/>
    <w:rsid w:val="009502C3"/>
    <w:rsid w:val="009506D7"/>
    <w:rsid w:val="009509B2"/>
    <w:rsid w:val="00950CF2"/>
    <w:rsid w:val="00951577"/>
    <w:rsid w:val="00951B79"/>
    <w:rsid w:val="00951C19"/>
    <w:rsid w:val="0095245C"/>
    <w:rsid w:val="00952706"/>
    <w:rsid w:val="00952CDD"/>
    <w:rsid w:val="009530E4"/>
    <w:rsid w:val="0095375F"/>
    <w:rsid w:val="00954285"/>
    <w:rsid w:val="0095483E"/>
    <w:rsid w:val="009550BC"/>
    <w:rsid w:val="00955357"/>
    <w:rsid w:val="00955701"/>
    <w:rsid w:val="009558AD"/>
    <w:rsid w:val="00955C1F"/>
    <w:rsid w:val="00956794"/>
    <w:rsid w:val="009569F2"/>
    <w:rsid w:val="00960944"/>
    <w:rsid w:val="00960BDE"/>
    <w:rsid w:val="0096109B"/>
    <w:rsid w:val="00961A00"/>
    <w:rsid w:val="00961B02"/>
    <w:rsid w:val="009621CB"/>
    <w:rsid w:val="0096231A"/>
    <w:rsid w:val="00962DA6"/>
    <w:rsid w:val="00962E2C"/>
    <w:rsid w:val="00965488"/>
    <w:rsid w:val="009655AD"/>
    <w:rsid w:val="00965B59"/>
    <w:rsid w:val="00965ECD"/>
    <w:rsid w:val="00965FD8"/>
    <w:rsid w:val="00966117"/>
    <w:rsid w:val="009663E2"/>
    <w:rsid w:val="00966433"/>
    <w:rsid w:val="00967123"/>
    <w:rsid w:val="00967E9B"/>
    <w:rsid w:val="00970341"/>
    <w:rsid w:val="009703E8"/>
    <w:rsid w:val="00970723"/>
    <w:rsid w:val="009708CF"/>
    <w:rsid w:val="009711FF"/>
    <w:rsid w:val="009718B7"/>
    <w:rsid w:val="00972319"/>
    <w:rsid w:val="00972929"/>
    <w:rsid w:val="00972F37"/>
    <w:rsid w:val="009738A3"/>
    <w:rsid w:val="00973C36"/>
    <w:rsid w:val="00973F02"/>
    <w:rsid w:val="00974FD4"/>
    <w:rsid w:val="00975BAE"/>
    <w:rsid w:val="00976C03"/>
    <w:rsid w:val="00977435"/>
    <w:rsid w:val="00977ACF"/>
    <w:rsid w:val="00980462"/>
    <w:rsid w:val="009807CF"/>
    <w:rsid w:val="009813E7"/>
    <w:rsid w:val="00983598"/>
    <w:rsid w:val="009835E3"/>
    <w:rsid w:val="00983879"/>
    <w:rsid w:val="009840C3"/>
    <w:rsid w:val="0098410C"/>
    <w:rsid w:val="00984FB0"/>
    <w:rsid w:val="00985553"/>
    <w:rsid w:val="00985604"/>
    <w:rsid w:val="009877AF"/>
    <w:rsid w:val="009879DD"/>
    <w:rsid w:val="00987B63"/>
    <w:rsid w:val="00987E7C"/>
    <w:rsid w:val="009903DD"/>
    <w:rsid w:val="009905DD"/>
    <w:rsid w:val="0099101B"/>
    <w:rsid w:val="009921BB"/>
    <w:rsid w:val="00992348"/>
    <w:rsid w:val="00992606"/>
    <w:rsid w:val="009928BD"/>
    <w:rsid w:val="009942CB"/>
    <w:rsid w:val="00994372"/>
    <w:rsid w:val="00994AB0"/>
    <w:rsid w:val="009953F7"/>
    <w:rsid w:val="009955DC"/>
    <w:rsid w:val="00995B89"/>
    <w:rsid w:val="00996979"/>
    <w:rsid w:val="00997674"/>
    <w:rsid w:val="009976A5"/>
    <w:rsid w:val="00997D58"/>
    <w:rsid w:val="009A027B"/>
    <w:rsid w:val="009A0859"/>
    <w:rsid w:val="009A0AD3"/>
    <w:rsid w:val="009A1686"/>
    <w:rsid w:val="009A180F"/>
    <w:rsid w:val="009A244C"/>
    <w:rsid w:val="009A2D6A"/>
    <w:rsid w:val="009A2DED"/>
    <w:rsid w:val="009A306C"/>
    <w:rsid w:val="009A3213"/>
    <w:rsid w:val="009A44D1"/>
    <w:rsid w:val="009A4696"/>
    <w:rsid w:val="009A4B2C"/>
    <w:rsid w:val="009A527D"/>
    <w:rsid w:val="009A5537"/>
    <w:rsid w:val="009A5708"/>
    <w:rsid w:val="009A5D6F"/>
    <w:rsid w:val="009A60F9"/>
    <w:rsid w:val="009A6EA3"/>
    <w:rsid w:val="009A7630"/>
    <w:rsid w:val="009A77E4"/>
    <w:rsid w:val="009A7D82"/>
    <w:rsid w:val="009B0646"/>
    <w:rsid w:val="009B1ABD"/>
    <w:rsid w:val="009B250E"/>
    <w:rsid w:val="009B2AE0"/>
    <w:rsid w:val="009B3863"/>
    <w:rsid w:val="009B407A"/>
    <w:rsid w:val="009B473D"/>
    <w:rsid w:val="009B47A4"/>
    <w:rsid w:val="009B47B7"/>
    <w:rsid w:val="009B4C9E"/>
    <w:rsid w:val="009B57D1"/>
    <w:rsid w:val="009B6671"/>
    <w:rsid w:val="009B6A5D"/>
    <w:rsid w:val="009B79C9"/>
    <w:rsid w:val="009C04AE"/>
    <w:rsid w:val="009C080B"/>
    <w:rsid w:val="009C1C74"/>
    <w:rsid w:val="009C2957"/>
    <w:rsid w:val="009C2D5F"/>
    <w:rsid w:val="009C2F62"/>
    <w:rsid w:val="009C37C7"/>
    <w:rsid w:val="009C3A86"/>
    <w:rsid w:val="009C3B9F"/>
    <w:rsid w:val="009C4002"/>
    <w:rsid w:val="009C480A"/>
    <w:rsid w:val="009C4E41"/>
    <w:rsid w:val="009C5132"/>
    <w:rsid w:val="009C5F02"/>
    <w:rsid w:val="009C629D"/>
    <w:rsid w:val="009C7AF8"/>
    <w:rsid w:val="009C7BB1"/>
    <w:rsid w:val="009D06AB"/>
    <w:rsid w:val="009D13DE"/>
    <w:rsid w:val="009D1A10"/>
    <w:rsid w:val="009D1EA0"/>
    <w:rsid w:val="009D2A11"/>
    <w:rsid w:val="009D2C4D"/>
    <w:rsid w:val="009D2E4D"/>
    <w:rsid w:val="009D3831"/>
    <w:rsid w:val="009D397A"/>
    <w:rsid w:val="009D3CBC"/>
    <w:rsid w:val="009D4AC5"/>
    <w:rsid w:val="009D4E04"/>
    <w:rsid w:val="009D59A9"/>
    <w:rsid w:val="009E042B"/>
    <w:rsid w:val="009E051F"/>
    <w:rsid w:val="009E0B20"/>
    <w:rsid w:val="009E0E2C"/>
    <w:rsid w:val="009E1EBB"/>
    <w:rsid w:val="009E299F"/>
    <w:rsid w:val="009E3973"/>
    <w:rsid w:val="009E3EBC"/>
    <w:rsid w:val="009E4BC4"/>
    <w:rsid w:val="009E4D9B"/>
    <w:rsid w:val="009E4EB8"/>
    <w:rsid w:val="009E5124"/>
    <w:rsid w:val="009E57C1"/>
    <w:rsid w:val="009E5CDA"/>
    <w:rsid w:val="009E5F11"/>
    <w:rsid w:val="009E6B39"/>
    <w:rsid w:val="009E6DE5"/>
    <w:rsid w:val="009E6EE0"/>
    <w:rsid w:val="009E7038"/>
    <w:rsid w:val="009F0DDA"/>
    <w:rsid w:val="009F24BB"/>
    <w:rsid w:val="009F2F28"/>
    <w:rsid w:val="009F3976"/>
    <w:rsid w:val="009F3E6D"/>
    <w:rsid w:val="009F5D76"/>
    <w:rsid w:val="009F61F4"/>
    <w:rsid w:val="009F62E8"/>
    <w:rsid w:val="009F6E2D"/>
    <w:rsid w:val="009F74F2"/>
    <w:rsid w:val="009F7D2E"/>
    <w:rsid w:val="00A000A6"/>
    <w:rsid w:val="00A01DBA"/>
    <w:rsid w:val="00A032E0"/>
    <w:rsid w:val="00A03753"/>
    <w:rsid w:val="00A049BE"/>
    <w:rsid w:val="00A04FFF"/>
    <w:rsid w:val="00A051FF"/>
    <w:rsid w:val="00A05886"/>
    <w:rsid w:val="00A05C18"/>
    <w:rsid w:val="00A10100"/>
    <w:rsid w:val="00A10377"/>
    <w:rsid w:val="00A104E3"/>
    <w:rsid w:val="00A11E9F"/>
    <w:rsid w:val="00A123E7"/>
    <w:rsid w:val="00A12F25"/>
    <w:rsid w:val="00A133BB"/>
    <w:rsid w:val="00A133EB"/>
    <w:rsid w:val="00A13776"/>
    <w:rsid w:val="00A13837"/>
    <w:rsid w:val="00A148F3"/>
    <w:rsid w:val="00A14AF2"/>
    <w:rsid w:val="00A152CC"/>
    <w:rsid w:val="00A16B8C"/>
    <w:rsid w:val="00A1786B"/>
    <w:rsid w:val="00A17882"/>
    <w:rsid w:val="00A203EB"/>
    <w:rsid w:val="00A20E10"/>
    <w:rsid w:val="00A21068"/>
    <w:rsid w:val="00A21134"/>
    <w:rsid w:val="00A2117F"/>
    <w:rsid w:val="00A22DCE"/>
    <w:rsid w:val="00A23E64"/>
    <w:rsid w:val="00A2413C"/>
    <w:rsid w:val="00A24678"/>
    <w:rsid w:val="00A252D0"/>
    <w:rsid w:val="00A2548F"/>
    <w:rsid w:val="00A261A0"/>
    <w:rsid w:val="00A26468"/>
    <w:rsid w:val="00A2651C"/>
    <w:rsid w:val="00A26585"/>
    <w:rsid w:val="00A26970"/>
    <w:rsid w:val="00A26D72"/>
    <w:rsid w:val="00A27579"/>
    <w:rsid w:val="00A27A72"/>
    <w:rsid w:val="00A3055D"/>
    <w:rsid w:val="00A317D4"/>
    <w:rsid w:val="00A319A2"/>
    <w:rsid w:val="00A31D1A"/>
    <w:rsid w:val="00A328E1"/>
    <w:rsid w:val="00A33306"/>
    <w:rsid w:val="00A34450"/>
    <w:rsid w:val="00A34567"/>
    <w:rsid w:val="00A355DC"/>
    <w:rsid w:val="00A358C2"/>
    <w:rsid w:val="00A35EFA"/>
    <w:rsid w:val="00A36249"/>
    <w:rsid w:val="00A364C8"/>
    <w:rsid w:val="00A369B4"/>
    <w:rsid w:val="00A37192"/>
    <w:rsid w:val="00A37A0C"/>
    <w:rsid w:val="00A37D6E"/>
    <w:rsid w:val="00A37EDB"/>
    <w:rsid w:val="00A40ADF"/>
    <w:rsid w:val="00A40D6B"/>
    <w:rsid w:val="00A41373"/>
    <w:rsid w:val="00A41746"/>
    <w:rsid w:val="00A41C71"/>
    <w:rsid w:val="00A4223F"/>
    <w:rsid w:val="00A4349D"/>
    <w:rsid w:val="00A43612"/>
    <w:rsid w:val="00A43840"/>
    <w:rsid w:val="00A43C94"/>
    <w:rsid w:val="00A43CDD"/>
    <w:rsid w:val="00A4406E"/>
    <w:rsid w:val="00A441C0"/>
    <w:rsid w:val="00A4421B"/>
    <w:rsid w:val="00A442DF"/>
    <w:rsid w:val="00A444BF"/>
    <w:rsid w:val="00A44CCC"/>
    <w:rsid w:val="00A46179"/>
    <w:rsid w:val="00A461EA"/>
    <w:rsid w:val="00A46259"/>
    <w:rsid w:val="00A46696"/>
    <w:rsid w:val="00A47B2A"/>
    <w:rsid w:val="00A47D64"/>
    <w:rsid w:val="00A50CEA"/>
    <w:rsid w:val="00A5222F"/>
    <w:rsid w:val="00A52315"/>
    <w:rsid w:val="00A52722"/>
    <w:rsid w:val="00A52C6B"/>
    <w:rsid w:val="00A52E96"/>
    <w:rsid w:val="00A53106"/>
    <w:rsid w:val="00A539E1"/>
    <w:rsid w:val="00A54863"/>
    <w:rsid w:val="00A5537C"/>
    <w:rsid w:val="00A55D33"/>
    <w:rsid w:val="00A55DCF"/>
    <w:rsid w:val="00A55F60"/>
    <w:rsid w:val="00A56805"/>
    <w:rsid w:val="00A56AD0"/>
    <w:rsid w:val="00A57750"/>
    <w:rsid w:val="00A57BA6"/>
    <w:rsid w:val="00A6022E"/>
    <w:rsid w:val="00A60805"/>
    <w:rsid w:val="00A616CC"/>
    <w:rsid w:val="00A617FF"/>
    <w:rsid w:val="00A61A28"/>
    <w:rsid w:val="00A61DDB"/>
    <w:rsid w:val="00A620B4"/>
    <w:rsid w:val="00A6311A"/>
    <w:rsid w:val="00A6341A"/>
    <w:rsid w:val="00A650E2"/>
    <w:rsid w:val="00A65677"/>
    <w:rsid w:val="00A65AB8"/>
    <w:rsid w:val="00A66FEC"/>
    <w:rsid w:val="00A67D38"/>
    <w:rsid w:val="00A70BD9"/>
    <w:rsid w:val="00A716B0"/>
    <w:rsid w:val="00A71C9A"/>
    <w:rsid w:val="00A722D6"/>
    <w:rsid w:val="00A72BE8"/>
    <w:rsid w:val="00A730ED"/>
    <w:rsid w:val="00A731B6"/>
    <w:rsid w:val="00A73360"/>
    <w:rsid w:val="00A73A90"/>
    <w:rsid w:val="00A73D9F"/>
    <w:rsid w:val="00A7400E"/>
    <w:rsid w:val="00A75564"/>
    <w:rsid w:val="00A763F2"/>
    <w:rsid w:val="00A7675C"/>
    <w:rsid w:val="00A77364"/>
    <w:rsid w:val="00A77C25"/>
    <w:rsid w:val="00A80065"/>
    <w:rsid w:val="00A800C0"/>
    <w:rsid w:val="00A8021D"/>
    <w:rsid w:val="00A80CB5"/>
    <w:rsid w:val="00A811B7"/>
    <w:rsid w:val="00A8210F"/>
    <w:rsid w:val="00A8270F"/>
    <w:rsid w:val="00A82D77"/>
    <w:rsid w:val="00A84ED4"/>
    <w:rsid w:val="00A85386"/>
    <w:rsid w:val="00A85810"/>
    <w:rsid w:val="00A8583D"/>
    <w:rsid w:val="00A85A69"/>
    <w:rsid w:val="00A86B98"/>
    <w:rsid w:val="00A872D1"/>
    <w:rsid w:val="00A873F6"/>
    <w:rsid w:val="00A87D26"/>
    <w:rsid w:val="00A902A6"/>
    <w:rsid w:val="00A91F31"/>
    <w:rsid w:val="00A9254F"/>
    <w:rsid w:val="00A933B5"/>
    <w:rsid w:val="00A94FB6"/>
    <w:rsid w:val="00A95252"/>
    <w:rsid w:val="00A9657A"/>
    <w:rsid w:val="00A96A75"/>
    <w:rsid w:val="00A96EA9"/>
    <w:rsid w:val="00A97008"/>
    <w:rsid w:val="00A97168"/>
    <w:rsid w:val="00A9770A"/>
    <w:rsid w:val="00A97866"/>
    <w:rsid w:val="00A97A99"/>
    <w:rsid w:val="00A97EE9"/>
    <w:rsid w:val="00AA04CB"/>
    <w:rsid w:val="00AA06C2"/>
    <w:rsid w:val="00AA08AD"/>
    <w:rsid w:val="00AA1845"/>
    <w:rsid w:val="00AA1CB9"/>
    <w:rsid w:val="00AA2286"/>
    <w:rsid w:val="00AA370B"/>
    <w:rsid w:val="00AA38FD"/>
    <w:rsid w:val="00AA3AD2"/>
    <w:rsid w:val="00AA447F"/>
    <w:rsid w:val="00AA4544"/>
    <w:rsid w:val="00AA4BA4"/>
    <w:rsid w:val="00AA58F0"/>
    <w:rsid w:val="00AA6036"/>
    <w:rsid w:val="00AA61B0"/>
    <w:rsid w:val="00AA6CC2"/>
    <w:rsid w:val="00AA6F1A"/>
    <w:rsid w:val="00AB0141"/>
    <w:rsid w:val="00AB08C9"/>
    <w:rsid w:val="00AB0D98"/>
    <w:rsid w:val="00AB1286"/>
    <w:rsid w:val="00AB1EA8"/>
    <w:rsid w:val="00AB20E3"/>
    <w:rsid w:val="00AB2556"/>
    <w:rsid w:val="00AB31F5"/>
    <w:rsid w:val="00AB34C8"/>
    <w:rsid w:val="00AB3A44"/>
    <w:rsid w:val="00AB3EBC"/>
    <w:rsid w:val="00AB43CC"/>
    <w:rsid w:val="00AB48B9"/>
    <w:rsid w:val="00AB48FD"/>
    <w:rsid w:val="00AB490C"/>
    <w:rsid w:val="00AB492B"/>
    <w:rsid w:val="00AB5588"/>
    <w:rsid w:val="00AB5602"/>
    <w:rsid w:val="00AB5CD5"/>
    <w:rsid w:val="00AB5DB0"/>
    <w:rsid w:val="00AB75F6"/>
    <w:rsid w:val="00AB772F"/>
    <w:rsid w:val="00AB7D53"/>
    <w:rsid w:val="00AC1196"/>
    <w:rsid w:val="00AC1350"/>
    <w:rsid w:val="00AC1C06"/>
    <w:rsid w:val="00AC2DE2"/>
    <w:rsid w:val="00AC3661"/>
    <w:rsid w:val="00AC3C94"/>
    <w:rsid w:val="00AC3F4F"/>
    <w:rsid w:val="00AC40A6"/>
    <w:rsid w:val="00AC41CF"/>
    <w:rsid w:val="00AC43DA"/>
    <w:rsid w:val="00AC5554"/>
    <w:rsid w:val="00AC5AA0"/>
    <w:rsid w:val="00AD1AE0"/>
    <w:rsid w:val="00AD3C3E"/>
    <w:rsid w:val="00AD3F39"/>
    <w:rsid w:val="00AD4511"/>
    <w:rsid w:val="00AD4FE0"/>
    <w:rsid w:val="00AD53C9"/>
    <w:rsid w:val="00AD70CD"/>
    <w:rsid w:val="00AD7F4A"/>
    <w:rsid w:val="00AE0601"/>
    <w:rsid w:val="00AE0EFF"/>
    <w:rsid w:val="00AE132B"/>
    <w:rsid w:val="00AE141F"/>
    <w:rsid w:val="00AE298E"/>
    <w:rsid w:val="00AE363D"/>
    <w:rsid w:val="00AE3E99"/>
    <w:rsid w:val="00AE3F7C"/>
    <w:rsid w:val="00AE4B83"/>
    <w:rsid w:val="00AE4D10"/>
    <w:rsid w:val="00AE4FCC"/>
    <w:rsid w:val="00AE58D5"/>
    <w:rsid w:val="00AE5F89"/>
    <w:rsid w:val="00AE62F5"/>
    <w:rsid w:val="00AE6466"/>
    <w:rsid w:val="00AE6617"/>
    <w:rsid w:val="00AE7908"/>
    <w:rsid w:val="00AF0A4A"/>
    <w:rsid w:val="00AF177D"/>
    <w:rsid w:val="00AF1C7B"/>
    <w:rsid w:val="00AF20BA"/>
    <w:rsid w:val="00AF306D"/>
    <w:rsid w:val="00AF341D"/>
    <w:rsid w:val="00AF3553"/>
    <w:rsid w:val="00AF4225"/>
    <w:rsid w:val="00AF4498"/>
    <w:rsid w:val="00AF4758"/>
    <w:rsid w:val="00AF4EA7"/>
    <w:rsid w:val="00AF5873"/>
    <w:rsid w:val="00AF592A"/>
    <w:rsid w:val="00AF5B06"/>
    <w:rsid w:val="00AF65A3"/>
    <w:rsid w:val="00B00584"/>
    <w:rsid w:val="00B00D51"/>
    <w:rsid w:val="00B01254"/>
    <w:rsid w:val="00B0347D"/>
    <w:rsid w:val="00B039A1"/>
    <w:rsid w:val="00B03F7B"/>
    <w:rsid w:val="00B04F17"/>
    <w:rsid w:val="00B05234"/>
    <w:rsid w:val="00B054E0"/>
    <w:rsid w:val="00B06935"/>
    <w:rsid w:val="00B0740E"/>
    <w:rsid w:val="00B07630"/>
    <w:rsid w:val="00B10387"/>
    <w:rsid w:val="00B1089A"/>
    <w:rsid w:val="00B10C40"/>
    <w:rsid w:val="00B118C8"/>
    <w:rsid w:val="00B12360"/>
    <w:rsid w:val="00B12720"/>
    <w:rsid w:val="00B127F6"/>
    <w:rsid w:val="00B12BDD"/>
    <w:rsid w:val="00B14A43"/>
    <w:rsid w:val="00B155E8"/>
    <w:rsid w:val="00B15CFF"/>
    <w:rsid w:val="00B15EBC"/>
    <w:rsid w:val="00B160AE"/>
    <w:rsid w:val="00B167DE"/>
    <w:rsid w:val="00B1749F"/>
    <w:rsid w:val="00B17547"/>
    <w:rsid w:val="00B17931"/>
    <w:rsid w:val="00B201E8"/>
    <w:rsid w:val="00B207E3"/>
    <w:rsid w:val="00B21B82"/>
    <w:rsid w:val="00B2209C"/>
    <w:rsid w:val="00B22108"/>
    <w:rsid w:val="00B227AE"/>
    <w:rsid w:val="00B2351B"/>
    <w:rsid w:val="00B23C30"/>
    <w:rsid w:val="00B23F44"/>
    <w:rsid w:val="00B24638"/>
    <w:rsid w:val="00B24708"/>
    <w:rsid w:val="00B24985"/>
    <w:rsid w:val="00B25200"/>
    <w:rsid w:val="00B263F0"/>
    <w:rsid w:val="00B266B6"/>
    <w:rsid w:val="00B266CB"/>
    <w:rsid w:val="00B26879"/>
    <w:rsid w:val="00B26ED7"/>
    <w:rsid w:val="00B26FB8"/>
    <w:rsid w:val="00B2753B"/>
    <w:rsid w:val="00B27BAA"/>
    <w:rsid w:val="00B27C17"/>
    <w:rsid w:val="00B27CCB"/>
    <w:rsid w:val="00B30268"/>
    <w:rsid w:val="00B30434"/>
    <w:rsid w:val="00B3076F"/>
    <w:rsid w:val="00B31128"/>
    <w:rsid w:val="00B31E01"/>
    <w:rsid w:val="00B32687"/>
    <w:rsid w:val="00B33333"/>
    <w:rsid w:val="00B336AD"/>
    <w:rsid w:val="00B336B2"/>
    <w:rsid w:val="00B33C79"/>
    <w:rsid w:val="00B3456A"/>
    <w:rsid w:val="00B356B3"/>
    <w:rsid w:val="00B35B91"/>
    <w:rsid w:val="00B36C4E"/>
    <w:rsid w:val="00B3709F"/>
    <w:rsid w:val="00B37A78"/>
    <w:rsid w:val="00B4179F"/>
    <w:rsid w:val="00B41874"/>
    <w:rsid w:val="00B41C59"/>
    <w:rsid w:val="00B426E9"/>
    <w:rsid w:val="00B43AC9"/>
    <w:rsid w:val="00B4507D"/>
    <w:rsid w:val="00B458FA"/>
    <w:rsid w:val="00B45999"/>
    <w:rsid w:val="00B45CA3"/>
    <w:rsid w:val="00B461BD"/>
    <w:rsid w:val="00B46B09"/>
    <w:rsid w:val="00B4781B"/>
    <w:rsid w:val="00B479E5"/>
    <w:rsid w:val="00B503A5"/>
    <w:rsid w:val="00B5069F"/>
    <w:rsid w:val="00B5138A"/>
    <w:rsid w:val="00B51393"/>
    <w:rsid w:val="00B51B80"/>
    <w:rsid w:val="00B537F4"/>
    <w:rsid w:val="00B55DDE"/>
    <w:rsid w:val="00B56080"/>
    <w:rsid w:val="00B5645A"/>
    <w:rsid w:val="00B56D6B"/>
    <w:rsid w:val="00B56E81"/>
    <w:rsid w:val="00B56EA2"/>
    <w:rsid w:val="00B56F37"/>
    <w:rsid w:val="00B602B5"/>
    <w:rsid w:val="00B608A5"/>
    <w:rsid w:val="00B60A84"/>
    <w:rsid w:val="00B6132F"/>
    <w:rsid w:val="00B61376"/>
    <w:rsid w:val="00B6149B"/>
    <w:rsid w:val="00B61C9D"/>
    <w:rsid w:val="00B6435A"/>
    <w:rsid w:val="00B64370"/>
    <w:rsid w:val="00B650B3"/>
    <w:rsid w:val="00B65932"/>
    <w:rsid w:val="00B66269"/>
    <w:rsid w:val="00B672B5"/>
    <w:rsid w:val="00B67431"/>
    <w:rsid w:val="00B67A0D"/>
    <w:rsid w:val="00B67F04"/>
    <w:rsid w:val="00B70045"/>
    <w:rsid w:val="00B708BE"/>
    <w:rsid w:val="00B71242"/>
    <w:rsid w:val="00B7124D"/>
    <w:rsid w:val="00B7136F"/>
    <w:rsid w:val="00B714EC"/>
    <w:rsid w:val="00B72005"/>
    <w:rsid w:val="00B725BB"/>
    <w:rsid w:val="00B72D35"/>
    <w:rsid w:val="00B736A1"/>
    <w:rsid w:val="00B73BDE"/>
    <w:rsid w:val="00B7400D"/>
    <w:rsid w:val="00B74188"/>
    <w:rsid w:val="00B74B5D"/>
    <w:rsid w:val="00B751A4"/>
    <w:rsid w:val="00B75939"/>
    <w:rsid w:val="00B75960"/>
    <w:rsid w:val="00B75D49"/>
    <w:rsid w:val="00B75EFA"/>
    <w:rsid w:val="00B77009"/>
    <w:rsid w:val="00B7736D"/>
    <w:rsid w:val="00B805E2"/>
    <w:rsid w:val="00B81038"/>
    <w:rsid w:val="00B823EC"/>
    <w:rsid w:val="00B828F0"/>
    <w:rsid w:val="00B83245"/>
    <w:rsid w:val="00B8380C"/>
    <w:rsid w:val="00B85D01"/>
    <w:rsid w:val="00B86330"/>
    <w:rsid w:val="00B86AEB"/>
    <w:rsid w:val="00B86F9F"/>
    <w:rsid w:val="00B876D3"/>
    <w:rsid w:val="00B87F3E"/>
    <w:rsid w:val="00B903A3"/>
    <w:rsid w:val="00B9171C"/>
    <w:rsid w:val="00B91873"/>
    <w:rsid w:val="00B9197A"/>
    <w:rsid w:val="00B9279C"/>
    <w:rsid w:val="00B92DCE"/>
    <w:rsid w:val="00B9376C"/>
    <w:rsid w:val="00B937CC"/>
    <w:rsid w:val="00B9396F"/>
    <w:rsid w:val="00B940CD"/>
    <w:rsid w:val="00B954A2"/>
    <w:rsid w:val="00B954D1"/>
    <w:rsid w:val="00B95BB8"/>
    <w:rsid w:val="00B963A6"/>
    <w:rsid w:val="00B964ED"/>
    <w:rsid w:val="00B96D2C"/>
    <w:rsid w:val="00B97814"/>
    <w:rsid w:val="00B97897"/>
    <w:rsid w:val="00B97C6F"/>
    <w:rsid w:val="00B97C86"/>
    <w:rsid w:val="00B97F56"/>
    <w:rsid w:val="00BA0092"/>
    <w:rsid w:val="00BA010E"/>
    <w:rsid w:val="00BA095F"/>
    <w:rsid w:val="00BA0C1F"/>
    <w:rsid w:val="00BA3B00"/>
    <w:rsid w:val="00BA3BA4"/>
    <w:rsid w:val="00BA46BF"/>
    <w:rsid w:val="00BA5168"/>
    <w:rsid w:val="00BA6D06"/>
    <w:rsid w:val="00BA6DEE"/>
    <w:rsid w:val="00BA6E69"/>
    <w:rsid w:val="00BA7835"/>
    <w:rsid w:val="00BA79ED"/>
    <w:rsid w:val="00BB0665"/>
    <w:rsid w:val="00BB117C"/>
    <w:rsid w:val="00BB1535"/>
    <w:rsid w:val="00BB1E34"/>
    <w:rsid w:val="00BB2515"/>
    <w:rsid w:val="00BB2F17"/>
    <w:rsid w:val="00BB3C84"/>
    <w:rsid w:val="00BB44F9"/>
    <w:rsid w:val="00BB50C4"/>
    <w:rsid w:val="00BB64C1"/>
    <w:rsid w:val="00BB7344"/>
    <w:rsid w:val="00BB7428"/>
    <w:rsid w:val="00BB7C46"/>
    <w:rsid w:val="00BB7E95"/>
    <w:rsid w:val="00BB7EB2"/>
    <w:rsid w:val="00BC0AD1"/>
    <w:rsid w:val="00BC0B60"/>
    <w:rsid w:val="00BC0DF8"/>
    <w:rsid w:val="00BC37C2"/>
    <w:rsid w:val="00BC40DE"/>
    <w:rsid w:val="00BC4100"/>
    <w:rsid w:val="00BC47D3"/>
    <w:rsid w:val="00BC5743"/>
    <w:rsid w:val="00BC5CAE"/>
    <w:rsid w:val="00BC5D5C"/>
    <w:rsid w:val="00BC5ED7"/>
    <w:rsid w:val="00BC608E"/>
    <w:rsid w:val="00BC68D0"/>
    <w:rsid w:val="00BC6C46"/>
    <w:rsid w:val="00BC6DBA"/>
    <w:rsid w:val="00BC7C2A"/>
    <w:rsid w:val="00BD20B2"/>
    <w:rsid w:val="00BD2501"/>
    <w:rsid w:val="00BD2970"/>
    <w:rsid w:val="00BD301A"/>
    <w:rsid w:val="00BD4577"/>
    <w:rsid w:val="00BD4E40"/>
    <w:rsid w:val="00BD4F48"/>
    <w:rsid w:val="00BD5039"/>
    <w:rsid w:val="00BD510D"/>
    <w:rsid w:val="00BD5EEE"/>
    <w:rsid w:val="00BD5FCA"/>
    <w:rsid w:val="00BD62C9"/>
    <w:rsid w:val="00BD7106"/>
    <w:rsid w:val="00BE0BD1"/>
    <w:rsid w:val="00BE0F73"/>
    <w:rsid w:val="00BE1392"/>
    <w:rsid w:val="00BE2D11"/>
    <w:rsid w:val="00BE335B"/>
    <w:rsid w:val="00BE45AC"/>
    <w:rsid w:val="00BE4AE1"/>
    <w:rsid w:val="00BE4EB6"/>
    <w:rsid w:val="00BE5019"/>
    <w:rsid w:val="00BE5040"/>
    <w:rsid w:val="00BE5236"/>
    <w:rsid w:val="00BE5CD1"/>
    <w:rsid w:val="00BE615C"/>
    <w:rsid w:val="00BE7177"/>
    <w:rsid w:val="00BE73D5"/>
    <w:rsid w:val="00BE7408"/>
    <w:rsid w:val="00BE7722"/>
    <w:rsid w:val="00BF0916"/>
    <w:rsid w:val="00BF0F4D"/>
    <w:rsid w:val="00BF25CC"/>
    <w:rsid w:val="00BF2A10"/>
    <w:rsid w:val="00BF2A36"/>
    <w:rsid w:val="00BF2BB8"/>
    <w:rsid w:val="00BF31FD"/>
    <w:rsid w:val="00BF37B2"/>
    <w:rsid w:val="00BF3835"/>
    <w:rsid w:val="00BF3DDD"/>
    <w:rsid w:val="00BF3EBB"/>
    <w:rsid w:val="00BF4EB3"/>
    <w:rsid w:val="00BF5A59"/>
    <w:rsid w:val="00BF6B84"/>
    <w:rsid w:val="00BF6CB6"/>
    <w:rsid w:val="00BF74C1"/>
    <w:rsid w:val="00BF75BA"/>
    <w:rsid w:val="00BF7EC8"/>
    <w:rsid w:val="00C00690"/>
    <w:rsid w:val="00C00BF5"/>
    <w:rsid w:val="00C0123E"/>
    <w:rsid w:val="00C012DB"/>
    <w:rsid w:val="00C0189C"/>
    <w:rsid w:val="00C02008"/>
    <w:rsid w:val="00C02547"/>
    <w:rsid w:val="00C02958"/>
    <w:rsid w:val="00C029F8"/>
    <w:rsid w:val="00C032B6"/>
    <w:rsid w:val="00C03842"/>
    <w:rsid w:val="00C0391F"/>
    <w:rsid w:val="00C03926"/>
    <w:rsid w:val="00C04DB4"/>
    <w:rsid w:val="00C05A39"/>
    <w:rsid w:val="00C05F2D"/>
    <w:rsid w:val="00C06B78"/>
    <w:rsid w:val="00C06C58"/>
    <w:rsid w:val="00C07246"/>
    <w:rsid w:val="00C07C5D"/>
    <w:rsid w:val="00C07CA2"/>
    <w:rsid w:val="00C10214"/>
    <w:rsid w:val="00C108B1"/>
    <w:rsid w:val="00C1099F"/>
    <w:rsid w:val="00C109DC"/>
    <w:rsid w:val="00C10BD8"/>
    <w:rsid w:val="00C11A04"/>
    <w:rsid w:val="00C13C28"/>
    <w:rsid w:val="00C1491F"/>
    <w:rsid w:val="00C14B03"/>
    <w:rsid w:val="00C156DA"/>
    <w:rsid w:val="00C15CBF"/>
    <w:rsid w:val="00C16452"/>
    <w:rsid w:val="00C16FC9"/>
    <w:rsid w:val="00C17AA3"/>
    <w:rsid w:val="00C201E1"/>
    <w:rsid w:val="00C2066F"/>
    <w:rsid w:val="00C211D7"/>
    <w:rsid w:val="00C21966"/>
    <w:rsid w:val="00C220F7"/>
    <w:rsid w:val="00C22C19"/>
    <w:rsid w:val="00C22C40"/>
    <w:rsid w:val="00C2352F"/>
    <w:rsid w:val="00C23AB5"/>
    <w:rsid w:val="00C24857"/>
    <w:rsid w:val="00C25CFD"/>
    <w:rsid w:val="00C25E02"/>
    <w:rsid w:val="00C262C2"/>
    <w:rsid w:val="00C262C6"/>
    <w:rsid w:val="00C26489"/>
    <w:rsid w:val="00C26C5F"/>
    <w:rsid w:val="00C26CED"/>
    <w:rsid w:val="00C26D56"/>
    <w:rsid w:val="00C30954"/>
    <w:rsid w:val="00C30FC8"/>
    <w:rsid w:val="00C3105C"/>
    <w:rsid w:val="00C31C7A"/>
    <w:rsid w:val="00C31D6E"/>
    <w:rsid w:val="00C320C2"/>
    <w:rsid w:val="00C32EAB"/>
    <w:rsid w:val="00C32F1F"/>
    <w:rsid w:val="00C33513"/>
    <w:rsid w:val="00C35ECD"/>
    <w:rsid w:val="00C363F8"/>
    <w:rsid w:val="00C4162C"/>
    <w:rsid w:val="00C41A18"/>
    <w:rsid w:val="00C42760"/>
    <w:rsid w:val="00C43420"/>
    <w:rsid w:val="00C4449F"/>
    <w:rsid w:val="00C444BE"/>
    <w:rsid w:val="00C44771"/>
    <w:rsid w:val="00C45249"/>
    <w:rsid w:val="00C466F3"/>
    <w:rsid w:val="00C46BC9"/>
    <w:rsid w:val="00C46D38"/>
    <w:rsid w:val="00C47572"/>
    <w:rsid w:val="00C47A35"/>
    <w:rsid w:val="00C50755"/>
    <w:rsid w:val="00C50C39"/>
    <w:rsid w:val="00C50F71"/>
    <w:rsid w:val="00C50F9B"/>
    <w:rsid w:val="00C51850"/>
    <w:rsid w:val="00C518C1"/>
    <w:rsid w:val="00C51DD7"/>
    <w:rsid w:val="00C529C9"/>
    <w:rsid w:val="00C52B32"/>
    <w:rsid w:val="00C52BB8"/>
    <w:rsid w:val="00C52E0D"/>
    <w:rsid w:val="00C53C12"/>
    <w:rsid w:val="00C53CF4"/>
    <w:rsid w:val="00C53F77"/>
    <w:rsid w:val="00C5432A"/>
    <w:rsid w:val="00C5450D"/>
    <w:rsid w:val="00C54DD6"/>
    <w:rsid w:val="00C552F2"/>
    <w:rsid w:val="00C55362"/>
    <w:rsid w:val="00C554A3"/>
    <w:rsid w:val="00C559E3"/>
    <w:rsid w:val="00C56283"/>
    <w:rsid w:val="00C56C4A"/>
    <w:rsid w:val="00C60DCA"/>
    <w:rsid w:val="00C61051"/>
    <w:rsid w:val="00C61F32"/>
    <w:rsid w:val="00C6246F"/>
    <w:rsid w:val="00C62568"/>
    <w:rsid w:val="00C635A4"/>
    <w:rsid w:val="00C63951"/>
    <w:rsid w:val="00C63A6D"/>
    <w:rsid w:val="00C63FA3"/>
    <w:rsid w:val="00C64B01"/>
    <w:rsid w:val="00C65399"/>
    <w:rsid w:val="00C65823"/>
    <w:rsid w:val="00C65B54"/>
    <w:rsid w:val="00C65C18"/>
    <w:rsid w:val="00C663AE"/>
    <w:rsid w:val="00C669E9"/>
    <w:rsid w:val="00C66DB7"/>
    <w:rsid w:val="00C67437"/>
    <w:rsid w:val="00C6746B"/>
    <w:rsid w:val="00C70230"/>
    <w:rsid w:val="00C7129F"/>
    <w:rsid w:val="00C71A6E"/>
    <w:rsid w:val="00C72B61"/>
    <w:rsid w:val="00C73877"/>
    <w:rsid w:val="00C73899"/>
    <w:rsid w:val="00C739EF"/>
    <w:rsid w:val="00C73E17"/>
    <w:rsid w:val="00C7447C"/>
    <w:rsid w:val="00C76F11"/>
    <w:rsid w:val="00C7747B"/>
    <w:rsid w:val="00C7760B"/>
    <w:rsid w:val="00C77C6D"/>
    <w:rsid w:val="00C77DC2"/>
    <w:rsid w:val="00C80DAD"/>
    <w:rsid w:val="00C812B1"/>
    <w:rsid w:val="00C82760"/>
    <w:rsid w:val="00C8319E"/>
    <w:rsid w:val="00C83B83"/>
    <w:rsid w:val="00C83E5F"/>
    <w:rsid w:val="00C8442A"/>
    <w:rsid w:val="00C853AE"/>
    <w:rsid w:val="00C86978"/>
    <w:rsid w:val="00C9186E"/>
    <w:rsid w:val="00C918B6"/>
    <w:rsid w:val="00C91BD3"/>
    <w:rsid w:val="00C935EA"/>
    <w:rsid w:val="00C93B8C"/>
    <w:rsid w:val="00C9470F"/>
    <w:rsid w:val="00C94E39"/>
    <w:rsid w:val="00C94F32"/>
    <w:rsid w:val="00C957D7"/>
    <w:rsid w:val="00C96102"/>
    <w:rsid w:val="00C9631B"/>
    <w:rsid w:val="00C9639A"/>
    <w:rsid w:val="00C965F0"/>
    <w:rsid w:val="00C972AD"/>
    <w:rsid w:val="00C9788A"/>
    <w:rsid w:val="00C97B34"/>
    <w:rsid w:val="00CA1374"/>
    <w:rsid w:val="00CA15E5"/>
    <w:rsid w:val="00CA2765"/>
    <w:rsid w:val="00CA327E"/>
    <w:rsid w:val="00CA34D5"/>
    <w:rsid w:val="00CA4239"/>
    <w:rsid w:val="00CA43F1"/>
    <w:rsid w:val="00CA4569"/>
    <w:rsid w:val="00CA45EF"/>
    <w:rsid w:val="00CA49A2"/>
    <w:rsid w:val="00CA5034"/>
    <w:rsid w:val="00CA5190"/>
    <w:rsid w:val="00CA52F1"/>
    <w:rsid w:val="00CA53D8"/>
    <w:rsid w:val="00CA5498"/>
    <w:rsid w:val="00CA572B"/>
    <w:rsid w:val="00CA58D3"/>
    <w:rsid w:val="00CA6BCB"/>
    <w:rsid w:val="00CA701A"/>
    <w:rsid w:val="00CA7898"/>
    <w:rsid w:val="00CA7AE0"/>
    <w:rsid w:val="00CA7DA5"/>
    <w:rsid w:val="00CB0046"/>
    <w:rsid w:val="00CB245D"/>
    <w:rsid w:val="00CB29D1"/>
    <w:rsid w:val="00CB36B0"/>
    <w:rsid w:val="00CB49A0"/>
    <w:rsid w:val="00CB59E4"/>
    <w:rsid w:val="00CB65BE"/>
    <w:rsid w:val="00CB6908"/>
    <w:rsid w:val="00CB711D"/>
    <w:rsid w:val="00CB7576"/>
    <w:rsid w:val="00CB7823"/>
    <w:rsid w:val="00CC17EC"/>
    <w:rsid w:val="00CC1D01"/>
    <w:rsid w:val="00CC22A5"/>
    <w:rsid w:val="00CC2BE9"/>
    <w:rsid w:val="00CC3308"/>
    <w:rsid w:val="00CC4296"/>
    <w:rsid w:val="00CC4357"/>
    <w:rsid w:val="00CC50A3"/>
    <w:rsid w:val="00CC5149"/>
    <w:rsid w:val="00CC747C"/>
    <w:rsid w:val="00CC796D"/>
    <w:rsid w:val="00CD0091"/>
    <w:rsid w:val="00CD0A1C"/>
    <w:rsid w:val="00CD188B"/>
    <w:rsid w:val="00CD1B82"/>
    <w:rsid w:val="00CD2254"/>
    <w:rsid w:val="00CD3138"/>
    <w:rsid w:val="00CD32FE"/>
    <w:rsid w:val="00CD336C"/>
    <w:rsid w:val="00CD34A8"/>
    <w:rsid w:val="00CD42A2"/>
    <w:rsid w:val="00CD4ECC"/>
    <w:rsid w:val="00CD51C0"/>
    <w:rsid w:val="00CD57DA"/>
    <w:rsid w:val="00CD64A1"/>
    <w:rsid w:val="00CD6E3F"/>
    <w:rsid w:val="00CE03BB"/>
    <w:rsid w:val="00CE08FD"/>
    <w:rsid w:val="00CE1606"/>
    <w:rsid w:val="00CE2083"/>
    <w:rsid w:val="00CE2B3F"/>
    <w:rsid w:val="00CE2EF9"/>
    <w:rsid w:val="00CE4188"/>
    <w:rsid w:val="00CE4207"/>
    <w:rsid w:val="00CE4296"/>
    <w:rsid w:val="00CE42CB"/>
    <w:rsid w:val="00CE4412"/>
    <w:rsid w:val="00CE471D"/>
    <w:rsid w:val="00CE53ED"/>
    <w:rsid w:val="00CE5437"/>
    <w:rsid w:val="00CE5CCB"/>
    <w:rsid w:val="00CE61CB"/>
    <w:rsid w:val="00CE6FDA"/>
    <w:rsid w:val="00CE7049"/>
    <w:rsid w:val="00CE793D"/>
    <w:rsid w:val="00CE7BE6"/>
    <w:rsid w:val="00CF109E"/>
    <w:rsid w:val="00CF1EA0"/>
    <w:rsid w:val="00CF2566"/>
    <w:rsid w:val="00CF3071"/>
    <w:rsid w:val="00CF39DD"/>
    <w:rsid w:val="00CF61C6"/>
    <w:rsid w:val="00CF6668"/>
    <w:rsid w:val="00CF6671"/>
    <w:rsid w:val="00CF6D9A"/>
    <w:rsid w:val="00CF6DF8"/>
    <w:rsid w:val="00CF7069"/>
    <w:rsid w:val="00CF7573"/>
    <w:rsid w:val="00CF768A"/>
    <w:rsid w:val="00CF7F97"/>
    <w:rsid w:val="00D0042B"/>
    <w:rsid w:val="00D00470"/>
    <w:rsid w:val="00D00701"/>
    <w:rsid w:val="00D00E27"/>
    <w:rsid w:val="00D02273"/>
    <w:rsid w:val="00D02947"/>
    <w:rsid w:val="00D02E21"/>
    <w:rsid w:val="00D032A6"/>
    <w:rsid w:val="00D0360B"/>
    <w:rsid w:val="00D03702"/>
    <w:rsid w:val="00D0467E"/>
    <w:rsid w:val="00D05715"/>
    <w:rsid w:val="00D06425"/>
    <w:rsid w:val="00D074AE"/>
    <w:rsid w:val="00D0780C"/>
    <w:rsid w:val="00D10CD6"/>
    <w:rsid w:val="00D11B89"/>
    <w:rsid w:val="00D12364"/>
    <w:rsid w:val="00D123D8"/>
    <w:rsid w:val="00D12413"/>
    <w:rsid w:val="00D12514"/>
    <w:rsid w:val="00D12D1C"/>
    <w:rsid w:val="00D13EFD"/>
    <w:rsid w:val="00D14DFC"/>
    <w:rsid w:val="00D150A2"/>
    <w:rsid w:val="00D153A8"/>
    <w:rsid w:val="00D1543A"/>
    <w:rsid w:val="00D155D4"/>
    <w:rsid w:val="00D16331"/>
    <w:rsid w:val="00D167B2"/>
    <w:rsid w:val="00D16D67"/>
    <w:rsid w:val="00D200F3"/>
    <w:rsid w:val="00D210E8"/>
    <w:rsid w:val="00D21781"/>
    <w:rsid w:val="00D2203F"/>
    <w:rsid w:val="00D225B4"/>
    <w:rsid w:val="00D23930"/>
    <w:rsid w:val="00D24877"/>
    <w:rsid w:val="00D251D5"/>
    <w:rsid w:val="00D25D7F"/>
    <w:rsid w:val="00D26F3F"/>
    <w:rsid w:val="00D27142"/>
    <w:rsid w:val="00D277D4"/>
    <w:rsid w:val="00D305A1"/>
    <w:rsid w:val="00D3079E"/>
    <w:rsid w:val="00D30A6A"/>
    <w:rsid w:val="00D30DA2"/>
    <w:rsid w:val="00D30E8C"/>
    <w:rsid w:val="00D31785"/>
    <w:rsid w:val="00D326A8"/>
    <w:rsid w:val="00D32A54"/>
    <w:rsid w:val="00D32D63"/>
    <w:rsid w:val="00D346EE"/>
    <w:rsid w:val="00D34B6B"/>
    <w:rsid w:val="00D355DE"/>
    <w:rsid w:val="00D35709"/>
    <w:rsid w:val="00D35749"/>
    <w:rsid w:val="00D357ED"/>
    <w:rsid w:val="00D3624D"/>
    <w:rsid w:val="00D365D3"/>
    <w:rsid w:val="00D37BC5"/>
    <w:rsid w:val="00D407F6"/>
    <w:rsid w:val="00D413CE"/>
    <w:rsid w:val="00D418CA"/>
    <w:rsid w:val="00D423EE"/>
    <w:rsid w:val="00D42606"/>
    <w:rsid w:val="00D42C2C"/>
    <w:rsid w:val="00D42D4A"/>
    <w:rsid w:val="00D42FD2"/>
    <w:rsid w:val="00D4450C"/>
    <w:rsid w:val="00D44EB8"/>
    <w:rsid w:val="00D462E6"/>
    <w:rsid w:val="00D502E1"/>
    <w:rsid w:val="00D50344"/>
    <w:rsid w:val="00D50520"/>
    <w:rsid w:val="00D510E3"/>
    <w:rsid w:val="00D511BB"/>
    <w:rsid w:val="00D51501"/>
    <w:rsid w:val="00D51C8D"/>
    <w:rsid w:val="00D524FA"/>
    <w:rsid w:val="00D526BE"/>
    <w:rsid w:val="00D527A6"/>
    <w:rsid w:val="00D528F7"/>
    <w:rsid w:val="00D54DAD"/>
    <w:rsid w:val="00D55335"/>
    <w:rsid w:val="00D55DA6"/>
    <w:rsid w:val="00D564DE"/>
    <w:rsid w:val="00D57055"/>
    <w:rsid w:val="00D57287"/>
    <w:rsid w:val="00D57369"/>
    <w:rsid w:val="00D57E95"/>
    <w:rsid w:val="00D60981"/>
    <w:rsid w:val="00D6116D"/>
    <w:rsid w:val="00D61416"/>
    <w:rsid w:val="00D61576"/>
    <w:rsid w:val="00D616D4"/>
    <w:rsid w:val="00D6231C"/>
    <w:rsid w:val="00D62B60"/>
    <w:rsid w:val="00D63E03"/>
    <w:rsid w:val="00D64755"/>
    <w:rsid w:val="00D64FF7"/>
    <w:rsid w:val="00D65484"/>
    <w:rsid w:val="00D65508"/>
    <w:rsid w:val="00D66654"/>
    <w:rsid w:val="00D668AC"/>
    <w:rsid w:val="00D66C07"/>
    <w:rsid w:val="00D66E6D"/>
    <w:rsid w:val="00D66EF6"/>
    <w:rsid w:val="00D707FD"/>
    <w:rsid w:val="00D71EAC"/>
    <w:rsid w:val="00D720F6"/>
    <w:rsid w:val="00D72281"/>
    <w:rsid w:val="00D735D4"/>
    <w:rsid w:val="00D738E1"/>
    <w:rsid w:val="00D74156"/>
    <w:rsid w:val="00D741C4"/>
    <w:rsid w:val="00D74960"/>
    <w:rsid w:val="00D74C0B"/>
    <w:rsid w:val="00D75008"/>
    <w:rsid w:val="00D75D28"/>
    <w:rsid w:val="00D76E60"/>
    <w:rsid w:val="00D7752B"/>
    <w:rsid w:val="00D776C0"/>
    <w:rsid w:val="00D77EDA"/>
    <w:rsid w:val="00D802A6"/>
    <w:rsid w:val="00D816E4"/>
    <w:rsid w:val="00D82EF6"/>
    <w:rsid w:val="00D82F34"/>
    <w:rsid w:val="00D83DF7"/>
    <w:rsid w:val="00D842BC"/>
    <w:rsid w:val="00D84A4B"/>
    <w:rsid w:val="00D84EAB"/>
    <w:rsid w:val="00D854D0"/>
    <w:rsid w:val="00D856B6"/>
    <w:rsid w:val="00D86BAD"/>
    <w:rsid w:val="00D87767"/>
    <w:rsid w:val="00D92B12"/>
    <w:rsid w:val="00D932D6"/>
    <w:rsid w:val="00D93F35"/>
    <w:rsid w:val="00D942C3"/>
    <w:rsid w:val="00D949AA"/>
    <w:rsid w:val="00D94A1C"/>
    <w:rsid w:val="00D94E17"/>
    <w:rsid w:val="00D95429"/>
    <w:rsid w:val="00D95C43"/>
    <w:rsid w:val="00D96074"/>
    <w:rsid w:val="00D9672B"/>
    <w:rsid w:val="00D970AD"/>
    <w:rsid w:val="00D9726D"/>
    <w:rsid w:val="00D97A07"/>
    <w:rsid w:val="00D97BDB"/>
    <w:rsid w:val="00DA09E1"/>
    <w:rsid w:val="00DA0A52"/>
    <w:rsid w:val="00DA0F44"/>
    <w:rsid w:val="00DA1383"/>
    <w:rsid w:val="00DA1534"/>
    <w:rsid w:val="00DA16F4"/>
    <w:rsid w:val="00DA19C9"/>
    <w:rsid w:val="00DA256D"/>
    <w:rsid w:val="00DA2CBE"/>
    <w:rsid w:val="00DA324A"/>
    <w:rsid w:val="00DA39A2"/>
    <w:rsid w:val="00DA3E2E"/>
    <w:rsid w:val="00DA3FEF"/>
    <w:rsid w:val="00DA4282"/>
    <w:rsid w:val="00DA4DC9"/>
    <w:rsid w:val="00DA7411"/>
    <w:rsid w:val="00DA7690"/>
    <w:rsid w:val="00DA7EC4"/>
    <w:rsid w:val="00DB0098"/>
    <w:rsid w:val="00DB02F7"/>
    <w:rsid w:val="00DB1402"/>
    <w:rsid w:val="00DB1531"/>
    <w:rsid w:val="00DB1750"/>
    <w:rsid w:val="00DB1767"/>
    <w:rsid w:val="00DB17C0"/>
    <w:rsid w:val="00DB1C3D"/>
    <w:rsid w:val="00DB20BA"/>
    <w:rsid w:val="00DB2EAB"/>
    <w:rsid w:val="00DB3132"/>
    <w:rsid w:val="00DB3B0B"/>
    <w:rsid w:val="00DB3B4F"/>
    <w:rsid w:val="00DB3C24"/>
    <w:rsid w:val="00DB4F4D"/>
    <w:rsid w:val="00DB5218"/>
    <w:rsid w:val="00DB59AA"/>
    <w:rsid w:val="00DB6909"/>
    <w:rsid w:val="00DB69F2"/>
    <w:rsid w:val="00DB6D00"/>
    <w:rsid w:val="00DB7483"/>
    <w:rsid w:val="00DB7890"/>
    <w:rsid w:val="00DB79C5"/>
    <w:rsid w:val="00DC1B19"/>
    <w:rsid w:val="00DC346F"/>
    <w:rsid w:val="00DC38C0"/>
    <w:rsid w:val="00DC4BD0"/>
    <w:rsid w:val="00DC4E1C"/>
    <w:rsid w:val="00DC4FAB"/>
    <w:rsid w:val="00DC6E22"/>
    <w:rsid w:val="00DC7263"/>
    <w:rsid w:val="00DC798E"/>
    <w:rsid w:val="00DC7CF4"/>
    <w:rsid w:val="00DD0739"/>
    <w:rsid w:val="00DD0E1D"/>
    <w:rsid w:val="00DD0F0C"/>
    <w:rsid w:val="00DD1219"/>
    <w:rsid w:val="00DD156F"/>
    <w:rsid w:val="00DD15EC"/>
    <w:rsid w:val="00DD27C3"/>
    <w:rsid w:val="00DD280C"/>
    <w:rsid w:val="00DD5211"/>
    <w:rsid w:val="00DD65B8"/>
    <w:rsid w:val="00DD69F9"/>
    <w:rsid w:val="00DE0E1A"/>
    <w:rsid w:val="00DE1B15"/>
    <w:rsid w:val="00DE2E44"/>
    <w:rsid w:val="00DE3538"/>
    <w:rsid w:val="00DE3834"/>
    <w:rsid w:val="00DE426B"/>
    <w:rsid w:val="00DE4581"/>
    <w:rsid w:val="00DE4590"/>
    <w:rsid w:val="00DE479D"/>
    <w:rsid w:val="00DE517B"/>
    <w:rsid w:val="00DE56FE"/>
    <w:rsid w:val="00DE5896"/>
    <w:rsid w:val="00DE58C1"/>
    <w:rsid w:val="00DE63AC"/>
    <w:rsid w:val="00DE650E"/>
    <w:rsid w:val="00DE6E18"/>
    <w:rsid w:val="00DE6EE9"/>
    <w:rsid w:val="00DE758B"/>
    <w:rsid w:val="00DE7FAA"/>
    <w:rsid w:val="00DF1322"/>
    <w:rsid w:val="00DF1778"/>
    <w:rsid w:val="00DF1B43"/>
    <w:rsid w:val="00DF1D21"/>
    <w:rsid w:val="00DF2212"/>
    <w:rsid w:val="00DF2B3F"/>
    <w:rsid w:val="00DF337A"/>
    <w:rsid w:val="00DF3539"/>
    <w:rsid w:val="00DF3D50"/>
    <w:rsid w:val="00DF6238"/>
    <w:rsid w:val="00DF6AFE"/>
    <w:rsid w:val="00DF6E81"/>
    <w:rsid w:val="00DF6EC9"/>
    <w:rsid w:val="00DF6FE0"/>
    <w:rsid w:val="00E00851"/>
    <w:rsid w:val="00E0094A"/>
    <w:rsid w:val="00E00A75"/>
    <w:rsid w:val="00E00AFB"/>
    <w:rsid w:val="00E00BFC"/>
    <w:rsid w:val="00E0143D"/>
    <w:rsid w:val="00E01AB6"/>
    <w:rsid w:val="00E01D9C"/>
    <w:rsid w:val="00E0299D"/>
    <w:rsid w:val="00E03A53"/>
    <w:rsid w:val="00E04493"/>
    <w:rsid w:val="00E04F5F"/>
    <w:rsid w:val="00E0541A"/>
    <w:rsid w:val="00E0566D"/>
    <w:rsid w:val="00E05C65"/>
    <w:rsid w:val="00E05FB1"/>
    <w:rsid w:val="00E06DB0"/>
    <w:rsid w:val="00E073ED"/>
    <w:rsid w:val="00E10527"/>
    <w:rsid w:val="00E10951"/>
    <w:rsid w:val="00E10C65"/>
    <w:rsid w:val="00E10F1F"/>
    <w:rsid w:val="00E11545"/>
    <w:rsid w:val="00E1159D"/>
    <w:rsid w:val="00E11B72"/>
    <w:rsid w:val="00E1228D"/>
    <w:rsid w:val="00E12517"/>
    <w:rsid w:val="00E13E08"/>
    <w:rsid w:val="00E14B7F"/>
    <w:rsid w:val="00E14BE8"/>
    <w:rsid w:val="00E14DC1"/>
    <w:rsid w:val="00E1519B"/>
    <w:rsid w:val="00E15662"/>
    <w:rsid w:val="00E161E1"/>
    <w:rsid w:val="00E17111"/>
    <w:rsid w:val="00E17705"/>
    <w:rsid w:val="00E17F43"/>
    <w:rsid w:val="00E205D2"/>
    <w:rsid w:val="00E21182"/>
    <w:rsid w:val="00E21604"/>
    <w:rsid w:val="00E21698"/>
    <w:rsid w:val="00E21831"/>
    <w:rsid w:val="00E21F1A"/>
    <w:rsid w:val="00E22310"/>
    <w:rsid w:val="00E23546"/>
    <w:rsid w:val="00E23A67"/>
    <w:rsid w:val="00E24215"/>
    <w:rsid w:val="00E250A8"/>
    <w:rsid w:val="00E260C1"/>
    <w:rsid w:val="00E27103"/>
    <w:rsid w:val="00E27CC4"/>
    <w:rsid w:val="00E30540"/>
    <w:rsid w:val="00E30D35"/>
    <w:rsid w:val="00E3251A"/>
    <w:rsid w:val="00E3292F"/>
    <w:rsid w:val="00E33B84"/>
    <w:rsid w:val="00E33F24"/>
    <w:rsid w:val="00E34203"/>
    <w:rsid w:val="00E34A41"/>
    <w:rsid w:val="00E3599C"/>
    <w:rsid w:val="00E35D3D"/>
    <w:rsid w:val="00E35F38"/>
    <w:rsid w:val="00E36386"/>
    <w:rsid w:val="00E36C2E"/>
    <w:rsid w:val="00E36DAA"/>
    <w:rsid w:val="00E37157"/>
    <w:rsid w:val="00E37B51"/>
    <w:rsid w:val="00E37D52"/>
    <w:rsid w:val="00E37DF7"/>
    <w:rsid w:val="00E41CB7"/>
    <w:rsid w:val="00E423CB"/>
    <w:rsid w:val="00E43AF1"/>
    <w:rsid w:val="00E44060"/>
    <w:rsid w:val="00E440C0"/>
    <w:rsid w:val="00E4435D"/>
    <w:rsid w:val="00E46222"/>
    <w:rsid w:val="00E46252"/>
    <w:rsid w:val="00E46257"/>
    <w:rsid w:val="00E50004"/>
    <w:rsid w:val="00E503C7"/>
    <w:rsid w:val="00E503D7"/>
    <w:rsid w:val="00E50A97"/>
    <w:rsid w:val="00E51207"/>
    <w:rsid w:val="00E51865"/>
    <w:rsid w:val="00E5236D"/>
    <w:rsid w:val="00E526A4"/>
    <w:rsid w:val="00E52BCC"/>
    <w:rsid w:val="00E533ED"/>
    <w:rsid w:val="00E54960"/>
    <w:rsid w:val="00E54B8E"/>
    <w:rsid w:val="00E54C1E"/>
    <w:rsid w:val="00E55153"/>
    <w:rsid w:val="00E5518B"/>
    <w:rsid w:val="00E55292"/>
    <w:rsid w:val="00E55826"/>
    <w:rsid w:val="00E558C1"/>
    <w:rsid w:val="00E5633F"/>
    <w:rsid w:val="00E57020"/>
    <w:rsid w:val="00E571E1"/>
    <w:rsid w:val="00E574F8"/>
    <w:rsid w:val="00E607E9"/>
    <w:rsid w:val="00E60948"/>
    <w:rsid w:val="00E613FE"/>
    <w:rsid w:val="00E61DB6"/>
    <w:rsid w:val="00E62C29"/>
    <w:rsid w:val="00E62FDD"/>
    <w:rsid w:val="00E632D9"/>
    <w:rsid w:val="00E6333A"/>
    <w:rsid w:val="00E63D2D"/>
    <w:rsid w:val="00E64350"/>
    <w:rsid w:val="00E645F1"/>
    <w:rsid w:val="00E647FC"/>
    <w:rsid w:val="00E6496B"/>
    <w:rsid w:val="00E64D10"/>
    <w:rsid w:val="00E64DBA"/>
    <w:rsid w:val="00E64DC4"/>
    <w:rsid w:val="00E65BF9"/>
    <w:rsid w:val="00E65F1B"/>
    <w:rsid w:val="00E65F58"/>
    <w:rsid w:val="00E6691A"/>
    <w:rsid w:val="00E66A45"/>
    <w:rsid w:val="00E6718B"/>
    <w:rsid w:val="00E677A7"/>
    <w:rsid w:val="00E7112F"/>
    <w:rsid w:val="00E71173"/>
    <w:rsid w:val="00E71A16"/>
    <w:rsid w:val="00E72DEE"/>
    <w:rsid w:val="00E732BC"/>
    <w:rsid w:val="00E732E4"/>
    <w:rsid w:val="00E73377"/>
    <w:rsid w:val="00E7360F"/>
    <w:rsid w:val="00E74095"/>
    <w:rsid w:val="00E743C9"/>
    <w:rsid w:val="00E74775"/>
    <w:rsid w:val="00E74FDC"/>
    <w:rsid w:val="00E75834"/>
    <w:rsid w:val="00E7670E"/>
    <w:rsid w:val="00E80261"/>
    <w:rsid w:val="00E80534"/>
    <w:rsid w:val="00E80BB8"/>
    <w:rsid w:val="00E80E55"/>
    <w:rsid w:val="00E8106D"/>
    <w:rsid w:val="00E811A2"/>
    <w:rsid w:val="00E825F9"/>
    <w:rsid w:val="00E83125"/>
    <w:rsid w:val="00E8399F"/>
    <w:rsid w:val="00E83CC9"/>
    <w:rsid w:val="00E83D4C"/>
    <w:rsid w:val="00E846B5"/>
    <w:rsid w:val="00E84BD1"/>
    <w:rsid w:val="00E84E20"/>
    <w:rsid w:val="00E84FAD"/>
    <w:rsid w:val="00E85203"/>
    <w:rsid w:val="00E86453"/>
    <w:rsid w:val="00E90E78"/>
    <w:rsid w:val="00E911F1"/>
    <w:rsid w:val="00E92081"/>
    <w:rsid w:val="00E936CD"/>
    <w:rsid w:val="00E93E16"/>
    <w:rsid w:val="00E93E7B"/>
    <w:rsid w:val="00E94200"/>
    <w:rsid w:val="00E94FF3"/>
    <w:rsid w:val="00E95847"/>
    <w:rsid w:val="00E964AF"/>
    <w:rsid w:val="00E96B9C"/>
    <w:rsid w:val="00E97A4F"/>
    <w:rsid w:val="00E97E5B"/>
    <w:rsid w:val="00EA00BC"/>
    <w:rsid w:val="00EA067A"/>
    <w:rsid w:val="00EA13AB"/>
    <w:rsid w:val="00EA13DA"/>
    <w:rsid w:val="00EA181A"/>
    <w:rsid w:val="00EA208B"/>
    <w:rsid w:val="00EA27B3"/>
    <w:rsid w:val="00EA2E23"/>
    <w:rsid w:val="00EA3E7C"/>
    <w:rsid w:val="00EA5223"/>
    <w:rsid w:val="00EA6ECA"/>
    <w:rsid w:val="00EA7909"/>
    <w:rsid w:val="00EB040B"/>
    <w:rsid w:val="00EB051B"/>
    <w:rsid w:val="00EB11B5"/>
    <w:rsid w:val="00EB1DEF"/>
    <w:rsid w:val="00EB2348"/>
    <w:rsid w:val="00EB2698"/>
    <w:rsid w:val="00EB2888"/>
    <w:rsid w:val="00EB2BFA"/>
    <w:rsid w:val="00EB349B"/>
    <w:rsid w:val="00EB36F7"/>
    <w:rsid w:val="00EB439B"/>
    <w:rsid w:val="00EB49EA"/>
    <w:rsid w:val="00EB516D"/>
    <w:rsid w:val="00EB5272"/>
    <w:rsid w:val="00EB58E0"/>
    <w:rsid w:val="00EB63EE"/>
    <w:rsid w:val="00EB6E25"/>
    <w:rsid w:val="00EB7063"/>
    <w:rsid w:val="00EC0B09"/>
    <w:rsid w:val="00EC0B7E"/>
    <w:rsid w:val="00EC13BB"/>
    <w:rsid w:val="00EC1480"/>
    <w:rsid w:val="00EC1789"/>
    <w:rsid w:val="00EC1ACA"/>
    <w:rsid w:val="00EC2C02"/>
    <w:rsid w:val="00EC2C74"/>
    <w:rsid w:val="00EC327B"/>
    <w:rsid w:val="00EC4335"/>
    <w:rsid w:val="00EC443A"/>
    <w:rsid w:val="00EC4793"/>
    <w:rsid w:val="00EC49E4"/>
    <w:rsid w:val="00EC5032"/>
    <w:rsid w:val="00EC535A"/>
    <w:rsid w:val="00EC595A"/>
    <w:rsid w:val="00EC5BB3"/>
    <w:rsid w:val="00EC5D32"/>
    <w:rsid w:val="00EC5D7F"/>
    <w:rsid w:val="00EC611E"/>
    <w:rsid w:val="00EC6183"/>
    <w:rsid w:val="00EC7DCD"/>
    <w:rsid w:val="00EC7EF6"/>
    <w:rsid w:val="00ED016E"/>
    <w:rsid w:val="00ED228F"/>
    <w:rsid w:val="00ED303C"/>
    <w:rsid w:val="00ED3466"/>
    <w:rsid w:val="00ED4030"/>
    <w:rsid w:val="00ED45C8"/>
    <w:rsid w:val="00ED4C5D"/>
    <w:rsid w:val="00ED4EA1"/>
    <w:rsid w:val="00ED4F17"/>
    <w:rsid w:val="00ED6629"/>
    <w:rsid w:val="00ED670B"/>
    <w:rsid w:val="00ED6B5D"/>
    <w:rsid w:val="00ED79A5"/>
    <w:rsid w:val="00ED7D2B"/>
    <w:rsid w:val="00EE054E"/>
    <w:rsid w:val="00EE09BC"/>
    <w:rsid w:val="00EE0BF9"/>
    <w:rsid w:val="00EE1B25"/>
    <w:rsid w:val="00EE1B7A"/>
    <w:rsid w:val="00EE29E9"/>
    <w:rsid w:val="00EE3A57"/>
    <w:rsid w:val="00EE4441"/>
    <w:rsid w:val="00EE5008"/>
    <w:rsid w:val="00EE54D3"/>
    <w:rsid w:val="00EE5A38"/>
    <w:rsid w:val="00EE5C5D"/>
    <w:rsid w:val="00EE63EF"/>
    <w:rsid w:val="00EE67C6"/>
    <w:rsid w:val="00EE71A7"/>
    <w:rsid w:val="00EE74F3"/>
    <w:rsid w:val="00EE7719"/>
    <w:rsid w:val="00EE786B"/>
    <w:rsid w:val="00EF0D7B"/>
    <w:rsid w:val="00EF126D"/>
    <w:rsid w:val="00EF1BBA"/>
    <w:rsid w:val="00EF1FF9"/>
    <w:rsid w:val="00EF25F0"/>
    <w:rsid w:val="00EF2721"/>
    <w:rsid w:val="00EF2935"/>
    <w:rsid w:val="00EF2E67"/>
    <w:rsid w:val="00EF3CFA"/>
    <w:rsid w:val="00EF3DC1"/>
    <w:rsid w:val="00EF4007"/>
    <w:rsid w:val="00EF42E1"/>
    <w:rsid w:val="00EF4565"/>
    <w:rsid w:val="00EF4910"/>
    <w:rsid w:val="00EF55AC"/>
    <w:rsid w:val="00EF5D9A"/>
    <w:rsid w:val="00EF64A5"/>
    <w:rsid w:val="00EF64C4"/>
    <w:rsid w:val="00EF70FB"/>
    <w:rsid w:val="00EF7FD6"/>
    <w:rsid w:val="00F0015E"/>
    <w:rsid w:val="00F00A2C"/>
    <w:rsid w:val="00F01395"/>
    <w:rsid w:val="00F0223D"/>
    <w:rsid w:val="00F03219"/>
    <w:rsid w:val="00F03E43"/>
    <w:rsid w:val="00F04CD1"/>
    <w:rsid w:val="00F04E28"/>
    <w:rsid w:val="00F04FB3"/>
    <w:rsid w:val="00F056B6"/>
    <w:rsid w:val="00F06832"/>
    <w:rsid w:val="00F07028"/>
    <w:rsid w:val="00F07128"/>
    <w:rsid w:val="00F071D1"/>
    <w:rsid w:val="00F07982"/>
    <w:rsid w:val="00F07CDC"/>
    <w:rsid w:val="00F107BE"/>
    <w:rsid w:val="00F11648"/>
    <w:rsid w:val="00F121F0"/>
    <w:rsid w:val="00F12370"/>
    <w:rsid w:val="00F12E99"/>
    <w:rsid w:val="00F13364"/>
    <w:rsid w:val="00F14B80"/>
    <w:rsid w:val="00F14BB7"/>
    <w:rsid w:val="00F14BD0"/>
    <w:rsid w:val="00F14D0C"/>
    <w:rsid w:val="00F15264"/>
    <w:rsid w:val="00F15748"/>
    <w:rsid w:val="00F15B30"/>
    <w:rsid w:val="00F15DDF"/>
    <w:rsid w:val="00F15EC8"/>
    <w:rsid w:val="00F178CE"/>
    <w:rsid w:val="00F20516"/>
    <w:rsid w:val="00F20A50"/>
    <w:rsid w:val="00F20AB2"/>
    <w:rsid w:val="00F20EB8"/>
    <w:rsid w:val="00F2161B"/>
    <w:rsid w:val="00F21EC9"/>
    <w:rsid w:val="00F22828"/>
    <w:rsid w:val="00F23554"/>
    <w:rsid w:val="00F235F6"/>
    <w:rsid w:val="00F24145"/>
    <w:rsid w:val="00F243AD"/>
    <w:rsid w:val="00F25779"/>
    <w:rsid w:val="00F25DAD"/>
    <w:rsid w:val="00F26711"/>
    <w:rsid w:val="00F26B6C"/>
    <w:rsid w:val="00F26D56"/>
    <w:rsid w:val="00F26E1A"/>
    <w:rsid w:val="00F27CC2"/>
    <w:rsid w:val="00F27D52"/>
    <w:rsid w:val="00F30508"/>
    <w:rsid w:val="00F30A48"/>
    <w:rsid w:val="00F31007"/>
    <w:rsid w:val="00F3141A"/>
    <w:rsid w:val="00F32156"/>
    <w:rsid w:val="00F323BE"/>
    <w:rsid w:val="00F32BDD"/>
    <w:rsid w:val="00F34AA1"/>
    <w:rsid w:val="00F35486"/>
    <w:rsid w:val="00F3565C"/>
    <w:rsid w:val="00F35D26"/>
    <w:rsid w:val="00F360E7"/>
    <w:rsid w:val="00F366EC"/>
    <w:rsid w:val="00F3671C"/>
    <w:rsid w:val="00F3719E"/>
    <w:rsid w:val="00F4015B"/>
    <w:rsid w:val="00F401DF"/>
    <w:rsid w:val="00F40BA5"/>
    <w:rsid w:val="00F40F68"/>
    <w:rsid w:val="00F4187D"/>
    <w:rsid w:val="00F418AB"/>
    <w:rsid w:val="00F41935"/>
    <w:rsid w:val="00F42415"/>
    <w:rsid w:val="00F42813"/>
    <w:rsid w:val="00F430EE"/>
    <w:rsid w:val="00F43C58"/>
    <w:rsid w:val="00F44708"/>
    <w:rsid w:val="00F44B39"/>
    <w:rsid w:val="00F44C09"/>
    <w:rsid w:val="00F44F6F"/>
    <w:rsid w:val="00F452B4"/>
    <w:rsid w:val="00F4559B"/>
    <w:rsid w:val="00F47CE5"/>
    <w:rsid w:val="00F47E5F"/>
    <w:rsid w:val="00F47F66"/>
    <w:rsid w:val="00F51B80"/>
    <w:rsid w:val="00F52087"/>
    <w:rsid w:val="00F533CA"/>
    <w:rsid w:val="00F5399F"/>
    <w:rsid w:val="00F53A93"/>
    <w:rsid w:val="00F54EA6"/>
    <w:rsid w:val="00F55194"/>
    <w:rsid w:val="00F55606"/>
    <w:rsid w:val="00F57430"/>
    <w:rsid w:val="00F5769D"/>
    <w:rsid w:val="00F57A42"/>
    <w:rsid w:val="00F57BC9"/>
    <w:rsid w:val="00F60A5B"/>
    <w:rsid w:val="00F61DE6"/>
    <w:rsid w:val="00F6314E"/>
    <w:rsid w:val="00F63D85"/>
    <w:rsid w:val="00F65221"/>
    <w:rsid w:val="00F65A05"/>
    <w:rsid w:val="00F665D6"/>
    <w:rsid w:val="00F66AC7"/>
    <w:rsid w:val="00F670E7"/>
    <w:rsid w:val="00F700E8"/>
    <w:rsid w:val="00F717F6"/>
    <w:rsid w:val="00F7194A"/>
    <w:rsid w:val="00F729B5"/>
    <w:rsid w:val="00F73DFA"/>
    <w:rsid w:val="00F748C7"/>
    <w:rsid w:val="00F74CBA"/>
    <w:rsid w:val="00F752A9"/>
    <w:rsid w:val="00F7542B"/>
    <w:rsid w:val="00F76041"/>
    <w:rsid w:val="00F766E1"/>
    <w:rsid w:val="00F76E79"/>
    <w:rsid w:val="00F80153"/>
    <w:rsid w:val="00F802EC"/>
    <w:rsid w:val="00F80CC2"/>
    <w:rsid w:val="00F80D8C"/>
    <w:rsid w:val="00F80EF7"/>
    <w:rsid w:val="00F81E3C"/>
    <w:rsid w:val="00F81E4E"/>
    <w:rsid w:val="00F81E8C"/>
    <w:rsid w:val="00F82AB5"/>
    <w:rsid w:val="00F82AD9"/>
    <w:rsid w:val="00F83683"/>
    <w:rsid w:val="00F83EAB"/>
    <w:rsid w:val="00F84A75"/>
    <w:rsid w:val="00F857E3"/>
    <w:rsid w:val="00F86627"/>
    <w:rsid w:val="00F867D6"/>
    <w:rsid w:val="00F86923"/>
    <w:rsid w:val="00F8699E"/>
    <w:rsid w:val="00F86BF3"/>
    <w:rsid w:val="00F87C7B"/>
    <w:rsid w:val="00F90CD4"/>
    <w:rsid w:val="00F915C1"/>
    <w:rsid w:val="00F92EBA"/>
    <w:rsid w:val="00F9361A"/>
    <w:rsid w:val="00F93697"/>
    <w:rsid w:val="00F93F48"/>
    <w:rsid w:val="00F9462F"/>
    <w:rsid w:val="00F94E77"/>
    <w:rsid w:val="00F954C5"/>
    <w:rsid w:val="00F96D15"/>
    <w:rsid w:val="00F96E6C"/>
    <w:rsid w:val="00F97573"/>
    <w:rsid w:val="00FA0B19"/>
    <w:rsid w:val="00FA46EC"/>
    <w:rsid w:val="00FA5011"/>
    <w:rsid w:val="00FA5085"/>
    <w:rsid w:val="00FA6F6B"/>
    <w:rsid w:val="00FA71C0"/>
    <w:rsid w:val="00FA7EF0"/>
    <w:rsid w:val="00FB0F11"/>
    <w:rsid w:val="00FB10F0"/>
    <w:rsid w:val="00FB1782"/>
    <w:rsid w:val="00FB18CA"/>
    <w:rsid w:val="00FB250C"/>
    <w:rsid w:val="00FB28FD"/>
    <w:rsid w:val="00FB2A71"/>
    <w:rsid w:val="00FB2D26"/>
    <w:rsid w:val="00FB2D96"/>
    <w:rsid w:val="00FB2F3C"/>
    <w:rsid w:val="00FB310F"/>
    <w:rsid w:val="00FB3957"/>
    <w:rsid w:val="00FB3BC3"/>
    <w:rsid w:val="00FB44DB"/>
    <w:rsid w:val="00FB4971"/>
    <w:rsid w:val="00FB52B2"/>
    <w:rsid w:val="00FB5717"/>
    <w:rsid w:val="00FB5E8F"/>
    <w:rsid w:val="00FB5FB1"/>
    <w:rsid w:val="00FB6D53"/>
    <w:rsid w:val="00FB73C9"/>
    <w:rsid w:val="00FB755D"/>
    <w:rsid w:val="00FB7A1D"/>
    <w:rsid w:val="00FB7E62"/>
    <w:rsid w:val="00FC0AA6"/>
    <w:rsid w:val="00FC11AF"/>
    <w:rsid w:val="00FC2770"/>
    <w:rsid w:val="00FC2E53"/>
    <w:rsid w:val="00FC4D42"/>
    <w:rsid w:val="00FC61F9"/>
    <w:rsid w:val="00FC62C9"/>
    <w:rsid w:val="00FC62E9"/>
    <w:rsid w:val="00FC67B4"/>
    <w:rsid w:val="00FC6E8D"/>
    <w:rsid w:val="00FC7316"/>
    <w:rsid w:val="00FD020A"/>
    <w:rsid w:val="00FD054F"/>
    <w:rsid w:val="00FD0843"/>
    <w:rsid w:val="00FD08C0"/>
    <w:rsid w:val="00FD094D"/>
    <w:rsid w:val="00FD0971"/>
    <w:rsid w:val="00FD141C"/>
    <w:rsid w:val="00FD1B98"/>
    <w:rsid w:val="00FD1D4A"/>
    <w:rsid w:val="00FD1F5F"/>
    <w:rsid w:val="00FD3609"/>
    <w:rsid w:val="00FD3C11"/>
    <w:rsid w:val="00FD3CF0"/>
    <w:rsid w:val="00FD523D"/>
    <w:rsid w:val="00FD557F"/>
    <w:rsid w:val="00FD563B"/>
    <w:rsid w:val="00FD5D9F"/>
    <w:rsid w:val="00FD6AE5"/>
    <w:rsid w:val="00FD76D3"/>
    <w:rsid w:val="00FD77E2"/>
    <w:rsid w:val="00FD7E9C"/>
    <w:rsid w:val="00FE030B"/>
    <w:rsid w:val="00FE06E6"/>
    <w:rsid w:val="00FE09B1"/>
    <w:rsid w:val="00FE190C"/>
    <w:rsid w:val="00FE1E04"/>
    <w:rsid w:val="00FE3120"/>
    <w:rsid w:val="00FE31B1"/>
    <w:rsid w:val="00FE3D7D"/>
    <w:rsid w:val="00FE3F9A"/>
    <w:rsid w:val="00FE3FDF"/>
    <w:rsid w:val="00FE4347"/>
    <w:rsid w:val="00FE4D90"/>
    <w:rsid w:val="00FE4E3F"/>
    <w:rsid w:val="00FE4F67"/>
    <w:rsid w:val="00FE5A44"/>
    <w:rsid w:val="00FE5BF2"/>
    <w:rsid w:val="00FE63E2"/>
    <w:rsid w:val="00FE6D8C"/>
    <w:rsid w:val="00FF09B8"/>
    <w:rsid w:val="00FF0B5F"/>
    <w:rsid w:val="00FF2727"/>
    <w:rsid w:val="00FF276A"/>
    <w:rsid w:val="00FF2998"/>
    <w:rsid w:val="00FF2BAD"/>
    <w:rsid w:val="00FF34ED"/>
    <w:rsid w:val="00FF434D"/>
    <w:rsid w:val="00FF4645"/>
    <w:rsid w:val="00FF4CD8"/>
    <w:rsid w:val="00FF4FA3"/>
    <w:rsid w:val="00FF5EB2"/>
    <w:rsid w:val="00FF620C"/>
    <w:rsid w:val="00FF6D17"/>
    <w:rsid w:val="00FF721E"/>
    <w:rsid w:val="00FF729D"/>
    <w:rsid w:val="00FF7D3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place"/>
  <w:smartTagType w:namespaceuri="urn:schemas-microsoft-com:office:smarttags" w:name="City"/>
  <w:shapeDefaults>
    <o:shapedefaults v:ext="edit" spidmax="26626"/>
    <o:shapelayout v:ext="edit">
      <o:idmap v:ext="edit" data="1"/>
      <o:rules v:ext="edit">
        <o:r id="V:Rule62" type="connector" idref="#_x0000_s1409">
          <o:proxy start="" idref="#_x0000_s1408" connectloc="2"/>
          <o:proxy end="" idref="#_x0000_s1404" connectloc="0"/>
        </o:r>
        <o:r id="V:Rule63" type="connector" idref="#_x0000_s1420">
          <o:proxy start="" idref="#_x0000_s1422" connectloc="3"/>
          <o:proxy end="" idref="#_x0000_s1425" connectloc="1"/>
        </o:r>
        <o:r id="V:Rule64" type="connector" idref="#_x0000_s1496">
          <o:proxy start="" idref="#_x0000_s1474" connectloc="3"/>
          <o:proxy end="" idref="#_x0000_s1490" connectloc="1"/>
        </o:r>
        <o:r id="V:Rule65" type="connector" idref="#_x0000_s1392">
          <o:proxy start="" idref="#_x0000_s1390" connectloc="1"/>
          <o:proxy end="" idref="#_x0000_s1382" connectloc="1"/>
        </o:r>
        <o:r id="V:Rule66" type="connector" idref="#_x0000_s1372">
          <o:proxy start="" idref="#_x0000_s1369" connectloc="1"/>
          <o:proxy end="" idref="#_x0000_s1357" connectloc="1"/>
        </o:r>
        <o:r id="V:Rule67" type="connector" idref="#_x0000_s1477">
          <o:proxy start="" idref="#_x0000_s1471" connectloc="2"/>
        </o:r>
        <o:r id="V:Rule68" type="connector" idref="#_x0000_s1356">
          <o:proxy start="" idref="#_x0000_s1352" connectloc="2"/>
          <o:proxy end="" idref="#_x0000_s1354" connectloc="0"/>
        </o:r>
        <o:r id="V:Rule69" type="connector" idref="#_x0000_s1406">
          <o:proxy start="" idref="#_x0000_s1395" connectloc="2"/>
          <o:proxy end="" idref="#_x0000_s1408" connectloc="0"/>
        </o:r>
        <o:r id="V:Rule70" type="connector" idref="#_x0000_s1426">
          <o:proxy start="" idref="#_x0000_s1417" connectloc="3"/>
          <o:proxy end="" idref="#_x0000_s1418" connectloc="1"/>
        </o:r>
        <o:r id="V:Rule71" type="connector" idref="#_x0000_s1393">
          <o:proxy start="" idref="#_x0000_s1390" connectloc="2"/>
          <o:proxy end="" idref="#_x0000_s1394" connectloc="0"/>
        </o:r>
        <o:r id="V:Rule72" type="connector" idref="#_x0000_s1370">
          <o:proxy start="" idref="#_x0000_s1369" connectloc="2"/>
          <o:proxy end="" idref="#_x0000_s1363" connectloc="0"/>
        </o:r>
        <o:r id="V:Rule73" type="connector" idref="#_x0000_s1483">
          <o:proxy start="" idref="#_x0000_s1484" connectloc="2"/>
          <o:proxy end="" idref="#_x0000_s1487" connectloc="0"/>
        </o:r>
        <o:r id="V:Rule74" type="connector" idref="#_x0000_s1410">
          <o:proxy start="" idref="#_x0000_s1408" connectloc="3"/>
          <o:proxy end="" idref="#_x0000_s1395" connectloc="3"/>
        </o:r>
        <o:r id="V:Rule75" type="connector" idref="#_x0000_s1480"/>
        <o:r id="V:Rule76" type="connector" idref="#_x0000_s1353">
          <o:proxy start="" idref="#_x0000_s1346" connectloc="2"/>
          <o:proxy end="" idref="#_x0000_s1352" connectloc="0"/>
        </o:r>
        <o:r id="V:Rule77" type="connector" idref="#_x0000_s1333">
          <o:proxy start="" idref="#_x0000_s1328" connectloc="0"/>
          <o:proxy end="" idref="#_x0000_s1326" connectloc="0"/>
        </o:r>
        <o:r id="V:Rule78" type="connector" idref="#_x0000_s1485">
          <o:proxy start="" idref="#_x0000_s1488" connectloc="2"/>
          <o:proxy end="" idref="#_x0000_s1489" connectloc="0"/>
        </o:r>
        <o:r id="V:Rule79" type="connector" idref="#_x0000_s1421">
          <o:proxy start="" idref="#_x0000_s1418" connectloc="0"/>
          <o:proxy end="" idref="#_x0000_s1417" connectloc="0"/>
        </o:r>
        <o:r id="V:Rule80" type="connector" idref="#_x0000_s1386">
          <o:proxy start="" idref="#_x0000_s1381" connectloc="2"/>
          <o:proxy end="" idref="#_x0000_s1382" connectloc="0"/>
        </o:r>
        <o:r id="V:Rule81" type="connector" idref="#_x0000_s1432">
          <o:proxy start="" idref="#_x0000_s1428" connectloc="2"/>
          <o:proxy end="" idref="#_x0000_s1431" connectloc="0"/>
        </o:r>
        <o:r id="V:Rule82" type="connector" idref="#_x0000_s1498">
          <o:proxy end="" idref="#_x0000_s1497" connectloc="3"/>
        </o:r>
        <o:r id="V:Rule83" type="connector" idref="#_x0000_s1430">
          <o:proxy start="" idref="#_x0000_s1427" connectloc="2"/>
          <o:proxy end="" idref="#_x0000_s1428" connectloc="0"/>
        </o:r>
        <o:r id="V:Rule84" type="connector" idref="#_x0000_s1495">
          <o:proxy end="" idref="#_x0000_s1474" connectloc="1"/>
        </o:r>
        <o:r id="V:Rule85" type="connector" idref="#_x0000_s1419">
          <o:proxy start="" idref="#_x0000_s1416" connectloc="2"/>
          <o:proxy end="" idref="#_x0000_s1417" connectloc="0"/>
        </o:r>
        <o:r id="V:Rule86" type="connector" idref="#_x0000_s1388">
          <o:proxy start="" idref="#_x0000_s1382" connectloc="3"/>
          <o:proxy end="" idref="#_x0000_s1384" connectloc="1"/>
        </o:r>
        <o:r id="V:Rule87" type="connector" idref="#_x0000_s1398">
          <o:proxy start="" idref="#_x0000_s1399" connectloc="2"/>
          <o:proxy end="" idref="#_x0000_s1396" connectloc="0"/>
        </o:r>
        <o:r id="V:Rule88" type="connector" idref="#_x0000_s1429">
          <o:proxy start="" idref="#_x0000_s1422" connectloc="2"/>
          <o:proxy end="" idref="#_x0000_s1427" connectloc="0"/>
        </o:r>
        <o:r id="V:Rule89" type="connector" idref="#_x0000_s1479">
          <o:proxy end="" idref="#_x0000_s1475" connectloc="0"/>
        </o:r>
        <o:r id="V:Rule90" type="connector" idref="#_x0000_s1494"/>
        <o:r id="V:Rule91" type="connector" idref="#_x0000_s1355">
          <o:proxy start="" idref="#_x0000_s1350" connectloc="2"/>
          <o:proxy end="" idref="#_x0000_s1354" connectloc="0"/>
        </o:r>
        <o:r id="V:Rule92" type="connector" idref="#_x0000_s1493">
          <o:proxy start="" idref="#_x0000_s1475" connectloc="2"/>
          <o:proxy end="" idref="#_x0000_s1484" connectloc="0"/>
        </o:r>
        <o:r id="V:Rule93" type="connector" idref="#_x0000_s1366">
          <o:proxy start="" idref="#_x0000_s1360" connectloc="1"/>
          <o:proxy end="" idref="#_x0000_s1369" connectloc="0"/>
        </o:r>
        <o:r id="V:Rule94" type="connector" idref="#_x0000_s1358">
          <o:proxy start="" idref="#_x0000_s1354" connectloc="2"/>
          <o:proxy end="" idref="#_x0000_s1357" connectloc="0"/>
        </o:r>
        <o:r id="V:Rule95" type="connector" idref="#_x0000_s1334">
          <o:proxy start="" idref="#_x0000_s1326" connectloc="3"/>
          <o:proxy end="" idref="#_x0000_s1328" connectloc="1"/>
        </o:r>
        <o:r id="V:Rule96" type="connector" idref="#_x0000_s1478"/>
        <o:r id="V:Rule97" type="connector" idref="#_x0000_s1330">
          <o:proxy start="" idref="#_x0000_s1325" connectloc="2"/>
          <o:proxy end="" idref="#_x0000_s1326" connectloc="0"/>
        </o:r>
        <o:r id="V:Rule98" type="connector" idref="#_x0000_s1329">
          <o:proxy start="" idref="#_x0000_s1324" connectloc="2"/>
          <o:proxy end="" idref="#_x0000_s1325" connectloc="0"/>
        </o:r>
        <o:r id="V:Rule99" type="connector" idref="#_x0000_s1402">
          <o:proxy start="" idref="#_x0000_s1399" connectloc="1"/>
          <o:proxy end="" idref="#_x0000_s1400" connectloc="3"/>
        </o:r>
        <o:r id="V:Rule100" type="connector" idref="#_x0000_s1331">
          <o:proxy start="" idref="#_x0000_s1325" connectloc="3"/>
          <o:proxy end="" idref="#_x0000_s1327" connectloc="2"/>
        </o:r>
        <o:r id="V:Rule101" type="connector" idref="#_x0000_s1332">
          <o:proxy start="" idref="#_x0000_s1327" connectloc="1"/>
          <o:proxy end="" idref="#_x0000_s1325" connectloc="0"/>
        </o:r>
        <o:r id="V:Rule102" type="connector" idref="#_x0000_s1368">
          <o:proxy start="" idref="#_x0000_s1362" connectloc="1"/>
          <o:proxy end="" idref="#_x0000_s1369" connectloc="0"/>
        </o:r>
        <o:r id="V:Rule103" type="connector" idref="#_x0000_s1423">
          <o:proxy start="" idref="#_x0000_s1417" connectloc="2"/>
          <o:proxy end="" idref="#_x0000_s1422" connectloc="0"/>
        </o:r>
        <o:r id="V:Rule104" type="connector" idref="#_x0000_s1500"/>
        <o:r id="V:Rule105" type="connector" idref="#_x0000_s1348">
          <o:proxy start="" idref="#_x0000_s1347" connectloc="2"/>
          <o:proxy end="" idref="#_x0000_s1345" connectloc="0"/>
        </o:r>
        <o:r id="V:Rule106" type="connector" idref="#_x0000_s1397">
          <o:proxy start="" idref="#_x0000_s1399" connectloc="2"/>
          <o:proxy end="" idref="#_x0000_s1395" connectloc="0"/>
        </o:r>
        <o:r id="V:Rule107" type="connector" idref="#_x0000_s1389">
          <o:proxy start="" idref="#_x0000_s1382" connectloc="3"/>
          <o:proxy end="" idref="#_x0000_s1385" connectloc="1"/>
        </o:r>
        <o:r id="V:Rule108" type="connector" idref="#_x0000_s1387">
          <o:proxy start="" idref="#_x0000_s1382" connectloc="3"/>
          <o:proxy end="" idref="#_x0000_s1383" connectloc="1"/>
        </o:r>
        <o:r id="V:Rule109" type="connector" idref="#_x0000_s1351">
          <o:proxy start="" idref="#_x0000_s1345" connectloc="2"/>
          <o:proxy end="" idref="#_x0000_s1350" connectloc="0"/>
        </o:r>
        <o:r id="V:Rule110" type="connector" idref="#_x0000_s1407">
          <o:proxy start="" idref="#_x0000_s1396" connectloc="2"/>
          <o:proxy end="" idref="#_x0000_s1405" connectloc="0"/>
        </o:r>
        <o:r id="V:Rule111" type="connector" idref="#_x0000_s1391">
          <o:proxy start="" idref="#_x0000_s1382" connectloc="2"/>
          <o:proxy end="" idref="#_x0000_s1390" connectloc="0"/>
        </o:r>
        <o:r id="V:Rule112" type="connector" idref="#_x0000_s1367">
          <o:proxy start="" idref="#_x0000_s1361" connectloc="1"/>
          <o:proxy end="" idref="#_x0000_s1369" connectloc="0"/>
        </o:r>
        <o:r id="V:Rule113" type="connector" idref="#_x0000_s1486"/>
        <o:r id="V:Rule114" type="connector" idref="#_x0000_s1424">
          <o:proxy start="" idref="#_x0000_s1425" connectloc="0"/>
          <o:proxy end="" idref="#_x0000_s1422" connectloc="0"/>
        </o:r>
        <o:r id="V:Rule115" type="connector" idref="#_x0000_s1336">
          <o:proxy start="" idref="#_x0000_s1326" connectloc="2"/>
          <o:proxy end="" idref="#_x0000_s1335" connectloc="0"/>
        </o:r>
        <o:r id="V:Rule116" type="connector" idref="#_x0000_s1364">
          <o:proxy start="" idref="#_x0000_s1344" connectloc="2"/>
          <o:proxy end="" idref="#_x0000_s1369" connectloc="0"/>
        </o:r>
        <o:r id="V:Rule117" type="connector" idref="#_x0000_s1482">
          <o:proxy start="" idref="#_x0000_s1476" connectloc="0"/>
        </o:r>
        <o:r id="V:Rule118" type="connector" idref="#_x0000_s1349">
          <o:proxy start="" idref="#_x0000_s1347" connectloc="2"/>
          <o:proxy end="" idref="#_x0000_s1346" connectloc="0"/>
        </o:r>
        <o:r id="V:Rule119" type="connector" idref="#_x0000_s1501"/>
        <o:r id="V:Rule120" type="connector" idref="#_x0000_s1365">
          <o:proxy start="" idref="#_x0000_s1359" connectloc="1"/>
          <o:proxy end="" idref="#_x0000_s1369" connectloc="0"/>
        </o:r>
        <o:r id="V:Rule121" type="connector" idref="#_x0000_s1481">
          <o:proxy start="" idref="#_x0000_s1473" connectloc="0"/>
        </o:r>
        <o:r id="V:Rule122" type="connector" idref="#_x0000_s1401">
          <o:proxy start="" idref="#_x0000_s1394" connectloc="2"/>
          <o:proxy end="" idref="#_x0000_s1399" connectloc="0"/>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E5CCB"/>
    <w:pPr>
      <w:widowControl w:val="0"/>
      <w:jc w:val="both"/>
    </w:pPr>
    <w:rPr>
      <w:kern w:val="2"/>
      <w:sz w:val="21"/>
      <w:szCs w:val="24"/>
    </w:rPr>
  </w:style>
  <w:style w:type="paragraph" w:styleId="1">
    <w:name w:val="heading 1"/>
    <w:basedOn w:val="a0"/>
    <w:next w:val="a0"/>
    <w:qFormat/>
    <w:rsid w:val="000B44BA"/>
    <w:pPr>
      <w:spacing w:beforeLines="50" w:afterLines="50"/>
      <w:jc w:val="center"/>
      <w:outlineLvl w:val="0"/>
    </w:pPr>
    <w:rPr>
      <w:rFonts w:ascii="黑体" w:eastAsia="黑体" w:hAnsi="黑体"/>
      <w:color w:val="000000"/>
      <w:sz w:val="32"/>
      <w:szCs w:val="32"/>
    </w:rPr>
  </w:style>
  <w:style w:type="paragraph" w:styleId="2">
    <w:name w:val="heading 2"/>
    <w:basedOn w:val="a0"/>
    <w:next w:val="a0"/>
    <w:qFormat/>
    <w:rsid w:val="00DA0F44"/>
    <w:pPr>
      <w:spacing w:beforeLines="50" w:afterLines="50"/>
      <w:outlineLvl w:val="1"/>
    </w:pPr>
    <w:rPr>
      <w:rFonts w:ascii="黑体" w:eastAsia="黑体" w:hAnsi="黑体"/>
      <w:color w:val="000000"/>
      <w:sz w:val="28"/>
      <w:szCs w:val="28"/>
    </w:rPr>
  </w:style>
  <w:style w:type="paragraph" w:styleId="3">
    <w:name w:val="heading 3"/>
    <w:basedOn w:val="a0"/>
    <w:next w:val="a0"/>
    <w:link w:val="3Char"/>
    <w:qFormat/>
    <w:rsid w:val="00B55DDE"/>
    <w:pPr>
      <w:keepNext/>
      <w:keepLines/>
      <w:spacing w:beforeLines="50" w:afterLines="50"/>
      <w:outlineLvl w:val="2"/>
    </w:pPr>
    <w:rPr>
      <w:rFonts w:ascii="黑体" w:eastAsia="黑体" w:hAnsi="黑体"/>
      <w:bCs/>
      <w:sz w:val="24"/>
      <w:szCs w:val="32"/>
    </w:rPr>
  </w:style>
  <w:style w:type="paragraph" w:styleId="4">
    <w:name w:val="heading 4"/>
    <w:basedOn w:val="a0"/>
    <w:next w:val="a0"/>
    <w:link w:val="4Char"/>
    <w:qFormat/>
    <w:rsid w:val="00836E66"/>
    <w:pPr>
      <w:spacing w:line="360" w:lineRule="auto"/>
      <w:ind w:firstLineChars="200" w:firstLine="480"/>
      <w:jc w:val="left"/>
      <w:outlineLvl w:val="3"/>
    </w:pPr>
    <w:rPr>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rsid w:val="004B3448"/>
    <w:pPr>
      <w:pBdr>
        <w:bottom w:val="double" w:sz="4" w:space="1" w:color="auto"/>
      </w:pBdr>
      <w:tabs>
        <w:tab w:val="center" w:pos="4153"/>
        <w:tab w:val="right" w:pos="8306"/>
      </w:tabs>
      <w:snapToGrid w:val="0"/>
      <w:jc w:val="center"/>
    </w:pPr>
    <w:rPr>
      <w:snapToGrid w:val="0"/>
      <w:kern w:val="24"/>
      <w:sz w:val="18"/>
      <w:szCs w:val="18"/>
    </w:rPr>
  </w:style>
  <w:style w:type="paragraph" w:customStyle="1" w:styleId="a">
    <w:name w:val="参考文献"/>
    <w:basedOn w:val="a0"/>
    <w:autoRedefine/>
    <w:rsid w:val="00EF1BBA"/>
    <w:pPr>
      <w:numPr>
        <w:numId w:val="1"/>
      </w:numPr>
      <w:overflowPunct w:val="0"/>
      <w:autoSpaceDN w:val="0"/>
      <w:adjustRightInd w:val="0"/>
      <w:snapToGrid w:val="0"/>
      <w:ind w:left="404" w:hanging="404"/>
    </w:pPr>
    <w:rPr>
      <w:rFonts w:ascii="宋体" w:hAnsi="宋体" w:cs="Courier New"/>
      <w:snapToGrid w:val="0"/>
      <w:kern w:val="0"/>
      <w:szCs w:val="21"/>
    </w:rPr>
  </w:style>
  <w:style w:type="paragraph" w:styleId="20">
    <w:name w:val="Body Text Indent 2"/>
    <w:basedOn w:val="a0"/>
    <w:rsid w:val="00EF1BBA"/>
    <w:pPr>
      <w:ind w:firstLineChars="178" w:firstLine="492"/>
    </w:pPr>
    <w:rPr>
      <w:snapToGrid w:val="0"/>
      <w:kern w:val="0"/>
      <w:sz w:val="24"/>
    </w:rPr>
  </w:style>
  <w:style w:type="character" w:customStyle="1" w:styleId="dbluetext1">
    <w:name w:val="dbluetext1"/>
    <w:basedOn w:val="a1"/>
    <w:rsid w:val="00EF1BBA"/>
    <w:rPr>
      <w:rFonts w:ascii="Arial" w:hAnsi="Arial" w:cs="Arial" w:hint="default"/>
      <w:color w:val="003FB2"/>
      <w:sz w:val="21"/>
      <w:szCs w:val="21"/>
    </w:rPr>
  </w:style>
  <w:style w:type="character" w:styleId="a5">
    <w:name w:val="Hyperlink"/>
    <w:basedOn w:val="a1"/>
    <w:uiPriority w:val="99"/>
    <w:rsid w:val="00EF1BBA"/>
    <w:rPr>
      <w:color w:val="0000FF"/>
      <w:u w:val="single"/>
    </w:rPr>
  </w:style>
  <w:style w:type="paragraph" w:styleId="a6">
    <w:name w:val="footer"/>
    <w:basedOn w:val="a0"/>
    <w:link w:val="Char"/>
    <w:uiPriority w:val="99"/>
    <w:rsid w:val="004B3448"/>
    <w:pPr>
      <w:tabs>
        <w:tab w:val="center" w:pos="4153"/>
        <w:tab w:val="right" w:pos="8306"/>
      </w:tabs>
      <w:snapToGrid w:val="0"/>
      <w:jc w:val="left"/>
    </w:pPr>
    <w:rPr>
      <w:szCs w:val="18"/>
    </w:rPr>
  </w:style>
  <w:style w:type="character" w:styleId="a7">
    <w:name w:val="page number"/>
    <w:basedOn w:val="a1"/>
    <w:rsid w:val="00EF1BBA"/>
  </w:style>
  <w:style w:type="character" w:styleId="a8">
    <w:name w:val="FollowedHyperlink"/>
    <w:basedOn w:val="a1"/>
    <w:rsid w:val="00EF1BBA"/>
    <w:rPr>
      <w:color w:val="800080"/>
      <w:u w:val="single"/>
    </w:rPr>
  </w:style>
  <w:style w:type="paragraph" w:customStyle="1" w:styleId="22">
    <w:name w:val="样式 学位论文正文 + 首行缩进:  2 字符 + 首行缩进:  2 字符"/>
    <w:basedOn w:val="a0"/>
    <w:rsid w:val="00EF1BBA"/>
    <w:pPr>
      <w:adjustRightInd w:val="0"/>
      <w:ind w:firstLineChars="200" w:firstLine="553"/>
    </w:pPr>
    <w:rPr>
      <w:snapToGrid w:val="0"/>
      <w:kern w:val="24"/>
      <w:sz w:val="24"/>
    </w:rPr>
  </w:style>
  <w:style w:type="paragraph" w:customStyle="1" w:styleId="21">
    <w:name w:val="学位论文正文 + 首行缩进:  2 字符"/>
    <w:basedOn w:val="a0"/>
    <w:autoRedefine/>
    <w:rsid w:val="00EF1BBA"/>
    <w:pPr>
      <w:ind w:firstLineChars="200" w:firstLine="480"/>
    </w:pPr>
    <w:rPr>
      <w:rFonts w:ascii="宋体" w:hAnsi="宋体"/>
      <w:snapToGrid w:val="0"/>
    </w:rPr>
  </w:style>
  <w:style w:type="paragraph" w:customStyle="1" w:styleId="11">
    <w:name w:val="学位论文图1.1"/>
    <w:basedOn w:val="a9"/>
    <w:rsid w:val="00EF1BBA"/>
    <w:pPr>
      <w:jc w:val="center"/>
    </w:pPr>
    <w:rPr>
      <w:rFonts w:eastAsia="宋体" w:cs="Times New Roman"/>
      <w:sz w:val="21"/>
    </w:rPr>
  </w:style>
  <w:style w:type="paragraph" w:styleId="a9">
    <w:name w:val="caption"/>
    <w:basedOn w:val="a0"/>
    <w:next w:val="a0"/>
    <w:qFormat/>
    <w:rsid w:val="00EF1BBA"/>
    <w:pPr>
      <w:spacing w:before="152" w:after="160"/>
    </w:pPr>
    <w:rPr>
      <w:rFonts w:ascii="Arial" w:eastAsia="黑体" w:hAnsi="Arial" w:cs="Arial"/>
      <w:sz w:val="20"/>
      <w:szCs w:val="20"/>
    </w:rPr>
  </w:style>
  <w:style w:type="paragraph" w:styleId="30">
    <w:name w:val="Body Text Indent 3"/>
    <w:basedOn w:val="a0"/>
    <w:rsid w:val="00EF1BBA"/>
    <w:pPr>
      <w:ind w:firstLine="435"/>
    </w:pPr>
  </w:style>
  <w:style w:type="paragraph" w:styleId="aa">
    <w:name w:val="Body Text Indent"/>
    <w:basedOn w:val="a0"/>
    <w:rsid w:val="00EF1BBA"/>
    <w:pPr>
      <w:ind w:firstLineChars="150" w:firstLine="315"/>
    </w:pPr>
  </w:style>
  <w:style w:type="paragraph" w:styleId="ab">
    <w:name w:val="Body Text"/>
    <w:basedOn w:val="a0"/>
    <w:rsid w:val="00EF1BBA"/>
    <w:rPr>
      <w:rFonts w:eastAsia="黑体"/>
      <w:b/>
      <w:bCs/>
    </w:rPr>
  </w:style>
  <w:style w:type="paragraph" w:styleId="ac">
    <w:name w:val="Document Map"/>
    <w:basedOn w:val="a0"/>
    <w:semiHidden/>
    <w:rsid w:val="00247341"/>
    <w:pPr>
      <w:shd w:val="clear" w:color="auto" w:fill="000080"/>
    </w:pPr>
  </w:style>
  <w:style w:type="paragraph" w:styleId="ad">
    <w:name w:val="footnote text"/>
    <w:basedOn w:val="a0"/>
    <w:semiHidden/>
    <w:rsid w:val="00A37EDB"/>
    <w:pPr>
      <w:snapToGrid w:val="0"/>
      <w:jc w:val="left"/>
    </w:pPr>
    <w:rPr>
      <w:sz w:val="18"/>
      <w:szCs w:val="18"/>
    </w:rPr>
  </w:style>
  <w:style w:type="character" w:styleId="ae">
    <w:name w:val="footnote reference"/>
    <w:basedOn w:val="a1"/>
    <w:semiHidden/>
    <w:rsid w:val="00A37EDB"/>
    <w:rPr>
      <w:vertAlign w:val="superscript"/>
    </w:rPr>
  </w:style>
  <w:style w:type="paragraph" w:customStyle="1" w:styleId="CharChar1CharCharCharCharCharCharCharCharCharChar">
    <w:name w:val="Char Char1 Char Char Char Char Char Char Char Char Char Char"/>
    <w:basedOn w:val="a0"/>
    <w:rsid w:val="004A4F87"/>
  </w:style>
  <w:style w:type="paragraph" w:customStyle="1" w:styleId="af">
    <w:name w:val="表格标题"/>
    <w:basedOn w:val="a0"/>
    <w:autoRedefine/>
    <w:rsid w:val="004A4F87"/>
    <w:pPr>
      <w:snapToGrid w:val="0"/>
      <w:spacing w:before="120" w:line="300" w:lineRule="auto"/>
      <w:ind w:leftChars="-153" w:left="-321"/>
      <w:jc w:val="center"/>
      <w:outlineLvl w:val="0"/>
    </w:pPr>
    <w:rPr>
      <w:rFonts w:eastAsia="楷体" w:hAnsi="宋体"/>
      <w:b/>
      <w:noProof/>
      <w:spacing w:val="-16"/>
      <w:sz w:val="48"/>
      <w:szCs w:val="48"/>
    </w:rPr>
  </w:style>
  <w:style w:type="paragraph" w:styleId="af0">
    <w:name w:val="Date"/>
    <w:basedOn w:val="a0"/>
    <w:next w:val="a0"/>
    <w:rsid w:val="004A4F87"/>
    <w:rPr>
      <w:szCs w:val="20"/>
    </w:rPr>
  </w:style>
  <w:style w:type="paragraph" w:styleId="af1">
    <w:name w:val="Balloon Text"/>
    <w:basedOn w:val="a0"/>
    <w:link w:val="Char0"/>
    <w:rsid w:val="00386C49"/>
    <w:rPr>
      <w:sz w:val="18"/>
      <w:szCs w:val="18"/>
    </w:rPr>
  </w:style>
  <w:style w:type="character" w:customStyle="1" w:styleId="Char0">
    <w:name w:val="批注框文本 Char"/>
    <w:basedOn w:val="a1"/>
    <w:link w:val="af1"/>
    <w:rsid w:val="00386C49"/>
    <w:rPr>
      <w:kern w:val="2"/>
      <w:sz w:val="18"/>
      <w:szCs w:val="18"/>
    </w:rPr>
  </w:style>
  <w:style w:type="paragraph" w:customStyle="1" w:styleId="Char1">
    <w:name w:val="Char"/>
    <w:basedOn w:val="a0"/>
    <w:rsid w:val="009E0E2C"/>
    <w:pPr>
      <w:widowControl/>
      <w:spacing w:after="160" w:line="240" w:lineRule="exact"/>
      <w:jc w:val="left"/>
    </w:pPr>
    <w:rPr>
      <w:rFonts w:ascii="Arial" w:eastAsia="Times New Roman" w:hAnsi="Arial" w:cs="Verdana"/>
      <w:b/>
      <w:kern w:val="0"/>
      <w:sz w:val="24"/>
      <w:lang w:eastAsia="en-US"/>
    </w:rPr>
  </w:style>
  <w:style w:type="paragraph" w:styleId="10">
    <w:name w:val="toc 1"/>
    <w:basedOn w:val="a0"/>
    <w:next w:val="a0"/>
    <w:autoRedefine/>
    <w:uiPriority w:val="39"/>
    <w:rsid w:val="004B3448"/>
    <w:pPr>
      <w:tabs>
        <w:tab w:val="left" w:pos="567"/>
        <w:tab w:val="right" w:leader="dot" w:pos="9062"/>
      </w:tabs>
    </w:pPr>
    <w:rPr>
      <w:rFonts w:eastAsia="黑体"/>
      <w:noProof/>
      <w:sz w:val="28"/>
    </w:rPr>
  </w:style>
  <w:style w:type="paragraph" w:styleId="23">
    <w:name w:val="toc 2"/>
    <w:basedOn w:val="a0"/>
    <w:next w:val="a0"/>
    <w:autoRedefine/>
    <w:uiPriority w:val="39"/>
    <w:rsid w:val="0077610C"/>
    <w:pPr>
      <w:tabs>
        <w:tab w:val="right" w:leader="dot" w:pos="9062"/>
      </w:tabs>
      <w:spacing w:line="380" w:lineRule="exact"/>
      <w:ind w:leftChars="200" w:left="420"/>
      <w:jc w:val="right"/>
    </w:pPr>
    <w:rPr>
      <w:rFonts w:ascii="楷体" w:eastAsia="楷体" w:hAnsi="楷体"/>
      <w:noProof/>
      <w:sz w:val="24"/>
    </w:rPr>
  </w:style>
  <w:style w:type="paragraph" w:styleId="31">
    <w:name w:val="toc 3"/>
    <w:basedOn w:val="a0"/>
    <w:next w:val="a0"/>
    <w:autoRedefine/>
    <w:uiPriority w:val="39"/>
    <w:rsid w:val="00687F56"/>
    <w:pPr>
      <w:tabs>
        <w:tab w:val="right" w:leader="dot" w:pos="8949"/>
      </w:tabs>
      <w:spacing w:line="360" w:lineRule="auto"/>
      <w:ind w:leftChars="400" w:left="840"/>
      <w:jc w:val="left"/>
    </w:pPr>
  </w:style>
  <w:style w:type="paragraph" w:customStyle="1" w:styleId="p0">
    <w:name w:val="p0"/>
    <w:basedOn w:val="a0"/>
    <w:rsid w:val="00031B0D"/>
    <w:pPr>
      <w:widowControl/>
    </w:pPr>
    <w:rPr>
      <w:kern w:val="0"/>
      <w:szCs w:val="21"/>
    </w:rPr>
  </w:style>
  <w:style w:type="paragraph" w:customStyle="1" w:styleId="p15">
    <w:name w:val="p15"/>
    <w:basedOn w:val="a0"/>
    <w:rsid w:val="00031B0D"/>
    <w:pPr>
      <w:widowControl/>
      <w:ind w:firstLine="630"/>
    </w:pPr>
    <w:rPr>
      <w:kern w:val="0"/>
      <w:sz w:val="24"/>
    </w:rPr>
  </w:style>
  <w:style w:type="paragraph" w:customStyle="1" w:styleId="p16">
    <w:name w:val="p16"/>
    <w:basedOn w:val="a0"/>
    <w:rsid w:val="00031B0D"/>
    <w:pPr>
      <w:widowControl/>
      <w:spacing w:before="100" w:after="100"/>
      <w:jc w:val="left"/>
    </w:pPr>
    <w:rPr>
      <w:rFonts w:ascii="宋体" w:hAnsi="宋体" w:cs="宋体"/>
      <w:kern w:val="0"/>
      <w:sz w:val="24"/>
    </w:rPr>
  </w:style>
  <w:style w:type="character" w:customStyle="1" w:styleId="Char">
    <w:name w:val="页脚 Char"/>
    <w:basedOn w:val="a1"/>
    <w:link w:val="a6"/>
    <w:uiPriority w:val="99"/>
    <w:rsid w:val="004B3448"/>
    <w:rPr>
      <w:kern w:val="2"/>
      <w:sz w:val="21"/>
      <w:szCs w:val="18"/>
    </w:rPr>
  </w:style>
  <w:style w:type="character" w:customStyle="1" w:styleId="3Char">
    <w:name w:val="标题 3 Char"/>
    <w:basedOn w:val="a1"/>
    <w:link w:val="3"/>
    <w:rsid w:val="00B55DDE"/>
    <w:rPr>
      <w:rFonts w:ascii="黑体" w:eastAsia="黑体" w:hAnsi="黑体"/>
      <w:bCs/>
      <w:kern w:val="2"/>
      <w:sz w:val="24"/>
      <w:szCs w:val="32"/>
    </w:rPr>
  </w:style>
  <w:style w:type="character" w:customStyle="1" w:styleId="4Char">
    <w:name w:val="标题 4 Char"/>
    <w:basedOn w:val="a1"/>
    <w:link w:val="4"/>
    <w:rsid w:val="00836E66"/>
    <w:rPr>
      <w:kern w:val="2"/>
      <w:sz w:val="24"/>
      <w:szCs w:val="24"/>
    </w:rPr>
  </w:style>
  <w:style w:type="table" w:styleId="af2">
    <w:name w:val="Table Grid"/>
    <w:basedOn w:val="a2"/>
    <w:uiPriority w:val="59"/>
    <w:rsid w:val="0091341F"/>
    <w:rPr>
      <w:rFonts w:ascii="宋体" w:hAnsi="Calibri" w:cs="Tahom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ic">
    <w:name w:val="Eric正文"/>
    <w:next w:val="p0"/>
    <w:qFormat/>
    <w:rsid w:val="007A64EB"/>
    <w:pPr>
      <w:spacing w:line="360" w:lineRule="auto"/>
      <w:ind w:firstLineChars="200" w:firstLine="200"/>
    </w:pPr>
    <w:rPr>
      <w:kern w:val="2"/>
      <w:sz w:val="24"/>
      <w:szCs w:val="24"/>
    </w:rPr>
  </w:style>
  <w:style w:type="paragraph" w:customStyle="1" w:styleId="Eric0">
    <w:name w:val="Eric表头"/>
    <w:basedOn w:val="Eric"/>
    <w:qFormat/>
    <w:rsid w:val="007A64EB"/>
    <w:pPr>
      <w:ind w:firstLineChars="0" w:firstLine="0"/>
      <w:jc w:val="center"/>
    </w:pPr>
    <w:rPr>
      <w:b/>
      <w:sz w:val="21"/>
    </w:rPr>
  </w:style>
  <w:style w:type="paragraph" w:customStyle="1" w:styleId="Eric1">
    <w:name w:val="Eric表中文字"/>
    <w:next w:val="p0"/>
    <w:qFormat/>
    <w:rsid w:val="00B74188"/>
    <w:pPr>
      <w:spacing w:line="360" w:lineRule="auto"/>
      <w:jc w:val="center"/>
    </w:pPr>
    <w:rPr>
      <w:kern w:val="2"/>
      <w:sz w:val="21"/>
      <w:szCs w:val="21"/>
    </w:rPr>
  </w:style>
  <w:style w:type="paragraph" w:customStyle="1" w:styleId="Eric2">
    <w:name w:val="Eric图"/>
    <w:qFormat/>
    <w:rsid w:val="00366A10"/>
    <w:pPr>
      <w:spacing w:line="360" w:lineRule="auto"/>
      <w:jc w:val="center"/>
    </w:pPr>
    <w:rPr>
      <w:b/>
      <w:kern w:val="2"/>
      <w:sz w:val="21"/>
      <w:szCs w:val="24"/>
    </w:rPr>
  </w:style>
</w:styles>
</file>

<file path=word/webSettings.xml><?xml version="1.0" encoding="utf-8"?>
<w:webSettings xmlns:r="http://schemas.openxmlformats.org/officeDocument/2006/relationships" xmlns:w="http://schemas.openxmlformats.org/wordprocessingml/2006/main">
  <w:divs>
    <w:div w:id="458110856">
      <w:bodyDiv w:val="1"/>
      <w:marLeft w:val="0"/>
      <w:marRight w:val="0"/>
      <w:marTop w:val="0"/>
      <w:marBottom w:val="0"/>
      <w:divBdr>
        <w:top w:val="none" w:sz="0" w:space="0" w:color="auto"/>
        <w:left w:val="none" w:sz="0" w:space="0" w:color="auto"/>
        <w:bottom w:val="none" w:sz="0" w:space="0" w:color="auto"/>
        <w:right w:val="none" w:sz="0" w:space="0" w:color="auto"/>
      </w:divBdr>
    </w:div>
    <w:div w:id="165039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2.bin"/><Relationship Id="rId42" Type="http://schemas.openxmlformats.org/officeDocument/2006/relationships/header" Target="header8.xml"/><Relationship Id="rId47" Type="http://schemas.openxmlformats.org/officeDocument/2006/relationships/image" Target="media/image14.emf"/><Relationship Id="rId63" Type="http://schemas.openxmlformats.org/officeDocument/2006/relationships/image" Target="media/image22.wmf"/><Relationship Id="rId68" Type="http://schemas.openxmlformats.org/officeDocument/2006/relationships/header" Target="header12.xml"/><Relationship Id="rId84" Type="http://schemas.openxmlformats.org/officeDocument/2006/relationships/image" Target="media/image34.png"/><Relationship Id="rId89" Type="http://schemas.openxmlformats.org/officeDocument/2006/relationships/chart" Target="charts/chart2.xml"/><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oleObject" Target="embeddings/oleObject5.bin"/><Relationship Id="rId107" Type="http://schemas.openxmlformats.org/officeDocument/2006/relationships/footer" Target="footer19.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header" Target="header9.xml"/><Relationship Id="rId53" Type="http://schemas.openxmlformats.org/officeDocument/2006/relationships/header" Target="header10.xml"/><Relationship Id="rId58" Type="http://schemas.openxmlformats.org/officeDocument/2006/relationships/oleObject" Target="embeddings/oleObject14.bin"/><Relationship Id="rId66" Type="http://schemas.openxmlformats.org/officeDocument/2006/relationships/image" Target="media/image24.emf"/><Relationship Id="rId74" Type="http://schemas.openxmlformats.org/officeDocument/2006/relationships/image" Target="media/image25.jpeg"/><Relationship Id="rId79" Type="http://schemas.openxmlformats.org/officeDocument/2006/relationships/oleObject" Target="embeddings/oleObject19.bin"/><Relationship Id="rId87" Type="http://schemas.openxmlformats.org/officeDocument/2006/relationships/image" Target="media/image36.png"/><Relationship Id="rId102" Type="http://schemas.openxmlformats.org/officeDocument/2006/relationships/header" Target="header21.xm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wmf"/><Relationship Id="rId82" Type="http://schemas.openxmlformats.org/officeDocument/2006/relationships/image" Target="media/image32.jpeg"/><Relationship Id="rId90" Type="http://schemas.openxmlformats.org/officeDocument/2006/relationships/header" Target="header15.xml"/><Relationship Id="rId95" Type="http://schemas.openxmlformats.org/officeDocument/2006/relationships/footer" Target="footer13.xml"/><Relationship Id="rId1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1.emf"/><Relationship Id="rId43" Type="http://schemas.openxmlformats.org/officeDocument/2006/relationships/footer" Target="footer5.xml"/><Relationship Id="rId48" Type="http://schemas.openxmlformats.org/officeDocument/2006/relationships/oleObject" Target="embeddings/oleObject11.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header" Target="header13.xml"/><Relationship Id="rId77" Type="http://schemas.openxmlformats.org/officeDocument/2006/relationships/image" Target="media/image28.png"/><Relationship Id="rId100" Type="http://schemas.openxmlformats.org/officeDocument/2006/relationships/header" Target="header20.xml"/><Relationship Id="rId105"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image" Target="media/image16.jpeg"/><Relationship Id="rId72" Type="http://schemas.openxmlformats.org/officeDocument/2006/relationships/header" Target="header14.xml"/><Relationship Id="rId80" Type="http://schemas.openxmlformats.org/officeDocument/2006/relationships/image" Target="media/image30.jpeg"/><Relationship Id="rId85" Type="http://schemas.openxmlformats.org/officeDocument/2006/relationships/image" Target="media/image35.emf"/><Relationship Id="rId93" Type="http://schemas.openxmlformats.org/officeDocument/2006/relationships/footer" Target="footer12.xm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footer" Target="footer7.xml"/><Relationship Id="rId59" Type="http://schemas.openxmlformats.org/officeDocument/2006/relationships/image" Target="media/image20.wmf"/><Relationship Id="rId67" Type="http://schemas.openxmlformats.org/officeDocument/2006/relationships/oleObject" Target="embeddings/oleObject18.bin"/><Relationship Id="rId103" Type="http://schemas.openxmlformats.org/officeDocument/2006/relationships/header" Target="header22.xml"/><Relationship Id="rId108" Type="http://schemas.openxmlformats.org/officeDocument/2006/relationships/header" Target="header24.xml"/><Relationship Id="rId20" Type="http://schemas.openxmlformats.org/officeDocument/2006/relationships/image" Target="media/image4.emf"/><Relationship Id="rId41" Type="http://schemas.openxmlformats.org/officeDocument/2006/relationships/header" Target="header7.xml"/><Relationship Id="rId54" Type="http://schemas.openxmlformats.org/officeDocument/2006/relationships/header" Target="header11.xml"/><Relationship Id="rId62" Type="http://schemas.openxmlformats.org/officeDocument/2006/relationships/oleObject" Target="embeddings/oleObject16.bin"/><Relationship Id="rId70" Type="http://schemas.openxmlformats.org/officeDocument/2006/relationships/footer" Target="footer8.xml"/><Relationship Id="rId75" Type="http://schemas.openxmlformats.org/officeDocument/2006/relationships/image" Target="media/image26.jpeg"/><Relationship Id="rId83" Type="http://schemas.openxmlformats.org/officeDocument/2006/relationships/image" Target="media/image33.png"/><Relationship Id="rId88" Type="http://schemas.openxmlformats.org/officeDocument/2006/relationships/chart" Target="charts/chart1.xml"/><Relationship Id="rId91" Type="http://schemas.openxmlformats.org/officeDocument/2006/relationships/header" Target="header16.xm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oleObject" Target="embeddings/oleObject3.bin"/><Relationship Id="rId28" Type="http://schemas.openxmlformats.org/officeDocument/2006/relationships/image" Target="media/image7.emf"/><Relationship Id="rId36" Type="http://schemas.openxmlformats.org/officeDocument/2006/relationships/oleObject" Target="embeddings/oleObject8.bin"/><Relationship Id="rId49" Type="http://schemas.openxmlformats.org/officeDocument/2006/relationships/image" Target="media/image15.emf"/><Relationship Id="rId57" Type="http://schemas.openxmlformats.org/officeDocument/2006/relationships/image" Target="media/image19.wmf"/><Relationship Id="rId106" Type="http://schemas.openxmlformats.org/officeDocument/2006/relationships/header" Target="header23.xml"/><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footer" Target="footer6.xml"/><Relationship Id="rId52" Type="http://schemas.openxmlformats.org/officeDocument/2006/relationships/image" Target="media/image17.jpeg"/><Relationship Id="rId60" Type="http://schemas.openxmlformats.org/officeDocument/2006/relationships/oleObject" Target="embeddings/oleObject15.bin"/><Relationship Id="rId65" Type="http://schemas.openxmlformats.org/officeDocument/2006/relationships/image" Target="media/image23.wmf"/><Relationship Id="rId73" Type="http://schemas.openxmlformats.org/officeDocument/2006/relationships/footer" Target="footer10.xml"/><Relationship Id="rId78" Type="http://schemas.openxmlformats.org/officeDocument/2006/relationships/image" Target="media/image29.emf"/><Relationship Id="rId81" Type="http://schemas.openxmlformats.org/officeDocument/2006/relationships/image" Target="media/image31.jpeg"/><Relationship Id="rId86" Type="http://schemas.openxmlformats.org/officeDocument/2006/relationships/oleObject" Target="embeddings/oleObject20.bin"/><Relationship Id="rId94" Type="http://schemas.openxmlformats.org/officeDocument/2006/relationships/header" Target="header17.xml"/><Relationship Id="rId99" Type="http://schemas.openxmlformats.org/officeDocument/2006/relationships/footer" Target="footer15.xml"/><Relationship Id="rId10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image" Target="media/image13.emf"/><Relationship Id="rId109"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oleObject" Target="embeddings/oleObject12.bin"/><Relationship Id="rId55" Type="http://schemas.openxmlformats.org/officeDocument/2006/relationships/image" Target="media/image18.wmf"/><Relationship Id="rId76" Type="http://schemas.openxmlformats.org/officeDocument/2006/relationships/image" Target="media/image27.png"/><Relationship Id="rId97" Type="http://schemas.openxmlformats.org/officeDocument/2006/relationships/header" Target="header19.xml"/><Relationship Id="rId104"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footer" Target="foot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F:\&#35770;&#25991;&#20363;\&#27169;&#26495;\&#30805;&#22763;A4&#26032;&#29256;111.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5105;&#30340;&#22362;&#26524;&#20113;\paper\F&#39134;&#26426;X&#31995;&#32479;&#39033;&#30446;&#30740;&#21457;&#36827;&#24230;&#31649;&#29702;&#30740;&#31350;\&#26032;&#24314;%20Microsoft%20Office%20Excel%20&#24037;&#20316;&#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5105;&#30340;&#22362;&#26524;&#20113;\paper\&#39134;&#26426;X&#31995;&#32479;&#39033;&#30446;&#30740;&#21457;&#36827;&#24230;&#31649;&#29702;&#30740;&#31350;\&#21021;&#31295;\&#26032;&#24314;%20Microsoft%20Office%20Excel%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挣值测试!$M$39</c:f>
              <c:strCache>
                <c:ptCount val="1"/>
                <c:pt idx="0">
                  <c:v>BCWS</c:v>
                </c:pt>
              </c:strCache>
            </c:strRef>
          </c:tx>
          <c:val>
            <c:numRef>
              <c:f>挣值测试!$M$40:$M$45</c:f>
              <c:numCache>
                <c:formatCode>General</c:formatCode>
                <c:ptCount val="6"/>
                <c:pt idx="0">
                  <c:v>107</c:v>
                </c:pt>
                <c:pt idx="1">
                  <c:v>148</c:v>
                </c:pt>
                <c:pt idx="2">
                  <c:v>261</c:v>
                </c:pt>
                <c:pt idx="3">
                  <c:v>328</c:v>
                </c:pt>
                <c:pt idx="4">
                  <c:v>347</c:v>
                </c:pt>
                <c:pt idx="5">
                  <c:v>370</c:v>
                </c:pt>
              </c:numCache>
            </c:numRef>
          </c:val>
        </c:ser>
        <c:ser>
          <c:idx val="1"/>
          <c:order val="1"/>
          <c:tx>
            <c:strRef>
              <c:f>挣值测试!$N$39</c:f>
              <c:strCache>
                <c:ptCount val="1"/>
                <c:pt idx="0">
                  <c:v>BCWP</c:v>
                </c:pt>
              </c:strCache>
            </c:strRef>
          </c:tx>
          <c:val>
            <c:numRef>
              <c:f>挣值测试!$N$40:$N$45</c:f>
              <c:numCache>
                <c:formatCode>General</c:formatCode>
                <c:ptCount val="6"/>
                <c:pt idx="0">
                  <c:v>107</c:v>
                </c:pt>
                <c:pt idx="1">
                  <c:v>162</c:v>
                </c:pt>
                <c:pt idx="2">
                  <c:v>287</c:v>
                </c:pt>
                <c:pt idx="3">
                  <c:v>322</c:v>
                </c:pt>
                <c:pt idx="4">
                  <c:v>324</c:v>
                </c:pt>
                <c:pt idx="5">
                  <c:v>358</c:v>
                </c:pt>
              </c:numCache>
            </c:numRef>
          </c:val>
        </c:ser>
        <c:ser>
          <c:idx val="2"/>
          <c:order val="2"/>
          <c:tx>
            <c:strRef>
              <c:f>挣值测试!$O$39</c:f>
              <c:strCache>
                <c:ptCount val="1"/>
                <c:pt idx="0">
                  <c:v>ACWP</c:v>
                </c:pt>
              </c:strCache>
            </c:strRef>
          </c:tx>
          <c:val>
            <c:numRef>
              <c:f>挣值测试!$O$40:$O$45</c:f>
              <c:numCache>
                <c:formatCode>General</c:formatCode>
                <c:ptCount val="6"/>
                <c:pt idx="0">
                  <c:v>107</c:v>
                </c:pt>
                <c:pt idx="1">
                  <c:v>153</c:v>
                </c:pt>
                <c:pt idx="2">
                  <c:v>274</c:v>
                </c:pt>
                <c:pt idx="3">
                  <c:v>334</c:v>
                </c:pt>
                <c:pt idx="4">
                  <c:v>334</c:v>
                </c:pt>
                <c:pt idx="5">
                  <c:v>345</c:v>
                </c:pt>
              </c:numCache>
            </c:numRef>
          </c:val>
        </c:ser>
        <c:marker val="1"/>
        <c:axId val="164229504"/>
        <c:axId val="164231040"/>
      </c:lineChart>
      <c:catAx>
        <c:axId val="164229504"/>
        <c:scaling>
          <c:orientation val="minMax"/>
        </c:scaling>
        <c:axPos val="b"/>
        <c:tickLblPos val="nextTo"/>
        <c:crossAx val="164231040"/>
        <c:crosses val="autoZero"/>
        <c:auto val="1"/>
        <c:lblAlgn val="ctr"/>
        <c:lblOffset val="100"/>
      </c:catAx>
      <c:valAx>
        <c:axId val="164231040"/>
        <c:scaling>
          <c:orientation val="minMax"/>
        </c:scaling>
        <c:axPos val="l"/>
        <c:majorGridlines/>
        <c:numFmt formatCode="General" sourceLinked="1"/>
        <c:tickLblPos val="nextTo"/>
        <c:crossAx val="164229504"/>
        <c:crosses val="autoZero"/>
        <c:crossBetween val="between"/>
      </c:valAx>
    </c:plotArea>
    <c:legend>
      <c:legendPos val="r"/>
    </c:legend>
    <c:plotVisOnly val="1"/>
    <c:dispBlanksAs val="gap"/>
  </c:chart>
  <c:txPr>
    <a:bodyPr/>
    <a:lstStyle/>
    <a:p>
      <a:pPr>
        <a:defRPr>
          <a:latin typeface="Times New Roman" pitchFamily="18" charset="0"/>
          <a:cs typeface="Times New Roman" pitchFamily="18" charset="0"/>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挣值测试!$M$39</c:f>
              <c:strCache>
                <c:ptCount val="1"/>
                <c:pt idx="0">
                  <c:v>BCWS</c:v>
                </c:pt>
              </c:strCache>
            </c:strRef>
          </c:tx>
          <c:val>
            <c:numRef>
              <c:f>挣值测试!$M$40:$M$48</c:f>
              <c:numCache>
                <c:formatCode>General</c:formatCode>
                <c:ptCount val="9"/>
                <c:pt idx="0">
                  <c:v>107</c:v>
                </c:pt>
                <c:pt idx="1">
                  <c:v>148</c:v>
                </c:pt>
                <c:pt idx="2">
                  <c:v>261</c:v>
                </c:pt>
                <c:pt idx="3">
                  <c:v>328</c:v>
                </c:pt>
                <c:pt idx="4">
                  <c:v>347</c:v>
                </c:pt>
                <c:pt idx="5">
                  <c:v>370</c:v>
                </c:pt>
                <c:pt idx="6">
                  <c:v>387</c:v>
                </c:pt>
                <c:pt idx="7">
                  <c:v>400</c:v>
                </c:pt>
                <c:pt idx="8">
                  <c:v>412</c:v>
                </c:pt>
              </c:numCache>
            </c:numRef>
          </c:val>
        </c:ser>
        <c:ser>
          <c:idx val="1"/>
          <c:order val="1"/>
          <c:tx>
            <c:strRef>
              <c:f>挣值测试!$N$39</c:f>
              <c:strCache>
                <c:ptCount val="1"/>
                <c:pt idx="0">
                  <c:v>BCWP</c:v>
                </c:pt>
              </c:strCache>
            </c:strRef>
          </c:tx>
          <c:val>
            <c:numRef>
              <c:f>挣值测试!$N$40:$N$48</c:f>
              <c:numCache>
                <c:formatCode>General</c:formatCode>
                <c:ptCount val="9"/>
                <c:pt idx="0">
                  <c:v>107</c:v>
                </c:pt>
                <c:pt idx="1">
                  <c:v>162</c:v>
                </c:pt>
                <c:pt idx="2">
                  <c:v>287</c:v>
                </c:pt>
                <c:pt idx="3">
                  <c:v>322</c:v>
                </c:pt>
                <c:pt idx="4">
                  <c:v>324</c:v>
                </c:pt>
                <c:pt idx="5">
                  <c:v>358</c:v>
                </c:pt>
                <c:pt idx="6">
                  <c:v>380</c:v>
                </c:pt>
                <c:pt idx="7">
                  <c:v>398</c:v>
                </c:pt>
                <c:pt idx="8">
                  <c:v>414</c:v>
                </c:pt>
              </c:numCache>
            </c:numRef>
          </c:val>
        </c:ser>
        <c:ser>
          <c:idx val="2"/>
          <c:order val="2"/>
          <c:tx>
            <c:strRef>
              <c:f>挣值测试!$O$39</c:f>
              <c:strCache>
                <c:ptCount val="1"/>
                <c:pt idx="0">
                  <c:v>ACWP</c:v>
                </c:pt>
              </c:strCache>
            </c:strRef>
          </c:tx>
          <c:val>
            <c:numRef>
              <c:f>挣值测试!$O$40:$O$48</c:f>
              <c:numCache>
                <c:formatCode>General</c:formatCode>
                <c:ptCount val="9"/>
                <c:pt idx="0">
                  <c:v>107</c:v>
                </c:pt>
                <c:pt idx="1">
                  <c:v>153</c:v>
                </c:pt>
                <c:pt idx="2">
                  <c:v>274</c:v>
                </c:pt>
                <c:pt idx="3">
                  <c:v>334</c:v>
                </c:pt>
                <c:pt idx="4">
                  <c:v>334</c:v>
                </c:pt>
                <c:pt idx="5">
                  <c:v>345</c:v>
                </c:pt>
                <c:pt idx="6">
                  <c:v>380</c:v>
                </c:pt>
                <c:pt idx="7">
                  <c:v>390</c:v>
                </c:pt>
                <c:pt idx="8">
                  <c:v>410</c:v>
                </c:pt>
              </c:numCache>
            </c:numRef>
          </c:val>
        </c:ser>
        <c:marker val="1"/>
        <c:axId val="186079872"/>
        <c:axId val="187306368"/>
      </c:lineChart>
      <c:catAx>
        <c:axId val="186079872"/>
        <c:scaling>
          <c:orientation val="minMax"/>
        </c:scaling>
        <c:axPos val="b"/>
        <c:tickLblPos val="nextTo"/>
        <c:crossAx val="187306368"/>
        <c:crosses val="autoZero"/>
        <c:auto val="1"/>
        <c:lblAlgn val="ctr"/>
        <c:lblOffset val="100"/>
      </c:catAx>
      <c:valAx>
        <c:axId val="187306368"/>
        <c:scaling>
          <c:orientation val="minMax"/>
        </c:scaling>
        <c:axPos val="l"/>
        <c:majorGridlines/>
        <c:numFmt formatCode="General" sourceLinked="1"/>
        <c:tickLblPos val="nextTo"/>
        <c:crossAx val="186079872"/>
        <c:crosses val="autoZero"/>
        <c:crossBetween val="between"/>
      </c:valAx>
    </c:plotArea>
    <c:legend>
      <c:legendPos val="r"/>
    </c:legend>
    <c:plotVisOnly val="1"/>
    <c:dispBlanksAs val="gap"/>
  </c:chart>
  <c:txPr>
    <a:bodyPr/>
    <a:lstStyle/>
    <a:p>
      <a:pPr>
        <a:defRPr>
          <a:latin typeface="Times New Roman" pitchFamily="18" charset="0"/>
          <a:cs typeface="Times New Roman" pitchFamily="18" charset="0"/>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F3E36-537F-410B-8DC9-84D27CB4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硕士A4新版111.dot</Template>
  <TotalTime>394</TotalTime>
  <Pages>78</Pages>
  <Words>7210</Words>
  <Characters>41102</Characters>
  <Application>Microsoft Office Word</Application>
  <DocSecurity>0</DocSecurity>
  <Lines>342</Lines>
  <Paragraphs>96</Paragraphs>
  <ScaleCrop>false</ScaleCrop>
  <Company>HKZJZ</Company>
  <LinksUpToDate>false</LinksUpToDate>
  <CharactersWithSpaces>48216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第一章绪论</dc:title>
  <dc:creator>User</dc:creator>
  <cp:lastModifiedBy>Eric_Lee</cp:lastModifiedBy>
  <cp:revision>86</cp:revision>
  <cp:lastPrinted>2014-03-03T00:28:00Z</cp:lastPrinted>
  <dcterms:created xsi:type="dcterms:W3CDTF">2014-11-17T12:26:00Z</dcterms:created>
  <dcterms:modified xsi:type="dcterms:W3CDTF">2014-12-05T15:48:00Z</dcterms:modified>
</cp:coreProperties>
</file>